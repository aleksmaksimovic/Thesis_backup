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Override PartName="/customXml/itemProps218.xml" ContentType="application/vnd.openxmlformats-officedocument.customXmlProperties+xml"/>
  <Override PartName="/customXml/itemProps219.xml" ContentType="application/vnd.openxmlformats-officedocument.customXmlProperties+xml"/>
  <Override PartName="/customXml/itemProps220.xml" ContentType="application/vnd.openxmlformats-officedocument.customXmlProperties+xml"/>
  <Override PartName="/customXml/itemProps221.xml" ContentType="application/vnd.openxmlformats-officedocument.customXmlProperties+xml"/>
  <Override PartName="/customXml/itemProps222.xml" ContentType="application/vnd.openxmlformats-officedocument.customXmlProperties+xml"/>
  <Override PartName="/customXml/itemProps223.xml" ContentType="application/vnd.openxmlformats-officedocument.customXmlProperties+xml"/>
  <Override PartName="/customXml/itemProps224.xml" ContentType="application/vnd.openxmlformats-officedocument.customXmlProperties+xml"/>
  <Override PartName="/customXml/itemProps225.xml" ContentType="application/vnd.openxmlformats-officedocument.customXmlProperties+xml"/>
  <Override PartName="/customXml/itemProps226.xml" ContentType="application/vnd.openxmlformats-officedocument.customXmlProperties+xml"/>
  <Override PartName="/customXml/itemProps227.xml" ContentType="application/vnd.openxmlformats-officedocument.customXmlProperties+xml"/>
  <Override PartName="/customXml/itemProps228.xml" ContentType="application/vnd.openxmlformats-officedocument.customXmlProperties+xml"/>
  <Override PartName="/customXml/itemProps229.xml" ContentType="application/vnd.openxmlformats-officedocument.customXmlProperties+xml"/>
  <Override PartName="/customXml/itemProps230.xml" ContentType="application/vnd.openxmlformats-officedocument.customXmlProperties+xml"/>
  <Override PartName="/customXml/itemProps231.xml" ContentType="application/vnd.openxmlformats-officedocument.customXmlProperties+xml"/>
  <Override PartName="/customXml/itemProps232.xml" ContentType="application/vnd.openxmlformats-officedocument.customXmlProperties+xml"/>
  <Override PartName="/customXml/itemProps233.xml" ContentType="application/vnd.openxmlformats-officedocument.customXmlProperties+xml"/>
  <Override PartName="/customXml/itemProps234.xml" ContentType="application/vnd.openxmlformats-officedocument.customXmlProperties+xml"/>
  <Override PartName="/customXml/itemProps235.xml" ContentType="application/vnd.openxmlformats-officedocument.customXmlProperties+xml"/>
  <Override PartName="/customXml/itemProps236.xml" ContentType="application/vnd.openxmlformats-officedocument.customXmlProperties+xml"/>
  <Override PartName="/customXml/itemProps237.xml" ContentType="application/vnd.openxmlformats-officedocument.customXmlProperties+xml"/>
  <Override PartName="/customXml/itemProps238.xml" ContentType="application/vnd.openxmlformats-officedocument.customXmlProperties+xml"/>
  <Override PartName="/customXml/itemProps239.xml" ContentType="application/vnd.openxmlformats-officedocument.customXmlProperties+xml"/>
  <Override PartName="/customXml/itemProps240.xml" ContentType="application/vnd.openxmlformats-officedocument.customXmlProperties+xml"/>
  <Override PartName="/customXml/itemProps241.xml" ContentType="application/vnd.openxmlformats-officedocument.customXmlProperties+xml"/>
  <Override PartName="/customXml/itemProps242.xml" ContentType="application/vnd.openxmlformats-officedocument.customXmlProperties+xml"/>
  <Override PartName="/customXml/itemProps243.xml" ContentType="application/vnd.openxmlformats-officedocument.customXmlProperties+xml"/>
  <Override PartName="/customXml/itemProps244.xml" ContentType="application/vnd.openxmlformats-officedocument.customXmlProperties+xml"/>
  <Override PartName="/customXml/itemProps245.xml" ContentType="application/vnd.openxmlformats-officedocument.customXmlProperties+xml"/>
  <Override PartName="/customXml/itemProps246.xml" ContentType="application/vnd.openxmlformats-officedocument.customXmlProperties+xml"/>
  <Override PartName="/customXml/itemProps247.xml" ContentType="application/vnd.openxmlformats-officedocument.customXmlProperties+xml"/>
  <Override PartName="/customXml/itemProps248.xml" ContentType="application/vnd.openxmlformats-officedocument.customXmlProperties+xml"/>
  <Override PartName="/customXml/itemProps249.xml" ContentType="application/vnd.openxmlformats-officedocument.customXmlProperties+xml"/>
  <Override PartName="/customXml/itemProps250.xml" ContentType="application/vnd.openxmlformats-officedocument.customXmlProperties+xml"/>
  <Override PartName="/customXml/itemProps251.xml" ContentType="application/vnd.openxmlformats-officedocument.customXmlProperties+xml"/>
  <Override PartName="/customXml/itemProps252.xml" ContentType="application/vnd.openxmlformats-officedocument.customXmlProperties+xml"/>
  <Override PartName="/customXml/itemProps253.xml" ContentType="application/vnd.openxmlformats-officedocument.customXmlProperties+xml"/>
  <Override PartName="/customXml/itemProps254.xml" ContentType="application/vnd.openxmlformats-officedocument.customXmlProperties+xml"/>
  <Override PartName="/customXml/itemProps255.xml" ContentType="application/vnd.openxmlformats-officedocument.customXmlProperties+xml"/>
  <Override PartName="/customXml/itemProps256.xml" ContentType="application/vnd.openxmlformats-officedocument.customXmlProperties+xml"/>
  <Override PartName="/customXml/itemProps257.xml" ContentType="application/vnd.openxmlformats-officedocument.customXmlProperties+xml"/>
  <Override PartName="/customXml/itemProps258.xml" ContentType="application/vnd.openxmlformats-officedocument.customXmlProperties+xml"/>
  <Override PartName="/customXml/itemProps259.xml" ContentType="application/vnd.openxmlformats-officedocument.customXmlProperties+xml"/>
  <Override PartName="/customXml/itemProps260.xml" ContentType="application/vnd.openxmlformats-officedocument.customXmlProperties+xml"/>
  <Override PartName="/customXml/itemProps261.xml" ContentType="application/vnd.openxmlformats-officedocument.customXmlProperties+xml"/>
  <Override PartName="/customXml/itemProps262.xml" ContentType="application/vnd.openxmlformats-officedocument.customXmlProperties+xml"/>
  <Override PartName="/customXml/itemProps263.xml" ContentType="application/vnd.openxmlformats-officedocument.customXmlProperties+xml"/>
  <Override PartName="/customXml/itemProps264.xml" ContentType="application/vnd.openxmlformats-officedocument.customXmlProperties+xml"/>
  <Override PartName="/customXml/itemProps265.xml" ContentType="application/vnd.openxmlformats-officedocument.customXmlProperties+xml"/>
  <Override PartName="/customXml/itemProps266.xml" ContentType="application/vnd.openxmlformats-officedocument.customXmlProperties+xml"/>
  <Override PartName="/customXml/itemProps267.xml" ContentType="application/vnd.openxmlformats-officedocument.customXmlProperties+xml"/>
  <Override PartName="/customXml/itemProps268.xml" ContentType="application/vnd.openxmlformats-officedocument.customXmlProperties+xml"/>
  <Override PartName="/customXml/itemProps269.xml" ContentType="application/vnd.openxmlformats-officedocument.customXmlProperties+xml"/>
  <Override PartName="/customXml/itemProps270.xml" ContentType="application/vnd.openxmlformats-officedocument.customXmlProperties+xml"/>
  <Override PartName="/customXml/itemProps271.xml" ContentType="application/vnd.openxmlformats-officedocument.customXmlProperties+xml"/>
  <Override PartName="/customXml/itemProps272.xml" ContentType="application/vnd.openxmlformats-officedocument.customXmlProperties+xml"/>
  <Override PartName="/customXml/itemProps273.xml" ContentType="application/vnd.openxmlformats-officedocument.customXmlProperties+xml"/>
  <Override PartName="/customXml/itemProps274.xml" ContentType="application/vnd.openxmlformats-officedocument.customXmlProperties+xml"/>
  <Override PartName="/customXml/itemProps275.xml" ContentType="application/vnd.openxmlformats-officedocument.customXmlProperties+xml"/>
  <Override PartName="/customXml/itemProps276.xml" ContentType="application/vnd.openxmlformats-officedocument.customXmlProperties+xml"/>
  <Override PartName="/customXml/itemProps277.xml" ContentType="application/vnd.openxmlformats-officedocument.customXmlProperties+xml"/>
  <Override PartName="/customXml/itemProps278.xml" ContentType="application/vnd.openxmlformats-officedocument.customXmlProperties+xml"/>
  <Override PartName="/customXml/itemProps279.xml" ContentType="application/vnd.openxmlformats-officedocument.customXmlProperties+xml"/>
  <Override PartName="/customXml/itemProps280.xml" ContentType="application/vnd.openxmlformats-officedocument.customXmlProperties+xml"/>
  <Override PartName="/customXml/itemProps281.xml" ContentType="application/vnd.openxmlformats-officedocument.customXmlProperties+xml"/>
  <Override PartName="/customXml/itemProps282.xml" ContentType="application/vnd.openxmlformats-officedocument.customXmlProperties+xml"/>
  <Override PartName="/customXml/itemProps283.xml" ContentType="application/vnd.openxmlformats-officedocument.customXmlProperties+xml"/>
  <Override PartName="/customXml/itemProps284.xml" ContentType="application/vnd.openxmlformats-officedocument.customXmlProperties+xml"/>
  <Override PartName="/customXml/itemProps285.xml" ContentType="application/vnd.openxmlformats-officedocument.customXmlProperties+xml"/>
  <Override PartName="/customXml/itemProps286.xml" ContentType="application/vnd.openxmlformats-officedocument.customXmlProperties+xml"/>
  <Override PartName="/customXml/itemProps287.xml" ContentType="application/vnd.openxmlformats-officedocument.customXmlProperties+xml"/>
  <Override PartName="/customXml/itemProps288.xml" ContentType="application/vnd.openxmlformats-officedocument.customXmlProperties+xml"/>
  <Override PartName="/customXml/itemProps289.xml" ContentType="application/vnd.openxmlformats-officedocument.customXmlProperties+xml"/>
  <Override PartName="/customXml/itemProps290.xml" ContentType="application/vnd.openxmlformats-officedocument.customXmlProperties+xml"/>
  <Override PartName="/customXml/itemProps291.xml" ContentType="application/vnd.openxmlformats-officedocument.customXmlProperties+xml"/>
  <Override PartName="/customXml/itemProps292.xml" ContentType="application/vnd.openxmlformats-officedocument.customXmlProperties+xml"/>
  <Override PartName="/customXml/itemProps293.xml" ContentType="application/vnd.openxmlformats-officedocument.customXmlProperties+xml"/>
  <Override PartName="/customXml/itemProps294.xml" ContentType="application/vnd.openxmlformats-officedocument.customXmlProperties+xml"/>
  <Override PartName="/customXml/itemProps295.xml" ContentType="application/vnd.openxmlformats-officedocument.customXmlProperties+xml"/>
  <Override PartName="/customXml/itemProps296.xml" ContentType="application/vnd.openxmlformats-officedocument.customXmlProperties+xml"/>
  <Override PartName="/customXml/itemProps297.xml" ContentType="application/vnd.openxmlformats-officedocument.customXmlProperties+xml"/>
  <Override PartName="/customXml/itemProps298.xml" ContentType="application/vnd.openxmlformats-officedocument.customXmlProperties+xml"/>
  <Override PartName="/customXml/itemProps299.xml" ContentType="application/vnd.openxmlformats-officedocument.customXmlProperties+xml"/>
  <Override PartName="/customXml/itemProps300.xml" ContentType="application/vnd.openxmlformats-officedocument.customXmlProperties+xml"/>
  <Override PartName="/customXml/itemProps301.xml" ContentType="application/vnd.openxmlformats-officedocument.customXmlProperties+xml"/>
  <Override PartName="/customXml/itemProps302.xml" ContentType="application/vnd.openxmlformats-officedocument.customXmlProperties+xml"/>
  <Override PartName="/customXml/itemProps303.xml" ContentType="application/vnd.openxmlformats-officedocument.customXmlProperties+xml"/>
  <Override PartName="/customXml/itemProps304.xml" ContentType="application/vnd.openxmlformats-officedocument.customXmlProperties+xml"/>
  <Override PartName="/customXml/itemProps305.xml" ContentType="application/vnd.openxmlformats-officedocument.customXmlProperties+xml"/>
  <Override PartName="/customXml/itemProps306.xml" ContentType="application/vnd.openxmlformats-officedocument.customXmlProperties+xml"/>
  <Override PartName="/customXml/itemProps307.xml" ContentType="application/vnd.openxmlformats-officedocument.customXmlProperties+xml"/>
  <Override PartName="/customXml/itemProps308.xml" ContentType="application/vnd.openxmlformats-officedocument.customXmlProperties+xml"/>
  <Override PartName="/customXml/itemProps309.xml" ContentType="application/vnd.openxmlformats-officedocument.customXmlProperties+xml"/>
  <Override PartName="/customXml/itemProps310.xml" ContentType="application/vnd.openxmlformats-officedocument.customXmlProperties+xml"/>
  <Override PartName="/customXml/itemProps311.xml" ContentType="application/vnd.openxmlformats-officedocument.customXmlProperties+xml"/>
  <Override PartName="/customXml/itemProps312.xml" ContentType="application/vnd.openxmlformats-officedocument.customXmlProperties+xml"/>
  <Override PartName="/customXml/itemProps313.xml" ContentType="application/vnd.openxmlformats-officedocument.customXmlProperties+xml"/>
  <Override PartName="/customXml/itemProps314.xml" ContentType="application/vnd.openxmlformats-officedocument.customXmlProperties+xml"/>
  <Override PartName="/customXml/itemProps315.xml" ContentType="application/vnd.openxmlformats-officedocument.customXmlProperties+xml"/>
  <Override PartName="/customXml/itemProps316.xml" ContentType="application/vnd.openxmlformats-officedocument.customXmlProperties+xml"/>
  <Override PartName="/customXml/itemProps317.xml" ContentType="application/vnd.openxmlformats-officedocument.customXmlProperties+xml"/>
  <Override PartName="/customXml/itemProps318.xml" ContentType="application/vnd.openxmlformats-officedocument.customXmlProperties+xml"/>
  <Override PartName="/customXml/itemProps319.xml" ContentType="application/vnd.openxmlformats-officedocument.customXmlProperties+xml"/>
  <Override PartName="/customXml/itemProps320.xml" ContentType="application/vnd.openxmlformats-officedocument.customXmlProperties+xml"/>
  <Override PartName="/customXml/itemProps321.xml" ContentType="application/vnd.openxmlformats-officedocument.customXmlProperties+xml"/>
  <Override PartName="/customXml/itemProps322.xml" ContentType="application/vnd.openxmlformats-officedocument.customXmlProperties+xml"/>
  <Override PartName="/customXml/itemProps323.xml" ContentType="application/vnd.openxmlformats-officedocument.customXmlProperties+xml"/>
  <Override PartName="/customXml/itemProps324.xml" ContentType="application/vnd.openxmlformats-officedocument.customXmlProperties+xml"/>
  <Override PartName="/customXml/itemProps325.xml" ContentType="application/vnd.openxmlformats-officedocument.customXmlProperties+xml"/>
  <Override PartName="/customXml/itemProps326.xml" ContentType="application/vnd.openxmlformats-officedocument.customXmlProperties+xml"/>
  <Override PartName="/customXml/itemProps327.xml" ContentType="application/vnd.openxmlformats-officedocument.customXmlProperties+xml"/>
  <Override PartName="/customXml/itemProps328.xml" ContentType="application/vnd.openxmlformats-officedocument.customXmlProperties+xml"/>
  <Override PartName="/customXml/itemProps329.xml" ContentType="application/vnd.openxmlformats-officedocument.customXmlProperties+xml"/>
  <Override PartName="/customXml/itemProps330.xml" ContentType="application/vnd.openxmlformats-officedocument.customXmlProperties+xml"/>
  <Override PartName="/customXml/itemProps331.xml" ContentType="application/vnd.openxmlformats-officedocument.customXmlProperties+xml"/>
  <Override PartName="/customXml/itemProps332.xml" ContentType="application/vnd.openxmlformats-officedocument.customXmlProperties+xml"/>
  <Override PartName="/customXml/itemProps333.xml" ContentType="application/vnd.openxmlformats-officedocument.customXmlProperties+xml"/>
  <Override PartName="/customXml/itemProps334.xml" ContentType="application/vnd.openxmlformats-officedocument.customXmlProperties+xml"/>
  <Override PartName="/customXml/itemProps335.xml" ContentType="application/vnd.openxmlformats-officedocument.customXmlProperties+xml"/>
  <Override PartName="/customXml/itemProps336.xml" ContentType="application/vnd.openxmlformats-officedocument.customXmlProperties+xml"/>
  <Override PartName="/customXml/itemProps337.xml" ContentType="application/vnd.openxmlformats-officedocument.customXmlProperties+xml"/>
  <Override PartName="/customXml/itemProps338.xml" ContentType="application/vnd.openxmlformats-officedocument.customXmlProperties+xml"/>
  <Override PartName="/customXml/itemProps339.xml" ContentType="application/vnd.openxmlformats-officedocument.customXmlProperties+xml"/>
  <Override PartName="/customXml/itemProps340.xml" ContentType="application/vnd.openxmlformats-officedocument.customXmlProperties+xml"/>
  <Override PartName="/customXml/itemProps341.xml" ContentType="application/vnd.openxmlformats-officedocument.customXmlProperties+xml"/>
  <Override PartName="/customXml/itemProps342.xml" ContentType="application/vnd.openxmlformats-officedocument.customXmlProperties+xml"/>
  <Override PartName="/customXml/itemProps343.xml" ContentType="application/vnd.openxmlformats-officedocument.customXmlProperties+xml"/>
  <Override PartName="/customXml/itemProps344.xml" ContentType="application/vnd.openxmlformats-officedocument.customXmlProperties+xml"/>
  <Override PartName="/customXml/itemProps345.xml" ContentType="application/vnd.openxmlformats-officedocument.customXmlProperties+xml"/>
  <Override PartName="/customXml/itemProps346.xml" ContentType="application/vnd.openxmlformats-officedocument.customXmlProperties+xml"/>
  <Override PartName="/customXml/itemProps347.xml" ContentType="application/vnd.openxmlformats-officedocument.customXmlProperties+xml"/>
  <Override PartName="/customXml/itemProps348.xml" ContentType="application/vnd.openxmlformats-officedocument.customXmlProperties+xml"/>
  <Override PartName="/customXml/itemProps349.xml" ContentType="application/vnd.openxmlformats-officedocument.customXmlProperties+xml"/>
  <Override PartName="/customXml/itemProps350.xml" ContentType="application/vnd.openxmlformats-officedocument.customXmlProperties+xml"/>
  <Override PartName="/customXml/itemProps351.xml" ContentType="application/vnd.openxmlformats-officedocument.customXmlProperties+xml"/>
  <Override PartName="/customXml/itemProps352.xml" ContentType="application/vnd.openxmlformats-officedocument.customXmlProperties+xml"/>
  <Override PartName="/customXml/itemProps353.xml" ContentType="application/vnd.openxmlformats-officedocument.customXmlProperties+xml"/>
  <Override PartName="/customXml/itemProps354.xml" ContentType="application/vnd.openxmlformats-officedocument.customXmlProperties+xml"/>
  <Override PartName="/customXml/itemProps355.xml" ContentType="application/vnd.openxmlformats-officedocument.customXmlProperties+xml"/>
  <Override PartName="/customXml/itemProps356.xml" ContentType="application/vnd.openxmlformats-officedocument.customXmlProperties+xml"/>
  <Override PartName="/customXml/itemProps357.xml" ContentType="application/vnd.openxmlformats-officedocument.customXmlProperties+xml"/>
  <Override PartName="/customXml/itemProps358.xml" ContentType="application/vnd.openxmlformats-officedocument.customXmlProperties+xml"/>
  <Override PartName="/customXml/itemProps359.xml" ContentType="application/vnd.openxmlformats-officedocument.customXmlProperties+xml"/>
  <Override PartName="/customXml/itemProps360.xml" ContentType="application/vnd.openxmlformats-officedocument.customXmlProperties+xml"/>
  <Override PartName="/customXml/itemProps361.xml" ContentType="application/vnd.openxmlformats-officedocument.customXmlProperties+xml"/>
  <Override PartName="/customXml/itemProps362.xml" ContentType="application/vnd.openxmlformats-officedocument.customXmlProperties+xml"/>
  <Override PartName="/customXml/itemProps363.xml" ContentType="application/vnd.openxmlformats-officedocument.customXmlProperties+xml"/>
  <Override PartName="/customXml/itemProps364.xml" ContentType="application/vnd.openxmlformats-officedocument.customXmlProperties+xml"/>
  <Override PartName="/customXml/itemProps365.xml" ContentType="application/vnd.openxmlformats-officedocument.customXmlProperties+xml"/>
  <Override PartName="/customXml/itemProps366.xml" ContentType="application/vnd.openxmlformats-officedocument.customXmlProperties+xml"/>
  <Override PartName="/customXml/itemProps367.xml" ContentType="application/vnd.openxmlformats-officedocument.customXmlProperties+xml"/>
  <Override PartName="/customXml/itemProps368.xml" ContentType="application/vnd.openxmlformats-officedocument.customXmlProperties+xml"/>
  <Override PartName="/customXml/itemProps369.xml" ContentType="application/vnd.openxmlformats-officedocument.customXmlProperties+xml"/>
  <Override PartName="/customXml/itemProps370.xml" ContentType="application/vnd.openxmlformats-officedocument.customXmlProperties+xml"/>
  <Override PartName="/customXml/itemProps371.xml" ContentType="application/vnd.openxmlformats-officedocument.customXmlProperties+xml"/>
  <Override PartName="/customXml/itemProps372.xml" ContentType="application/vnd.openxmlformats-officedocument.customXmlProperties+xml"/>
  <Override PartName="/customXml/itemProps373.xml" ContentType="application/vnd.openxmlformats-officedocument.customXmlProperties+xml"/>
  <Override PartName="/customXml/itemProps374.xml" ContentType="application/vnd.openxmlformats-officedocument.customXmlProperties+xml"/>
  <Override PartName="/customXml/itemProps375.xml" ContentType="application/vnd.openxmlformats-officedocument.customXmlProperties+xml"/>
  <Override PartName="/customXml/itemProps376.xml" ContentType="application/vnd.openxmlformats-officedocument.customXmlProperties+xml"/>
  <Override PartName="/customXml/itemProps377.xml" ContentType="application/vnd.openxmlformats-officedocument.customXmlProperties+xml"/>
  <Override PartName="/customXml/itemProps378.xml" ContentType="application/vnd.openxmlformats-officedocument.customXmlProperties+xml"/>
  <Override PartName="/customXml/itemProps379.xml" ContentType="application/vnd.openxmlformats-officedocument.customXmlProperties+xml"/>
  <Override PartName="/customXml/itemProps380.xml" ContentType="application/vnd.openxmlformats-officedocument.customXmlProperties+xml"/>
  <Override PartName="/customXml/itemProps381.xml" ContentType="application/vnd.openxmlformats-officedocument.customXmlProperties+xml"/>
  <Override PartName="/customXml/itemProps382.xml" ContentType="application/vnd.openxmlformats-officedocument.customXmlProperties+xml"/>
  <Override PartName="/customXml/itemProps383.xml" ContentType="application/vnd.openxmlformats-officedocument.customXmlProperties+xml"/>
  <Override PartName="/customXml/itemProps384.xml" ContentType="application/vnd.openxmlformats-officedocument.customXmlProperties+xml"/>
  <Override PartName="/customXml/itemProps385.xml" ContentType="application/vnd.openxmlformats-officedocument.customXmlProperties+xml"/>
  <Override PartName="/customXml/itemProps386.xml" ContentType="application/vnd.openxmlformats-officedocument.customXmlProperties+xml"/>
  <Override PartName="/customXml/itemProps387.xml" ContentType="application/vnd.openxmlformats-officedocument.customXmlProperties+xml"/>
  <Override PartName="/customXml/itemProps388.xml" ContentType="application/vnd.openxmlformats-officedocument.customXmlProperties+xml"/>
  <Override PartName="/customXml/itemProps389.xml" ContentType="application/vnd.openxmlformats-officedocument.customXmlProperties+xml"/>
  <Override PartName="/customXml/itemProps390.xml" ContentType="application/vnd.openxmlformats-officedocument.customXmlProperties+xml"/>
  <Override PartName="/customXml/itemProps391.xml" ContentType="application/vnd.openxmlformats-officedocument.customXmlProperties+xml"/>
  <Override PartName="/customXml/itemProps392.xml" ContentType="application/vnd.openxmlformats-officedocument.customXmlProperties+xml"/>
  <Override PartName="/customXml/itemProps393.xml" ContentType="application/vnd.openxmlformats-officedocument.customXmlProperties+xml"/>
  <Override PartName="/customXml/itemProps394.xml" ContentType="application/vnd.openxmlformats-officedocument.customXmlProperties+xml"/>
  <Override PartName="/customXml/itemProps395.xml" ContentType="application/vnd.openxmlformats-officedocument.customXmlProperties+xml"/>
  <Override PartName="/customXml/itemProps396.xml" ContentType="application/vnd.openxmlformats-officedocument.customXmlProperties+xml"/>
  <Override PartName="/customXml/itemProps397.xml" ContentType="application/vnd.openxmlformats-officedocument.customXmlProperties+xml"/>
  <Override PartName="/customXml/itemProps398.xml" ContentType="application/vnd.openxmlformats-officedocument.customXmlProperties+xml"/>
  <Override PartName="/customXml/itemProps399.xml" ContentType="application/vnd.openxmlformats-officedocument.customXmlProperties+xml"/>
  <Override PartName="/customXml/itemProps400.xml" ContentType="application/vnd.openxmlformats-officedocument.customXmlProperties+xml"/>
  <Override PartName="/customXml/itemProps401.xml" ContentType="application/vnd.openxmlformats-officedocument.customXmlProperties+xml"/>
  <Override PartName="/customXml/itemProps402.xml" ContentType="application/vnd.openxmlformats-officedocument.customXmlProperties+xml"/>
  <Override PartName="/customXml/itemProps403.xml" ContentType="application/vnd.openxmlformats-officedocument.customXmlProperties+xml"/>
  <Override PartName="/customXml/itemProps404.xml" ContentType="application/vnd.openxmlformats-officedocument.customXmlProperties+xml"/>
  <Override PartName="/customXml/itemProps405.xml" ContentType="application/vnd.openxmlformats-officedocument.customXmlProperties+xml"/>
  <Override PartName="/customXml/itemProps406.xml" ContentType="application/vnd.openxmlformats-officedocument.customXmlProperties+xml"/>
  <Override PartName="/customXml/itemProps407.xml" ContentType="application/vnd.openxmlformats-officedocument.customXmlProperties+xml"/>
  <Override PartName="/customXml/itemProps408.xml" ContentType="application/vnd.openxmlformats-officedocument.customXmlProperties+xml"/>
  <Override PartName="/customXml/itemProps409.xml" ContentType="application/vnd.openxmlformats-officedocument.customXmlProperties+xml"/>
  <Override PartName="/customXml/itemProps410.xml" ContentType="application/vnd.openxmlformats-officedocument.customXmlProperties+xml"/>
  <Override PartName="/customXml/itemProps411.xml" ContentType="application/vnd.openxmlformats-officedocument.customXmlProperties+xml"/>
  <Override PartName="/customXml/itemProps412.xml" ContentType="application/vnd.openxmlformats-officedocument.customXmlProperties+xml"/>
  <Override PartName="/customXml/itemProps413.xml" ContentType="application/vnd.openxmlformats-officedocument.customXmlProperties+xml"/>
  <Override PartName="/customXml/itemProps414.xml" ContentType="application/vnd.openxmlformats-officedocument.customXmlProperties+xml"/>
  <Override PartName="/customXml/itemProps415.xml" ContentType="application/vnd.openxmlformats-officedocument.customXmlProperties+xml"/>
  <Override PartName="/customXml/itemProps416.xml" ContentType="application/vnd.openxmlformats-officedocument.customXmlProperties+xml"/>
  <Override PartName="/customXml/itemProps417.xml" ContentType="application/vnd.openxmlformats-officedocument.customXmlProperties+xml"/>
  <Override PartName="/customXml/itemProps418.xml" ContentType="application/vnd.openxmlformats-officedocument.customXmlProperties+xml"/>
  <Override PartName="/customXml/itemProps419.xml" ContentType="application/vnd.openxmlformats-officedocument.customXmlProperties+xml"/>
  <Override PartName="/customXml/itemProps420.xml" ContentType="application/vnd.openxmlformats-officedocument.customXmlProperties+xml"/>
  <Override PartName="/customXml/itemProps421.xml" ContentType="application/vnd.openxmlformats-officedocument.customXmlProperties+xml"/>
  <Override PartName="/customXml/itemProps422.xml" ContentType="application/vnd.openxmlformats-officedocument.customXmlProperties+xml"/>
  <Override PartName="/customXml/itemProps423.xml" ContentType="application/vnd.openxmlformats-officedocument.customXmlProperties+xml"/>
  <Override PartName="/customXml/itemProps424.xml" ContentType="application/vnd.openxmlformats-officedocument.customXmlProperties+xml"/>
  <Override PartName="/customXml/itemProps425.xml" ContentType="application/vnd.openxmlformats-officedocument.customXmlProperties+xml"/>
  <Override PartName="/customXml/itemProps426.xml" ContentType="application/vnd.openxmlformats-officedocument.customXmlProperties+xml"/>
  <Override PartName="/customXml/itemProps427.xml" ContentType="application/vnd.openxmlformats-officedocument.customXmlProperties+xml"/>
  <Override PartName="/customXml/itemProps428.xml" ContentType="application/vnd.openxmlformats-officedocument.customXmlProperties+xml"/>
  <Override PartName="/customXml/itemProps429.xml" ContentType="application/vnd.openxmlformats-officedocument.customXmlProperties+xml"/>
  <Override PartName="/customXml/itemProps430.xml" ContentType="application/vnd.openxmlformats-officedocument.customXmlProperties+xml"/>
  <Override PartName="/customXml/itemProps431.xml" ContentType="application/vnd.openxmlformats-officedocument.customXmlProperties+xml"/>
  <Override PartName="/customXml/itemProps432.xml" ContentType="application/vnd.openxmlformats-officedocument.customXmlProperties+xml"/>
  <Override PartName="/customXml/itemProps433.xml" ContentType="application/vnd.openxmlformats-officedocument.customXmlProperties+xml"/>
  <Override PartName="/customXml/itemProps434.xml" ContentType="application/vnd.openxmlformats-officedocument.customXmlProperties+xml"/>
  <Override PartName="/customXml/itemProps435.xml" ContentType="application/vnd.openxmlformats-officedocument.customXmlProperties+xml"/>
  <Override PartName="/customXml/itemProps436.xml" ContentType="application/vnd.openxmlformats-officedocument.customXmlProperties+xml"/>
  <Override PartName="/customXml/itemProps437.xml" ContentType="application/vnd.openxmlformats-officedocument.customXmlProperties+xml"/>
  <Override PartName="/customXml/itemProps438.xml" ContentType="application/vnd.openxmlformats-officedocument.customXmlProperties+xml"/>
  <Override PartName="/customXml/itemProps439.xml" ContentType="application/vnd.openxmlformats-officedocument.customXmlProperties+xml"/>
  <Override PartName="/customXml/itemProps440.xml" ContentType="application/vnd.openxmlformats-officedocument.customXmlProperties+xml"/>
  <Override PartName="/customXml/itemProps441.xml" ContentType="application/vnd.openxmlformats-officedocument.customXmlProperties+xml"/>
  <Override PartName="/customXml/itemProps442.xml" ContentType="application/vnd.openxmlformats-officedocument.customXmlProperties+xml"/>
  <Override PartName="/customXml/itemProps443.xml" ContentType="application/vnd.openxmlformats-officedocument.customXmlProperties+xml"/>
  <Override PartName="/customXml/itemProps444.xml" ContentType="application/vnd.openxmlformats-officedocument.customXmlProperties+xml"/>
  <Override PartName="/customXml/itemProps445.xml" ContentType="application/vnd.openxmlformats-officedocument.customXmlProperties+xml"/>
  <Override PartName="/customXml/itemProps446.xml" ContentType="application/vnd.openxmlformats-officedocument.customXmlProperties+xml"/>
  <Override PartName="/customXml/itemProps447.xml" ContentType="application/vnd.openxmlformats-officedocument.customXmlProperties+xml"/>
  <Override PartName="/customXml/itemProps448.xml" ContentType="application/vnd.openxmlformats-officedocument.customXmlProperties+xml"/>
  <Override PartName="/customXml/itemProps449.xml" ContentType="application/vnd.openxmlformats-officedocument.customXmlProperties+xml"/>
  <Override PartName="/customXml/itemProps450.xml" ContentType="application/vnd.openxmlformats-officedocument.customXmlProperties+xml"/>
  <Override PartName="/customXml/itemProps451.xml" ContentType="application/vnd.openxmlformats-officedocument.customXmlProperties+xml"/>
  <Override PartName="/customXml/itemProps452.xml" ContentType="application/vnd.openxmlformats-officedocument.customXmlProperties+xml"/>
  <Override PartName="/customXml/itemProps453.xml" ContentType="application/vnd.openxmlformats-officedocument.customXmlProperties+xml"/>
  <Override PartName="/customXml/itemProps454.xml" ContentType="application/vnd.openxmlformats-officedocument.customXmlProperties+xml"/>
  <Override PartName="/customXml/itemProps455.xml" ContentType="application/vnd.openxmlformats-officedocument.customXmlProperties+xml"/>
  <Override PartName="/customXml/itemProps456.xml" ContentType="application/vnd.openxmlformats-officedocument.customXmlProperties+xml"/>
  <Override PartName="/customXml/itemProps457.xml" ContentType="application/vnd.openxmlformats-officedocument.customXmlProperties+xml"/>
  <Override PartName="/customXml/itemProps458.xml" ContentType="application/vnd.openxmlformats-officedocument.customXmlProperties+xml"/>
  <Override PartName="/customXml/itemProps459.xml" ContentType="application/vnd.openxmlformats-officedocument.customXmlProperties+xml"/>
  <Override PartName="/customXml/itemProps460.xml" ContentType="application/vnd.openxmlformats-officedocument.customXmlProperties+xml"/>
  <Override PartName="/customXml/itemProps461.xml" ContentType="application/vnd.openxmlformats-officedocument.customXmlProperties+xml"/>
  <Override PartName="/customXml/itemProps462.xml" ContentType="application/vnd.openxmlformats-officedocument.customXmlProperties+xml"/>
  <Override PartName="/customXml/itemProps463.xml" ContentType="application/vnd.openxmlformats-officedocument.customXmlProperties+xml"/>
  <Override PartName="/customXml/itemProps464.xml" ContentType="application/vnd.openxmlformats-officedocument.customXmlProperties+xml"/>
  <Override PartName="/customXml/itemProps465.xml" ContentType="application/vnd.openxmlformats-officedocument.customXmlProperties+xml"/>
  <Override PartName="/customXml/itemProps466.xml" ContentType="application/vnd.openxmlformats-officedocument.customXmlProperties+xml"/>
  <Override PartName="/customXml/itemProps467.xml" ContentType="application/vnd.openxmlformats-officedocument.customXmlProperties+xml"/>
  <Override PartName="/customXml/itemProps468.xml" ContentType="application/vnd.openxmlformats-officedocument.customXmlProperties+xml"/>
  <Override PartName="/customXml/itemProps469.xml" ContentType="application/vnd.openxmlformats-officedocument.customXmlProperties+xml"/>
  <Override PartName="/customXml/itemProps470.xml" ContentType="application/vnd.openxmlformats-officedocument.customXmlProperties+xml"/>
  <Override PartName="/customXml/itemProps471.xml" ContentType="application/vnd.openxmlformats-officedocument.customXmlProperties+xml"/>
  <Override PartName="/customXml/itemProps472.xml" ContentType="application/vnd.openxmlformats-officedocument.customXmlProperties+xml"/>
  <Override PartName="/customXml/itemProps473.xml" ContentType="application/vnd.openxmlformats-officedocument.customXmlProperties+xml"/>
  <Override PartName="/customXml/itemProps474.xml" ContentType="application/vnd.openxmlformats-officedocument.customXmlProperties+xml"/>
  <Override PartName="/customXml/itemProps475.xml" ContentType="application/vnd.openxmlformats-officedocument.customXmlProperties+xml"/>
  <Override PartName="/customXml/itemProps476.xml" ContentType="application/vnd.openxmlformats-officedocument.customXmlProperties+xml"/>
  <Override PartName="/customXml/itemProps477.xml" ContentType="application/vnd.openxmlformats-officedocument.customXmlProperties+xml"/>
  <Override PartName="/customXml/itemProps478.xml" ContentType="application/vnd.openxmlformats-officedocument.customXmlProperties+xml"/>
  <Override PartName="/customXml/itemProps479.xml" ContentType="application/vnd.openxmlformats-officedocument.customXmlProperties+xml"/>
  <Override PartName="/customXml/itemProps480.xml" ContentType="application/vnd.openxmlformats-officedocument.customXmlProperties+xml"/>
  <Override PartName="/customXml/itemProps481.xml" ContentType="application/vnd.openxmlformats-officedocument.customXmlProperties+xml"/>
  <Override PartName="/customXml/itemProps482.xml" ContentType="application/vnd.openxmlformats-officedocument.customXmlProperties+xml"/>
  <Override PartName="/customXml/itemProps483.xml" ContentType="application/vnd.openxmlformats-officedocument.customXmlProperties+xml"/>
  <Override PartName="/customXml/itemProps484.xml" ContentType="application/vnd.openxmlformats-officedocument.customXmlProperties+xml"/>
  <Override PartName="/customXml/itemProps485.xml" ContentType="application/vnd.openxmlformats-officedocument.customXmlProperties+xml"/>
  <Override PartName="/customXml/itemProps486.xml" ContentType="application/vnd.openxmlformats-officedocument.customXmlProperties+xml"/>
  <Override PartName="/customXml/itemProps487.xml" ContentType="application/vnd.openxmlformats-officedocument.customXmlProperties+xml"/>
  <Override PartName="/customXml/itemProps488.xml" ContentType="application/vnd.openxmlformats-officedocument.customXmlProperties+xml"/>
  <Override PartName="/customXml/itemProps489.xml" ContentType="application/vnd.openxmlformats-officedocument.customXmlProperties+xml"/>
  <Override PartName="/customXml/itemProps490.xml" ContentType="application/vnd.openxmlformats-officedocument.customXmlProperties+xml"/>
  <Override PartName="/customXml/itemProps491.xml" ContentType="application/vnd.openxmlformats-officedocument.customXmlProperties+xml"/>
  <Override PartName="/customXml/itemProps492.xml" ContentType="application/vnd.openxmlformats-officedocument.customXmlProperties+xml"/>
  <Override PartName="/customXml/itemProps493.xml" ContentType="application/vnd.openxmlformats-officedocument.customXmlProperties+xml"/>
  <Override PartName="/customXml/itemProps494.xml" ContentType="application/vnd.openxmlformats-officedocument.customXmlProperties+xml"/>
  <Override PartName="/customXml/itemProps495.xml" ContentType="application/vnd.openxmlformats-officedocument.customXmlProperties+xml"/>
  <Override PartName="/customXml/itemProps496.xml" ContentType="application/vnd.openxmlformats-officedocument.customXmlProperties+xml"/>
  <Override PartName="/customXml/itemProps497.xml" ContentType="application/vnd.openxmlformats-officedocument.customXmlProperties+xml"/>
  <Override PartName="/customXml/itemProps498.xml" ContentType="application/vnd.openxmlformats-officedocument.customXmlProperties+xml"/>
  <Override PartName="/customXml/itemProps499.xml" ContentType="application/vnd.openxmlformats-officedocument.customXmlProperties+xml"/>
  <Override PartName="/customXml/itemProps500.xml" ContentType="application/vnd.openxmlformats-officedocument.customXmlProperties+xml"/>
  <Override PartName="/customXml/itemProps501.xml" ContentType="application/vnd.openxmlformats-officedocument.customXmlProperties+xml"/>
  <Override PartName="/customXml/itemProps502.xml" ContentType="application/vnd.openxmlformats-officedocument.customXmlProperties+xml"/>
  <Override PartName="/customXml/itemProps503.xml" ContentType="application/vnd.openxmlformats-officedocument.customXmlProperties+xml"/>
  <Override PartName="/customXml/itemProps504.xml" ContentType="application/vnd.openxmlformats-officedocument.customXmlProperties+xml"/>
  <Override PartName="/customXml/itemProps505.xml" ContentType="application/vnd.openxmlformats-officedocument.customXmlProperties+xml"/>
  <Override PartName="/customXml/itemProps506.xml" ContentType="application/vnd.openxmlformats-officedocument.customXmlProperties+xml"/>
  <Override PartName="/customXml/itemProps507.xml" ContentType="application/vnd.openxmlformats-officedocument.customXmlProperties+xml"/>
  <Override PartName="/customXml/itemProps508.xml" ContentType="application/vnd.openxmlformats-officedocument.customXmlProperties+xml"/>
  <Override PartName="/customXml/itemProps509.xml" ContentType="application/vnd.openxmlformats-officedocument.customXmlProperties+xml"/>
  <Override PartName="/customXml/itemProps510.xml" ContentType="application/vnd.openxmlformats-officedocument.customXmlProperties+xml"/>
  <Override PartName="/customXml/itemProps511.xml" ContentType="application/vnd.openxmlformats-officedocument.customXmlProperties+xml"/>
  <Override PartName="/customXml/itemProps512.xml" ContentType="application/vnd.openxmlformats-officedocument.customXmlProperties+xml"/>
  <Override PartName="/customXml/itemProps513.xml" ContentType="application/vnd.openxmlformats-officedocument.customXmlProperties+xml"/>
  <Override PartName="/customXml/itemProps514.xml" ContentType="application/vnd.openxmlformats-officedocument.customXmlProperties+xml"/>
  <Override PartName="/customXml/itemProps515.xml" ContentType="application/vnd.openxmlformats-officedocument.customXmlProperties+xml"/>
  <Override PartName="/customXml/itemProps516.xml" ContentType="application/vnd.openxmlformats-officedocument.customXmlProperties+xml"/>
  <Override PartName="/customXml/itemProps517.xml" ContentType="application/vnd.openxmlformats-officedocument.customXmlProperties+xml"/>
  <Override PartName="/customXml/itemProps518.xml" ContentType="application/vnd.openxmlformats-officedocument.customXmlProperties+xml"/>
  <Override PartName="/customXml/itemProps519.xml" ContentType="application/vnd.openxmlformats-officedocument.customXmlProperties+xml"/>
  <Override PartName="/customXml/itemProps520.xml" ContentType="application/vnd.openxmlformats-officedocument.customXmlProperties+xml"/>
  <Override PartName="/customXml/itemProps521.xml" ContentType="application/vnd.openxmlformats-officedocument.customXmlProperties+xml"/>
  <Override PartName="/customXml/itemProps522.xml" ContentType="application/vnd.openxmlformats-officedocument.customXmlProperties+xml"/>
  <Override PartName="/customXml/itemProps523.xml" ContentType="application/vnd.openxmlformats-officedocument.customXmlProperties+xml"/>
  <Override PartName="/customXml/itemProps524.xml" ContentType="application/vnd.openxmlformats-officedocument.customXmlProperties+xml"/>
  <Override PartName="/customXml/itemProps525.xml" ContentType="application/vnd.openxmlformats-officedocument.customXmlProperties+xml"/>
  <Override PartName="/customXml/itemProps526.xml" ContentType="application/vnd.openxmlformats-officedocument.customXmlProperties+xml"/>
  <Override PartName="/customXml/itemProps527.xml" ContentType="application/vnd.openxmlformats-officedocument.customXmlProperties+xml"/>
  <Override PartName="/customXml/itemProps528.xml" ContentType="application/vnd.openxmlformats-officedocument.customXmlProperties+xml"/>
  <Override PartName="/customXml/itemProps529.xml" ContentType="application/vnd.openxmlformats-officedocument.customXmlProperties+xml"/>
  <Override PartName="/customXml/itemProps530.xml" ContentType="application/vnd.openxmlformats-officedocument.customXmlProperties+xml"/>
  <Override PartName="/customXml/itemProps531.xml" ContentType="application/vnd.openxmlformats-officedocument.customXmlProperties+xml"/>
  <Override PartName="/customXml/itemProps532.xml" ContentType="application/vnd.openxmlformats-officedocument.customXmlProperties+xml"/>
  <Override PartName="/customXml/itemProps533.xml" ContentType="application/vnd.openxmlformats-officedocument.customXmlProperties+xml"/>
  <Override PartName="/customXml/itemProps534.xml" ContentType="application/vnd.openxmlformats-officedocument.customXmlProperties+xml"/>
  <Override PartName="/customXml/itemProps535.xml" ContentType="application/vnd.openxmlformats-officedocument.customXmlProperties+xml"/>
  <Override PartName="/customXml/itemProps536.xml" ContentType="application/vnd.openxmlformats-officedocument.customXmlProperties+xml"/>
  <Override PartName="/customXml/itemProps537.xml" ContentType="application/vnd.openxmlformats-officedocument.customXmlProperties+xml"/>
  <Override PartName="/customXml/itemProps538.xml" ContentType="application/vnd.openxmlformats-officedocument.customXmlProperties+xml"/>
  <Override PartName="/customXml/itemProps539.xml" ContentType="application/vnd.openxmlformats-officedocument.customXmlProperties+xml"/>
  <Override PartName="/customXml/itemProps540.xml" ContentType="application/vnd.openxmlformats-officedocument.customXmlProperties+xml"/>
  <Override PartName="/customXml/itemProps541.xml" ContentType="application/vnd.openxmlformats-officedocument.customXmlProperties+xml"/>
  <Override PartName="/customXml/itemProps542.xml" ContentType="application/vnd.openxmlformats-officedocument.customXmlProperties+xml"/>
  <Override PartName="/customXml/itemProps543.xml" ContentType="application/vnd.openxmlformats-officedocument.customXmlProperties+xml"/>
  <Override PartName="/customXml/itemProps544.xml" ContentType="application/vnd.openxmlformats-officedocument.customXmlProperties+xml"/>
  <Override PartName="/customXml/itemProps545.xml" ContentType="application/vnd.openxmlformats-officedocument.customXmlProperties+xml"/>
  <Override PartName="/customXml/itemProps546.xml" ContentType="application/vnd.openxmlformats-officedocument.customXmlProperties+xml"/>
  <Override PartName="/customXml/itemProps547.xml" ContentType="application/vnd.openxmlformats-officedocument.customXmlProperties+xml"/>
  <Override PartName="/customXml/itemProps548.xml" ContentType="application/vnd.openxmlformats-officedocument.customXmlProperties+xml"/>
  <Override PartName="/customXml/itemProps549.xml" ContentType="application/vnd.openxmlformats-officedocument.customXmlProperties+xml"/>
  <Override PartName="/customXml/itemProps550.xml" ContentType="application/vnd.openxmlformats-officedocument.customXmlProperties+xml"/>
  <Override PartName="/customXml/itemProps551.xml" ContentType="application/vnd.openxmlformats-officedocument.customXmlProperties+xml"/>
  <Override PartName="/customXml/itemProps552.xml" ContentType="application/vnd.openxmlformats-officedocument.customXmlProperties+xml"/>
  <Override PartName="/customXml/itemProps553.xml" ContentType="application/vnd.openxmlformats-officedocument.customXmlProperties+xml"/>
  <Override PartName="/customXml/itemProps554.xml" ContentType="application/vnd.openxmlformats-officedocument.customXmlProperties+xml"/>
  <Override PartName="/customXml/itemProps555.xml" ContentType="application/vnd.openxmlformats-officedocument.customXmlProperties+xml"/>
  <Override PartName="/customXml/itemProps556.xml" ContentType="application/vnd.openxmlformats-officedocument.customXmlProperties+xml"/>
  <Override PartName="/customXml/itemProps557.xml" ContentType="application/vnd.openxmlformats-officedocument.customXmlProperties+xml"/>
  <Override PartName="/customXml/itemProps558.xml" ContentType="application/vnd.openxmlformats-officedocument.customXmlProperties+xml"/>
  <Override PartName="/customXml/itemProps559.xml" ContentType="application/vnd.openxmlformats-officedocument.customXmlProperties+xml"/>
  <Override PartName="/customXml/itemProps560.xml" ContentType="application/vnd.openxmlformats-officedocument.customXmlProperties+xml"/>
  <Override PartName="/customXml/itemProps561.xml" ContentType="application/vnd.openxmlformats-officedocument.customXmlProperties+xml"/>
  <Override PartName="/customXml/itemProps562.xml" ContentType="application/vnd.openxmlformats-officedocument.customXmlProperties+xml"/>
  <Override PartName="/customXml/itemProps563.xml" ContentType="application/vnd.openxmlformats-officedocument.customXmlProperties+xml"/>
  <Override PartName="/customXml/itemProps564.xml" ContentType="application/vnd.openxmlformats-officedocument.customXmlProperties+xml"/>
  <Override PartName="/customXml/itemProps565.xml" ContentType="application/vnd.openxmlformats-officedocument.customXmlProperties+xml"/>
  <Override PartName="/customXml/itemProps566.xml" ContentType="application/vnd.openxmlformats-officedocument.customXmlProperties+xml"/>
  <Override PartName="/customXml/itemProps567.xml" ContentType="application/vnd.openxmlformats-officedocument.customXmlProperties+xml"/>
  <Override PartName="/customXml/itemProps568.xml" ContentType="application/vnd.openxmlformats-officedocument.customXmlProperties+xml"/>
  <Override PartName="/customXml/itemProps569.xml" ContentType="application/vnd.openxmlformats-officedocument.customXmlProperties+xml"/>
  <Override PartName="/customXml/itemProps570.xml" ContentType="application/vnd.openxmlformats-officedocument.customXmlProperties+xml"/>
  <Override PartName="/customXml/itemProps571.xml" ContentType="application/vnd.openxmlformats-officedocument.customXmlProperties+xml"/>
  <Override PartName="/customXml/itemProps572.xml" ContentType="application/vnd.openxmlformats-officedocument.customXmlProperties+xml"/>
  <Override PartName="/customXml/itemProps573.xml" ContentType="application/vnd.openxmlformats-officedocument.customXmlProperties+xml"/>
  <Override PartName="/customXml/itemProps574.xml" ContentType="application/vnd.openxmlformats-officedocument.customXmlProperties+xml"/>
  <Override PartName="/customXml/itemProps575.xml" ContentType="application/vnd.openxmlformats-officedocument.customXmlProperties+xml"/>
  <Override PartName="/customXml/itemProps576.xml" ContentType="application/vnd.openxmlformats-officedocument.customXmlProperties+xml"/>
  <Override PartName="/customXml/itemProps577.xml" ContentType="application/vnd.openxmlformats-officedocument.customXmlProperties+xml"/>
  <Override PartName="/customXml/itemProps578.xml" ContentType="application/vnd.openxmlformats-officedocument.customXmlProperties+xml"/>
  <Override PartName="/customXml/itemProps579.xml" ContentType="application/vnd.openxmlformats-officedocument.customXmlProperties+xml"/>
  <Override PartName="/customXml/itemProps580.xml" ContentType="application/vnd.openxmlformats-officedocument.customXmlProperties+xml"/>
  <Override PartName="/customXml/itemProps581.xml" ContentType="application/vnd.openxmlformats-officedocument.customXmlProperties+xml"/>
  <Override PartName="/customXml/itemProps582.xml" ContentType="application/vnd.openxmlformats-officedocument.customXmlProperties+xml"/>
  <Override PartName="/customXml/itemProps583.xml" ContentType="application/vnd.openxmlformats-officedocument.customXmlProperties+xml"/>
  <Override PartName="/customXml/itemProps584.xml" ContentType="application/vnd.openxmlformats-officedocument.customXmlProperties+xml"/>
  <Override PartName="/customXml/itemProps585.xml" ContentType="application/vnd.openxmlformats-officedocument.customXmlProperties+xml"/>
  <Override PartName="/customXml/itemProps586.xml" ContentType="application/vnd.openxmlformats-officedocument.customXmlProperties+xml"/>
  <Override PartName="/customXml/itemProps587.xml" ContentType="application/vnd.openxmlformats-officedocument.customXmlProperties+xml"/>
  <Override PartName="/customXml/itemProps588.xml" ContentType="application/vnd.openxmlformats-officedocument.customXmlProperties+xml"/>
  <Override PartName="/customXml/itemProps589.xml" ContentType="application/vnd.openxmlformats-officedocument.customXmlProperties+xml"/>
  <Override PartName="/customXml/itemProps590.xml" ContentType="application/vnd.openxmlformats-officedocument.customXmlProperties+xml"/>
  <Override PartName="/customXml/itemProps591.xml" ContentType="application/vnd.openxmlformats-officedocument.customXmlProperties+xml"/>
  <Override PartName="/customXml/itemProps592.xml" ContentType="application/vnd.openxmlformats-officedocument.customXmlProperties+xml"/>
  <Override PartName="/customXml/itemProps593.xml" ContentType="application/vnd.openxmlformats-officedocument.customXmlProperties+xml"/>
  <Override PartName="/customXml/itemProps594.xml" ContentType="application/vnd.openxmlformats-officedocument.customXmlProperties+xml"/>
  <Override PartName="/customXml/itemProps595.xml" ContentType="application/vnd.openxmlformats-officedocument.customXmlProperties+xml"/>
  <Override PartName="/customXml/itemProps596.xml" ContentType="application/vnd.openxmlformats-officedocument.customXmlProperties+xml"/>
  <Override PartName="/customXml/itemProps597.xml" ContentType="application/vnd.openxmlformats-officedocument.customXmlProperties+xml"/>
  <Override PartName="/customXml/itemProps598.xml" ContentType="application/vnd.openxmlformats-officedocument.customXmlProperties+xml"/>
  <Override PartName="/customXml/itemProps599.xml" ContentType="application/vnd.openxmlformats-officedocument.customXmlProperties+xml"/>
  <Override PartName="/customXml/itemProps600.xml" ContentType="application/vnd.openxmlformats-officedocument.customXmlProperties+xml"/>
  <Override PartName="/customXml/itemProps601.xml" ContentType="application/vnd.openxmlformats-officedocument.customXmlProperties+xml"/>
  <Override PartName="/customXml/itemProps602.xml" ContentType="application/vnd.openxmlformats-officedocument.customXmlProperties+xml"/>
  <Override PartName="/customXml/itemProps603.xml" ContentType="application/vnd.openxmlformats-officedocument.customXmlProperties+xml"/>
  <Override PartName="/customXml/itemProps604.xml" ContentType="application/vnd.openxmlformats-officedocument.customXmlProperties+xml"/>
  <Override PartName="/customXml/itemProps605.xml" ContentType="application/vnd.openxmlformats-officedocument.customXmlProperties+xml"/>
  <Override PartName="/customXml/itemProps606.xml" ContentType="application/vnd.openxmlformats-officedocument.customXmlProperties+xml"/>
  <Override PartName="/customXml/itemProps607.xml" ContentType="application/vnd.openxmlformats-officedocument.customXmlProperties+xml"/>
  <Override PartName="/customXml/itemProps608.xml" ContentType="application/vnd.openxmlformats-officedocument.customXmlProperties+xml"/>
  <Override PartName="/customXml/itemProps609.xml" ContentType="application/vnd.openxmlformats-officedocument.customXmlProperties+xml"/>
  <Override PartName="/customXml/itemProps610.xml" ContentType="application/vnd.openxmlformats-officedocument.customXmlProperties+xml"/>
  <Override PartName="/customXml/itemProps611.xml" ContentType="application/vnd.openxmlformats-officedocument.customXmlProperties+xml"/>
  <Override PartName="/customXml/itemProps612.xml" ContentType="application/vnd.openxmlformats-officedocument.customXmlProperties+xml"/>
  <Override PartName="/customXml/itemProps613.xml" ContentType="application/vnd.openxmlformats-officedocument.customXmlProperties+xml"/>
  <Override PartName="/customXml/itemProps6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1CE2" w14:textId="77777777" w:rsidR="0048706E" w:rsidRPr="00743C63" w:rsidRDefault="0048706E" w:rsidP="0048706E">
      <w:pPr>
        <w:jc w:val="center"/>
      </w:pPr>
      <w:bookmarkStart w:id="0" w:name="_Toc498118384"/>
      <w:bookmarkStart w:id="1" w:name="_Toc498119889"/>
      <w:bookmarkStart w:id="2" w:name="_Toc498121090"/>
      <w:bookmarkStart w:id="3" w:name="_Toc498177420"/>
      <w:bookmarkStart w:id="4" w:name="_Toc500236300"/>
      <w:bookmarkStart w:id="5" w:name="_Toc502230857"/>
      <w:bookmarkStart w:id="6" w:name="_Toc502231803"/>
      <w:bookmarkStart w:id="7" w:name="_Toc502235295"/>
      <w:bookmarkStart w:id="8" w:name="_Toc502248065"/>
      <w:bookmarkStart w:id="9" w:name="_Toc502248297"/>
      <w:bookmarkStart w:id="10" w:name="_Toc502482088"/>
      <w:bookmarkStart w:id="11" w:name="_Toc503686191"/>
      <w:bookmarkStart w:id="12" w:name="_Ref504399972"/>
      <w:bookmarkStart w:id="13" w:name="_Ref504399996"/>
      <w:bookmarkStart w:id="14" w:name="_Ref504465915"/>
      <w:bookmarkStart w:id="15" w:name="_Toc524181957"/>
      <w:bookmarkStart w:id="16" w:name="_Toc524181970"/>
      <w:proofErr w:type="spellStart"/>
      <w:r w:rsidRPr="00743C63">
        <w:t>Technische</w:t>
      </w:r>
      <w:proofErr w:type="spellEnd"/>
      <w:r w:rsidRPr="00743C63">
        <w:t xml:space="preserve"> Universität Berlin</w:t>
      </w:r>
    </w:p>
    <w:p w14:paraId="68E31CE3" w14:textId="4240406F" w:rsidR="0048706E" w:rsidRPr="00743C63" w:rsidRDefault="004B1AEE" w:rsidP="0048706E">
      <w:pPr>
        <w:jc w:val="center"/>
      </w:pPr>
      <w:r w:rsidRPr="00743C63">
        <w:t>Faculty</w:t>
      </w:r>
      <w:r w:rsidR="0048706E" w:rsidRPr="00743C63">
        <w:t xml:space="preserve"> VII (</w:t>
      </w:r>
      <w:r w:rsidR="00B8266A" w:rsidRPr="00743C63">
        <w:t>Economics</w:t>
      </w:r>
      <w:r w:rsidR="0048706E" w:rsidRPr="00743C63">
        <w:t xml:space="preserve"> &amp; Management)</w:t>
      </w:r>
    </w:p>
    <w:p w14:paraId="68E31CE4" w14:textId="7946317F" w:rsidR="0048706E" w:rsidRPr="00743C63" w:rsidRDefault="004B1AEE" w:rsidP="0048706E">
      <w:pPr>
        <w:jc w:val="center"/>
      </w:pPr>
      <w:r w:rsidRPr="00743C63">
        <w:t>Workgroup</w:t>
      </w:r>
      <w:r w:rsidR="0048706E" w:rsidRPr="00743C63">
        <w:t xml:space="preserve"> </w:t>
      </w:r>
      <w:r w:rsidR="007B64B9" w:rsidRPr="00743C63">
        <w:t xml:space="preserve">for Infrastructure Policy </w:t>
      </w:r>
      <w:r w:rsidR="0048706E" w:rsidRPr="00743C63">
        <w:t>(WIP)</w:t>
      </w:r>
    </w:p>
    <w:p w14:paraId="68E31CE5" w14:textId="77777777" w:rsidR="0048706E" w:rsidRPr="00743C63" w:rsidRDefault="0048706E" w:rsidP="0048706E">
      <w:pPr>
        <w:jc w:val="center"/>
      </w:pPr>
    </w:p>
    <w:p w14:paraId="68E31CE6" w14:textId="77777777" w:rsidR="0048706E" w:rsidRPr="00743C63" w:rsidRDefault="0048706E" w:rsidP="0048706E">
      <w:pPr>
        <w:jc w:val="center"/>
      </w:pPr>
    </w:p>
    <w:p w14:paraId="68E31CE7" w14:textId="77777777" w:rsidR="0048706E" w:rsidRPr="00743C63" w:rsidRDefault="0048706E" w:rsidP="0048706E">
      <w:pPr>
        <w:jc w:val="center"/>
      </w:pPr>
    </w:p>
    <w:p w14:paraId="65E2C614" w14:textId="77777777" w:rsidR="00504B6C" w:rsidRPr="00743C63" w:rsidRDefault="00504B6C" w:rsidP="00504B6C">
      <w:pPr>
        <w:jc w:val="center"/>
      </w:pPr>
    </w:p>
    <w:p w14:paraId="47D5CF7F" w14:textId="4E0E1B6E" w:rsidR="00504B6C" w:rsidRPr="00743C63" w:rsidRDefault="00504B6C" w:rsidP="00504B6C">
      <w:pPr>
        <w:jc w:val="center"/>
        <w:rPr>
          <w:b/>
          <w:bCs/>
          <w:sz w:val="40"/>
          <w:szCs w:val="40"/>
        </w:rPr>
      </w:pPr>
      <w:r w:rsidRPr="00743C63">
        <w:rPr>
          <w:b/>
          <w:sz w:val="40"/>
          <w:szCs w:val="40"/>
        </w:rPr>
        <w:t>The introduction of home-office during the pandemic: influence</w:t>
      </w:r>
      <w:r w:rsidR="00FB277E" w:rsidRPr="00743C63">
        <w:rPr>
          <w:b/>
          <w:sz w:val="40"/>
          <w:szCs w:val="40"/>
        </w:rPr>
        <w:t>s</w:t>
      </w:r>
      <w:r w:rsidRPr="00743C63">
        <w:rPr>
          <w:b/>
          <w:sz w:val="40"/>
          <w:szCs w:val="40"/>
        </w:rPr>
        <w:t xml:space="preserve"> on mobility decisions and potential long-term effects</w:t>
      </w:r>
    </w:p>
    <w:p w14:paraId="68E31CE9" w14:textId="77777777" w:rsidR="0048706E" w:rsidRPr="00743C63" w:rsidRDefault="0048706E" w:rsidP="0048706E">
      <w:pPr>
        <w:jc w:val="center"/>
      </w:pPr>
    </w:p>
    <w:p w14:paraId="68E31CEB" w14:textId="77777777" w:rsidR="0048706E" w:rsidRPr="00743C63" w:rsidRDefault="0048706E" w:rsidP="0048706E">
      <w:pPr>
        <w:jc w:val="center"/>
      </w:pPr>
    </w:p>
    <w:p w14:paraId="68E31CEC" w14:textId="77777777" w:rsidR="0048706E" w:rsidRPr="00743C63" w:rsidRDefault="0048706E" w:rsidP="0048706E">
      <w:pPr>
        <w:jc w:val="center"/>
      </w:pPr>
    </w:p>
    <w:p w14:paraId="68E31CED" w14:textId="77777777" w:rsidR="0048706E" w:rsidRPr="00743C63" w:rsidRDefault="0048706E" w:rsidP="0048706E">
      <w:pPr>
        <w:jc w:val="center"/>
      </w:pPr>
    </w:p>
    <w:p w14:paraId="68E31CEE" w14:textId="3397CDB0" w:rsidR="0048706E" w:rsidRPr="00743C63" w:rsidRDefault="003B0EAE" w:rsidP="0048706E">
      <w:pPr>
        <w:jc w:val="center"/>
      </w:pPr>
      <w:r w:rsidRPr="00743C63">
        <w:t>Author</w:t>
      </w:r>
      <w:r w:rsidR="0048706E" w:rsidRPr="00743C63">
        <w:t xml:space="preserve">: </w:t>
      </w:r>
      <w:r w:rsidR="00BB4A0E" w:rsidRPr="00743C63">
        <w:t>Aleksandar Maksimovic</w:t>
      </w:r>
    </w:p>
    <w:p w14:paraId="68E31CEF" w14:textId="61556831" w:rsidR="0048706E" w:rsidRPr="00743C63" w:rsidRDefault="0048706E" w:rsidP="0048706E">
      <w:pPr>
        <w:jc w:val="center"/>
      </w:pPr>
      <w:proofErr w:type="spellStart"/>
      <w:r w:rsidRPr="00743C63">
        <w:t>Matr</w:t>
      </w:r>
      <w:proofErr w:type="spellEnd"/>
      <w:r w:rsidRPr="00743C63">
        <w:t xml:space="preserve">. Nr.: </w:t>
      </w:r>
      <w:r w:rsidR="00BB4A0E" w:rsidRPr="00743C63">
        <w:t>3980</w:t>
      </w:r>
      <w:r w:rsidR="00F72A5F" w:rsidRPr="00743C63">
        <w:t>98</w:t>
      </w:r>
    </w:p>
    <w:p w14:paraId="68E31CF1" w14:textId="61BA97E0" w:rsidR="0048706E" w:rsidRPr="00743C63" w:rsidRDefault="00BB4A0E" w:rsidP="00BB4A0E">
      <w:pPr>
        <w:jc w:val="center"/>
      </w:pPr>
      <w:proofErr w:type="spellStart"/>
      <w:r w:rsidRPr="00743C63">
        <w:t>Harbi</w:t>
      </w:r>
      <w:r w:rsidR="003B0EAE" w:rsidRPr="00743C63">
        <w:t>g</w:t>
      </w:r>
      <w:r w:rsidRPr="00743C63">
        <w:t>straße</w:t>
      </w:r>
      <w:proofErr w:type="spellEnd"/>
      <w:r w:rsidRPr="00743C63">
        <w:t xml:space="preserve"> 14, 14055 Berlin</w:t>
      </w:r>
    </w:p>
    <w:p w14:paraId="77A69B59" w14:textId="44BD57F6" w:rsidR="00BB4A0E" w:rsidRPr="00743C63" w:rsidRDefault="00BB4A0E" w:rsidP="00BB4A0E">
      <w:pPr>
        <w:jc w:val="center"/>
      </w:pPr>
      <w:r w:rsidRPr="00743C63">
        <w:t>a.maksimovic@campus.tu-berlin.de</w:t>
      </w:r>
    </w:p>
    <w:p w14:paraId="68E31CF2" w14:textId="11F78C7D" w:rsidR="0048706E" w:rsidRPr="00743C63" w:rsidRDefault="00BB4A0E" w:rsidP="0048706E">
      <w:pPr>
        <w:jc w:val="center"/>
      </w:pPr>
      <w:r w:rsidRPr="00743C63">
        <w:t>+49 17620214156</w:t>
      </w:r>
    </w:p>
    <w:p w14:paraId="68E31CF3" w14:textId="77777777" w:rsidR="0048706E" w:rsidRPr="00743C63" w:rsidRDefault="0048706E" w:rsidP="0048706E">
      <w:pPr>
        <w:jc w:val="center"/>
      </w:pPr>
    </w:p>
    <w:p w14:paraId="68E31CF4" w14:textId="77777777" w:rsidR="0048706E" w:rsidRPr="00743C63" w:rsidRDefault="0048706E" w:rsidP="0048706E">
      <w:pPr>
        <w:jc w:val="center"/>
      </w:pPr>
    </w:p>
    <w:p w14:paraId="68E31CF5" w14:textId="1704C433" w:rsidR="0048706E" w:rsidRPr="00743C63" w:rsidRDefault="003B0EAE" w:rsidP="0048706E">
      <w:pPr>
        <w:jc w:val="center"/>
      </w:pPr>
      <w:r w:rsidRPr="00743C63">
        <w:t>Supervisor</w:t>
      </w:r>
      <w:r w:rsidR="006B41C5" w:rsidRPr="00743C63">
        <w:t xml:space="preserve"> 1</w:t>
      </w:r>
      <w:r w:rsidR="00655A74" w:rsidRPr="00743C63">
        <w:t>:</w:t>
      </w:r>
    </w:p>
    <w:p w14:paraId="68E31CF7" w14:textId="02DFFE9E" w:rsidR="0048706E" w:rsidRPr="00743C63" w:rsidRDefault="00655A74" w:rsidP="0048706E">
      <w:pPr>
        <w:jc w:val="center"/>
      </w:pPr>
      <w:r w:rsidRPr="00743C63">
        <w:t xml:space="preserve">Prof. Christian von </w:t>
      </w:r>
      <w:proofErr w:type="spellStart"/>
      <w:r w:rsidRPr="00743C63">
        <w:t>Hirschhausen</w:t>
      </w:r>
      <w:proofErr w:type="spellEnd"/>
    </w:p>
    <w:p w14:paraId="04DB2102" w14:textId="0420DCE7" w:rsidR="006B41C5" w:rsidRPr="00743C63" w:rsidRDefault="003B0EAE" w:rsidP="0048706E">
      <w:pPr>
        <w:jc w:val="center"/>
      </w:pPr>
      <w:r w:rsidRPr="00743C63">
        <w:t>Supervisor</w:t>
      </w:r>
      <w:r w:rsidR="006B41C5" w:rsidRPr="00743C63">
        <w:t xml:space="preserve"> 2:</w:t>
      </w:r>
    </w:p>
    <w:p w14:paraId="68E31CF8" w14:textId="1B0E289B" w:rsidR="0048706E" w:rsidRPr="00743C63" w:rsidRDefault="006B41C5" w:rsidP="0084465D">
      <w:pPr>
        <w:jc w:val="center"/>
      </w:pPr>
      <w:r w:rsidRPr="00743C63">
        <w:t xml:space="preserve">Karlo </w:t>
      </w:r>
      <w:proofErr w:type="spellStart"/>
      <w:r w:rsidRPr="00743C63">
        <w:t>Hainsch</w:t>
      </w:r>
      <w:proofErr w:type="spellEnd"/>
      <w:r w:rsidRPr="00743C63">
        <w:t>, MS</w:t>
      </w:r>
      <w:r w:rsidR="0084465D" w:rsidRPr="00743C63">
        <w:t>c</w:t>
      </w:r>
    </w:p>
    <w:p w14:paraId="68E31CFA" w14:textId="4D2DD09D" w:rsidR="00733CA8" w:rsidRPr="00743C63" w:rsidRDefault="003B0EAE" w:rsidP="00655A74">
      <w:pPr>
        <w:jc w:val="center"/>
      </w:pPr>
      <w:r w:rsidRPr="00743C63">
        <w:t>Mentor</w:t>
      </w:r>
      <w:r w:rsidR="00733CA8" w:rsidRPr="00743C63">
        <w:t xml:space="preserve">: </w:t>
      </w:r>
    </w:p>
    <w:p w14:paraId="68E31CFC" w14:textId="7257F17A" w:rsidR="0048706E" w:rsidRPr="00743C63" w:rsidRDefault="00655A74" w:rsidP="006B41C5">
      <w:pPr>
        <w:jc w:val="center"/>
      </w:pPr>
      <w:r w:rsidRPr="00743C63">
        <w:t xml:space="preserve">Marlin </w:t>
      </w:r>
      <w:proofErr w:type="spellStart"/>
      <w:r w:rsidRPr="00743C63">
        <w:t>Arnz</w:t>
      </w:r>
      <w:proofErr w:type="spellEnd"/>
      <w:r w:rsidRPr="00743C63">
        <w:t>, MSc</w:t>
      </w:r>
    </w:p>
    <w:p w14:paraId="68E31CFF" w14:textId="36579D1D" w:rsidR="006A4B37" w:rsidRPr="00743C63" w:rsidRDefault="0048706E" w:rsidP="00CD694B">
      <w:pPr>
        <w:jc w:val="center"/>
        <w:rPr>
          <w:rFonts w:cs="Arial"/>
        </w:rPr>
        <w:sectPr w:rsidR="006A4B37" w:rsidRPr="00743C63">
          <w:headerReference w:type="default" r:id="rId621"/>
          <w:footerReference w:type="even" r:id="rId622"/>
          <w:footerReference w:type="default" r:id="rId623"/>
          <w:footerReference w:type="first" r:id="rId624"/>
          <w:pgSz w:w="11906" w:h="16838" w:code="9"/>
          <w:pgMar w:top="1418" w:right="1418" w:bottom="1134" w:left="1418" w:header="720" w:footer="720" w:gutter="0"/>
          <w:pgNumType w:fmt="lowerRoman" w:start="1"/>
          <w:cols w:space="720"/>
          <w:titlePg/>
        </w:sectPr>
      </w:pPr>
      <w:r w:rsidRPr="00743C63">
        <w:t xml:space="preserve">Berlin, </w:t>
      </w:r>
      <w:r w:rsidR="00D47CFE" w:rsidRPr="00743C63">
        <w:t>10.06.2022 (</w:t>
      </w:r>
      <w:r w:rsidR="00504ECF" w:rsidRPr="00743C63">
        <w:t>submission date</w:t>
      </w:r>
      <w:bookmarkStart w:id="17" w:name="_Toc529866838"/>
      <w:bookmarkStart w:id="18" w:name="_Ref533071576"/>
      <w:bookmarkStart w:id="19" w:name="_Ref212002787"/>
      <w:r w:rsidR="008D7325" w:rsidRPr="00743C63">
        <w:t>)</w:t>
      </w:r>
    </w:p>
    <w:p w14:paraId="68E31D09" w14:textId="310C6317" w:rsidR="00BC3A0A" w:rsidRPr="00743C63" w:rsidRDefault="00CD694B" w:rsidP="0053339A">
      <w:pPr>
        <w:pStyle w:val="Heading9"/>
      </w:pPr>
      <w:bookmarkStart w:id="20" w:name="_Toc529866839"/>
      <w:bookmarkStart w:id="21" w:name="_Toc530380397"/>
      <w:bookmarkStart w:id="22" w:name="_Ref534381444"/>
      <w:bookmarkStart w:id="23" w:name="_Ref534381467"/>
      <w:bookmarkStart w:id="24" w:name="_Toc535853637"/>
      <w:bookmarkStart w:id="25" w:name="_Toc535853648"/>
      <w:bookmarkStart w:id="26" w:name="_Toc95637167"/>
      <w:bookmarkStart w:id="27" w:name="_Toc176009291"/>
      <w:bookmarkEnd w:id="17"/>
      <w:bookmarkEnd w:id="18"/>
      <w:bookmarkEnd w:id="19"/>
      <w:r w:rsidRPr="00743C63">
        <w:lastRenderedPageBreak/>
        <w:t>Table of contents</w:t>
      </w:r>
    </w:p>
    <w:bookmarkStart w:id="28" w:name="_Toc212721207"/>
    <w:bookmarkStart w:id="29" w:name="_Toc212721265"/>
    <w:bookmarkStart w:id="30" w:name="_Toc212721449"/>
    <w:bookmarkStart w:id="31" w:name="_Toc212721525"/>
    <w:bookmarkStart w:id="32" w:name="_Toc212739101"/>
    <w:bookmarkStart w:id="33" w:name="_Toc212739371"/>
    <w:bookmarkStart w:id="34" w:name="_Toc212739398"/>
    <w:bookmarkStart w:id="35" w:name="_Toc212740393"/>
    <w:bookmarkStart w:id="36" w:name="_Toc212741012"/>
    <w:bookmarkStart w:id="37" w:name="_Toc212741067"/>
    <w:bookmarkStart w:id="38" w:name="_Toc212742653"/>
    <w:bookmarkStart w:id="39" w:name="_Toc212743684"/>
    <w:bookmarkStart w:id="40" w:name="_Toc212743730"/>
    <w:bookmarkStart w:id="41" w:name="_Toc212743776"/>
    <w:bookmarkStart w:id="42" w:name="_Toc212743921"/>
    <w:bookmarkStart w:id="43" w:name="_Toc212751561"/>
    <w:bookmarkStart w:id="44" w:name="_Toc212751616"/>
    <w:bookmarkStart w:id="45" w:name="_Toc212721208"/>
    <w:bookmarkStart w:id="46" w:name="_Toc212721266"/>
    <w:bookmarkStart w:id="47" w:name="_Toc212721450"/>
    <w:bookmarkStart w:id="48" w:name="_Toc212721526"/>
    <w:bookmarkStart w:id="49" w:name="_Toc212739102"/>
    <w:bookmarkStart w:id="50" w:name="_Toc212739372"/>
    <w:bookmarkStart w:id="51" w:name="_Toc212739399"/>
    <w:bookmarkStart w:id="52" w:name="_Toc212740394"/>
    <w:bookmarkStart w:id="53" w:name="_Toc212741013"/>
    <w:bookmarkStart w:id="54" w:name="_Toc212741068"/>
    <w:bookmarkStart w:id="55" w:name="_Toc212742654"/>
    <w:bookmarkStart w:id="56" w:name="_Toc212743685"/>
    <w:bookmarkStart w:id="57" w:name="_Toc212743731"/>
    <w:bookmarkStart w:id="58" w:name="_Toc212743777"/>
    <w:bookmarkStart w:id="59" w:name="_Toc212743922"/>
    <w:bookmarkStart w:id="60" w:name="_Toc212751562"/>
    <w:bookmarkStart w:id="61" w:name="_Toc212751617"/>
    <w:bookmarkStart w:id="62" w:name="_Toc212721209"/>
    <w:bookmarkStart w:id="63" w:name="_Toc212721267"/>
    <w:bookmarkStart w:id="64" w:name="_Toc212721451"/>
    <w:bookmarkStart w:id="65" w:name="_Toc212721527"/>
    <w:bookmarkStart w:id="66" w:name="_Toc212739103"/>
    <w:bookmarkStart w:id="67" w:name="_Toc212739373"/>
    <w:bookmarkStart w:id="68" w:name="_Toc212739400"/>
    <w:bookmarkStart w:id="69" w:name="_Toc212740395"/>
    <w:bookmarkStart w:id="70" w:name="_Toc212741014"/>
    <w:bookmarkStart w:id="71" w:name="_Toc212741069"/>
    <w:bookmarkStart w:id="72" w:name="_Toc212742655"/>
    <w:bookmarkStart w:id="73" w:name="_Toc212743686"/>
    <w:bookmarkStart w:id="74" w:name="_Toc212743732"/>
    <w:bookmarkStart w:id="75" w:name="_Toc212743778"/>
    <w:bookmarkStart w:id="76" w:name="_Toc212743923"/>
    <w:bookmarkStart w:id="77" w:name="_Toc212751563"/>
    <w:bookmarkStart w:id="78" w:name="_Toc21275161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14:paraId="460A5E89" w14:textId="2B960FBB" w:rsidR="00A37830" w:rsidRDefault="004F3015">
      <w:pPr>
        <w:pStyle w:val="TOC1"/>
        <w:rPr>
          <w:rFonts w:asciiTheme="minorHAnsi" w:eastAsiaTheme="minorEastAsia" w:hAnsiTheme="minorHAnsi" w:cstheme="minorBidi"/>
          <w:b w:val="0"/>
          <w:lang w:val="en-AT" w:eastAsia="en-GB"/>
        </w:rPr>
      </w:pPr>
      <w:r w:rsidRPr="00743C63">
        <w:fldChar w:fldCharType="begin"/>
      </w:r>
      <w:r w:rsidRPr="00743C63">
        <w:instrText xml:space="preserve"> TOC \o "1-7" \h \z \u </w:instrText>
      </w:r>
      <w:r w:rsidRPr="00743C63">
        <w:fldChar w:fldCharType="separate"/>
      </w:r>
      <w:hyperlink w:anchor="_Toc103857042" w:history="1">
        <w:r w:rsidR="00A37830" w:rsidRPr="00700A48">
          <w:rPr>
            <w:rStyle w:val="Hyperlink"/>
          </w:rPr>
          <w:t>1</w:t>
        </w:r>
        <w:r w:rsidR="00A37830">
          <w:rPr>
            <w:rFonts w:asciiTheme="minorHAnsi" w:eastAsiaTheme="minorEastAsia" w:hAnsiTheme="minorHAnsi" w:cstheme="minorBidi"/>
            <w:b w:val="0"/>
            <w:lang w:val="en-AT" w:eastAsia="en-GB"/>
          </w:rPr>
          <w:tab/>
        </w:r>
        <w:r w:rsidR="00A37830" w:rsidRPr="00700A48">
          <w:rPr>
            <w:rStyle w:val="Hyperlink"/>
          </w:rPr>
          <w:t>Introduction</w:t>
        </w:r>
        <w:r w:rsidR="00A37830">
          <w:rPr>
            <w:webHidden/>
          </w:rPr>
          <w:tab/>
        </w:r>
        <w:r w:rsidR="00A37830">
          <w:rPr>
            <w:webHidden/>
          </w:rPr>
          <w:fldChar w:fldCharType="begin"/>
        </w:r>
        <w:r w:rsidR="00A37830">
          <w:rPr>
            <w:webHidden/>
          </w:rPr>
          <w:instrText xml:space="preserve"> PAGEREF _Toc103857042 \h </w:instrText>
        </w:r>
        <w:r w:rsidR="00A37830">
          <w:rPr>
            <w:webHidden/>
          </w:rPr>
        </w:r>
        <w:r w:rsidR="00A37830">
          <w:rPr>
            <w:webHidden/>
          </w:rPr>
          <w:fldChar w:fldCharType="separate"/>
        </w:r>
        <w:r w:rsidR="00A37830">
          <w:rPr>
            <w:webHidden/>
          </w:rPr>
          <w:t>2</w:t>
        </w:r>
        <w:r w:rsidR="00A37830">
          <w:rPr>
            <w:webHidden/>
          </w:rPr>
          <w:fldChar w:fldCharType="end"/>
        </w:r>
      </w:hyperlink>
    </w:p>
    <w:p w14:paraId="16D97B8C" w14:textId="36C1ABC4" w:rsidR="00A37830" w:rsidRDefault="00A37830">
      <w:pPr>
        <w:pStyle w:val="TOC1"/>
        <w:rPr>
          <w:rFonts w:asciiTheme="minorHAnsi" w:eastAsiaTheme="minorEastAsia" w:hAnsiTheme="minorHAnsi" w:cstheme="minorBidi"/>
          <w:b w:val="0"/>
          <w:lang w:val="en-AT" w:eastAsia="en-GB"/>
        </w:rPr>
      </w:pPr>
      <w:hyperlink w:anchor="_Toc103857043" w:history="1">
        <w:r w:rsidRPr="00700A48">
          <w:rPr>
            <w:rStyle w:val="Hyperlink"/>
          </w:rPr>
          <w:t>Background</w:t>
        </w:r>
        <w:r>
          <w:rPr>
            <w:webHidden/>
          </w:rPr>
          <w:tab/>
        </w:r>
        <w:r>
          <w:rPr>
            <w:webHidden/>
          </w:rPr>
          <w:fldChar w:fldCharType="begin"/>
        </w:r>
        <w:r>
          <w:rPr>
            <w:webHidden/>
          </w:rPr>
          <w:instrText xml:space="preserve"> PAGEREF _Toc103857043 \h </w:instrText>
        </w:r>
        <w:r>
          <w:rPr>
            <w:webHidden/>
          </w:rPr>
        </w:r>
        <w:r>
          <w:rPr>
            <w:webHidden/>
          </w:rPr>
          <w:fldChar w:fldCharType="separate"/>
        </w:r>
        <w:r>
          <w:rPr>
            <w:webHidden/>
          </w:rPr>
          <w:t>4</w:t>
        </w:r>
        <w:r>
          <w:rPr>
            <w:webHidden/>
          </w:rPr>
          <w:fldChar w:fldCharType="end"/>
        </w:r>
      </w:hyperlink>
    </w:p>
    <w:p w14:paraId="3065722B" w14:textId="060C4332" w:rsidR="00A37830" w:rsidRDefault="00A37830">
      <w:pPr>
        <w:pStyle w:val="TOC1"/>
        <w:rPr>
          <w:rFonts w:asciiTheme="minorHAnsi" w:eastAsiaTheme="minorEastAsia" w:hAnsiTheme="minorHAnsi" w:cstheme="minorBidi"/>
          <w:b w:val="0"/>
          <w:lang w:val="en-AT" w:eastAsia="en-GB"/>
        </w:rPr>
      </w:pPr>
      <w:hyperlink w:anchor="_Toc103857044" w:history="1">
        <w:r w:rsidRPr="00700A48">
          <w:rPr>
            <w:rStyle w:val="Hyperlink"/>
          </w:rPr>
          <w:t>2</w:t>
        </w:r>
        <w:r>
          <w:rPr>
            <w:rFonts w:asciiTheme="minorHAnsi" w:eastAsiaTheme="minorEastAsia" w:hAnsiTheme="minorHAnsi" w:cstheme="minorBidi"/>
            <w:b w:val="0"/>
            <w:lang w:val="en-AT" w:eastAsia="en-GB"/>
          </w:rPr>
          <w:tab/>
        </w:r>
        <w:r w:rsidRPr="00700A48">
          <w:rPr>
            <w:rStyle w:val="Hyperlink"/>
          </w:rPr>
          <w:t>Methods</w:t>
        </w:r>
        <w:r>
          <w:rPr>
            <w:webHidden/>
          </w:rPr>
          <w:tab/>
        </w:r>
        <w:r>
          <w:rPr>
            <w:webHidden/>
          </w:rPr>
          <w:fldChar w:fldCharType="begin"/>
        </w:r>
        <w:r>
          <w:rPr>
            <w:webHidden/>
          </w:rPr>
          <w:instrText xml:space="preserve"> PAGEREF _Toc103857044 \h </w:instrText>
        </w:r>
        <w:r>
          <w:rPr>
            <w:webHidden/>
          </w:rPr>
        </w:r>
        <w:r>
          <w:rPr>
            <w:webHidden/>
          </w:rPr>
          <w:fldChar w:fldCharType="separate"/>
        </w:r>
        <w:r>
          <w:rPr>
            <w:webHidden/>
          </w:rPr>
          <w:t>4</w:t>
        </w:r>
        <w:r>
          <w:rPr>
            <w:webHidden/>
          </w:rPr>
          <w:fldChar w:fldCharType="end"/>
        </w:r>
      </w:hyperlink>
    </w:p>
    <w:p w14:paraId="3ED999F6" w14:textId="4C547B1D" w:rsidR="00A37830" w:rsidRDefault="00A37830">
      <w:pPr>
        <w:pStyle w:val="TOC2"/>
        <w:rPr>
          <w:rFonts w:asciiTheme="minorHAnsi" w:eastAsiaTheme="minorEastAsia" w:hAnsiTheme="minorHAnsi" w:cstheme="minorBidi"/>
          <w:sz w:val="24"/>
          <w:lang w:val="en-AT" w:eastAsia="en-GB"/>
        </w:rPr>
      </w:pPr>
      <w:hyperlink w:anchor="_Toc103857045" w:history="1">
        <w:r w:rsidRPr="00700A48">
          <w:rPr>
            <w:rStyle w:val="Hyperlink"/>
            <w:lang w:val="de-DE"/>
          </w:rPr>
          <w:t>2.1</w:t>
        </w:r>
        <w:r>
          <w:rPr>
            <w:rFonts w:asciiTheme="minorHAnsi" w:eastAsiaTheme="minorEastAsia" w:hAnsiTheme="minorHAnsi" w:cstheme="minorBidi"/>
            <w:sz w:val="24"/>
            <w:lang w:val="en-AT" w:eastAsia="en-GB"/>
          </w:rPr>
          <w:tab/>
        </w:r>
        <w:r w:rsidRPr="00700A48">
          <w:rPr>
            <w:rStyle w:val="Hyperlink"/>
          </w:rPr>
          <w:t>Tools</w:t>
        </w:r>
        <w:r>
          <w:rPr>
            <w:webHidden/>
          </w:rPr>
          <w:tab/>
        </w:r>
        <w:r>
          <w:rPr>
            <w:webHidden/>
          </w:rPr>
          <w:fldChar w:fldCharType="begin"/>
        </w:r>
        <w:r>
          <w:rPr>
            <w:webHidden/>
          </w:rPr>
          <w:instrText xml:space="preserve"> PAGEREF _Toc103857045 \h </w:instrText>
        </w:r>
        <w:r>
          <w:rPr>
            <w:webHidden/>
          </w:rPr>
        </w:r>
        <w:r>
          <w:rPr>
            <w:webHidden/>
          </w:rPr>
          <w:fldChar w:fldCharType="separate"/>
        </w:r>
        <w:r>
          <w:rPr>
            <w:webHidden/>
          </w:rPr>
          <w:t>4</w:t>
        </w:r>
        <w:r>
          <w:rPr>
            <w:webHidden/>
          </w:rPr>
          <w:fldChar w:fldCharType="end"/>
        </w:r>
      </w:hyperlink>
    </w:p>
    <w:p w14:paraId="3CF45101" w14:textId="23521239" w:rsidR="00A37830" w:rsidRDefault="00A37830">
      <w:pPr>
        <w:pStyle w:val="TOC2"/>
        <w:rPr>
          <w:rFonts w:asciiTheme="minorHAnsi" w:eastAsiaTheme="minorEastAsia" w:hAnsiTheme="minorHAnsi" w:cstheme="minorBidi"/>
          <w:sz w:val="24"/>
          <w:lang w:val="en-AT" w:eastAsia="en-GB"/>
        </w:rPr>
      </w:pPr>
      <w:hyperlink w:anchor="_Toc103857046" w:history="1">
        <w:r w:rsidRPr="00700A48">
          <w:rPr>
            <w:rStyle w:val="Hyperlink"/>
            <w:lang w:val="de-DE"/>
          </w:rPr>
          <w:t>2.2</w:t>
        </w:r>
        <w:r>
          <w:rPr>
            <w:rFonts w:asciiTheme="minorHAnsi" w:eastAsiaTheme="minorEastAsia" w:hAnsiTheme="minorHAnsi" w:cstheme="minorBidi"/>
            <w:sz w:val="24"/>
            <w:lang w:val="en-AT" w:eastAsia="en-GB"/>
          </w:rPr>
          <w:tab/>
        </w:r>
        <w:r w:rsidRPr="00700A48">
          <w:rPr>
            <w:rStyle w:val="Hyperlink"/>
          </w:rPr>
          <w:t>Statistical Analysis Methods</w:t>
        </w:r>
        <w:r>
          <w:rPr>
            <w:webHidden/>
          </w:rPr>
          <w:tab/>
        </w:r>
        <w:r>
          <w:rPr>
            <w:webHidden/>
          </w:rPr>
          <w:fldChar w:fldCharType="begin"/>
        </w:r>
        <w:r>
          <w:rPr>
            <w:webHidden/>
          </w:rPr>
          <w:instrText xml:space="preserve"> PAGEREF _Toc103857046 \h </w:instrText>
        </w:r>
        <w:r>
          <w:rPr>
            <w:webHidden/>
          </w:rPr>
        </w:r>
        <w:r>
          <w:rPr>
            <w:webHidden/>
          </w:rPr>
          <w:fldChar w:fldCharType="separate"/>
        </w:r>
        <w:r>
          <w:rPr>
            <w:webHidden/>
          </w:rPr>
          <w:t>6</w:t>
        </w:r>
        <w:r>
          <w:rPr>
            <w:webHidden/>
          </w:rPr>
          <w:fldChar w:fldCharType="end"/>
        </w:r>
      </w:hyperlink>
    </w:p>
    <w:p w14:paraId="03D456A7" w14:textId="543A1D35" w:rsidR="00A37830" w:rsidRDefault="00A37830">
      <w:pPr>
        <w:pStyle w:val="TOC3"/>
        <w:rPr>
          <w:rFonts w:asciiTheme="minorHAnsi" w:eastAsiaTheme="minorEastAsia" w:hAnsiTheme="minorHAnsi" w:cstheme="minorBidi"/>
          <w:sz w:val="24"/>
          <w:lang w:val="en-AT" w:eastAsia="en-GB"/>
        </w:rPr>
      </w:pPr>
      <w:hyperlink w:anchor="_Toc103857047" w:history="1">
        <w:r w:rsidRPr="00700A48">
          <w:rPr>
            <w:rStyle w:val="Hyperlink"/>
          </w:rPr>
          <w:t>2.2.1</w:t>
        </w:r>
        <w:r>
          <w:rPr>
            <w:rFonts w:asciiTheme="minorHAnsi" w:eastAsiaTheme="minorEastAsia" w:hAnsiTheme="minorHAnsi" w:cstheme="minorBidi"/>
            <w:sz w:val="24"/>
            <w:lang w:val="en-AT" w:eastAsia="en-GB"/>
          </w:rPr>
          <w:tab/>
        </w:r>
        <w:r w:rsidRPr="00700A48">
          <w:rPr>
            <w:rStyle w:val="Hyperlink"/>
          </w:rPr>
          <w:t>Linear Regression</w:t>
        </w:r>
        <w:r>
          <w:rPr>
            <w:webHidden/>
          </w:rPr>
          <w:tab/>
        </w:r>
        <w:r>
          <w:rPr>
            <w:webHidden/>
          </w:rPr>
          <w:fldChar w:fldCharType="begin"/>
        </w:r>
        <w:r>
          <w:rPr>
            <w:webHidden/>
          </w:rPr>
          <w:instrText xml:space="preserve"> PAGEREF _Toc103857047 \h </w:instrText>
        </w:r>
        <w:r>
          <w:rPr>
            <w:webHidden/>
          </w:rPr>
        </w:r>
        <w:r>
          <w:rPr>
            <w:webHidden/>
          </w:rPr>
          <w:fldChar w:fldCharType="separate"/>
        </w:r>
        <w:r>
          <w:rPr>
            <w:webHidden/>
          </w:rPr>
          <w:t>6</w:t>
        </w:r>
        <w:r>
          <w:rPr>
            <w:webHidden/>
          </w:rPr>
          <w:fldChar w:fldCharType="end"/>
        </w:r>
      </w:hyperlink>
    </w:p>
    <w:p w14:paraId="040CFC7E" w14:textId="3B9F5CFD" w:rsidR="00A37830" w:rsidRDefault="00A37830">
      <w:pPr>
        <w:pStyle w:val="TOC4"/>
        <w:rPr>
          <w:rFonts w:asciiTheme="minorHAnsi" w:eastAsiaTheme="minorEastAsia" w:hAnsiTheme="minorHAnsi" w:cstheme="minorBidi"/>
          <w:sz w:val="24"/>
          <w:lang w:val="en-AT" w:eastAsia="en-GB"/>
        </w:rPr>
      </w:pPr>
      <w:hyperlink w:anchor="_Toc103857048" w:history="1">
        <w:r w:rsidRPr="00700A48">
          <w:rPr>
            <w:rStyle w:val="Hyperlink"/>
          </w:rPr>
          <w:t>2.2.1.1</w:t>
        </w:r>
        <w:r>
          <w:rPr>
            <w:rFonts w:asciiTheme="minorHAnsi" w:eastAsiaTheme="minorEastAsia" w:hAnsiTheme="minorHAnsi" w:cstheme="minorBidi"/>
            <w:sz w:val="24"/>
            <w:lang w:val="en-AT" w:eastAsia="en-GB"/>
          </w:rPr>
          <w:tab/>
        </w:r>
        <w:r w:rsidRPr="00700A48">
          <w:rPr>
            <w:rStyle w:val="Hyperlink"/>
          </w:rPr>
          <w:t>Simple Linear Regression</w:t>
        </w:r>
        <w:r>
          <w:rPr>
            <w:webHidden/>
          </w:rPr>
          <w:tab/>
        </w:r>
        <w:r>
          <w:rPr>
            <w:webHidden/>
          </w:rPr>
          <w:fldChar w:fldCharType="begin"/>
        </w:r>
        <w:r>
          <w:rPr>
            <w:webHidden/>
          </w:rPr>
          <w:instrText xml:space="preserve"> PAGEREF _Toc103857048 \h </w:instrText>
        </w:r>
        <w:r>
          <w:rPr>
            <w:webHidden/>
          </w:rPr>
        </w:r>
        <w:r>
          <w:rPr>
            <w:webHidden/>
          </w:rPr>
          <w:fldChar w:fldCharType="separate"/>
        </w:r>
        <w:r>
          <w:rPr>
            <w:webHidden/>
          </w:rPr>
          <w:t>6</w:t>
        </w:r>
        <w:r>
          <w:rPr>
            <w:webHidden/>
          </w:rPr>
          <w:fldChar w:fldCharType="end"/>
        </w:r>
      </w:hyperlink>
    </w:p>
    <w:p w14:paraId="013F2D9E" w14:textId="3A586095" w:rsidR="00A37830" w:rsidRDefault="00A37830">
      <w:pPr>
        <w:pStyle w:val="TOC4"/>
        <w:rPr>
          <w:rFonts w:asciiTheme="minorHAnsi" w:eastAsiaTheme="minorEastAsia" w:hAnsiTheme="minorHAnsi" w:cstheme="minorBidi"/>
          <w:sz w:val="24"/>
          <w:lang w:val="en-AT" w:eastAsia="en-GB"/>
        </w:rPr>
      </w:pPr>
      <w:hyperlink w:anchor="_Toc103857049" w:history="1">
        <w:r w:rsidRPr="00700A48">
          <w:rPr>
            <w:rStyle w:val="Hyperlink"/>
          </w:rPr>
          <w:t>2.2.1.2</w:t>
        </w:r>
        <w:r>
          <w:rPr>
            <w:rFonts w:asciiTheme="minorHAnsi" w:eastAsiaTheme="minorEastAsia" w:hAnsiTheme="minorHAnsi" w:cstheme="minorBidi"/>
            <w:sz w:val="24"/>
            <w:lang w:val="en-AT" w:eastAsia="en-GB"/>
          </w:rPr>
          <w:tab/>
        </w:r>
        <w:r w:rsidRPr="00700A48">
          <w:rPr>
            <w:rStyle w:val="Hyperlink"/>
          </w:rPr>
          <w:t>Multiple Linear Regression</w:t>
        </w:r>
        <w:r>
          <w:rPr>
            <w:webHidden/>
          </w:rPr>
          <w:tab/>
        </w:r>
        <w:r>
          <w:rPr>
            <w:webHidden/>
          </w:rPr>
          <w:fldChar w:fldCharType="begin"/>
        </w:r>
        <w:r>
          <w:rPr>
            <w:webHidden/>
          </w:rPr>
          <w:instrText xml:space="preserve"> PAGEREF _Toc103857049 \h </w:instrText>
        </w:r>
        <w:r>
          <w:rPr>
            <w:webHidden/>
          </w:rPr>
        </w:r>
        <w:r>
          <w:rPr>
            <w:webHidden/>
          </w:rPr>
          <w:fldChar w:fldCharType="separate"/>
        </w:r>
        <w:r>
          <w:rPr>
            <w:webHidden/>
          </w:rPr>
          <w:t>6</w:t>
        </w:r>
        <w:r>
          <w:rPr>
            <w:webHidden/>
          </w:rPr>
          <w:fldChar w:fldCharType="end"/>
        </w:r>
      </w:hyperlink>
    </w:p>
    <w:p w14:paraId="6FC5B095" w14:textId="5EC04209" w:rsidR="00A37830" w:rsidRDefault="00A37830">
      <w:pPr>
        <w:pStyle w:val="TOC3"/>
        <w:rPr>
          <w:rFonts w:asciiTheme="minorHAnsi" w:eastAsiaTheme="minorEastAsia" w:hAnsiTheme="minorHAnsi" w:cstheme="minorBidi"/>
          <w:sz w:val="24"/>
          <w:lang w:val="en-AT" w:eastAsia="en-GB"/>
        </w:rPr>
      </w:pPr>
      <w:hyperlink w:anchor="_Toc103857050" w:history="1">
        <w:r w:rsidRPr="00700A48">
          <w:rPr>
            <w:rStyle w:val="Hyperlink"/>
          </w:rPr>
          <w:t>2.2.2</w:t>
        </w:r>
        <w:r>
          <w:rPr>
            <w:rFonts w:asciiTheme="minorHAnsi" w:eastAsiaTheme="minorEastAsia" w:hAnsiTheme="minorHAnsi" w:cstheme="minorBidi"/>
            <w:sz w:val="24"/>
            <w:lang w:val="en-AT" w:eastAsia="en-GB"/>
          </w:rPr>
          <w:tab/>
        </w:r>
        <w:r w:rsidRPr="00700A48">
          <w:rPr>
            <w:rStyle w:val="Hyperlink"/>
          </w:rPr>
          <w:t>Null-hypothesis Significance Testing</w:t>
        </w:r>
        <w:r>
          <w:rPr>
            <w:webHidden/>
          </w:rPr>
          <w:tab/>
        </w:r>
        <w:r>
          <w:rPr>
            <w:webHidden/>
          </w:rPr>
          <w:fldChar w:fldCharType="begin"/>
        </w:r>
        <w:r>
          <w:rPr>
            <w:webHidden/>
          </w:rPr>
          <w:instrText xml:space="preserve"> PAGEREF _Toc103857050 \h </w:instrText>
        </w:r>
        <w:r>
          <w:rPr>
            <w:webHidden/>
          </w:rPr>
        </w:r>
        <w:r>
          <w:rPr>
            <w:webHidden/>
          </w:rPr>
          <w:fldChar w:fldCharType="separate"/>
        </w:r>
        <w:r>
          <w:rPr>
            <w:webHidden/>
          </w:rPr>
          <w:t>6</w:t>
        </w:r>
        <w:r>
          <w:rPr>
            <w:webHidden/>
          </w:rPr>
          <w:fldChar w:fldCharType="end"/>
        </w:r>
      </w:hyperlink>
    </w:p>
    <w:p w14:paraId="0E142816" w14:textId="7F3CEDE5" w:rsidR="00A37830" w:rsidRDefault="00A37830">
      <w:pPr>
        <w:pStyle w:val="TOC4"/>
        <w:rPr>
          <w:rFonts w:asciiTheme="minorHAnsi" w:eastAsiaTheme="minorEastAsia" w:hAnsiTheme="minorHAnsi" w:cstheme="minorBidi"/>
          <w:sz w:val="24"/>
          <w:lang w:val="en-AT" w:eastAsia="en-GB"/>
        </w:rPr>
      </w:pPr>
      <w:hyperlink w:anchor="_Toc103857051" w:history="1">
        <w:r w:rsidRPr="00700A48">
          <w:rPr>
            <w:rStyle w:val="Hyperlink"/>
          </w:rPr>
          <w:t>2.2.2.1</w:t>
        </w:r>
        <w:r>
          <w:rPr>
            <w:rFonts w:asciiTheme="minorHAnsi" w:eastAsiaTheme="minorEastAsia" w:hAnsiTheme="minorHAnsi" w:cstheme="minorBidi"/>
            <w:sz w:val="24"/>
            <w:lang w:val="en-AT" w:eastAsia="en-GB"/>
          </w:rPr>
          <w:tab/>
        </w:r>
        <w:r w:rsidRPr="00700A48">
          <w:rPr>
            <w:rStyle w:val="Hyperlink"/>
          </w:rPr>
          <w:t>P-value</w:t>
        </w:r>
        <w:r>
          <w:rPr>
            <w:webHidden/>
          </w:rPr>
          <w:tab/>
        </w:r>
        <w:r>
          <w:rPr>
            <w:webHidden/>
          </w:rPr>
          <w:fldChar w:fldCharType="begin"/>
        </w:r>
        <w:r>
          <w:rPr>
            <w:webHidden/>
          </w:rPr>
          <w:instrText xml:space="preserve"> PAGEREF _Toc103857051 \h </w:instrText>
        </w:r>
        <w:r>
          <w:rPr>
            <w:webHidden/>
          </w:rPr>
        </w:r>
        <w:r>
          <w:rPr>
            <w:webHidden/>
          </w:rPr>
          <w:fldChar w:fldCharType="separate"/>
        </w:r>
        <w:r>
          <w:rPr>
            <w:webHidden/>
          </w:rPr>
          <w:t>6</w:t>
        </w:r>
        <w:r>
          <w:rPr>
            <w:webHidden/>
          </w:rPr>
          <w:fldChar w:fldCharType="end"/>
        </w:r>
      </w:hyperlink>
    </w:p>
    <w:p w14:paraId="36529ED9" w14:textId="3610221A" w:rsidR="00A37830" w:rsidRDefault="00A37830">
      <w:pPr>
        <w:pStyle w:val="TOC4"/>
        <w:rPr>
          <w:rFonts w:asciiTheme="minorHAnsi" w:eastAsiaTheme="minorEastAsia" w:hAnsiTheme="minorHAnsi" w:cstheme="minorBidi"/>
          <w:sz w:val="24"/>
          <w:lang w:val="en-AT" w:eastAsia="en-GB"/>
        </w:rPr>
      </w:pPr>
      <w:hyperlink w:anchor="_Toc103857052" w:history="1">
        <w:r w:rsidRPr="00700A48">
          <w:rPr>
            <w:rStyle w:val="Hyperlink"/>
          </w:rPr>
          <w:t>2.2.2.2</w:t>
        </w:r>
        <w:r>
          <w:rPr>
            <w:rFonts w:asciiTheme="minorHAnsi" w:eastAsiaTheme="minorEastAsia" w:hAnsiTheme="minorHAnsi" w:cstheme="minorBidi"/>
            <w:sz w:val="24"/>
            <w:lang w:val="en-AT" w:eastAsia="en-GB"/>
          </w:rPr>
          <w:tab/>
        </w:r>
        <w:r w:rsidRPr="00700A48">
          <w:rPr>
            <w:rStyle w:val="Hyperlink"/>
          </w:rPr>
          <w:t>F-test</w:t>
        </w:r>
        <w:r>
          <w:rPr>
            <w:webHidden/>
          </w:rPr>
          <w:tab/>
        </w:r>
        <w:r>
          <w:rPr>
            <w:webHidden/>
          </w:rPr>
          <w:fldChar w:fldCharType="begin"/>
        </w:r>
        <w:r>
          <w:rPr>
            <w:webHidden/>
          </w:rPr>
          <w:instrText xml:space="preserve"> PAGEREF _Toc103857052 \h </w:instrText>
        </w:r>
        <w:r>
          <w:rPr>
            <w:webHidden/>
          </w:rPr>
        </w:r>
        <w:r>
          <w:rPr>
            <w:webHidden/>
          </w:rPr>
          <w:fldChar w:fldCharType="separate"/>
        </w:r>
        <w:r>
          <w:rPr>
            <w:webHidden/>
          </w:rPr>
          <w:t>6</w:t>
        </w:r>
        <w:r>
          <w:rPr>
            <w:webHidden/>
          </w:rPr>
          <w:fldChar w:fldCharType="end"/>
        </w:r>
      </w:hyperlink>
    </w:p>
    <w:p w14:paraId="1AA4AFEB" w14:textId="6D8DA6CE" w:rsidR="00A37830" w:rsidRDefault="00A37830">
      <w:pPr>
        <w:pStyle w:val="TOC2"/>
        <w:rPr>
          <w:rFonts w:asciiTheme="minorHAnsi" w:eastAsiaTheme="minorEastAsia" w:hAnsiTheme="minorHAnsi" w:cstheme="minorBidi"/>
          <w:sz w:val="24"/>
          <w:lang w:val="en-AT" w:eastAsia="en-GB"/>
        </w:rPr>
      </w:pPr>
      <w:hyperlink w:anchor="_Toc103857053" w:history="1">
        <w:r w:rsidRPr="00700A48">
          <w:rPr>
            <w:rStyle w:val="Hyperlink"/>
            <w:lang w:val="de-DE"/>
          </w:rPr>
          <w:t>2.3</w:t>
        </w:r>
        <w:r>
          <w:rPr>
            <w:rFonts w:asciiTheme="minorHAnsi" w:eastAsiaTheme="minorEastAsia" w:hAnsiTheme="minorHAnsi" w:cstheme="minorBidi"/>
            <w:sz w:val="24"/>
            <w:lang w:val="en-AT" w:eastAsia="en-GB"/>
          </w:rPr>
          <w:tab/>
        </w:r>
        <w:r w:rsidRPr="00700A48">
          <w:rPr>
            <w:rStyle w:val="Hyperlink"/>
          </w:rPr>
          <w:t>Data Collection</w:t>
        </w:r>
        <w:r>
          <w:rPr>
            <w:webHidden/>
          </w:rPr>
          <w:tab/>
        </w:r>
        <w:r>
          <w:rPr>
            <w:webHidden/>
          </w:rPr>
          <w:fldChar w:fldCharType="begin"/>
        </w:r>
        <w:r>
          <w:rPr>
            <w:webHidden/>
          </w:rPr>
          <w:instrText xml:space="preserve"> PAGEREF _Toc103857053 \h </w:instrText>
        </w:r>
        <w:r>
          <w:rPr>
            <w:webHidden/>
          </w:rPr>
        </w:r>
        <w:r>
          <w:rPr>
            <w:webHidden/>
          </w:rPr>
          <w:fldChar w:fldCharType="separate"/>
        </w:r>
        <w:r>
          <w:rPr>
            <w:webHidden/>
          </w:rPr>
          <w:t>6</w:t>
        </w:r>
        <w:r>
          <w:rPr>
            <w:webHidden/>
          </w:rPr>
          <w:fldChar w:fldCharType="end"/>
        </w:r>
      </w:hyperlink>
    </w:p>
    <w:p w14:paraId="3AFD8FFB" w14:textId="77A19351" w:rsidR="00A37830" w:rsidRDefault="00A37830">
      <w:pPr>
        <w:pStyle w:val="TOC3"/>
        <w:rPr>
          <w:rFonts w:asciiTheme="minorHAnsi" w:eastAsiaTheme="minorEastAsia" w:hAnsiTheme="minorHAnsi" w:cstheme="minorBidi"/>
          <w:sz w:val="24"/>
          <w:lang w:val="en-AT" w:eastAsia="en-GB"/>
        </w:rPr>
      </w:pPr>
      <w:hyperlink w:anchor="_Toc103857054" w:history="1">
        <w:r w:rsidRPr="00700A48">
          <w:rPr>
            <w:rStyle w:val="Hyperlink"/>
          </w:rPr>
          <w:t>2.3.1</w:t>
        </w:r>
        <w:r>
          <w:rPr>
            <w:rFonts w:asciiTheme="minorHAnsi" w:eastAsiaTheme="minorEastAsia" w:hAnsiTheme="minorHAnsi" w:cstheme="minorBidi"/>
            <w:sz w:val="24"/>
            <w:lang w:val="en-AT" w:eastAsia="en-GB"/>
          </w:rPr>
          <w:tab/>
        </w:r>
        <w:r w:rsidRPr="00700A48">
          <w:rPr>
            <w:rStyle w:val="Hyperlink"/>
          </w:rPr>
          <w:t>COVID-19 Community Mobility Reports</w:t>
        </w:r>
        <w:r>
          <w:rPr>
            <w:webHidden/>
          </w:rPr>
          <w:tab/>
        </w:r>
        <w:r>
          <w:rPr>
            <w:webHidden/>
          </w:rPr>
          <w:fldChar w:fldCharType="begin"/>
        </w:r>
        <w:r>
          <w:rPr>
            <w:webHidden/>
          </w:rPr>
          <w:instrText xml:space="preserve"> PAGEREF _Toc103857054 \h </w:instrText>
        </w:r>
        <w:r>
          <w:rPr>
            <w:webHidden/>
          </w:rPr>
        </w:r>
        <w:r>
          <w:rPr>
            <w:webHidden/>
          </w:rPr>
          <w:fldChar w:fldCharType="separate"/>
        </w:r>
        <w:r>
          <w:rPr>
            <w:webHidden/>
          </w:rPr>
          <w:t>6</w:t>
        </w:r>
        <w:r>
          <w:rPr>
            <w:webHidden/>
          </w:rPr>
          <w:fldChar w:fldCharType="end"/>
        </w:r>
      </w:hyperlink>
    </w:p>
    <w:p w14:paraId="2C896035" w14:textId="5BDB249A" w:rsidR="00A37830" w:rsidRDefault="00A37830">
      <w:pPr>
        <w:pStyle w:val="TOC3"/>
        <w:rPr>
          <w:rFonts w:asciiTheme="minorHAnsi" w:eastAsiaTheme="minorEastAsia" w:hAnsiTheme="minorHAnsi" w:cstheme="minorBidi"/>
          <w:sz w:val="24"/>
          <w:lang w:val="en-AT" w:eastAsia="en-GB"/>
        </w:rPr>
      </w:pPr>
      <w:hyperlink w:anchor="_Toc103857055" w:history="1">
        <w:r w:rsidRPr="00700A48">
          <w:rPr>
            <w:rStyle w:val="Hyperlink"/>
          </w:rPr>
          <w:t>2.3.2</w:t>
        </w:r>
        <w:r>
          <w:rPr>
            <w:rFonts w:asciiTheme="minorHAnsi" w:eastAsiaTheme="minorEastAsia" w:hAnsiTheme="minorHAnsi" w:cstheme="minorBidi"/>
            <w:sz w:val="24"/>
            <w:lang w:val="en-AT" w:eastAsia="en-GB"/>
          </w:rPr>
          <w:tab/>
        </w:r>
        <w:r w:rsidRPr="00700A48">
          <w:rPr>
            <w:rStyle w:val="Hyperlink"/>
          </w:rPr>
          <w:t>Infas360 Corona Datenplattform</w:t>
        </w:r>
        <w:r>
          <w:rPr>
            <w:webHidden/>
          </w:rPr>
          <w:tab/>
        </w:r>
        <w:r>
          <w:rPr>
            <w:webHidden/>
          </w:rPr>
          <w:fldChar w:fldCharType="begin"/>
        </w:r>
        <w:r>
          <w:rPr>
            <w:webHidden/>
          </w:rPr>
          <w:instrText xml:space="preserve"> PAGEREF _Toc103857055 \h </w:instrText>
        </w:r>
        <w:r>
          <w:rPr>
            <w:webHidden/>
          </w:rPr>
        </w:r>
        <w:r>
          <w:rPr>
            <w:webHidden/>
          </w:rPr>
          <w:fldChar w:fldCharType="separate"/>
        </w:r>
        <w:r>
          <w:rPr>
            <w:webHidden/>
          </w:rPr>
          <w:t>6</w:t>
        </w:r>
        <w:r>
          <w:rPr>
            <w:webHidden/>
          </w:rPr>
          <w:fldChar w:fldCharType="end"/>
        </w:r>
      </w:hyperlink>
    </w:p>
    <w:p w14:paraId="2D3CAACB" w14:textId="64EA6E39" w:rsidR="00A37830" w:rsidRDefault="00A37830">
      <w:pPr>
        <w:pStyle w:val="TOC4"/>
        <w:rPr>
          <w:rFonts w:asciiTheme="minorHAnsi" w:eastAsiaTheme="minorEastAsia" w:hAnsiTheme="minorHAnsi" w:cstheme="minorBidi"/>
          <w:sz w:val="24"/>
          <w:lang w:val="en-AT" w:eastAsia="en-GB"/>
        </w:rPr>
      </w:pPr>
      <w:hyperlink w:anchor="_Toc103857056" w:history="1">
        <w:r w:rsidRPr="00700A48">
          <w:rPr>
            <w:rStyle w:val="Hyperlink"/>
          </w:rPr>
          <w:t>2.3.2.1</w:t>
        </w:r>
        <w:r>
          <w:rPr>
            <w:rFonts w:asciiTheme="minorHAnsi" w:eastAsiaTheme="minorEastAsia" w:hAnsiTheme="minorHAnsi" w:cstheme="minorBidi"/>
            <w:sz w:val="24"/>
            <w:lang w:val="en-AT" w:eastAsia="en-GB"/>
          </w:rPr>
          <w:tab/>
        </w:r>
        <w:r w:rsidRPr="00700A48">
          <w:rPr>
            <w:rStyle w:val="Hyperlink"/>
          </w:rPr>
          <w:t>Corona-Strength-Index</w:t>
        </w:r>
        <w:r>
          <w:rPr>
            <w:webHidden/>
          </w:rPr>
          <w:tab/>
        </w:r>
        <w:r>
          <w:rPr>
            <w:webHidden/>
          </w:rPr>
          <w:fldChar w:fldCharType="begin"/>
        </w:r>
        <w:r>
          <w:rPr>
            <w:webHidden/>
          </w:rPr>
          <w:instrText xml:space="preserve"> PAGEREF _Toc103857056 \h </w:instrText>
        </w:r>
        <w:r>
          <w:rPr>
            <w:webHidden/>
          </w:rPr>
        </w:r>
        <w:r>
          <w:rPr>
            <w:webHidden/>
          </w:rPr>
          <w:fldChar w:fldCharType="separate"/>
        </w:r>
        <w:r>
          <w:rPr>
            <w:webHidden/>
          </w:rPr>
          <w:t>6</w:t>
        </w:r>
        <w:r>
          <w:rPr>
            <w:webHidden/>
          </w:rPr>
          <w:fldChar w:fldCharType="end"/>
        </w:r>
      </w:hyperlink>
    </w:p>
    <w:p w14:paraId="0B7109E9" w14:textId="046F4732" w:rsidR="00A37830" w:rsidRDefault="00A37830">
      <w:pPr>
        <w:pStyle w:val="TOC1"/>
        <w:rPr>
          <w:rFonts w:asciiTheme="minorHAnsi" w:eastAsiaTheme="minorEastAsia" w:hAnsiTheme="minorHAnsi" w:cstheme="minorBidi"/>
          <w:b w:val="0"/>
          <w:lang w:val="en-AT" w:eastAsia="en-GB"/>
        </w:rPr>
      </w:pPr>
      <w:hyperlink w:anchor="_Toc103857057" w:history="1">
        <w:r w:rsidRPr="00700A48">
          <w:rPr>
            <w:rStyle w:val="Hyperlink"/>
          </w:rPr>
          <w:t>3</w:t>
        </w:r>
        <w:r>
          <w:rPr>
            <w:rFonts w:asciiTheme="minorHAnsi" w:eastAsiaTheme="minorEastAsia" w:hAnsiTheme="minorHAnsi" w:cstheme="minorBidi"/>
            <w:b w:val="0"/>
            <w:lang w:val="en-AT" w:eastAsia="en-GB"/>
          </w:rPr>
          <w:tab/>
        </w:r>
        <w:r w:rsidRPr="00700A48">
          <w:rPr>
            <w:rStyle w:val="Hyperlink"/>
          </w:rPr>
          <w:t>Data Analysis</w:t>
        </w:r>
        <w:r>
          <w:rPr>
            <w:webHidden/>
          </w:rPr>
          <w:tab/>
        </w:r>
        <w:r>
          <w:rPr>
            <w:webHidden/>
          </w:rPr>
          <w:fldChar w:fldCharType="begin"/>
        </w:r>
        <w:r>
          <w:rPr>
            <w:webHidden/>
          </w:rPr>
          <w:instrText xml:space="preserve"> PAGEREF _Toc103857057 \h </w:instrText>
        </w:r>
        <w:r>
          <w:rPr>
            <w:webHidden/>
          </w:rPr>
        </w:r>
        <w:r>
          <w:rPr>
            <w:webHidden/>
          </w:rPr>
          <w:fldChar w:fldCharType="separate"/>
        </w:r>
        <w:r>
          <w:rPr>
            <w:webHidden/>
          </w:rPr>
          <w:t>6</w:t>
        </w:r>
        <w:r>
          <w:rPr>
            <w:webHidden/>
          </w:rPr>
          <w:fldChar w:fldCharType="end"/>
        </w:r>
      </w:hyperlink>
    </w:p>
    <w:p w14:paraId="0A95F329" w14:textId="247BD5A1" w:rsidR="00A37830" w:rsidRDefault="00A37830">
      <w:pPr>
        <w:pStyle w:val="TOC2"/>
        <w:rPr>
          <w:rFonts w:asciiTheme="minorHAnsi" w:eastAsiaTheme="minorEastAsia" w:hAnsiTheme="minorHAnsi" w:cstheme="minorBidi"/>
          <w:sz w:val="24"/>
          <w:lang w:val="en-AT" w:eastAsia="en-GB"/>
        </w:rPr>
      </w:pPr>
      <w:hyperlink w:anchor="_Toc103857058" w:history="1">
        <w:r w:rsidRPr="00700A48">
          <w:rPr>
            <w:rStyle w:val="Hyperlink"/>
            <w:lang w:val="de-DE"/>
          </w:rPr>
          <w:t>3.1</w:t>
        </w:r>
        <w:r>
          <w:rPr>
            <w:rFonts w:asciiTheme="minorHAnsi" w:eastAsiaTheme="minorEastAsia" w:hAnsiTheme="minorHAnsi" w:cstheme="minorBidi"/>
            <w:sz w:val="24"/>
            <w:lang w:val="en-AT" w:eastAsia="en-GB"/>
          </w:rPr>
          <w:tab/>
        </w:r>
        <w:r w:rsidRPr="00700A48">
          <w:rPr>
            <w:rStyle w:val="Hyperlink"/>
          </w:rPr>
          <w:t>Defining appropriate time periods</w:t>
        </w:r>
        <w:r>
          <w:rPr>
            <w:webHidden/>
          </w:rPr>
          <w:tab/>
        </w:r>
        <w:r>
          <w:rPr>
            <w:webHidden/>
          </w:rPr>
          <w:fldChar w:fldCharType="begin"/>
        </w:r>
        <w:r>
          <w:rPr>
            <w:webHidden/>
          </w:rPr>
          <w:instrText xml:space="preserve"> PAGEREF _Toc103857058 \h </w:instrText>
        </w:r>
        <w:r>
          <w:rPr>
            <w:webHidden/>
          </w:rPr>
        </w:r>
        <w:r>
          <w:rPr>
            <w:webHidden/>
          </w:rPr>
          <w:fldChar w:fldCharType="separate"/>
        </w:r>
        <w:r>
          <w:rPr>
            <w:webHidden/>
          </w:rPr>
          <w:t>6</w:t>
        </w:r>
        <w:r>
          <w:rPr>
            <w:webHidden/>
          </w:rPr>
          <w:fldChar w:fldCharType="end"/>
        </w:r>
      </w:hyperlink>
    </w:p>
    <w:p w14:paraId="359E1242" w14:textId="175D5FCB" w:rsidR="00A37830" w:rsidRDefault="00A37830">
      <w:pPr>
        <w:pStyle w:val="TOC2"/>
        <w:rPr>
          <w:rFonts w:asciiTheme="minorHAnsi" w:eastAsiaTheme="minorEastAsia" w:hAnsiTheme="minorHAnsi" w:cstheme="minorBidi"/>
          <w:sz w:val="24"/>
          <w:lang w:val="en-AT" w:eastAsia="en-GB"/>
        </w:rPr>
      </w:pPr>
      <w:hyperlink w:anchor="_Toc103857059" w:history="1">
        <w:r w:rsidRPr="00700A48">
          <w:rPr>
            <w:rStyle w:val="Hyperlink"/>
            <w:lang w:val="de-DE"/>
          </w:rPr>
          <w:t>3.2</w:t>
        </w:r>
        <w:r>
          <w:rPr>
            <w:rFonts w:asciiTheme="minorHAnsi" w:eastAsiaTheme="minorEastAsia" w:hAnsiTheme="minorHAnsi" w:cstheme="minorBidi"/>
            <w:sz w:val="24"/>
            <w:lang w:val="en-AT" w:eastAsia="en-GB"/>
          </w:rPr>
          <w:tab/>
        </w:r>
        <w:r w:rsidRPr="00700A48">
          <w:rPr>
            <w:rStyle w:val="Hyperlink"/>
          </w:rPr>
          <w:t>Workplace change from the baseline over time for every state</w:t>
        </w:r>
        <w:r>
          <w:rPr>
            <w:webHidden/>
          </w:rPr>
          <w:tab/>
        </w:r>
        <w:r>
          <w:rPr>
            <w:webHidden/>
          </w:rPr>
          <w:fldChar w:fldCharType="begin"/>
        </w:r>
        <w:r>
          <w:rPr>
            <w:webHidden/>
          </w:rPr>
          <w:instrText xml:space="preserve"> PAGEREF _Toc103857059 \h </w:instrText>
        </w:r>
        <w:r>
          <w:rPr>
            <w:webHidden/>
          </w:rPr>
        </w:r>
        <w:r>
          <w:rPr>
            <w:webHidden/>
          </w:rPr>
          <w:fldChar w:fldCharType="separate"/>
        </w:r>
        <w:r>
          <w:rPr>
            <w:webHidden/>
          </w:rPr>
          <w:t>6</w:t>
        </w:r>
        <w:r>
          <w:rPr>
            <w:webHidden/>
          </w:rPr>
          <w:fldChar w:fldCharType="end"/>
        </w:r>
      </w:hyperlink>
    </w:p>
    <w:p w14:paraId="0C2F47D2" w14:textId="483DEF72" w:rsidR="00A37830" w:rsidRDefault="00A37830">
      <w:pPr>
        <w:pStyle w:val="TOC2"/>
        <w:rPr>
          <w:rFonts w:asciiTheme="minorHAnsi" w:eastAsiaTheme="minorEastAsia" w:hAnsiTheme="minorHAnsi" w:cstheme="minorBidi"/>
          <w:sz w:val="24"/>
          <w:lang w:val="en-AT" w:eastAsia="en-GB"/>
        </w:rPr>
      </w:pPr>
      <w:hyperlink w:anchor="_Toc103857060" w:history="1">
        <w:r w:rsidRPr="00700A48">
          <w:rPr>
            <w:rStyle w:val="Hyperlink"/>
            <w:lang w:val="de-DE"/>
          </w:rPr>
          <w:t>3.3</w:t>
        </w:r>
        <w:r>
          <w:rPr>
            <w:rFonts w:asciiTheme="minorHAnsi" w:eastAsiaTheme="minorEastAsia" w:hAnsiTheme="minorHAnsi" w:cstheme="minorBidi"/>
            <w:sz w:val="24"/>
            <w:lang w:val="en-AT" w:eastAsia="en-GB"/>
          </w:rPr>
          <w:tab/>
        </w:r>
        <w:r w:rsidRPr="00700A48">
          <w:rPr>
            <w:rStyle w:val="Hyperlink"/>
          </w:rPr>
          <w:t>Home office restrictions imposed by the government for every state</w:t>
        </w:r>
        <w:r>
          <w:rPr>
            <w:webHidden/>
          </w:rPr>
          <w:tab/>
        </w:r>
        <w:r>
          <w:rPr>
            <w:webHidden/>
          </w:rPr>
          <w:fldChar w:fldCharType="begin"/>
        </w:r>
        <w:r>
          <w:rPr>
            <w:webHidden/>
          </w:rPr>
          <w:instrText xml:space="preserve"> PAGEREF _Toc103857060 \h </w:instrText>
        </w:r>
        <w:r>
          <w:rPr>
            <w:webHidden/>
          </w:rPr>
        </w:r>
        <w:r>
          <w:rPr>
            <w:webHidden/>
          </w:rPr>
          <w:fldChar w:fldCharType="separate"/>
        </w:r>
        <w:r>
          <w:rPr>
            <w:webHidden/>
          </w:rPr>
          <w:t>6</w:t>
        </w:r>
        <w:r>
          <w:rPr>
            <w:webHidden/>
          </w:rPr>
          <w:fldChar w:fldCharType="end"/>
        </w:r>
      </w:hyperlink>
    </w:p>
    <w:p w14:paraId="0CE2EE9A" w14:textId="1EB03A20" w:rsidR="00A37830" w:rsidRDefault="00A37830">
      <w:pPr>
        <w:pStyle w:val="TOC2"/>
        <w:rPr>
          <w:rFonts w:asciiTheme="minorHAnsi" w:eastAsiaTheme="minorEastAsia" w:hAnsiTheme="minorHAnsi" w:cstheme="minorBidi"/>
          <w:sz w:val="24"/>
          <w:lang w:val="en-AT" w:eastAsia="en-GB"/>
        </w:rPr>
      </w:pPr>
      <w:hyperlink w:anchor="_Toc103857061" w:history="1">
        <w:r w:rsidRPr="00700A48">
          <w:rPr>
            <w:rStyle w:val="Hyperlink"/>
            <w:lang w:val="de-DE"/>
          </w:rPr>
          <w:t>3.4</w:t>
        </w:r>
        <w:r>
          <w:rPr>
            <w:rFonts w:asciiTheme="minorHAnsi" w:eastAsiaTheme="minorEastAsia" w:hAnsiTheme="minorHAnsi" w:cstheme="minorBidi"/>
            <w:sz w:val="24"/>
            <w:lang w:val="en-AT" w:eastAsia="en-GB"/>
          </w:rPr>
          <w:tab/>
        </w:r>
        <w:r w:rsidRPr="00700A48">
          <w:rPr>
            <w:rStyle w:val="Hyperlink"/>
          </w:rPr>
          <w:t>The correlation of workplace change with the change of visit and length of stay for various places compared to a baseline</w:t>
        </w:r>
        <w:r>
          <w:rPr>
            <w:webHidden/>
          </w:rPr>
          <w:tab/>
        </w:r>
        <w:r>
          <w:rPr>
            <w:webHidden/>
          </w:rPr>
          <w:fldChar w:fldCharType="begin"/>
        </w:r>
        <w:r>
          <w:rPr>
            <w:webHidden/>
          </w:rPr>
          <w:instrText xml:space="preserve"> PAGEREF _Toc103857061 \h </w:instrText>
        </w:r>
        <w:r>
          <w:rPr>
            <w:webHidden/>
          </w:rPr>
        </w:r>
        <w:r>
          <w:rPr>
            <w:webHidden/>
          </w:rPr>
          <w:fldChar w:fldCharType="separate"/>
        </w:r>
        <w:r>
          <w:rPr>
            <w:webHidden/>
          </w:rPr>
          <w:t>6</w:t>
        </w:r>
        <w:r>
          <w:rPr>
            <w:webHidden/>
          </w:rPr>
          <w:fldChar w:fldCharType="end"/>
        </w:r>
      </w:hyperlink>
    </w:p>
    <w:p w14:paraId="78E83CF8" w14:textId="62B3C2C2" w:rsidR="00A37830" w:rsidRDefault="00A37830">
      <w:pPr>
        <w:pStyle w:val="TOC3"/>
        <w:rPr>
          <w:rFonts w:asciiTheme="minorHAnsi" w:eastAsiaTheme="minorEastAsia" w:hAnsiTheme="minorHAnsi" w:cstheme="minorBidi"/>
          <w:sz w:val="24"/>
          <w:lang w:val="en-AT" w:eastAsia="en-GB"/>
        </w:rPr>
      </w:pPr>
      <w:hyperlink w:anchor="_Toc103857062" w:history="1">
        <w:r w:rsidRPr="00700A48">
          <w:rPr>
            <w:rStyle w:val="Hyperlink"/>
          </w:rPr>
          <w:t>3.4.1</w:t>
        </w:r>
        <w:r>
          <w:rPr>
            <w:rFonts w:asciiTheme="minorHAnsi" w:eastAsiaTheme="minorEastAsia" w:hAnsiTheme="minorHAnsi" w:cstheme="minorBidi"/>
            <w:sz w:val="24"/>
            <w:lang w:val="en-AT" w:eastAsia="en-GB"/>
          </w:rPr>
          <w:tab/>
        </w:r>
        <w:r w:rsidRPr="00700A48">
          <w:rPr>
            <w:rStyle w:val="Hyperlink"/>
          </w:rPr>
          <w:t>Comparing the correlations for specific time periods for specific states</w:t>
        </w:r>
        <w:r>
          <w:rPr>
            <w:webHidden/>
          </w:rPr>
          <w:tab/>
        </w:r>
        <w:r>
          <w:rPr>
            <w:webHidden/>
          </w:rPr>
          <w:fldChar w:fldCharType="begin"/>
        </w:r>
        <w:r>
          <w:rPr>
            <w:webHidden/>
          </w:rPr>
          <w:instrText xml:space="preserve"> PAGEREF _Toc103857062 \h </w:instrText>
        </w:r>
        <w:r>
          <w:rPr>
            <w:webHidden/>
          </w:rPr>
        </w:r>
        <w:r>
          <w:rPr>
            <w:webHidden/>
          </w:rPr>
          <w:fldChar w:fldCharType="separate"/>
        </w:r>
        <w:r>
          <w:rPr>
            <w:webHidden/>
          </w:rPr>
          <w:t>7</w:t>
        </w:r>
        <w:r>
          <w:rPr>
            <w:webHidden/>
          </w:rPr>
          <w:fldChar w:fldCharType="end"/>
        </w:r>
      </w:hyperlink>
    </w:p>
    <w:p w14:paraId="0077EAB0" w14:textId="61EC18D2" w:rsidR="00A37830" w:rsidRDefault="00A37830">
      <w:pPr>
        <w:pStyle w:val="TOC2"/>
        <w:rPr>
          <w:rFonts w:asciiTheme="minorHAnsi" w:eastAsiaTheme="minorEastAsia" w:hAnsiTheme="minorHAnsi" w:cstheme="minorBidi"/>
          <w:sz w:val="24"/>
          <w:lang w:val="en-AT" w:eastAsia="en-GB"/>
        </w:rPr>
      </w:pPr>
      <w:hyperlink w:anchor="_Toc103857063" w:history="1">
        <w:r w:rsidRPr="00700A48">
          <w:rPr>
            <w:rStyle w:val="Hyperlink"/>
            <w:lang w:val="de-DE"/>
          </w:rPr>
          <w:t>3.5</w:t>
        </w:r>
        <w:r>
          <w:rPr>
            <w:rFonts w:asciiTheme="minorHAnsi" w:eastAsiaTheme="minorEastAsia" w:hAnsiTheme="minorHAnsi" w:cstheme="minorBidi"/>
            <w:sz w:val="24"/>
            <w:lang w:val="en-AT" w:eastAsia="en-GB"/>
          </w:rPr>
          <w:tab/>
        </w:r>
        <w:r w:rsidRPr="00700A48">
          <w:rPr>
            <w:rStyle w:val="Hyperlink"/>
          </w:rPr>
          <w:t>Analysing the relation between the strength of the correlation and population density for every state</w:t>
        </w:r>
        <w:r>
          <w:rPr>
            <w:webHidden/>
          </w:rPr>
          <w:tab/>
        </w:r>
        <w:r>
          <w:rPr>
            <w:webHidden/>
          </w:rPr>
          <w:fldChar w:fldCharType="begin"/>
        </w:r>
        <w:r>
          <w:rPr>
            <w:webHidden/>
          </w:rPr>
          <w:instrText xml:space="preserve"> PAGEREF _Toc103857063 \h </w:instrText>
        </w:r>
        <w:r>
          <w:rPr>
            <w:webHidden/>
          </w:rPr>
        </w:r>
        <w:r>
          <w:rPr>
            <w:webHidden/>
          </w:rPr>
          <w:fldChar w:fldCharType="separate"/>
        </w:r>
        <w:r>
          <w:rPr>
            <w:webHidden/>
          </w:rPr>
          <w:t>7</w:t>
        </w:r>
        <w:r>
          <w:rPr>
            <w:webHidden/>
          </w:rPr>
          <w:fldChar w:fldCharType="end"/>
        </w:r>
      </w:hyperlink>
    </w:p>
    <w:p w14:paraId="13730754" w14:textId="5AC25187" w:rsidR="00A37830" w:rsidRDefault="00A37830">
      <w:pPr>
        <w:pStyle w:val="TOC2"/>
        <w:rPr>
          <w:rFonts w:asciiTheme="minorHAnsi" w:eastAsiaTheme="minorEastAsia" w:hAnsiTheme="minorHAnsi" w:cstheme="minorBidi"/>
          <w:sz w:val="24"/>
          <w:lang w:val="en-AT" w:eastAsia="en-GB"/>
        </w:rPr>
      </w:pPr>
      <w:hyperlink w:anchor="_Toc103857064" w:history="1">
        <w:r w:rsidRPr="00700A48">
          <w:rPr>
            <w:rStyle w:val="Hyperlink"/>
            <w:lang w:val="de-DE"/>
          </w:rPr>
          <w:t>3.6</w:t>
        </w:r>
        <w:r>
          <w:rPr>
            <w:rFonts w:asciiTheme="minorHAnsi" w:eastAsiaTheme="minorEastAsia" w:hAnsiTheme="minorHAnsi" w:cstheme="minorBidi"/>
            <w:sz w:val="24"/>
            <w:lang w:val="en-AT" w:eastAsia="en-GB"/>
          </w:rPr>
          <w:tab/>
        </w:r>
        <w:r w:rsidRPr="00700A48">
          <w:rPr>
            <w:rStyle w:val="Hyperlink"/>
          </w:rPr>
          <w:t>The correlation of the Corona-Strength-Index with the change of visit and length of stay for various places compared to a baseline.</w:t>
        </w:r>
        <w:r>
          <w:rPr>
            <w:webHidden/>
          </w:rPr>
          <w:tab/>
        </w:r>
        <w:r>
          <w:rPr>
            <w:webHidden/>
          </w:rPr>
          <w:fldChar w:fldCharType="begin"/>
        </w:r>
        <w:r>
          <w:rPr>
            <w:webHidden/>
          </w:rPr>
          <w:instrText xml:space="preserve"> PAGEREF _Toc103857064 \h </w:instrText>
        </w:r>
        <w:r>
          <w:rPr>
            <w:webHidden/>
          </w:rPr>
        </w:r>
        <w:r>
          <w:rPr>
            <w:webHidden/>
          </w:rPr>
          <w:fldChar w:fldCharType="separate"/>
        </w:r>
        <w:r>
          <w:rPr>
            <w:webHidden/>
          </w:rPr>
          <w:t>7</w:t>
        </w:r>
        <w:r>
          <w:rPr>
            <w:webHidden/>
          </w:rPr>
          <w:fldChar w:fldCharType="end"/>
        </w:r>
      </w:hyperlink>
    </w:p>
    <w:p w14:paraId="3EECED7F" w14:textId="39AF5817" w:rsidR="00A37830" w:rsidRDefault="00A37830">
      <w:pPr>
        <w:pStyle w:val="TOC3"/>
        <w:rPr>
          <w:rFonts w:asciiTheme="minorHAnsi" w:eastAsiaTheme="minorEastAsia" w:hAnsiTheme="minorHAnsi" w:cstheme="minorBidi"/>
          <w:sz w:val="24"/>
          <w:lang w:val="en-AT" w:eastAsia="en-GB"/>
        </w:rPr>
      </w:pPr>
      <w:hyperlink w:anchor="_Toc103857065" w:history="1">
        <w:r w:rsidRPr="00700A48">
          <w:rPr>
            <w:rStyle w:val="Hyperlink"/>
          </w:rPr>
          <w:t>3.6.1</w:t>
        </w:r>
        <w:r>
          <w:rPr>
            <w:rFonts w:asciiTheme="minorHAnsi" w:eastAsiaTheme="minorEastAsia" w:hAnsiTheme="minorHAnsi" w:cstheme="minorBidi"/>
            <w:sz w:val="24"/>
            <w:lang w:val="en-AT" w:eastAsia="en-GB"/>
          </w:rPr>
          <w:tab/>
        </w:r>
        <w:r w:rsidRPr="00700A48">
          <w:rPr>
            <w:rStyle w:val="Hyperlink"/>
          </w:rPr>
          <w:t>Comparing the correlations for specific time periods for specific states</w:t>
        </w:r>
        <w:r>
          <w:rPr>
            <w:webHidden/>
          </w:rPr>
          <w:tab/>
        </w:r>
        <w:r>
          <w:rPr>
            <w:webHidden/>
          </w:rPr>
          <w:fldChar w:fldCharType="begin"/>
        </w:r>
        <w:r>
          <w:rPr>
            <w:webHidden/>
          </w:rPr>
          <w:instrText xml:space="preserve"> PAGEREF _Toc103857065 \h </w:instrText>
        </w:r>
        <w:r>
          <w:rPr>
            <w:webHidden/>
          </w:rPr>
        </w:r>
        <w:r>
          <w:rPr>
            <w:webHidden/>
          </w:rPr>
          <w:fldChar w:fldCharType="separate"/>
        </w:r>
        <w:r>
          <w:rPr>
            <w:webHidden/>
          </w:rPr>
          <w:t>7</w:t>
        </w:r>
        <w:r>
          <w:rPr>
            <w:webHidden/>
          </w:rPr>
          <w:fldChar w:fldCharType="end"/>
        </w:r>
      </w:hyperlink>
    </w:p>
    <w:p w14:paraId="225FE729" w14:textId="42F50117" w:rsidR="00A37830" w:rsidRDefault="00A37830">
      <w:pPr>
        <w:pStyle w:val="TOC2"/>
        <w:rPr>
          <w:rFonts w:asciiTheme="minorHAnsi" w:eastAsiaTheme="minorEastAsia" w:hAnsiTheme="minorHAnsi" w:cstheme="minorBidi"/>
          <w:sz w:val="24"/>
          <w:lang w:val="en-AT" w:eastAsia="en-GB"/>
        </w:rPr>
      </w:pPr>
      <w:hyperlink w:anchor="_Toc103857066" w:history="1">
        <w:r w:rsidRPr="00700A48">
          <w:rPr>
            <w:rStyle w:val="Hyperlink"/>
            <w:lang w:val="de-DE"/>
          </w:rPr>
          <w:t>3.7</w:t>
        </w:r>
        <w:r>
          <w:rPr>
            <w:rFonts w:asciiTheme="minorHAnsi" w:eastAsiaTheme="minorEastAsia" w:hAnsiTheme="minorHAnsi" w:cstheme="minorBidi"/>
            <w:sz w:val="24"/>
            <w:lang w:val="en-AT" w:eastAsia="en-GB"/>
          </w:rPr>
          <w:tab/>
        </w:r>
        <w:r w:rsidRPr="00700A48">
          <w:rPr>
            <w:rStyle w:val="Hyperlink"/>
          </w:rPr>
          <w:t>Comparing the influence of workplace change and the influence of the Corona-Strengh-Index with on the change of visit and length of stay for various places</w:t>
        </w:r>
        <w:r>
          <w:rPr>
            <w:webHidden/>
          </w:rPr>
          <w:tab/>
        </w:r>
        <w:r>
          <w:rPr>
            <w:webHidden/>
          </w:rPr>
          <w:fldChar w:fldCharType="begin"/>
        </w:r>
        <w:r>
          <w:rPr>
            <w:webHidden/>
          </w:rPr>
          <w:instrText xml:space="preserve"> PAGEREF _Toc103857066 \h </w:instrText>
        </w:r>
        <w:r>
          <w:rPr>
            <w:webHidden/>
          </w:rPr>
        </w:r>
        <w:r>
          <w:rPr>
            <w:webHidden/>
          </w:rPr>
          <w:fldChar w:fldCharType="separate"/>
        </w:r>
        <w:r>
          <w:rPr>
            <w:webHidden/>
          </w:rPr>
          <w:t>7</w:t>
        </w:r>
        <w:r>
          <w:rPr>
            <w:webHidden/>
          </w:rPr>
          <w:fldChar w:fldCharType="end"/>
        </w:r>
      </w:hyperlink>
    </w:p>
    <w:p w14:paraId="5433CCBC" w14:textId="4B1CBB63" w:rsidR="00A37830" w:rsidRDefault="00A37830">
      <w:pPr>
        <w:pStyle w:val="TOC2"/>
        <w:rPr>
          <w:rFonts w:asciiTheme="minorHAnsi" w:eastAsiaTheme="minorEastAsia" w:hAnsiTheme="minorHAnsi" w:cstheme="minorBidi"/>
          <w:sz w:val="24"/>
          <w:lang w:val="en-AT" w:eastAsia="en-GB"/>
        </w:rPr>
      </w:pPr>
      <w:hyperlink w:anchor="_Toc103857067" w:history="1">
        <w:r w:rsidRPr="00700A48">
          <w:rPr>
            <w:rStyle w:val="Hyperlink"/>
            <w:lang w:val="de-DE"/>
          </w:rPr>
          <w:t>3.8</w:t>
        </w:r>
        <w:r>
          <w:rPr>
            <w:rFonts w:asciiTheme="minorHAnsi" w:eastAsiaTheme="minorEastAsia" w:hAnsiTheme="minorHAnsi" w:cstheme="minorBidi"/>
            <w:sz w:val="24"/>
            <w:lang w:val="en-AT" w:eastAsia="en-GB"/>
          </w:rPr>
          <w:tab/>
        </w:r>
        <w:r w:rsidRPr="00700A48">
          <w:rPr>
            <w:rStyle w:val="Hyperlink"/>
          </w:rPr>
          <w:t>Using multiple regression analysis to predict the change of visit and length of stay for various places compared to a baseline</w:t>
        </w:r>
        <w:r>
          <w:rPr>
            <w:webHidden/>
          </w:rPr>
          <w:tab/>
        </w:r>
        <w:r>
          <w:rPr>
            <w:webHidden/>
          </w:rPr>
          <w:fldChar w:fldCharType="begin"/>
        </w:r>
        <w:r>
          <w:rPr>
            <w:webHidden/>
          </w:rPr>
          <w:instrText xml:space="preserve"> PAGEREF _Toc103857067 \h </w:instrText>
        </w:r>
        <w:r>
          <w:rPr>
            <w:webHidden/>
          </w:rPr>
        </w:r>
        <w:r>
          <w:rPr>
            <w:webHidden/>
          </w:rPr>
          <w:fldChar w:fldCharType="separate"/>
        </w:r>
        <w:r>
          <w:rPr>
            <w:webHidden/>
          </w:rPr>
          <w:t>7</w:t>
        </w:r>
        <w:r>
          <w:rPr>
            <w:webHidden/>
          </w:rPr>
          <w:fldChar w:fldCharType="end"/>
        </w:r>
      </w:hyperlink>
    </w:p>
    <w:p w14:paraId="62423504" w14:textId="7F6A45C5" w:rsidR="00A37830" w:rsidRDefault="00A37830">
      <w:pPr>
        <w:pStyle w:val="TOC3"/>
        <w:rPr>
          <w:rFonts w:asciiTheme="minorHAnsi" w:eastAsiaTheme="minorEastAsia" w:hAnsiTheme="minorHAnsi" w:cstheme="minorBidi"/>
          <w:sz w:val="24"/>
          <w:lang w:val="en-AT" w:eastAsia="en-GB"/>
        </w:rPr>
      </w:pPr>
      <w:hyperlink w:anchor="_Toc103857068" w:history="1">
        <w:r w:rsidRPr="00700A48">
          <w:rPr>
            <w:rStyle w:val="Hyperlink"/>
          </w:rPr>
          <w:t>3.8.1</w:t>
        </w:r>
        <w:r>
          <w:rPr>
            <w:rFonts w:asciiTheme="minorHAnsi" w:eastAsiaTheme="minorEastAsia" w:hAnsiTheme="minorHAnsi" w:cstheme="minorBidi"/>
            <w:sz w:val="24"/>
            <w:lang w:val="en-AT" w:eastAsia="en-GB"/>
          </w:rPr>
          <w:tab/>
        </w:r>
        <w:r w:rsidRPr="00700A48">
          <w:rPr>
            <w:rStyle w:val="Hyperlink"/>
          </w:rPr>
          <w:t>Using workplace change and residential change to predict certain variables</w:t>
        </w:r>
        <w:r>
          <w:rPr>
            <w:webHidden/>
          </w:rPr>
          <w:tab/>
        </w:r>
        <w:r>
          <w:rPr>
            <w:webHidden/>
          </w:rPr>
          <w:fldChar w:fldCharType="begin"/>
        </w:r>
        <w:r>
          <w:rPr>
            <w:webHidden/>
          </w:rPr>
          <w:instrText xml:space="preserve"> PAGEREF _Toc103857068 \h </w:instrText>
        </w:r>
        <w:r>
          <w:rPr>
            <w:webHidden/>
          </w:rPr>
        </w:r>
        <w:r>
          <w:rPr>
            <w:webHidden/>
          </w:rPr>
          <w:fldChar w:fldCharType="separate"/>
        </w:r>
        <w:r>
          <w:rPr>
            <w:webHidden/>
          </w:rPr>
          <w:t>7</w:t>
        </w:r>
        <w:r>
          <w:rPr>
            <w:webHidden/>
          </w:rPr>
          <w:fldChar w:fldCharType="end"/>
        </w:r>
      </w:hyperlink>
    </w:p>
    <w:p w14:paraId="20F8C9CC" w14:textId="4339D5E4" w:rsidR="00A37830" w:rsidRDefault="00A37830">
      <w:pPr>
        <w:pStyle w:val="TOC3"/>
        <w:rPr>
          <w:rFonts w:asciiTheme="minorHAnsi" w:eastAsiaTheme="minorEastAsia" w:hAnsiTheme="minorHAnsi" w:cstheme="minorBidi"/>
          <w:sz w:val="24"/>
          <w:lang w:val="en-AT" w:eastAsia="en-GB"/>
        </w:rPr>
      </w:pPr>
      <w:hyperlink w:anchor="_Toc103857069" w:history="1">
        <w:r w:rsidRPr="00700A48">
          <w:rPr>
            <w:rStyle w:val="Hyperlink"/>
          </w:rPr>
          <w:t>3.8.2</w:t>
        </w:r>
        <w:r>
          <w:rPr>
            <w:rFonts w:asciiTheme="minorHAnsi" w:eastAsiaTheme="minorEastAsia" w:hAnsiTheme="minorHAnsi" w:cstheme="minorBidi"/>
            <w:sz w:val="24"/>
            <w:lang w:val="en-AT" w:eastAsia="en-GB"/>
          </w:rPr>
          <w:tab/>
        </w:r>
        <w:r w:rsidRPr="00700A48">
          <w:rPr>
            <w:rStyle w:val="Hyperlink"/>
          </w:rPr>
          <w:t>Using workplace change and the Corona-Strength-Index to predict certain variables</w:t>
        </w:r>
        <w:r>
          <w:rPr>
            <w:webHidden/>
          </w:rPr>
          <w:tab/>
        </w:r>
        <w:r>
          <w:rPr>
            <w:webHidden/>
          </w:rPr>
          <w:fldChar w:fldCharType="begin"/>
        </w:r>
        <w:r>
          <w:rPr>
            <w:webHidden/>
          </w:rPr>
          <w:instrText xml:space="preserve"> PAGEREF _Toc103857069 \h </w:instrText>
        </w:r>
        <w:r>
          <w:rPr>
            <w:webHidden/>
          </w:rPr>
        </w:r>
        <w:r>
          <w:rPr>
            <w:webHidden/>
          </w:rPr>
          <w:fldChar w:fldCharType="separate"/>
        </w:r>
        <w:r>
          <w:rPr>
            <w:webHidden/>
          </w:rPr>
          <w:t>7</w:t>
        </w:r>
        <w:r>
          <w:rPr>
            <w:webHidden/>
          </w:rPr>
          <w:fldChar w:fldCharType="end"/>
        </w:r>
      </w:hyperlink>
    </w:p>
    <w:p w14:paraId="03626DCE" w14:textId="67B4E736" w:rsidR="00A37830" w:rsidRDefault="00A37830">
      <w:pPr>
        <w:pStyle w:val="TOC3"/>
        <w:rPr>
          <w:rFonts w:asciiTheme="minorHAnsi" w:eastAsiaTheme="minorEastAsia" w:hAnsiTheme="minorHAnsi" w:cstheme="minorBidi"/>
          <w:sz w:val="24"/>
          <w:lang w:val="en-AT" w:eastAsia="en-GB"/>
        </w:rPr>
      </w:pPr>
      <w:hyperlink w:anchor="_Toc103857070" w:history="1">
        <w:r w:rsidRPr="00700A48">
          <w:rPr>
            <w:rStyle w:val="Hyperlink"/>
          </w:rPr>
          <w:t>3.8.3</w:t>
        </w:r>
        <w:r>
          <w:rPr>
            <w:rFonts w:asciiTheme="minorHAnsi" w:eastAsiaTheme="minorEastAsia" w:hAnsiTheme="minorHAnsi" w:cstheme="minorBidi"/>
            <w:sz w:val="24"/>
            <w:lang w:val="en-AT" w:eastAsia="en-GB"/>
          </w:rPr>
          <w:tab/>
        </w:r>
        <w:r w:rsidRPr="00700A48">
          <w:rPr>
            <w:rStyle w:val="Hyperlink"/>
          </w:rPr>
          <w:t>Comparison</w:t>
        </w:r>
        <w:r>
          <w:rPr>
            <w:webHidden/>
          </w:rPr>
          <w:tab/>
        </w:r>
        <w:r>
          <w:rPr>
            <w:webHidden/>
          </w:rPr>
          <w:fldChar w:fldCharType="begin"/>
        </w:r>
        <w:r>
          <w:rPr>
            <w:webHidden/>
          </w:rPr>
          <w:instrText xml:space="preserve"> PAGEREF _Toc103857070 \h </w:instrText>
        </w:r>
        <w:r>
          <w:rPr>
            <w:webHidden/>
          </w:rPr>
        </w:r>
        <w:r>
          <w:rPr>
            <w:webHidden/>
          </w:rPr>
          <w:fldChar w:fldCharType="separate"/>
        </w:r>
        <w:r>
          <w:rPr>
            <w:webHidden/>
          </w:rPr>
          <w:t>8</w:t>
        </w:r>
        <w:r>
          <w:rPr>
            <w:webHidden/>
          </w:rPr>
          <w:fldChar w:fldCharType="end"/>
        </w:r>
      </w:hyperlink>
    </w:p>
    <w:p w14:paraId="721B3161" w14:textId="0EF730EC" w:rsidR="00A37830" w:rsidRDefault="00A37830">
      <w:pPr>
        <w:pStyle w:val="TOC1"/>
        <w:rPr>
          <w:rFonts w:asciiTheme="minorHAnsi" w:eastAsiaTheme="minorEastAsia" w:hAnsiTheme="minorHAnsi" w:cstheme="minorBidi"/>
          <w:b w:val="0"/>
          <w:lang w:val="en-AT" w:eastAsia="en-GB"/>
        </w:rPr>
      </w:pPr>
      <w:hyperlink w:anchor="_Toc103857071" w:history="1">
        <w:r w:rsidRPr="00700A48">
          <w:rPr>
            <w:rStyle w:val="Hyperlink"/>
          </w:rPr>
          <w:t>4</w:t>
        </w:r>
        <w:r>
          <w:rPr>
            <w:rFonts w:asciiTheme="minorHAnsi" w:eastAsiaTheme="minorEastAsia" w:hAnsiTheme="minorHAnsi" w:cstheme="minorBidi"/>
            <w:b w:val="0"/>
            <w:lang w:val="en-AT" w:eastAsia="en-GB"/>
          </w:rPr>
          <w:tab/>
        </w:r>
        <w:r w:rsidRPr="00700A48">
          <w:rPr>
            <w:rStyle w:val="Hyperlink"/>
          </w:rPr>
          <w:t>Results</w:t>
        </w:r>
        <w:r>
          <w:rPr>
            <w:webHidden/>
          </w:rPr>
          <w:tab/>
        </w:r>
        <w:r>
          <w:rPr>
            <w:webHidden/>
          </w:rPr>
          <w:fldChar w:fldCharType="begin"/>
        </w:r>
        <w:r>
          <w:rPr>
            <w:webHidden/>
          </w:rPr>
          <w:instrText xml:space="preserve"> PAGEREF _Toc103857071 \h </w:instrText>
        </w:r>
        <w:r>
          <w:rPr>
            <w:webHidden/>
          </w:rPr>
        </w:r>
        <w:r>
          <w:rPr>
            <w:webHidden/>
          </w:rPr>
          <w:fldChar w:fldCharType="separate"/>
        </w:r>
        <w:r>
          <w:rPr>
            <w:webHidden/>
          </w:rPr>
          <w:t>8</w:t>
        </w:r>
        <w:r>
          <w:rPr>
            <w:webHidden/>
          </w:rPr>
          <w:fldChar w:fldCharType="end"/>
        </w:r>
      </w:hyperlink>
    </w:p>
    <w:p w14:paraId="18424343" w14:textId="2C9E002C" w:rsidR="00A37830" w:rsidRDefault="00A37830">
      <w:pPr>
        <w:pStyle w:val="TOC1"/>
        <w:rPr>
          <w:rFonts w:asciiTheme="minorHAnsi" w:eastAsiaTheme="minorEastAsia" w:hAnsiTheme="minorHAnsi" w:cstheme="minorBidi"/>
          <w:b w:val="0"/>
          <w:lang w:val="en-AT" w:eastAsia="en-GB"/>
        </w:rPr>
      </w:pPr>
      <w:hyperlink w:anchor="_Toc103857072" w:history="1">
        <w:r w:rsidRPr="00700A48">
          <w:rPr>
            <w:rStyle w:val="Hyperlink"/>
          </w:rPr>
          <w:t>5</w:t>
        </w:r>
        <w:r>
          <w:rPr>
            <w:rFonts w:asciiTheme="minorHAnsi" w:eastAsiaTheme="minorEastAsia" w:hAnsiTheme="minorHAnsi" w:cstheme="minorBidi"/>
            <w:b w:val="0"/>
            <w:lang w:val="en-AT" w:eastAsia="en-GB"/>
          </w:rPr>
          <w:tab/>
        </w:r>
        <w:r w:rsidRPr="00700A48">
          <w:rPr>
            <w:rStyle w:val="Hyperlink"/>
          </w:rPr>
          <w:t>Conclusion</w:t>
        </w:r>
        <w:r>
          <w:rPr>
            <w:webHidden/>
          </w:rPr>
          <w:tab/>
        </w:r>
        <w:r>
          <w:rPr>
            <w:webHidden/>
          </w:rPr>
          <w:fldChar w:fldCharType="begin"/>
        </w:r>
        <w:r>
          <w:rPr>
            <w:webHidden/>
          </w:rPr>
          <w:instrText xml:space="preserve"> PAGEREF _Toc103857072 \h </w:instrText>
        </w:r>
        <w:r>
          <w:rPr>
            <w:webHidden/>
          </w:rPr>
        </w:r>
        <w:r>
          <w:rPr>
            <w:webHidden/>
          </w:rPr>
          <w:fldChar w:fldCharType="separate"/>
        </w:r>
        <w:r>
          <w:rPr>
            <w:webHidden/>
          </w:rPr>
          <w:t>8</w:t>
        </w:r>
        <w:r>
          <w:rPr>
            <w:webHidden/>
          </w:rPr>
          <w:fldChar w:fldCharType="end"/>
        </w:r>
      </w:hyperlink>
    </w:p>
    <w:p w14:paraId="411B1FE8" w14:textId="2B319A64" w:rsidR="00A37830" w:rsidRDefault="00A37830">
      <w:pPr>
        <w:pStyle w:val="TOC1"/>
        <w:rPr>
          <w:rFonts w:asciiTheme="minorHAnsi" w:eastAsiaTheme="minorEastAsia" w:hAnsiTheme="minorHAnsi" w:cstheme="minorBidi"/>
          <w:b w:val="0"/>
          <w:lang w:val="en-AT" w:eastAsia="en-GB"/>
        </w:rPr>
      </w:pPr>
      <w:hyperlink w:anchor="_Toc103857073" w:history="1">
        <w:r w:rsidRPr="00700A48">
          <w:rPr>
            <w:rStyle w:val="Hyperlink"/>
          </w:rPr>
          <w:t>Table of figures</w:t>
        </w:r>
        <w:r>
          <w:rPr>
            <w:webHidden/>
          </w:rPr>
          <w:tab/>
        </w:r>
        <w:r>
          <w:rPr>
            <w:webHidden/>
          </w:rPr>
          <w:fldChar w:fldCharType="begin"/>
        </w:r>
        <w:r>
          <w:rPr>
            <w:webHidden/>
          </w:rPr>
          <w:instrText xml:space="preserve"> PAGEREF _Toc103857073 \h </w:instrText>
        </w:r>
        <w:r>
          <w:rPr>
            <w:webHidden/>
          </w:rPr>
        </w:r>
        <w:r>
          <w:rPr>
            <w:webHidden/>
          </w:rPr>
          <w:fldChar w:fldCharType="separate"/>
        </w:r>
        <w:r>
          <w:rPr>
            <w:webHidden/>
          </w:rPr>
          <w:t>9</w:t>
        </w:r>
        <w:r>
          <w:rPr>
            <w:webHidden/>
          </w:rPr>
          <w:fldChar w:fldCharType="end"/>
        </w:r>
      </w:hyperlink>
    </w:p>
    <w:p w14:paraId="48A3D475" w14:textId="757B96F5" w:rsidR="00A37830" w:rsidRDefault="00A37830">
      <w:pPr>
        <w:pStyle w:val="TOC1"/>
        <w:rPr>
          <w:rFonts w:asciiTheme="minorHAnsi" w:eastAsiaTheme="minorEastAsia" w:hAnsiTheme="minorHAnsi" w:cstheme="minorBidi"/>
          <w:b w:val="0"/>
          <w:lang w:val="en-AT" w:eastAsia="en-GB"/>
        </w:rPr>
      </w:pPr>
      <w:hyperlink w:anchor="_Toc103857074" w:history="1">
        <w:r w:rsidRPr="00700A48">
          <w:rPr>
            <w:rStyle w:val="Hyperlink"/>
          </w:rPr>
          <w:t>List of tables</w:t>
        </w:r>
        <w:r>
          <w:rPr>
            <w:webHidden/>
          </w:rPr>
          <w:tab/>
        </w:r>
        <w:r>
          <w:rPr>
            <w:webHidden/>
          </w:rPr>
          <w:fldChar w:fldCharType="begin"/>
        </w:r>
        <w:r>
          <w:rPr>
            <w:webHidden/>
          </w:rPr>
          <w:instrText xml:space="preserve"> PAGEREF _Toc103857074 \h </w:instrText>
        </w:r>
        <w:r>
          <w:rPr>
            <w:webHidden/>
          </w:rPr>
        </w:r>
        <w:r>
          <w:rPr>
            <w:webHidden/>
          </w:rPr>
          <w:fldChar w:fldCharType="separate"/>
        </w:r>
        <w:r>
          <w:rPr>
            <w:webHidden/>
          </w:rPr>
          <w:t>10</w:t>
        </w:r>
        <w:r>
          <w:rPr>
            <w:webHidden/>
          </w:rPr>
          <w:fldChar w:fldCharType="end"/>
        </w:r>
      </w:hyperlink>
    </w:p>
    <w:p w14:paraId="501A69CA" w14:textId="0693CAE1" w:rsidR="00A37830" w:rsidRDefault="00A37830">
      <w:pPr>
        <w:pStyle w:val="TOC1"/>
        <w:rPr>
          <w:rFonts w:asciiTheme="minorHAnsi" w:eastAsiaTheme="minorEastAsia" w:hAnsiTheme="minorHAnsi" w:cstheme="minorBidi"/>
          <w:b w:val="0"/>
          <w:lang w:val="en-AT" w:eastAsia="en-GB"/>
        </w:rPr>
      </w:pPr>
      <w:hyperlink w:anchor="_Toc103857075" w:history="1">
        <w:r w:rsidRPr="00700A48">
          <w:rPr>
            <w:rStyle w:val="Hyperlink"/>
          </w:rPr>
          <w:t>List of abbreviations</w:t>
        </w:r>
        <w:r>
          <w:rPr>
            <w:webHidden/>
          </w:rPr>
          <w:tab/>
        </w:r>
        <w:r>
          <w:rPr>
            <w:webHidden/>
          </w:rPr>
          <w:fldChar w:fldCharType="begin"/>
        </w:r>
        <w:r>
          <w:rPr>
            <w:webHidden/>
          </w:rPr>
          <w:instrText xml:space="preserve"> PAGEREF _Toc103857075 \h </w:instrText>
        </w:r>
        <w:r>
          <w:rPr>
            <w:webHidden/>
          </w:rPr>
        </w:r>
        <w:r>
          <w:rPr>
            <w:webHidden/>
          </w:rPr>
          <w:fldChar w:fldCharType="separate"/>
        </w:r>
        <w:r>
          <w:rPr>
            <w:webHidden/>
          </w:rPr>
          <w:t>11</w:t>
        </w:r>
        <w:r>
          <w:rPr>
            <w:webHidden/>
          </w:rPr>
          <w:fldChar w:fldCharType="end"/>
        </w:r>
      </w:hyperlink>
    </w:p>
    <w:p w14:paraId="205949B2" w14:textId="4FDB624D" w:rsidR="00A37830" w:rsidRDefault="00A37830">
      <w:pPr>
        <w:pStyle w:val="TOC1"/>
        <w:rPr>
          <w:rFonts w:asciiTheme="minorHAnsi" w:eastAsiaTheme="minorEastAsia" w:hAnsiTheme="minorHAnsi" w:cstheme="minorBidi"/>
          <w:b w:val="0"/>
          <w:lang w:val="en-AT" w:eastAsia="en-GB"/>
        </w:rPr>
      </w:pPr>
      <w:hyperlink w:anchor="_Toc103857076" w:history="1">
        <w:r w:rsidRPr="00700A48">
          <w:rPr>
            <w:rStyle w:val="Hyperlink"/>
          </w:rPr>
          <w:t>List of literature</w:t>
        </w:r>
        <w:r>
          <w:rPr>
            <w:webHidden/>
          </w:rPr>
          <w:tab/>
        </w:r>
        <w:r>
          <w:rPr>
            <w:webHidden/>
          </w:rPr>
          <w:fldChar w:fldCharType="begin"/>
        </w:r>
        <w:r>
          <w:rPr>
            <w:webHidden/>
          </w:rPr>
          <w:instrText xml:space="preserve"> PAGEREF _Toc103857076 \h </w:instrText>
        </w:r>
        <w:r>
          <w:rPr>
            <w:webHidden/>
          </w:rPr>
        </w:r>
        <w:r>
          <w:rPr>
            <w:webHidden/>
          </w:rPr>
          <w:fldChar w:fldCharType="separate"/>
        </w:r>
        <w:r>
          <w:rPr>
            <w:webHidden/>
          </w:rPr>
          <w:t>13</w:t>
        </w:r>
        <w:r>
          <w:rPr>
            <w:webHidden/>
          </w:rPr>
          <w:fldChar w:fldCharType="end"/>
        </w:r>
      </w:hyperlink>
    </w:p>
    <w:p w14:paraId="68E31D1B" w14:textId="1C6CE6F1" w:rsidR="0048706E" w:rsidRPr="00743C63" w:rsidRDefault="004F3015" w:rsidP="0048706E">
      <w:pPr>
        <w:spacing w:before="0" w:after="0" w:line="240" w:lineRule="auto"/>
        <w:jc w:val="left"/>
        <w:rPr>
          <w:rFonts w:cs="Arial"/>
          <w:b/>
          <w:bCs/>
          <w:sz w:val="32"/>
          <w:szCs w:val="22"/>
        </w:rPr>
      </w:pPr>
      <w:r w:rsidRPr="00743C63">
        <w:rPr>
          <w:b/>
          <w:noProof/>
          <w:sz w:val="24"/>
          <w:szCs w:val="24"/>
        </w:rPr>
        <w:fldChar w:fldCharType="end"/>
      </w:r>
      <w:r w:rsidR="00A743AB" w:rsidRPr="00743C63">
        <w:rPr>
          <w:b/>
          <w:noProof/>
          <w:sz w:val="24"/>
          <w:szCs w:val="24"/>
        </w:rPr>
        <w:t> </w:t>
      </w:r>
      <w:r w:rsidR="0048706E" w:rsidRPr="00743C63">
        <w:br w:type="page"/>
      </w:r>
    </w:p>
    <w:p w14:paraId="68E31D3E" w14:textId="77777777" w:rsidR="00BF49B9" w:rsidRPr="00743C63" w:rsidRDefault="00BF49B9" w:rsidP="00BF49B9">
      <w:pPr>
        <w:sectPr w:rsidR="00BF49B9" w:rsidRPr="00743C63" w:rsidSect="00AE7BE5">
          <w:headerReference w:type="default" r:id="rId625"/>
          <w:pgSz w:w="11906" w:h="16838"/>
          <w:pgMar w:top="1244" w:right="1417" w:bottom="1134" w:left="1417" w:header="567" w:footer="575" w:gutter="0"/>
          <w:pgNumType w:start="1"/>
          <w:cols w:space="720"/>
        </w:sectPr>
      </w:pPr>
      <w:bookmarkStart w:id="79" w:name="_Toc378132416"/>
      <w:bookmarkStart w:id="80" w:name="_Toc378132464"/>
      <w:bookmarkStart w:id="81" w:name="_Toc378132684"/>
      <w:bookmarkStart w:id="82" w:name="_Toc378132732"/>
      <w:bookmarkStart w:id="83" w:name="_Toc378248755"/>
      <w:bookmarkStart w:id="84" w:name="_Toc378248803"/>
      <w:bookmarkStart w:id="85" w:name="_Toc378249036"/>
      <w:bookmarkStart w:id="86" w:name="_Toc378506385"/>
      <w:bookmarkStart w:id="87" w:name="_Toc378506446"/>
      <w:bookmarkStart w:id="88" w:name="_Toc378506532"/>
      <w:bookmarkStart w:id="89" w:name="_Toc378506568"/>
      <w:bookmarkStart w:id="90" w:name="_Toc378506681"/>
      <w:bookmarkStart w:id="91" w:name="_Toc378132417"/>
      <w:bookmarkStart w:id="92" w:name="_Toc378132465"/>
      <w:bookmarkStart w:id="93" w:name="_Toc378132685"/>
      <w:bookmarkStart w:id="94" w:name="_Toc378132733"/>
      <w:bookmarkStart w:id="95" w:name="_Toc378248756"/>
      <w:bookmarkStart w:id="96" w:name="_Toc378248804"/>
      <w:bookmarkStart w:id="97" w:name="_Toc378249037"/>
      <w:bookmarkStart w:id="98" w:name="_Toc378506386"/>
      <w:bookmarkStart w:id="99" w:name="_Toc378506447"/>
      <w:bookmarkStart w:id="100" w:name="_Toc378506533"/>
      <w:bookmarkStart w:id="101" w:name="_Toc378506569"/>
      <w:bookmarkStart w:id="102" w:name="_Toc378506682"/>
      <w:bookmarkStart w:id="103" w:name="_Toc378132418"/>
      <w:bookmarkStart w:id="104" w:name="_Toc378132466"/>
      <w:bookmarkStart w:id="105" w:name="_Toc378132686"/>
      <w:bookmarkStart w:id="106" w:name="_Toc378132734"/>
      <w:bookmarkStart w:id="107" w:name="_Toc378248757"/>
      <w:bookmarkStart w:id="108" w:name="_Toc378248805"/>
      <w:bookmarkStart w:id="109" w:name="_Toc378249038"/>
      <w:bookmarkStart w:id="110" w:name="_Toc378506387"/>
      <w:bookmarkStart w:id="111" w:name="_Toc378506448"/>
      <w:bookmarkStart w:id="112" w:name="_Toc378506534"/>
      <w:bookmarkStart w:id="113" w:name="_Toc378506570"/>
      <w:bookmarkStart w:id="114" w:name="_Toc378506683"/>
      <w:bookmarkStart w:id="115" w:name="_Toc378132419"/>
      <w:bookmarkStart w:id="116" w:name="_Toc378132467"/>
      <w:bookmarkStart w:id="117" w:name="_Toc378132687"/>
      <w:bookmarkStart w:id="118" w:name="_Toc378132735"/>
      <w:bookmarkStart w:id="119" w:name="_Toc378248758"/>
      <w:bookmarkStart w:id="120" w:name="_Toc378248806"/>
      <w:bookmarkStart w:id="121" w:name="_Toc378249039"/>
      <w:bookmarkStart w:id="122" w:name="_Toc378506388"/>
      <w:bookmarkStart w:id="123" w:name="_Toc378506449"/>
      <w:bookmarkStart w:id="124" w:name="_Toc378506535"/>
      <w:bookmarkStart w:id="125" w:name="_Toc378506571"/>
      <w:bookmarkStart w:id="126" w:name="_Toc378506684"/>
      <w:bookmarkStart w:id="127" w:name="_Toc378132420"/>
      <w:bookmarkStart w:id="128" w:name="_Toc378132468"/>
      <w:bookmarkStart w:id="129" w:name="_Toc378132688"/>
      <w:bookmarkStart w:id="130" w:name="_Toc378132736"/>
      <w:bookmarkStart w:id="131" w:name="_Toc378248759"/>
      <w:bookmarkStart w:id="132" w:name="_Toc378248807"/>
      <w:bookmarkStart w:id="133" w:name="_Toc378249040"/>
      <w:bookmarkStart w:id="134" w:name="_Toc378506389"/>
      <w:bookmarkStart w:id="135" w:name="_Toc378506450"/>
      <w:bookmarkStart w:id="136" w:name="_Toc378506536"/>
      <w:bookmarkStart w:id="137" w:name="_Toc378506572"/>
      <w:bookmarkStart w:id="138" w:name="_Toc378506685"/>
      <w:bookmarkStart w:id="139" w:name="_Toc378132415"/>
      <w:bookmarkStart w:id="140" w:name="_Toc378132463"/>
      <w:bookmarkStart w:id="141" w:name="_Toc378132683"/>
      <w:bookmarkStart w:id="142" w:name="_Toc378132731"/>
      <w:bookmarkStart w:id="143" w:name="_Toc373074227"/>
      <w:bookmarkStart w:id="144" w:name="_Toc373004676"/>
      <w:bookmarkStart w:id="145" w:name="_Toc373074231"/>
      <w:bookmarkStart w:id="146" w:name="_Toc373004718"/>
      <w:bookmarkStart w:id="147" w:name="_Toc37307428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00C4D9C6" w14:textId="673B4B40" w:rsidR="008E4AB8" w:rsidRPr="00743C63" w:rsidRDefault="008E4AB8" w:rsidP="008E4AB8">
      <w:pPr>
        <w:pStyle w:val="Heading1"/>
      </w:pPr>
      <w:bookmarkStart w:id="148" w:name="_Toc103857042"/>
      <w:r w:rsidRPr="00743C63">
        <w:lastRenderedPageBreak/>
        <w:t>Introduction</w:t>
      </w:r>
      <w:bookmarkEnd w:id="148"/>
    </w:p>
    <w:p w14:paraId="68C2CA29" w14:textId="77777777" w:rsidR="0068058A" w:rsidRPr="00743C63" w:rsidRDefault="0068058A" w:rsidP="0068058A"/>
    <w:p w14:paraId="5971B17C" w14:textId="2670C59D" w:rsidR="00062676" w:rsidRPr="00743C63" w:rsidRDefault="00062676" w:rsidP="00062676">
      <w:r w:rsidRPr="00743C63">
        <w:t xml:space="preserve">The COVID-19 pandemic has had a substantial influence on how we structure our everyday </w:t>
      </w:r>
      <w:r w:rsidR="0067289B" w:rsidRPr="00743C63">
        <w:t>life</w:t>
      </w:r>
      <w:r w:rsidRPr="00743C63">
        <w:t xml:space="preserve">. Schools got closed, stores got closed, even workplaces had to be shut down </w:t>
      </w:r>
      <w:r w:rsidR="0067289B" w:rsidRPr="00743C63">
        <w:t>amongst</w:t>
      </w:r>
      <w:r w:rsidRPr="00743C63">
        <w:t xml:space="preserve"> other measures </w:t>
      </w:r>
      <w:proofErr w:type="gramStart"/>
      <w:r w:rsidRPr="00743C63">
        <w:t>in order to</w:t>
      </w:r>
      <w:proofErr w:type="gramEnd"/>
      <w:r w:rsidRPr="00743C63">
        <w:t xml:space="preserve"> slow the spread of the contagious virus. Obviously, this had and still has a huge impact on our mobility choices. Several studies suggest that </w:t>
      </w:r>
      <w:r w:rsidRPr="00743C63">
        <w:fldChar w:fldCharType="begin"/>
      </w:r>
      <w:r w:rsidRPr="00743C63">
        <w:instrText xml:space="preserve"> ADDIN ZOTERO_ITEM CSL_CITATION {"citationID":"kRM7zhAA","properties":{"formattedCitation":"(Przybylowski, Stelmak, and Suchanek 2021; Borkowski, Ja\\uc0\\u380{}d\\uc0\\u380{}ewska-Gutta, and Szmelter-Jarosz 2021)","plainCitation":"(Przybylowski, Stelmak, and Suchanek 2021; Borkowski, Jażdżewska-Gutta, and Szmelter-Jarosz 2021)","noteIndex":0},"citationItems":[{"id":77,"uris":["http://zotero.org/users/5828873/items/6IHCFLGW"],"itemData":{"id":77,"type":"article-journal","abstract":"The COVID-19 pandemic, like an earthquake, shocked our civilization and is still having a devastating effect on our lives. Guaranteeing an appropriate level of safety in the conditions of an epidemic is a highly problematic issue due to the subjectivism of social individuals, their diverse attitudes, and past life experiences. Taking into account the World Health Organisation (WHO) guidelines regarding the pandemic, authorities all around the world have reacted by issuing the necessary sets of advice and legal acts. This resulted in immediate and severe implications on mobility styles. The purpose of this paper was to investigate the impact of COVID-19 on mobility behaviours with special regard to public transport users, in terms of their willingness to travel and their safety criteria perceptions. The city of Gdańsk, in Poland, located on the Baltic Sea, has been taken as an example. The hypothesis was as follows: the epidemic phenomenon may substantially affect mobility behaviours in terms of subjective levels of safety and the mental comfort of public transport users, resulting in avoiding this form of transport. In accordance with the survey results, carried out among the users, 90% of respondents resigned or limited their usage. Almost 75% of them plan to return to using public transport when the epidemic situation has stabilized. The others, unfortunately, have completely lost hope that public transport will ever be safe. These results indicate decisively that the future of public transport in cities, and the willingness of passengers to use it once the epidemic is over, depends majorly on the perceived comfort and safety during the epidemic. This means that transport policies should be focused on enhancing these perceptions and making sure that the image of public transport is not in further decline; otherwise, it could mean an almost impossible effort to encourage passengers to return to using sustainable modes of transport in the future.","container-title":"Sustainability","DOI":"10.3390/su13010364","ISSN":"2071-1050","issue":"1","journalAbbreviation":"Sustainability","language":"en","page":"364","source":"DOI.org (Crossref)","title":"Mobility Behaviour in View of the Impact of the COVID-19 Pandemic—Public Transport Users in Gdansk Case Study","volume":"13","author":[{"family":"Przybylowski","given":"Adam"},{"family":"Stelmak","given":"Sandra"},{"family":"Suchanek","given":"Michal"}],"issued":{"date-parts":[["2021",1,3]]}}},{"id":76,"uris":["http://zotero.org/users/5828873/items/8B2RUSI3"],"itemData":{"id":76,"type":"article-journal","container-title":"Journal of Transport Geography","DOI":"10.1016/j.jtrangeo.2020.102906","ISSN":"09666923","journalAbbreviation":"Journal of Transport Geography","language":"en","page":"102906","source":"DOI.org (Crossref)","title":"Lockdowned: Everyday mobility changes in response to COVID-19","title-short":"Lockdowned","volume":"90","author":[{"family":"Borkowski","given":"Przemysław"},{"family":"Jażdżewska-Gutta","given":"Magdalena"},{"family":"Szmelter-Jarosz","given":"Agnieszka"}],"issued":{"date-parts":[["2021",1]]}}}],"schema":"https://github.com/citation-style-language/schema/raw/master/csl-citation.json"} </w:instrText>
      </w:r>
      <w:r w:rsidRPr="00743C63">
        <w:fldChar w:fldCharType="separate"/>
      </w:r>
      <w:r w:rsidR="00C43CD2" w:rsidRPr="00743C63">
        <w:rPr>
          <w:rFonts w:cs="Arial"/>
        </w:rPr>
        <w:t>(Przybylowski, Stelmak, and Suchanek 2021; Borkowski, Jażdżewska-Gutta, and Szmelter-Jarosz 2021)</w:t>
      </w:r>
      <w:r w:rsidRPr="00743C63">
        <w:fldChar w:fldCharType="end"/>
      </w:r>
      <w:r w:rsidRPr="00743C63">
        <w:t>. In 2021, on January 19</w:t>
      </w:r>
      <w:r w:rsidRPr="00743C63">
        <w:rPr>
          <w:vertAlign w:val="superscript"/>
        </w:rPr>
        <w:t>th</w:t>
      </w:r>
      <w:r w:rsidRPr="00743C63">
        <w:t>, the federal government of Germany decided to impose a home office mandate, which states that employers are obligated to offer their employees the option to work from home. On April 21</w:t>
      </w:r>
      <w:r w:rsidRPr="00743C63">
        <w:rPr>
          <w:vertAlign w:val="superscript"/>
        </w:rPr>
        <w:t>st</w:t>
      </w:r>
      <w:r w:rsidRPr="00743C63">
        <w:t xml:space="preserve"> 2021, the mandate got embedded in the German Infection Protection Act (</w:t>
      </w:r>
      <w:proofErr w:type="spellStart"/>
      <w:r w:rsidRPr="00743C63">
        <w:t>IfSG</w:t>
      </w:r>
      <w:proofErr w:type="spellEnd"/>
      <w:r w:rsidRPr="00743C63">
        <w:t xml:space="preserve">) and in addition to that, requires employees to make use of the option to work from home if there is no reasons against it </w:t>
      </w:r>
      <w:r w:rsidRPr="00743C63">
        <w:fldChar w:fldCharType="begin"/>
      </w:r>
      <w:r w:rsidRPr="00743C63">
        <w:instrText xml:space="preserve"> ADDIN ZOTERO_ITEM CSL_CITATION {"citationID":"Ynk98Loz","properties":{"formattedCitation":"(Alipour et al. 2021, 4)","plainCitation":"(Alipour et al. 2021, 4)","noteIndex":0},"citationItems":[{"id":75,"uris":["http://zotero.org/users/5828873/items/ISMCHPQF"],"itemData":{"id":75,"type":"report","event-place":"Bonn","genre":"Themenreport","language":"German","number":"02","page":"19","publisher":"ifo Institut","publisher-place":"Bonn","title":"Homeoffice im Verlauf der Corona-Pandemie","URL":"https://www.bmwi.de/Redaktion/DE/Downloads/I/infas-corona-datenplattform-homeoffice.pdf?__blob=publicationFile&amp;v=4","author":[{"family":"Alipour","given":"Jean-Vitor"},{"family":"Falck","given":"Oliver"},{"family":"Follmer","given":"Robert"},{"family":"Gilberg","given":"Reiner"},{"family":"Nolte","given":"Beatrice"}],"accessed":{"date-parts":[["2021",12,31]]},"issued":{"date-parts":[["2021",7]]}},"locator":"4"}],"schema":"https://github.com/citation-style-language/schema/raw/master/csl-citation.json"} </w:instrText>
      </w:r>
      <w:r w:rsidRPr="00743C63">
        <w:fldChar w:fldCharType="separate"/>
      </w:r>
      <w:r w:rsidR="00C43CD2" w:rsidRPr="00743C63">
        <w:rPr>
          <w:noProof/>
        </w:rPr>
        <w:t>(Alipour et al. 2021, 4)</w:t>
      </w:r>
      <w:r w:rsidRPr="00743C63">
        <w:fldChar w:fldCharType="end"/>
      </w:r>
      <w:r w:rsidRPr="00743C63">
        <w:t xml:space="preserve">. There’s a broad consensus that after the pandemic there will be a hybrid world of work </w:t>
      </w:r>
      <w:r w:rsidRPr="00743C63">
        <w:fldChar w:fldCharType="begin"/>
      </w:r>
      <w:r w:rsidRPr="00743C63">
        <w:instrText xml:space="preserve"> ADDIN ZOTERO_ITEM CSL_CITATION {"citationID":"PFmssfut","properties":{"formattedCitation":"(Economist 2021; Alipour et al. 2021, 16)","plainCitation":"(Economist 2021; Alipour et al. 2021, 16)","noteIndex":0},"citationItems":[{"id":79,"uris":["http://zotero.org/users/5828873/items/ELZPRW66"],"itemData":{"id":79,"type":"article-magazine","language":"English","title":"The rise of working from home","URL":"https://www.economist.com/special-report/2021/04/08/the-rise-of-working-from-home","author":[{"family":"Economist","given":""}],"accessed":{"date-parts":[["2021",12,31]]},"issued":{"date-parts":[["2021",8,4]]}}},{"id":75,"uris":["http://zotero.org/users/5828873/items/ISMCHPQF"],"itemData":{"id":75,"type":"report","event-place":"Bonn","genre":"Themenreport","language":"German","number":"02","page":"19","publisher":"ifo Institut","publisher-place":"Bonn","title":"Homeoffice im Verlauf der Corona-Pandemie","URL":"https://www.bmwi.de/Redaktion/DE/Downloads/I/infas-corona-datenplattform-homeoffice.pdf?__blob=publicationFile&amp;v=4","author":[{"family":"Alipour","given":"Jean-Vitor"},{"family":"Falck","given":"Oliver"},{"family":"Follmer","given":"Robert"},{"family":"Gilberg","given":"Reiner"},{"family":"Nolte","given":"Beatrice"}],"accessed":{"date-parts":[["2021",12,31]]},"issued":{"date-parts":[["2021",7]]}},"locator":"16"}],"schema":"https://github.com/citation-style-language/schema/raw/master/csl-citation.json"} </w:instrText>
      </w:r>
      <w:r w:rsidRPr="00743C63">
        <w:fldChar w:fldCharType="separate"/>
      </w:r>
      <w:r w:rsidR="00C43CD2" w:rsidRPr="00743C63">
        <w:rPr>
          <w:noProof/>
        </w:rPr>
        <w:t>(Economist 2021; Alipour et al. 2021, 16)</w:t>
      </w:r>
      <w:r w:rsidRPr="00743C63">
        <w:fldChar w:fldCharType="end"/>
      </w:r>
      <w:r w:rsidRPr="00743C63">
        <w:t xml:space="preserve">. Still, the pandemic has led us to let the ongoing and ever progressing issue of global warming fade into the background. A study from 2021 </w:t>
      </w:r>
      <w:r w:rsidR="0067289B" w:rsidRPr="00743C63">
        <w:t>analyzing</w:t>
      </w:r>
      <w:r w:rsidRPr="00743C63">
        <w:t xml:space="preserve"> the mitigation potentials of end-use sectors shows, that the transport sector, amongst the industry and building sector, contributes most to the mitigation of the climate change. This study estimated a total mitigation potential of 62 % for the transport sector, resulting in the reduction of a carbon dioxide equivalent of 5.8 Gigatons </w:t>
      </w:r>
      <w:r w:rsidRPr="00743C63">
        <w:fldChar w:fldCharType="begin"/>
      </w:r>
      <w:r w:rsidRPr="00743C63">
        <w:instrText xml:space="preserve"> ADDIN ZOTERO_ITEM CSL_CITATION {"citationID":"sdR7QA6s","properties":{"formattedCitation":"(Creutzig et al. 2021, 4)","plainCitation":"(Creutzig et al. 2021, 4)","noteIndex":0},"citationItems":[{"id":88,"uris":["http://zotero.org/users/5828873/items/3BWN4JS3"],"itemData":{"id":88,"type":"article-journal","container-title":"Nature Climate Change","DOI":"10.1038/s41558-021-01219-y","ISSN":"1758-678X, 1758-6798","journalAbbreviation":"Nat. Clim. Chang.","language":"en","source":"DOI.org (Crossref)","title":"Demand-side solutions to climate change mitigation consistent with high levels of well-being","URL":"https://www.nature.com/articles/s41558-021-01219-y","author":[{"family":"Creutzig","given":"Felix"},{"family":"Niamir","given":"Leila"},{"family":"Bai","given":"Xuemei"},{"family":"Callaghan","given":"Max"},{"family":"Cullen","given":"Jonathan"},{"family":"Díaz-José","given":"Julio"},{"family":"Figueroa","given":"Maria"},{"family":"Grubler","given":"Arnulf"},{"family":"Lamb","given":"William F."},{"family":"Leip","given":"Adrian"},{"family":"Masanet","given":"Eric"},{"family":"Mata","given":"Érika"},{"family":"Mattauch","given":"Linus"},{"family":"Minx","given":"Jan C."},{"family":"Mirasgedis","given":"Sebastian"},{"family":"Mulugetta","given":"Yacob"},{"family":"Nugroho","given":"Sudarmanto Budi"},{"family":"Pathak","given":"Minal"},{"family":"Perkins","given":"Patricia"},{"family":"Roy","given":"Joyashree"},{"family":"Rue du Can","given":"Stephane","non-dropping-particle":"de la"},{"family":"Saheb","given":"Yamina"},{"family":"Some","given":"Shreya"},{"family":"Steg","given":"Linda"},{"family":"Steinberger","given":"Julia"},{"family":"Ürge-Vorsatz","given":"Diana"}],"accessed":{"date-parts":[["2022",1,4]]},"issued":{"date-parts":[["2021",11,25]]}},"locator":"4"}],"schema":"https://github.com/citation-style-language/schema/raw/master/csl-citation.json"} </w:instrText>
      </w:r>
      <w:r w:rsidRPr="00743C63">
        <w:fldChar w:fldCharType="separate"/>
      </w:r>
      <w:r w:rsidR="00C43CD2" w:rsidRPr="00743C63">
        <w:rPr>
          <w:noProof/>
        </w:rPr>
        <w:t>(Creutzig et al. 2021, 4)</w:t>
      </w:r>
      <w:r w:rsidRPr="00743C63">
        <w:fldChar w:fldCharType="end"/>
      </w:r>
      <w:r w:rsidRPr="00743C63">
        <w:t>.</w:t>
      </w:r>
    </w:p>
    <w:p w14:paraId="0BF055CD" w14:textId="4E772B26" w:rsidR="00062676" w:rsidRPr="00743C63" w:rsidRDefault="00062676" w:rsidP="00062676">
      <w:r w:rsidRPr="00743C63">
        <w:t xml:space="preserve">Thus, of particular interest in this thesis are changes in mobility </w:t>
      </w:r>
      <w:r w:rsidR="0067289B" w:rsidRPr="00743C63">
        <w:t>behavior</w:t>
      </w:r>
      <w:r w:rsidRPr="00743C63">
        <w:t xml:space="preserve"> in Germany, triggered by the pandemic especially associated with the introduction of home office in companies. In a future hybrid world of work with more and more people partly working from home, the conclusions for future mobility </w:t>
      </w:r>
      <w:r w:rsidR="0067289B" w:rsidRPr="00743C63">
        <w:t>behavior</w:t>
      </w:r>
      <w:r w:rsidRPr="00743C63">
        <w:t xml:space="preserve"> and </w:t>
      </w:r>
      <w:proofErr w:type="gramStart"/>
      <w:r w:rsidRPr="00743C63">
        <w:t>as a consequence</w:t>
      </w:r>
      <w:proofErr w:type="gramEnd"/>
      <w:r w:rsidRPr="00743C63">
        <w:t xml:space="preserve"> thereof, reductions of emissions, could prove beneficial for slowing down the rate of global warming. </w:t>
      </w:r>
    </w:p>
    <w:p w14:paraId="581E6F35" w14:textId="09D4E7DA" w:rsidR="00E95E46" w:rsidRPr="00743C63" w:rsidRDefault="00E95E46" w:rsidP="00E95E46">
      <w:r w:rsidRPr="00743C63">
        <w:t xml:space="preserve">The main goal of this thesis is the </w:t>
      </w:r>
      <w:r w:rsidR="0067289B" w:rsidRPr="00743C63">
        <w:t>identification</w:t>
      </w:r>
      <w:r w:rsidRPr="00743C63">
        <w:t xml:space="preserve"> of the various factors contributing to changes in mobility </w:t>
      </w:r>
      <w:r w:rsidR="0067289B" w:rsidRPr="00743C63">
        <w:t>behavior</w:t>
      </w:r>
      <w:r w:rsidRPr="00743C63">
        <w:t xml:space="preserve"> resulting of working from home. The various factors I identified during the process of my research should be set into context of the “PDMD-Framework”, a framework, which presents a summary of factors contributing to travel decisions, and therefore helps to categorize the factors once they have been identified </w:t>
      </w:r>
      <w:r w:rsidRPr="00743C63">
        <w:fldChar w:fldCharType="begin"/>
      </w:r>
      <w:r w:rsidRPr="00743C63">
        <w:instrText xml:space="preserve"> ADDIN ZOTERO_ITEM CSL_CITATION {"citationID":"CycYT6EV","properties":{"formattedCitation":"(Rojas L\\uc0\\u243{}pez and Wong 2019)","plainCitation":"(Rojas López and Wong 2019)","noteIndex":0},"citationItems":[{"id":70,"uris":["http://zotero.org/users/5828873/items/P9JUFA9V"],"itemData":{"id":70,"type":"article-journal","abstract":"Countries/cities worldwide are constantly advocating efforts to improve living standards of the country/city, with many aiming to implement/enhance sustainable mobility by promoting usage of mass public transport services, and active modes of transport such as walking and cycling. Active modes of transport have the capability of reducing negative effects of motorisation while providing benefits for individuals and the society. Transport planning is related to travel demand, which is enmeshed within travel behaviour. As users shift from their conventional modes to public or active modes, it is important to understand factors that drive travel behaviour changes. Thus, it is timely to review and possibly expand established travel behaviour theories. In this paper, 29 theories/frameworks are reviewed and a holistic and dynamic “Process and Determinants of Mobility Decisions (PDMD)” framework is introduced. Most existent theories/frameworks lack dynamism thereby making it hard to adapt them to specific travel contexts. To illustrate the dynamic element, examples from two contrasting contexts are presented, mainly Singapore and Asunción, in highlighting usage and application of the PDMD (e.g. developing survey instruments, analysis of polices, and demand analysis). This paper is deemed of aid for researchers and planners to gain a deeper understanding regarding travel behaviour, while such knowledge can be applied to measure travel demand and assessment of factors pertinent to the development of transport policies and programmes.","container-title":"Travel Behaviour and Society","DOI":"10.1016/j.tbs.2019.08.003","ISSN":"2214-367X","journalAbbreviation":"Travel Behaviour and Society","page":"120-129","title":"Process and determinants of mobility decisions – A holistic and dynamic travel behaviour framework","volume":"17","author":[{"family":"Rojas López","given":"Maria Cecilia"},{"family":"Wong","given":"Yiik Diew"}],"issued":{"date-parts":[["2019",10,1]]}}}],"schema":"https://github.com/citation-style-language/schema/raw/master/csl-citation.json"} </w:instrText>
      </w:r>
      <w:r w:rsidRPr="00743C63">
        <w:fldChar w:fldCharType="separate"/>
      </w:r>
      <w:r w:rsidR="00C43CD2" w:rsidRPr="00743C63">
        <w:rPr>
          <w:rFonts w:cs="Arial"/>
        </w:rPr>
        <w:t>(Rojas López and Wong 2019)</w:t>
      </w:r>
      <w:r w:rsidRPr="00743C63">
        <w:fldChar w:fldCharType="end"/>
      </w:r>
      <w:r w:rsidRPr="00743C63">
        <w:t xml:space="preserve">. </w:t>
      </w:r>
    </w:p>
    <w:p w14:paraId="229D1D7F" w14:textId="77777777" w:rsidR="00E95E46" w:rsidRPr="00743C63" w:rsidRDefault="00E95E46" w:rsidP="00E95E46">
      <w:r w:rsidRPr="00743C63">
        <w:t xml:space="preserve">The secondary goal is to draw conclusions from those factors contributing to mobility changes during the pandemic and transfer them to a future, non-pandemic world, </w:t>
      </w:r>
      <w:proofErr w:type="gramStart"/>
      <w:r w:rsidRPr="00743C63">
        <w:t>as  the</w:t>
      </w:r>
      <w:proofErr w:type="gramEnd"/>
      <w:r w:rsidRPr="00743C63">
        <w:t xml:space="preserve"> concept of working from home is likely to stay in one way or another after the pandemic.  </w:t>
      </w:r>
    </w:p>
    <w:p w14:paraId="0081516E" w14:textId="77777777" w:rsidR="00E95E46" w:rsidRPr="00743C63" w:rsidRDefault="00E95E46" w:rsidP="00E95E46">
      <w:r w:rsidRPr="00743C63">
        <w:t>The research questions are therefore as follows:</w:t>
      </w:r>
    </w:p>
    <w:p w14:paraId="7C1D9697" w14:textId="77777777" w:rsidR="00E95E46" w:rsidRPr="00743C63" w:rsidRDefault="00E95E46" w:rsidP="00E95E46">
      <w:pPr>
        <w:pStyle w:val="ListParagraph"/>
        <w:numPr>
          <w:ilvl w:val="0"/>
          <w:numId w:val="95"/>
        </w:numPr>
      </w:pPr>
      <w:r w:rsidRPr="00743C63">
        <w:t>How did the introduction of home-office in Germany during the pandemic affect mobility decisions of individuals and what were the determining factors?</w:t>
      </w:r>
    </w:p>
    <w:p w14:paraId="16271073" w14:textId="2090D1EC" w:rsidR="00E95E46" w:rsidRPr="00743C63" w:rsidRDefault="00E95E46" w:rsidP="00E95E46">
      <w:pPr>
        <w:pStyle w:val="ListParagraph"/>
        <w:numPr>
          <w:ilvl w:val="0"/>
          <w:numId w:val="95"/>
        </w:numPr>
      </w:pPr>
      <w:r w:rsidRPr="00743C63">
        <w:t>What are potential long-term effects of mobility decisions made by individuals working from home in Germany in a future world without the pandemic?</w:t>
      </w:r>
    </w:p>
    <w:p w14:paraId="19351E28" w14:textId="1A1BA2A7" w:rsidR="00C73224" w:rsidRPr="00743C63" w:rsidRDefault="00C1439D" w:rsidP="00C73224">
      <w:proofErr w:type="gramStart"/>
      <w:r w:rsidRPr="00743C63">
        <w:t>In order to</w:t>
      </w:r>
      <w:proofErr w:type="gramEnd"/>
      <w:r w:rsidRPr="00743C63">
        <w:t xml:space="preserve"> provide sufficient answers to those research questions, extensive data analysis </w:t>
      </w:r>
      <w:r w:rsidR="00892D33" w:rsidRPr="00743C63">
        <w:t xml:space="preserve">has been the core of the thesis. </w:t>
      </w:r>
      <w:r w:rsidR="00AD4A06" w:rsidRPr="00743C63">
        <w:t xml:space="preserve">In chapter 3.3, the origin of the data </w:t>
      </w:r>
      <w:r w:rsidR="009D337A" w:rsidRPr="00743C63">
        <w:t>and the determinative variables are</w:t>
      </w:r>
      <w:r w:rsidR="00892D33" w:rsidRPr="00743C63">
        <w:t xml:space="preserve"> </w:t>
      </w:r>
      <w:r w:rsidR="00AD4A06" w:rsidRPr="00743C63">
        <w:t xml:space="preserve">described and </w:t>
      </w:r>
      <w:r w:rsidR="00892D33" w:rsidRPr="00743C63">
        <w:t>why</w:t>
      </w:r>
      <w:r w:rsidR="009D337A" w:rsidRPr="00743C63">
        <w:t xml:space="preserve"> the data</w:t>
      </w:r>
      <w:r w:rsidR="00892D33" w:rsidRPr="00743C63">
        <w:t xml:space="preserve"> proved useful for the thesis.</w:t>
      </w:r>
      <w:r w:rsidR="00AD4A06" w:rsidRPr="00743C63">
        <w:t xml:space="preserve"> </w:t>
      </w:r>
      <w:r w:rsidR="003F114F" w:rsidRPr="00743C63">
        <w:t xml:space="preserve">In chapter 4, </w:t>
      </w:r>
      <w:r w:rsidR="00892D33" w:rsidRPr="00743C63">
        <w:t>all data analysis is conducted. First, appropriate time periods for the main analysis will be introduced</w:t>
      </w:r>
      <w:r w:rsidR="00187733" w:rsidRPr="00743C63">
        <w:t xml:space="preserve"> to prevent distortion in the later stages </w:t>
      </w:r>
      <w:r w:rsidR="00187733" w:rsidRPr="00743C63">
        <w:lastRenderedPageBreak/>
        <w:t xml:space="preserve">of the </w:t>
      </w:r>
      <w:r w:rsidR="00A37F8D" w:rsidRPr="00743C63">
        <w:t xml:space="preserve">analysis. </w:t>
      </w:r>
      <w:r w:rsidR="00D1526E" w:rsidRPr="00743C63">
        <w:t>Next,</w:t>
      </w:r>
      <w:r w:rsidR="00284B1F" w:rsidRPr="00743C63">
        <w:t xml:space="preserve"> the variable workplace change - a variable which indicates how often people traveled to their workplace</w:t>
      </w:r>
      <w:r w:rsidR="00D45FC8" w:rsidRPr="00743C63">
        <w:t xml:space="preserve"> compared to before the pandemic </w:t>
      </w:r>
      <w:proofErr w:type="gramStart"/>
      <w:r w:rsidR="00284B1F" w:rsidRPr="00743C63">
        <w:t xml:space="preserve">- </w:t>
      </w:r>
      <w:r w:rsidR="00262966" w:rsidRPr="00743C63">
        <w:t xml:space="preserve"> is</w:t>
      </w:r>
      <w:proofErr w:type="gramEnd"/>
      <w:r w:rsidR="00262966" w:rsidRPr="00743C63">
        <w:t xml:space="preserve"> </w:t>
      </w:r>
      <w:r w:rsidR="0067289B" w:rsidRPr="00743C63">
        <w:t>analyzed</w:t>
      </w:r>
      <w:r w:rsidR="00262966" w:rsidRPr="00743C63">
        <w:t xml:space="preserve"> </w:t>
      </w:r>
      <w:r w:rsidR="00284B1F" w:rsidRPr="00743C63">
        <w:t>over time for the defined time periods in the years 2020, 2021 and 2022</w:t>
      </w:r>
      <w:r w:rsidR="00855B04" w:rsidRPr="00743C63">
        <w:t xml:space="preserve"> to illustrate the increase of home office</w:t>
      </w:r>
      <w:r w:rsidR="00D5465A" w:rsidRPr="00743C63">
        <w:t xml:space="preserve"> for </w:t>
      </w:r>
      <w:r w:rsidR="00931A28" w:rsidRPr="00743C63">
        <w:t>several</w:t>
      </w:r>
      <w:r w:rsidR="00D5465A" w:rsidRPr="00743C63">
        <w:t xml:space="preserve"> states in Germany.</w:t>
      </w:r>
      <w:r w:rsidR="007E3A22" w:rsidRPr="00743C63">
        <w:t xml:space="preserve"> In addition to that, the strength of specific home office regulation</w:t>
      </w:r>
      <w:r w:rsidR="00FE78F7" w:rsidRPr="00743C63">
        <w:t>s</w:t>
      </w:r>
      <w:r w:rsidR="007E3A22" w:rsidRPr="00743C63">
        <w:t xml:space="preserve"> imposed by the gover</w:t>
      </w:r>
      <w:r w:rsidR="00FE78F7" w:rsidRPr="00743C63">
        <w:t xml:space="preserve">nment over time will be shown. After the preliminary analysis, the </w:t>
      </w:r>
      <w:r w:rsidR="004825F5" w:rsidRPr="00743C63">
        <w:t xml:space="preserve">first part of the </w:t>
      </w:r>
      <w:r w:rsidR="00FE78F7" w:rsidRPr="00743C63">
        <w:t xml:space="preserve">main analysis is </w:t>
      </w:r>
      <w:r w:rsidR="001D41CC" w:rsidRPr="00743C63">
        <w:t>conducted</w:t>
      </w:r>
      <w:r w:rsidR="00FE78F7" w:rsidRPr="00743C63">
        <w:t>, where</w:t>
      </w:r>
      <w:r w:rsidR="001D41CC" w:rsidRPr="00743C63">
        <w:t xml:space="preserve"> workplace change is correlated with other mobility variables through means of simple linear regression for every state.</w:t>
      </w:r>
      <w:r w:rsidR="00C73224" w:rsidRPr="00743C63">
        <w:t xml:space="preserve"> Afterwards, the strength of the correlations for all variables will be compared for every </w:t>
      </w:r>
      <w:proofErr w:type="gramStart"/>
      <w:r w:rsidR="00C73224" w:rsidRPr="00743C63">
        <w:t>time period</w:t>
      </w:r>
      <w:proofErr w:type="gramEnd"/>
      <w:r w:rsidR="00C73224" w:rsidRPr="00743C63">
        <w:t xml:space="preserve"> between states to provide insights into how different states with different population densities reacted to the introduction of home offic</w:t>
      </w:r>
      <w:r w:rsidR="002F03D5" w:rsidRPr="00743C63">
        <w:t xml:space="preserve">e. </w:t>
      </w:r>
      <w:r w:rsidR="006328A7" w:rsidRPr="00743C63">
        <w:t>Since the population density of a state is also an interesting factor to take into consideration, the influence of the population density of a state on changes in mobility decisions associated with workplace change are</w:t>
      </w:r>
      <w:r w:rsidR="002C1CF1" w:rsidRPr="00743C63">
        <w:t xml:space="preserve"> examined. </w:t>
      </w:r>
    </w:p>
    <w:p w14:paraId="5A62661E" w14:textId="357E15CF" w:rsidR="008E4AB8" w:rsidRPr="00743C63" w:rsidRDefault="00A9658D" w:rsidP="0050064B">
      <w:r w:rsidRPr="00743C63">
        <w:t xml:space="preserve">In the second part of the main analysis, </w:t>
      </w:r>
      <w:r w:rsidR="00021D91" w:rsidRPr="00743C63">
        <w:t xml:space="preserve">the correlation of the Corona-Strength-Index – an index which indicates the strength of a measure imposed by the government - with other </w:t>
      </w:r>
      <w:proofErr w:type="spellStart"/>
      <w:r w:rsidR="00021D91" w:rsidRPr="00743C63">
        <w:t>other</w:t>
      </w:r>
      <w:proofErr w:type="spellEnd"/>
      <w:r w:rsidR="00021D91" w:rsidRPr="00743C63">
        <w:t xml:space="preserve"> mobility variables is examined again through means of simple linear correlation to gain insights into how the strength of various measures imposed by the state may affect mobility decisions. </w:t>
      </w:r>
      <w:r w:rsidR="006205B3" w:rsidRPr="00743C63">
        <w:t>In the last part of the main analysis, multiple correlation analysis is performed to complement and broaden the insights gained in the previous analysis steps.</w:t>
      </w:r>
      <w:r w:rsidR="007571B8" w:rsidRPr="00743C63">
        <w:t xml:space="preserve"> Finally, in chapters 5 and 6, conclusions from the main analysis are drawn and set into context of the research questions. Also</w:t>
      </w:r>
      <w:r w:rsidR="00985871" w:rsidRPr="00743C63">
        <w:t>, possible implications of the conclusions for the future</w:t>
      </w:r>
      <w:r w:rsidR="007571B8" w:rsidRPr="00743C63">
        <w:t xml:space="preserve"> </w:t>
      </w:r>
      <w:r w:rsidR="00985871" w:rsidRPr="00743C63">
        <w:t>a</w:t>
      </w:r>
      <w:r w:rsidR="00AA4605" w:rsidRPr="00743C63">
        <w:t xml:space="preserve">re </w:t>
      </w:r>
      <w:r w:rsidR="001A2B65" w:rsidRPr="00743C63">
        <w:t>provided</w:t>
      </w:r>
      <w:r w:rsidR="008C521E" w:rsidRPr="00743C63">
        <w:t>.</w:t>
      </w:r>
      <w:r w:rsidR="003F7D95" w:rsidRPr="00743C63">
        <w:rPr>
          <w:i/>
          <w:iCs/>
        </w:rPr>
        <w:br w:type="page"/>
      </w:r>
    </w:p>
    <w:p w14:paraId="54F479BE" w14:textId="293CB724" w:rsidR="00721BB9" w:rsidRPr="00743C63" w:rsidRDefault="00207143" w:rsidP="008C521E">
      <w:pPr>
        <w:pStyle w:val="Heading1"/>
        <w:numPr>
          <w:ilvl w:val="0"/>
          <w:numId w:val="0"/>
        </w:numPr>
      </w:pPr>
      <w:bookmarkStart w:id="149" w:name="_Toc103857043"/>
      <w:r w:rsidRPr="00743C63">
        <w:lastRenderedPageBreak/>
        <w:t>Background</w:t>
      </w:r>
      <w:bookmarkEnd w:id="149"/>
    </w:p>
    <w:p w14:paraId="3DDB5D63" w14:textId="77777777" w:rsidR="001A72B0" w:rsidRPr="00743C63" w:rsidRDefault="001A72B0" w:rsidP="001A72B0"/>
    <w:p w14:paraId="29DB1655" w14:textId="76BE8287" w:rsidR="00721BB9" w:rsidRPr="00743C63" w:rsidRDefault="00721BB9" w:rsidP="00721BB9">
      <w:r w:rsidRPr="00743C63">
        <w:t xml:space="preserve">Extensive research has been conducted on mobility </w:t>
      </w:r>
      <w:r w:rsidR="0067289B" w:rsidRPr="00743C63">
        <w:t>behavior</w:t>
      </w:r>
      <w:r w:rsidRPr="00743C63">
        <w:t xml:space="preserve"> during the COVID-19 pandemic. One study conducted in 2020 in the polish city Gdansk shows, that the COVID-19 pandemic indeed had a significant impact on the traffic and modal split. According to this study, the use of sustainable traffic forms like public transport and shared mobility services have declined, whereas the use of private vehicles such as cars and bicycles and walking has increased </w:t>
      </w:r>
      <w:r w:rsidRPr="00743C63">
        <w:fldChar w:fldCharType="begin"/>
      </w:r>
      <w:r w:rsidRPr="00743C63">
        <w:instrText xml:space="preserve"> ADDIN ZOTERO_ITEM CSL_CITATION {"citationID":"6rrwC8xR","properties":{"formattedCitation":"(Przybylowski, Stelmak, and Suchanek 2021, 8)","plainCitation":"(Przybylowski, Stelmak, and Suchanek 2021, 8)","noteIndex":0},"citationItems":[{"id":77,"uris":["http://zotero.org/users/5828873/items/6IHCFLGW"],"itemData":{"id":77,"type":"article-journal","abstract":"The COVID-19 pandemic, like an earthquake, shocked our civilization and is still having a devastating effect on our lives. Guaranteeing an appropriate level of safety in the conditions of an epidemic is a highly problematic issue due to the subjectivism of social individuals, their diverse attitudes, and past life experiences. Taking into account the World Health Organisation (WHO) guidelines regarding the pandemic, authorities all around the world have reacted by issuing the necessary sets of advice and legal acts. This resulted in immediate and severe implications on mobility styles. The purpose of this paper was to investigate the impact of COVID-19 on mobility behaviours with special regard to public transport users, in terms of their willingness to travel and their safety criteria perceptions. The city of Gdańsk, in Poland, located on the Baltic Sea, has been taken as an example. The hypothesis was as follows: the epidemic phenomenon may substantially affect mobility behaviours in terms of subjective levels of safety and the mental comfort of public transport users, resulting in avoiding this form of transport. In accordance with the survey results, carried out among the users, 90% of respondents resigned or limited their usage. Almost 75% of them plan to return to using public transport when the epidemic situation has stabilized. The others, unfortunately, have completely lost hope that public transport will ever be safe. These results indicate decisively that the future of public transport in cities, and the willingness of passengers to use it once the epidemic is over, depends majorly on the perceived comfort and safety during the epidemic. This means that transport policies should be focused on enhancing these perceptions and making sure that the image of public transport is not in further decline; otherwise, it could mean an almost impossible effort to encourage passengers to return to using sustainable modes of transport in the future.","container-title":"Sustainability","DOI":"10.3390/su13010364","ISSN":"2071-1050","issue":"1","journalAbbreviation":"Sustainability","language":"en","page":"364","source":"DOI.org (Crossref)","title":"Mobility Behaviour in View of the Impact of the COVID-19 Pandemic—Public Transport Users in Gdansk Case Study","volume":"13","author":[{"family":"Przybylowski","given":"Adam"},{"family":"Stelmak","given":"Sandra"},{"family":"Suchanek","given":"Michal"}],"issued":{"date-parts":[["2021",1,3]]}},"locator":"8"}],"schema":"https://github.com/citation-style-language/schema/raw/master/csl-citation.json"} </w:instrText>
      </w:r>
      <w:r w:rsidRPr="00743C63">
        <w:fldChar w:fldCharType="separate"/>
      </w:r>
      <w:r w:rsidR="00C43CD2" w:rsidRPr="00743C63">
        <w:rPr>
          <w:noProof/>
        </w:rPr>
        <w:t>(Przybylowski, Stelmak, and Suchanek 2021, 8)</w:t>
      </w:r>
      <w:r w:rsidRPr="00743C63">
        <w:fldChar w:fldCharType="end"/>
      </w:r>
      <w:r w:rsidRPr="00743C63">
        <w:t xml:space="preserve">. Another study conducted in England during the spring 2020 lockdown shows by analyzing mobile phone data, that a correlation between socioeconomic status and mobility reduction exists </w:t>
      </w:r>
      <w:r w:rsidRPr="00743C63">
        <w:fldChar w:fldCharType="begin"/>
      </w:r>
      <w:r w:rsidRPr="00743C63">
        <w:instrText xml:space="preserve"> ADDIN ZOTERO_ITEM CSL_CITATION {"citationID":"qflfnVGJ","properties":{"formattedCitation":"(Lee, Qian, and Schwanen 2021, 12)","plainCitation":"(Lee, Qian, and Schwanen 2021, 12)","noteIndex":0},"citationItems":[{"id":80,"uris":["http://zotero.org/users/5828873/items/9LAQ9SFW"],"itemData":{"id":80,"type":"article-journal","container-title":"Health &amp; Place","DOI":"10.1016/j.healthplace.2021.102563","ISSN":"13538292","journalAbbreviation":"Health &amp; Place","language":"en","page":"102563","source":"DOI.org (Crossref)","title":"The association between socioeconomic status and mobility reductions in the early stage of England's COVID-19 epidemic","volume":"69","author":[{"family":"Lee","given":"Won Do"},{"family":"Qian","given":"Matthias"},{"family":"Schwanen","given":"Tim"}],"issued":{"date-parts":[["2021",5]]}},"locator":"12"}],"schema":"https://github.com/citation-style-language/schema/raw/master/csl-citation.json"} </w:instrText>
      </w:r>
      <w:r w:rsidRPr="00743C63">
        <w:fldChar w:fldCharType="separate"/>
      </w:r>
      <w:r w:rsidR="00C43CD2" w:rsidRPr="00743C63">
        <w:rPr>
          <w:noProof/>
        </w:rPr>
        <w:t>(Lee, Qian, and Schwanen 2021, 12)</w:t>
      </w:r>
      <w:r w:rsidRPr="00743C63">
        <w:fldChar w:fldCharType="end"/>
      </w:r>
      <w:r w:rsidRPr="00743C63">
        <w:t xml:space="preserve">. In 2021, the </w:t>
      </w:r>
      <w:r w:rsidR="0067289B" w:rsidRPr="00743C63">
        <w:t>German</w:t>
      </w:r>
      <w:r w:rsidRPr="00743C63">
        <w:t xml:space="preserve"> research institutes </w:t>
      </w:r>
      <w:proofErr w:type="spellStart"/>
      <w:r w:rsidRPr="00743C63">
        <w:t>ifo</w:t>
      </w:r>
      <w:proofErr w:type="spellEnd"/>
      <w:r w:rsidRPr="00743C63">
        <w:t xml:space="preserve"> and </w:t>
      </w:r>
      <w:proofErr w:type="spellStart"/>
      <w:r w:rsidRPr="00743C63">
        <w:t>infas</w:t>
      </w:r>
      <w:proofErr w:type="spellEnd"/>
      <w:r w:rsidRPr="00743C63">
        <w:t xml:space="preserve"> released a paper in which research has been made on the use of home office during the COVID-19 pandemic in </w:t>
      </w:r>
      <w:r w:rsidR="0067289B" w:rsidRPr="00743C63">
        <w:t>Germany</w:t>
      </w:r>
      <w:r w:rsidRPr="00743C63">
        <w:t xml:space="preserve">. The study shows </w:t>
      </w:r>
      <w:proofErr w:type="spellStart"/>
      <w:r w:rsidRPr="00743C63">
        <w:t>amongs</w:t>
      </w:r>
      <w:proofErr w:type="spellEnd"/>
      <w:r w:rsidRPr="00743C63">
        <w:t xml:space="preserve"> others a survey conducted in the months January 2021 until June 2021, which identifies the rate of people working from home for each month. The study shows a particular high increase of people working from home since the start of the COVID-19 pandemic in Germany </w:t>
      </w:r>
      <w:r w:rsidRPr="00743C63">
        <w:fldChar w:fldCharType="begin"/>
      </w:r>
      <w:r w:rsidRPr="00743C63">
        <w:instrText xml:space="preserve"> ADDIN ZOTERO_ITEM CSL_CITATION {"citationID":"QLc13m6Y","properties":{"formattedCitation":"(Alipour et al. 2021, 4\\uc0\\u8211{}8)","plainCitation":"(Alipour et al. 2021, 4–8)","noteIndex":0},"citationItems":[{"id":75,"uris":["http://zotero.org/users/5828873/items/ISMCHPQF"],"itemData":{"id":75,"type":"report","event-place":"Bonn","genre":"Themenreport","language":"German","number":"02","page":"19","publisher":"ifo Institut","publisher-place":"Bonn","title":"Homeoffice im Verlauf der Corona-Pandemie","URL":"https://www.bmwi.de/Redaktion/DE/Downloads/I/infas-corona-datenplattform-homeoffice.pdf?__blob=publicationFile&amp;v=4","author":[{"family":"Alipour","given":"Jean-Vitor"},{"family":"Falck","given":"Oliver"},{"family":"Follmer","given":"Robert"},{"family":"Gilberg","given":"Reiner"},{"family":"Nolte","given":"Beatrice"}],"accessed":{"date-parts":[["2021",12,31]]},"issued":{"date-parts":[["2021",7]]}},"locator":"4-8"}],"schema":"https://github.com/citation-style-language/schema/raw/master/csl-citation.json"} </w:instrText>
      </w:r>
      <w:r w:rsidRPr="00743C63">
        <w:fldChar w:fldCharType="separate"/>
      </w:r>
      <w:r w:rsidR="00C43CD2" w:rsidRPr="00743C63">
        <w:rPr>
          <w:rFonts w:cs="Arial"/>
        </w:rPr>
        <w:t>(Alipour et al. 2021, 4–8)</w:t>
      </w:r>
      <w:r w:rsidRPr="00743C63">
        <w:fldChar w:fldCharType="end"/>
      </w:r>
      <w:r w:rsidRPr="00743C63">
        <w:t xml:space="preserve">. However, no </w:t>
      </w:r>
      <w:proofErr w:type="gramStart"/>
      <w:r w:rsidRPr="00743C63">
        <w:t>particular research</w:t>
      </w:r>
      <w:proofErr w:type="gramEnd"/>
      <w:r w:rsidRPr="00743C63">
        <w:t xml:space="preserve"> has been made yet on examining the changes in mobility </w:t>
      </w:r>
      <w:r w:rsidR="0067289B" w:rsidRPr="00743C63">
        <w:t>behavior</w:t>
      </w:r>
      <w:r w:rsidRPr="00743C63">
        <w:t xml:space="preserve"> of individuals working from home during the pandemic, especially compared with the mobility </w:t>
      </w:r>
      <w:r w:rsidR="0067289B" w:rsidRPr="00743C63">
        <w:t>behaviors</w:t>
      </w:r>
      <w:r w:rsidRPr="00743C63">
        <w:t xml:space="preserve"> of those individuals before working from home.</w:t>
      </w:r>
    </w:p>
    <w:p w14:paraId="0999400C" w14:textId="573ABFC2" w:rsidR="00207143" w:rsidRPr="00743C63" w:rsidRDefault="00207143" w:rsidP="00207143"/>
    <w:p w14:paraId="698FF82A" w14:textId="5D50B07F" w:rsidR="008A3264" w:rsidRPr="00743C63" w:rsidRDefault="00207143" w:rsidP="008A3264">
      <w:pPr>
        <w:pStyle w:val="Heading1"/>
      </w:pPr>
      <w:bookmarkStart w:id="150" w:name="_Toc103857044"/>
      <w:r w:rsidRPr="00743C63">
        <w:t>Methods</w:t>
      </w:r>
      <w:bookmarkEnd w:id="150"/>
    </w:p>
    <w:p w14:paraId="7D56F1BB" w14:textId="7B8FE54E" w:rsidR="008A3264" w:rsidRPr="00743C63" w:rsidRDefault="008A3264" w:rsidP="008A3264">
      <w:pPr>
        <w:pStyle w:val="Heading2"/>
      </w:pPr>
      <w:bookmarkStart w:id="151" w:name="_Toc103857045"/>
      <w:r w:rsidRPr="00743C63">
        <w:t>Tools</w:t>
      </w:r>
      <w:bookmarkEnd w:id="151"/>
    </w:p>
    <w:p w14:paraId="31846808" w14:textId="0EDD7669" w:rsidR="001F3BD2" w:rsidRPr="00B36C11" w:rsidRDefault="000A6257" w:rsidP="001F3BD2">
      <w:r w:rsidRPr="00743C63">
        <w:t>The most important tool used for all data an</w:t>
      </w:r>
      <w:r w:rsidR="00B140CC" w:rsidRPr="00743C63">
        <w:t>a</w:t>
      </w:r>
      <w:r w:rsidR="00543149" w:rsidRPr="00743C63">
        <w:t>ly</w:t>
      </w:r>
      <w:r w:rsidRPr="00743C63">
        <w:t>sis in this thesis is R, which is a free software environment for statistical computing and graphics</w:t>
      </w:r>
      <w:r w:rsidR="00E902AD" w:rsidRPr="00743C63">
        <w:t xml:space="preserve">. R is a Free Software </w:t>
      </w:r>
      <w:r w:rsidR="0067289B" w:rsidRPr="00743C63">
        <w:t>under</w:t>
      </w:r>
      <w:r w:rsidR="00E902AD" w:rsidRPr="00743C63">
        <w:t xml:space="preserve"> the terms of the Free Software </w:t>
      </w:r>
      <w:r w:rsidR="0067289B" w:rsidRPr="00743C63">
        <w:t>Foundations’</w:t>
      </w:r>
      <w:r w:rsidR="00E902AD" w:rsidRPr="00743C63">
        <w:t xml:space="preserve"> GNU General Public License and runs on a variety of platforms such as Windows or Mac</w:t>
      </w:r>
      <w:r w:rsidR="00027D57" w:rsidRPr="00743C63">
        <w:t>OS</w:t>
      </w:r>
      <w:r w:rsidR="00116ECA" w:rsidRPr="00743C63">
        <w:t xml:space="preserve"> </w:t>
      </w:r>
      <w:r w:rsidR="00116ECA" w:rsidRPr="00743C63">
        <w:fldChar w:fldCharType="begin"/>
      </w:r>
      <w:r w:rsidR="009B1F44" w:rsidRPr="00743C63">
        <w:instrText xml:space="preserve"> ADDIN ZOTERO_ITEM CSL_CITATION {"citationID":"8kMpTKwy","properties":{"formattedCitation":"(R roundation n.d.)","plainCitation":"(R roundation n.d.)","noteIndex":0},"citationItems":[{"id":93,"uris":["http://zotero.org/users/5828873/items/Y72IMC9D"],"itemData":{"id":93,"type":"webpage","title":"R: The R Project for Statistical Computing","URL":"https://www.r-project.org/","author":[{"family":"R roundation","given":""}],"accessed":{"date-parts":[["2022",5,17]]}}}],"schema":"https://github.com/citation-style-language/schema/raw/master/csl-citation.json"} </w:instrText>
      </w:r>
      <w:r w:rsidR="00116ECA" w:rsidRPr="00743C63">
        <w:fldChar w:fldCharType="separate"/>
      </w:r>
      <w:r w:rsidR="009B1F44" w:rsidRPr="00743C63">
        <w:rPr>
          <w:noProof/>
        </w:rPr>
        <w:t>(R roundation n.d.)</w:t>
      </w:r>
      <w:r w:rsidR="00116ECA" w:rsidRPr="00743C63">
        <w:fldChar w:fldCharType="end"/>
      </w:r>
      <w:r w:rsidR="00E902AD" w:rsidRPr="00743C63">
        <w:t>.</w:t>
      </w:r>
      <w:r w:rsidR="00AF4737" w:rsidRPr="00743C63">
        <w:t xml:space="preserve"> As for the IDE (Integrated Development Environment), RStudio has been chosen. RStudio includes a console, syntax-highlighting </w:t>
      </w:r>
      <w:r w:rsidR="000570F5" w:rsidRPr="00743C63">
        <w:t>and an editor which supports direct code executio</w:t>
      </w:r>
      <w:r w:rsidR="00941B96" w:rsidRPr="00743C63">
        <w:t xml:space="preserve">n </w:t>
      </w:r>
      <w:r w:rsidR="00B77BAC" w:rsidRPr="00743C63">
        <w:fldChar w:fldCharType="begin"/>
      </w:r>
      <w:r w:rsidR="0076796E" w:rsidRPr="00743C63">
        <w:instrText xml:space="preserve"> ADDIN ZOTERO_ITEM CSL_CITATION {"citationID":"cSHV5QbE","properties":{"formattedCitation":"(\\uc0\\u8220{}RStudio\\uc0\\u8221{} n.d.)","plainCitation":"(“RStudio” n.d.)","dontUpdate":true,"noteIndex":0},"citationItems":[{"id":97,"uris":["http://zotero.org/users/5828873/items/UMGPC9KH"],"itemData":{"id":97,"type":"webpage","abstract":"Take control of your R code","language":"en","title":"RStudio","URL":"https://www.rstudio.com/products/rstudio/","accessed":{"date-parts":[["2022",5,17]]}}}],"schema":"https://github.com/citation-style-language/schema/raw/master/csl-citation.json"} </w:instrText>
      </w:r>
      <w:r w:rsidR="00B77BAC" w:rsidRPr="00743C63">
        <w:fldChar w:fldCharType="separate"/>
      </w:r>
      <w:r w:rsidR="00B77BAC" w:rsidRPr="00743C63">
        <w:rPr>
          <w:rFonts w:cs="Arial"/>
        </w:rPr>
        <w:t xml:space="preserve">(RStudio </w:t>
      </w:r>
      <w:r w:rsidR="001C2125" w:rsidRPr="00743C63">
        <w:rPr>
          <w:rFonts w:cs="Arial"/>
        </w:rPr>
        <w:t>2022</w:t>
      </w:r>
      <w:r w:rsidR="00B77BAC" w:rsidRPr="00743C63">
        <w:rPr>
          <w:rFonts w:cs="Arial"/>
        </w:rPr>
        <w:t>)</w:t>
      </w:r>
      <w:r w:rsidR="00B77BAC" w:rsidRPr="00743C63">
        <w:fldChar w:fldCharType="end"/>
      </w:r>
      <w:r w:rsidR="00941B96" w:rsidRPr="00743C63">
        <w:t>.</w:t>
      </w:r>
      <w:r w:rsidR="000570F5" w:rsidRPr="00743C63">
        <w:t xml:space="preserve"> </w:t>
      </w:r>
      <w:r w:rsidR="00F62A00" w:rsidRPr="00743C63">
        <w:t xml:space="preserve">It simplifies the development of R-scripts and displays </w:t>
      </w:r>
      <w:r w:rsidR="006002B4" w:rsidRPr="00743C63">
        <w:t>important parameters right away</w:t>
      </w:r>
      <w:r w:rsidR="00476725" w:rsidRPr="00743C63">
        <w:t>.</w:t>
      </w:r>
      <w:r w:rsidR="0081034E" w:rsidRPr="00743C63">
        <w:t xml:space="preserve"> </w:t>
      </w:r>
      <w:r w:rsidR="003D3623" w:rsidRPr="00743C63">
        <w:t xml:space="preserve">As shown in Figure 1, the main view is divided into four sections: A code section, a console section, an environment </w:t>
      </w:r>
      <w:proofErr w:type="gramStart"/>
      <w:r w:rsidR="003D3623" w:rsidRPr="00743C63">
        <w:t>section</w:t>
      </w:r>
      <w:proofErr w:type="gramEnd"/>
      <w:r w:rsidR="003D3623" w:rsidRPr="00743C63">
        <w:t xml:space="preserve"> and a plot section. </w:t>
      </w:r>
      <w:r w:rsidR="00CE26C4" w:rsidRPr="00743C63">
        <w:t>T</w:t>
      </w:r>
      <w:r w:rsidR="00DE57DE" w:rsidRPr="00743C63">
        <w:t>h</w:t>
      </w:r>
      <w:r w:rsidR="008F5080">
        <w:t xml:space="preserve">is </w:t>
      </w:r>
      <w:r w:rsidR="00DE57DE" w:rsidRPr="00743C63">
        <w:t>makes it possible</w:t>
      </w:r>
      <w:r w:rsidR="00B77BAC" w:rsidRPr="00743C63">
        <w:t xml:space="preserve"> to</w:t>
      </w:r>
      <w:r w:rsidR="00DE57DE" w:rsidRPr="00743C63">
        <w:t xml:space="preserve"> </w:t>
      </w:r>
      <w:r w:rsidR="00CE26C4" w:rsidRPr="00743C63">
        <w:t xml:space="preserve">get feedback </w:t>
      </w:r>
      <w:r w:rsidR="00DE57DE" w:rsidRPr="00743C63">
        <w:t xml:space="preserve">immediately </w:t>
      </w:r>
      <w:r w:rsidR="00CE26C4" w:rsidRPr="00743C63">
        <w:t xml:space="preserve">when performing data analysis and </w:t>
      </w:r>
      <w:r w:rsidR="00DE57DE" w:rsidRPr="00743C63">
        <w:t xml:space="preserve">therefore </w:t>
      </w:r>
      <w:r w:rsidR="00CE26C4" w:rsidRPr="00743C63">
        <w:t>speeds up the process significantly.</w:t>
      </w:r>
      <w:r w:rsidR="00C2297D" w:rsidRPr="00743C63">
        <w:t xml:space="preserve"> R proved especially useful for</w:t>
      </w:r>
      <w:r w:rsidR="00FC598F" w:rsidRPr="00743C63">
        <w:t xml:space="preserve"> automating </w:t>
      </w:r>
      <w:r w:rsidR="00C2297D" w:rsidRPr="00743C63">
        <w:t>correlation analysis</w:t>
      </w:r>
      <w:r w:rsidR="00C45007" w:rsidRPr="00743C63">
        <w:t xml:space="preserve"> with different parameters</w:t>
      </w:r>
      <w:r w:rsidR="00C2297D" w:rsidRPr="00743C63">
        <w:t xml:space="preserve"> and the subsequent </w:t>
      </w:r>
      <w:r w:rsidR="00D923C9" w:rsidRPr="00743C63">
        <w:t>visualization</w:t>
      </w:r>
      <w:r w:rsidR="00C2297D" w:rsidRPr="00743C63">
        <w:t xml:space="preserve"> of the results</w:t>
      </w:r>
      <w:r w:rsidR="00BA687A" w:rsidRPr="00743C63">
        <w:t xml:space="preserve">, making it more flexible when changing those parameters. </w:t>
      </w:r>
      <w:r w:rsidR="00617E5D">
        <w:t xml:space="preserve">R also comes with a variety of </w:t>
      </w:r>
      <w:r w:rsidR="00FF48E1">
        <w:t>packages</w:t>
      </w:r>
      <w:r w:rsidR="00617E5D">
        <w:t xml:space="preserve"> which significantly reduce the workload </w:t>
      </w:r>
      <w:r w:rsidR="00934472">
        <w:t xml:space="preserve">when </w:t>
      </w:r>
      <w:r w:rsidR="00617E5D">
        <w:t xml:space="preserve">implementing complex scripts. </w:t>
      </w:r>
      <w:r w:rsidR="001F3BD2">
        <w:t>The most</w:t>
      </w:r>
      <w:r w:rsidR="00FF48E1">
        <w:t xml:space="preserve"> frequently used R-package</w:t>
      </w:r>
      <w:r w:rsidR="00B36C11">
        <w:t xml:space="preserve">s </w:t>
      </w:r>
      <w:r w:rsidR="00FF48E1">
        <w:t>used for this thesis w</w:t>
      </w:r>
      <w:r w:rsidR="00B36C11">
        <w:t xml:space="preserve">ere </w:t>
      </w:r>
      <w:proofErr w:type="spellStart"/>
      <w:r w:rsidR="00B36C11">
        <w:t>dplyr</w:t>
      </w:r>
      <w:proofErr w:type="spellEnd"/>
      <w:r w:rsidR="00B36C11">
        <w:t xml:space="preserve"> and ggplot2, which are all part of </w:t>
      </w:r>
      <w:proofErr w:type="spellStart"/>
      <w:r w:rsidR="00B36C11">
        <w:t>tidyverse</w:t>
      </w:r>
      <w:proofErr w:type="spellEnd"/>
      <w:r w:rsidR="00B36C11">
        <w:t xml:space="preserve">, </w:t>
      </w:r>
      <w:r w:rsidR="00BE1110">
        <w:t>which in turn is a</w:t>
      </w:r>
      <w:r w:rsidR="00934472">
        <w:t xml:space="preserve"> large</w:t>
      </w:r>
      <w:r w:rsidR="00BE1110">
        <w:t xml:space="preserve"> collection of R packages.</w:t>
      </w:r>
      <w:r w:rsidR="00DB0968">
        <w:t xml:space="preserve"> </w:t>
      </w:r>
      <w:r w:rsidR="001B2253">
        <w:t>The package</w:t>
      </w:r>
      <w:r w:rsidR="00DA2A6B">
        <w:t xml:space="preserve"> </w:t>
      </w:r>
      <w:proofErr w:type="spellStart"/>
      <w:r w:rsidR="00DA2A6B">
        <w:t>dplyr</w:t>
      </w:r>
      <w:proofErr w:type="spellEnd"/>
      <w:r w:rsidR="00DA2A6B">
        <w:t xml:space="preserve"> </w:t>
      </w:r>
      <w:r w:rsidR="001B2253">
        <w:t xml:space="preserve">is an important </w:t>
      </w:r>
      <w:r w:rsidR="00DA2A6B">
        <w:t>library</w:t>
      </w:r>
      <w:r w:rsidR="001B2253">
        <w:t xml:space="preserve"> for data transformation, which was essential to get the data in the right form </w:t>
      </w:r>
      <w:proofErr w:type="gramStart"/>
      <w:r w:rsidR="00DA2A6B">
        <w:t>in order to</w:t>
      </w:r>
      <w:proofErr w:type="gramEnd"/>
      <w:r w:rsidR="00DA2A6B">
        <w:t xml:space="preserve"> visualize the data and draw conclusions from </w:t>
      </w:r>
      <w:r w:rsidR="002109BB">
        <w:t>it</w:t>
      </w:r>
      <w:r w:rsidR="00DA2A6B">
        <w:t>.</w:t>
      </w:r>
      <w:r w:rsidR="00FC4872">
        <w:t xml:space="preserve"> </w:t>
      </w:r>
      <w:proofErr w:type="gramStart"/>
      <w:r w:rsidR="00DA2A6B">
        <w:t>The</w:t>
      </w:r>
      <w:proofErr w:type="gramEnd"/>
      <w:r w:rsidR="00DA2A6B">
        <w:t xml:space="preserve"> package ggplot2 is a powerful library which enables the creation of a variety of graphs, including time series, scatter plots and linear trend lines.</w:t>
      </w:r>
    </w:p>
    <w:p w14:paraId="3F97BE7E" w14:textId="6088A1F9" w:rsidR="001F3BD2" w:rsidRPr="00743C63" w:rsidRDefault="001F3BD2" w:rsidP="001F3BD2"/>
    <w:p w14:paraId="3F836A99" w14:textId="3B73BB78" w:rsidR="002207F3" w:rsidRPr="00743C63" w:rsidRDefault="002207F3" w:rsidP="006F5E1F"/>
    <w:p w14:paraId="4C585AA0" w14:textId="51B3B6F0" w:rsidR="00B140CC" w:rsidRDefault="00B140CC" w:rsidP="001F3BD2">
      <w:r w:rsidRPr="00743C63">
        <w:t xml:space="preserve">Another tool used for </w:t>
      </w:r>
      <w:r w:rsidR="008F5080">
        <w:t xml:space="preserve">analyzing purposes was Microsoft Excel </w:t>
      </w:r>
      <w:proofErr w:type="gramStart"/>
      <w:r w:rsidR="008F5080">
        <w:t>in order to</w:t>
      </w:r>
      <w:proofErr w:type="gramEnd"/>
      <w:r w:rsidR="008F5080">
        <w:t xml:space="preserve"> quickly verify data from tables generated </w:t>
      </w:r>
      <w:r w:rsidR="00836B92">
        <w:t>with R scripts</w:t>
      </w:r>
      <w:r w:rsidR="008F5080">
        <w:t xml:space="preserve"> and draw conclusions</w:t>
      </w:r>
      <w:r w:rsidR="00836B92">
        <w:t xml:space="preserve"> before further processing and visualizing them back in R. Excel provides some handy features such as conditional formatting and advanced filtering</w:t>
      </w:r>
      <w:r w:rsidR="001C6656">
        <w:t xml:space="preserve">, which makes it possible to swiftly change the perspective on the datasets without the need to implement complex R scripts </w:t>
      </w:r>
      <w:r w:rsidR="00E4322C">
        <w:t>on the first hand</w:t>
      </w:r>
      <w:r w:rsidR="001C6656">
        <w:t>.</w:t>
      </w:r>
      <w:r w:rsidR="001F3BD2">
        <w:t xml:space="preserve"> </w:t>
      </w:r>
    </w:p>
    <w:p w14:paraId="0B54D314" w14:textId="1D186D8F" w:rsidR="006F5E1F" w:rsidRPr="00743C63" w:rsidRDefault="00B5562D" w:rsidP="006F5E1F">
      <w:r>
        <w:t>The last tool</w:t>
      </w:r>
      <w:r w:rsidR="00DB5FE6">
        <w:t xml:space="preserve">s </w:t>
      </w:r>
      <w:r>
        <w:t xml:space="preserve">used for this bachelor thesis </w:t>
      </w:r>
      <w:r w:rsidR="00DB5FE6">
        <w:t>are Git and</w:t>
      </w:r>
      <w:r>
        <w:t xml:space="preserve"> GitHub</w:t>
      </w:r>
      <w:r w:rsidR="00DB5FE6">
        <w:t xml:space="preserve">. While Git is a software </w:t>
      </w:r>
      <w:r w:rsidR="00FA4A31">
        <w:t xml:space="preserve">used </w:t>
      </w:r>
      <w:r w:rsidR="00DB5FE6">
        <w:t>for tracking chances in</w:t>
      </w:r>
      <w:r w:rsidR="00F21919">
        <w:t xml:space="preserve"> for example software code</w:t>
      </w:r>
      <w:r w:rsidR="00DB5FE6">
        <w:t>, GitHub</w:t>
      </w:r>
      <w:r w:rsidR="00F21919">
        <w:t xml:space="preserve"> is a provider of </w:t>
      </w:r>
      <w:r w:rsidR="00FA4A31">
        <w:t>i</w:t>
      </w:r>
      <w:r w:rsidR="00F21919">
        <w:t>nternet hosting for</w:t>
      </w:r>
      <w:r w:rsidR="00FA4A31">
        <w:t xml:space="preserve"> services using</w:t>
      </w:r>
      <w:r w:rsidR="00F21919">
        <w:t xml:space="preserve"> Git.</w:t>
      </w:r>
      <w:r w:rsidR="00364518">
        <w:t xml:space="preserve"> GitHub was</w:t>
      </w:r>
      <w:r w:rsidR="00307A44">
        <w:t xml:space="preserve"> used</w:t>
      </w:r>
      <w:r w:rsidR="00364518">
        <w:t xml:space="preserve"> </w:t>
      </w:r>
      <w:r w:rsidR="00307A44">
        <w:t xml:space="preserve">to safely </w:t>
      </w:r>
      <w:proofErr w:type="spellStart"/>
      <w:r w:rsidR="00EB5936">
        <w:t xml:space="preserve">store </w:t>
      </w:r>
      <w:proofErr w:type="spellEnd"/>
      <w:r w:rsidR="00307A44">
        <w:t xml:space="preserve">the R scripts </w:t>
      </w:r>
      <w:r w:rsidR="004A246E">
        <w:t xml:space="preserve">and the </w:t>
      </w:r>
      <w:r w:rsidR="00A61315">
        <w:t>data created</w:t>
      </w:r>
      <w:r w:rsidR="004A246E">
        <w:t xml:space="preserve"> from those scripts </w:t>
      </w:r>
      <w:r w:rsidR="00307A44">
        <w:t xml:space="preserve">and to provide a platform for the submission of all R scripts created </w:t>
      </w:r>
      <w:proofErr w:type="gramStart"/>
      <w:r w:rsidR="00307A44">
        <w:t>in the course of</w:t>
      </w:r>
      <w:proofErr w:type="gramEnd"/>
      <w:r w:rsidR="00307A44">
        <w:t xml:space="preserve"> this thesis.</w:t>
      </w:r>
      <w:r w:rsidR="00B16D95">
        <w:t xml:space="preserve"> A public git repository named </w:t>
      </w:r>
      <w:proofErr w:type="spellStart"/>
      <w:r w:rsidR="00D83FF8" w:rsidRPr="00A650F7">
        <w:rPr>
          <w:rStyle w:val="SubtleEmphasis"/>
        </w:rPr>
        <w:t>aleksmaksimovic</w:t>
      </w:r>
      <w:proofErr w:type="spellEnd"/>
      <w:r w:rsidR="00D83FF8" w:rsidRPr="00A650F7">
        <w:rPr>
          <w:rStyle w:val="SubtleEmphasis"/>
        </w:rPr>
        <w:t>/</w:t>
      </w:r>
      <w:proofErr w:type="spellStart"/>
      <w:r w:rsidR="00D83FF8" w:rsidRPr="00A650F7">
        <w:rPr>
          <w:rStyle w:val="SubtleEmphasis"/>
        </w:rPr>
        <w:t>bachelor_thesis</w:t>
      </w:r>
      <w:proofErr w:type="spellEnd"/>
      <w:r w:rsidR="00D83FF8">
        <w:t xml:space="preserve"> has been created for th</w:t>
      </w:r>
      <w:r w:rsidR="007206D8">
        <w:t>at</w:t>
      </w:r>
      <w:r w:rsidR="00D83FF8">
        <w:t xml:space="preserve"> purpos</w:t>
      </w:r>
      <w:r w:rsidR="00225393">
        <w:t>e</w:t>
      </w:r>
      <w:r w:rsidR="00225393">
        <w:rPr>
          <w:rStyle w:val="FootnoteReference"/>
        </w:rPr>
        <w:footnoteReference w:id="2"/>
      </w:r>
      <w:r w:rsidR="00A650F7">
        <w:t>.</w:t>
      </w:r>
    </w:p>
    <w:p w14:paraId="7023CAF1" w14:textId="77777777" w:rsidR="00476725" w:rsidRPr="00743C63" w:rsidRDefault="003D22A9" w:rsidP="00476725">
      <w:pPr>
        <w:keepNext/>
      </w:pPr>
      <w:r w:rsidRPr="00743C63">
        <w:rPr>
          <w:noProof/>
        </w:rPr>
        <w:drawing>
          <wp:inline distT="0" distB="0" distL="0" distR="0" wp14:anchorId="177E7EE3" wp14:editId="7F0AFC16">
            <wp:extent cx="5760720" cy="2690495"/>
            <wp:effectExtent l="0" t="0" r="508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26"/>
                    <a:stretch>
                      <a:fillRect/>
                    </a:stretch>
                  </pic:blipFill>
                  <pic:spPr>
                    <a:xfrm>
                      <a:off x="0" y="0"/>
                      <a:ext cx="5760720" cy="2690495"/>
                    </a:xfrm>
                    <a:prstGeom prst="rect">
                      <a:avLst/>
                    </a:prstGeom>
                  </pic:spPr>
                </pic:pic>
              </a:graphicData>
            </a:graphic>
          </wp:inline>
        </w:drawing>
      </w:r>
    </w:p>
    <w:p w14:paraId="734FDE80" w14:textId="7B334129" w:rsidR="009919B6" w:rsidRPr="00743C63" w:rsidRDefault="00476725" w:rsidP="009919B6">
      <w:pPr>
        <w:pStyle w:val="Caption"/>
        <w:jc w:val="both"/>
      </w:pPr>
      <w:bookmarkStart w:id="152" w:name="_Toc103701169"/>
      <w:r w:rsidRPr="00743C63">
        <w:t xml:space="preserve">Figure </w:t>
      </w:r>
      <w:r w:rsidR="004F356C" w:rsidRPr="00743C63">
        <w:fldChar w:fldCharType="begin"/>
      </w:r>
      <w:r w:rsidR="004F356C" w:rsidRPr="00743C63">
        <w:instrText xml:space="preserve"> SEQ Figure \* ARABIC </w:instrText>
      </w:r>
      <w:r w:rsidR="004F356C" w:rsidRPr="00743C63">
        <w:fldChar w:fldCharType="separate"/>
      </w:r>
      <w:r w:rsidRPr="00743C63">
        <w:rPr>
          <w:noProof/>
        </w:rPr>
        <w:t>1</w:t>
      </w:r>
      <w:r w:rsidR="004F356C" w:rsidRPr="00743C63">
        <w:rPr>
          <w:noProof/>
        </w:rPr>
        <w:fldChar w:fldCharType="end"/>
      </w:r>
      <w:r w:rsidRPr="00743C63">
        <w:t>: RStudio IDE</w:t>
      </w:r>
      <w:bookmarkEnd w:id="152"/>
    </w:p>
    <w:p w14:paraId="7857BA73" w14:textId="63F6A992" w:rsidR="009919B6" w:rsidRPr="00743C63" w:rsidRDefault="009919B6" w:rsidP="009919B6">
      <w:r w:rsidRPr="00743C63">
        <w:t xml:space="preserve">Source: </w:t>
      </w:r>
      <w:r w:rsidR="00964558" w:rsidRPr="00743C63">
        <w:t>Author’s screenshot</w:t>
      </w:r>
    </w:p>
    <w:p w14:paraId="02840137" w14:textId="5A17B874" w:rsidR="00476725" w:rsidRPr="00743C63" w:rsidRDefault="009919B6" w:rsidP="009919B6">
      <w:pPr>
        <w:pStyle w:val="Caption"/>
        <w:ind w:left="0"/>
        <w:jc w:val="both"/>
      </w:pPr>
      <w:r w:rsidRPr="00743C63">
        <w:t xml:space="preserve"> </w:t>
      </w:r>
      <w:r w:rsidR="00476725" w:rsidRPr="00743C63">
        <w:t xml:space="preserve"> </w:t>
      </w:r>
    </w:p>
    <w:p w14:paraId="0EABFC6E" w14:textId="76FFC314" w:rsidR="00E1343A" w:rsidRDefault="00E1343A" w:rsidP="00476725"/>
    <w:p w14:paraId="4CEBBC2B" w14:textId="77777777" w:rsidR="00E1343A" w:rsidRPr="00743C63" w:rsidRDefault="00E1343A" w:rsidP="00476725"/>
    <w:p w14:paraId="497F4712" w14:textId="77777777" w:rsidR="006F5E1F" w:rsidRPr="00743C63" w:rsidRDefault="006F5E1F" w:rsidP="006F5E1F"/>
    <w:p w14:paraId="208E8C4D" w14:textId="1A28DDF5" w:rsidR="0061202E" w:rsidRPr="00743C63" w:rsidRDefault="0061202E" w:rsidP="004630D1">
      <w:pPr>
        <w:pStyle w:val="Heading2"/>
      </w:pPr>
      <w:bookmarkStart w:id="153" w:name="_Toc103857046"/>
      <w:r w:rsidRPr="00743C63">
        <w:lastRenderedPageBreak/>
        <w:t>Statistical Analysis Methods</w:t>
      </w:r>
      <w:bookmarkEnd w:id="153"/>
    </w:p>
    <w:p w14:paraId="7E7EEA47" w14:textId="0635E367" w:rsidR="0061202E" w:rsidRPr="00743C63" w:rsidRDefault="0061202E" w:rsidP="002F7D18">
      <w:pPr>
        <w:pStyle w:val="Heading3"/>
      </w:pPr>
      <w:bookmarkStart w:id="154" w:name="_Toc103857047"/>
      <w:r w:rsidRPr="00743C63">
        <w:t>Linear Regression</w:t>
      </w:r>
      <w:bookmarkEnd w:id="154"/>
    </w:p>
    <w:p w14:paraId="5C618BBB" w14:textId="55275355" w:rsidR="00CF5B34" w:rsidRPr="00743C63" w:rsidRDefault="00CF5B34" w:rsidP="00CF5B34">
      <w:pPr>
        <w:pStyle w:val="Heading4"/>
      </w:pPr>
      <w:bookmarkStart w:id="155" w:name="_Toc103857048"/>
      <w:r w:rsidRPr="00743C63">
        <w:t>Simple Linear Regression</w:t>
      </w:r>
      <w:bookmarkEnd w:id="155"/>
    </w:p>
    <w:p w14:paraId="60B4C044" w14:textId="3BB9BD44" w:rsidR="00743C63" w:rsidRPr="00743C63" w:rsidRDefault="00743C63" w:rsidP="00743C63"/>
    <w:p w14:paraId="5EAE4CDB" w14:textId="14CCD6AA" w:rsidR="00CF5B34" w:rsidRPr="00743C63" w:rsidRDefault="00CF5B34" w:rsidP="00CF5B34">
      <w:pPr>
        <w:pStyle w:val="Heading4"/>
      </w:pPr>
      <w:bookmarkStart w:id="156" w:name="_Toc103857049"/>
      <w:r w:rsidRPr="00743C63">
        <w:t>Multiple Linear Regression</w:t>
      </w:r>
      <w:bookmarkEnd w:id="156"/>
    </w:p>
    <w:p w14:paraId="2EDF6A05" w14:textId="6AD1CA85" w:rsidR="0061202E" w:rsidRPr="00743C63" w:rsidRDefault="00C4510C" w:rsidP="002F7D18">
      <w:pPr>
        <w:pStyle w:val="Heading3"/>
      </w:pPr>
      <w:bookmarkStart w:id="157" w:name="_Toc103857050"/>
      <w:r w:rsidRPr="00743C63">
        <w:t xml:space="preserve">Null-hypothesis </w:t>
      </w:r>
      <w:r w:rsidR="008C7DEE" w:rsidRPr="00743C63">
        <w:t>S</w:t>
      </w:r>
      <w:r w:rsidRPr="00743C63">
        <w:t xml:space="preserve">ignificance </w:t>
      </w:r>
      <w:r w:rsidR="008C7DEE" w:rsidRPr="00743C63">
        <w:t>T</w:t>
      </w:r>
      <w:r w:rsidRPr="00743C63">
        <w:t>esting</w:t>
      </w:r>
      <w:bookmarkEnd w:id="157"/>
    </w:p>
    <w:p w14:paraId="0D534F2C" w14:textId="1153EF5C" w:rsidR="00A921F8" w:rsidRPr="00743C63" w:rsidRDefault="00A921F8" w:rsidP="00DB3222">
      <w:pPr>
        <w:pStyle w:val="Heading4"/>
      </w:pPr>
      <w:bookmarkStart w:id="158" w:name="_Toc103857051"/>
      <w:r w:rsidRPr="00743C63">
        <w:t>P-value</w:t>
      </w:r>
      <w:bookmarkEnd w:id="158"/>
    </w:p>
    <w:p w14:paraId="5C12475B" w14:textId="5AD23CB0" w:rsidR="00CF5B34" w:rsidRPr="00743C63" w:rsidRDefault="00CF5B34" w:rsidP="00DB3222">
      <w:pPr>
        <w:pStyle w:val="Heading4"/>
      </w:pPr>
      <w:r w:rsidRPr="00743C63">
        <w:t xml:space="preserve"> </w:t>
      </w:r>
      <w:bookmarkStart w:id="159" w:name="_Toc103857052"/>
      <w:r w:rsidRPr="00743C63">
        <w:t>F-</w:t>
      </w:r>
      <w:r w:rsidR="00DB3222" w:rsidRPr="00743C63">
        <w:t>test</w:t>
      </w:r>
      <w:bookmarkEnd w:id="159"/>
    </w:p>
    <w:p w14:paraId="6606B988" w14:textId="77777777" w:rsidR="0061202E" w:rsidRPr="00743C63" w:rsidRDefault="0061202E" w:rsidP="0061202E"/>
    <w:p w14:paraId="2C5749F4" w14:textId="4AA72F08" w:rsidR="007710F4" w:rsidRPr="00743C63" w:rsidRDefault="007710F4" w:rsidP="002F7D18">
      <w:pPr>
        <w:pStyle w:val="Heading2"/>
      </w:pPr>
      <w:bookmarkStart w:id="160" w:name="_Toc103857053"/>
      <w:r w:rsidRPr="00743C63">
        <w:t>Data Collection</w:t>
      </w:r>
      <w:bookmarkEnd w:id="160"/>
    </w:p>
    <w:p w14:paraId="6441F37B" w14:textId="40FA3408" w:rsidR="0080731B" w:rsidRPr="00743C63" w:rsidRDefault="0080731B" w:rsidP="005436A8">
      <w:pPr>
        <w:pStyle w:val="Heading3"/>
      </w:pPr>
      <w:bookmarkStart w:id="161" w:name="_Toc103857054"/>
      <w:r w:rsidRPr="00743C63">
        <w:t>COVID-19 Community Mobility Reports</w:t>
      </w:r>
      <w:bookmarkEnd w:id="161"/>
    </w:p>
    <w:p w14:paraId="7FA89786" w14:textId="521062DE" w:rsidR="00DF7724" w:rsidRPr="00743C63" w:rsidRDefault="00C06790" w:rsidP="00DF7724">
      <w:pPr>
        <w:pStyle w:val="Heading3"/>
      </w:pPr>
      <w:bookmarkStart w:id="162" w:name="_Toc103857055"/>
      <w:r w:rsidRPr="00743C63">
        <w:t xml:space="preserve">Infas360 Corona </w:t>
      </w:r>
      <w:proofErr w:type="spellStart"/>
      <w:r w:rsidRPr="00743C63">
        <w:t>Datenplattform</w:t>
      </w:r>
      <w:bookmarkEnd w:id="162"/>
      <w:proofErr w:type="spellEnd"/>
    </w:p>
    <w:p w14:paraId="3A4C8B20" w14:textId="0862F627" w:rsidR="00DF7724" w:rsidRPr="00743C63" w:rsidRDefault="00DF7724" w:rsidP="00DF7724">
      <w:pPr>
        <w:pStyle w:val="Heading4"/>
      </w:pPr>
      <w:bookmarkStart w:id="163" w:name="_Toc103857056"/>
      <w:r w:rsidRPr="00743C63">
        <w:t>Corona-Strength-Index</w:t>
      </w:r>
      <w:bookmarkEnd w:id="163"/>
    </w:p>
    <w:p w14:paraId="59AAEBCC" w14:textId="77777777" w:rsidR="00C06790" w:rsidRPr="00743C63" w:rsidRDefault="00C06790" w:rsidP="00C06790"/>
    <w:p w14:paraId="2CA699C1" w14:textId="0E655A22" w:rsidR="007710F4" w:rsidRPr="00743C63" w:rsidRDefault="007710F4" w:rsidP="007710F4"/>
    <w:p w14:paraId="613F75BC" w14:textId="4C908C24" w:rsidR="007710F4" w:rsidRPr="00743C63" w:rsidRDefault="007710F4" w:rsidP="004630D1">
      <w:pPr>
        <w:pStyle w:val="Heading1"/>
      </w:pPr>
      <w:bookmarkStart w:id="164" w:name="_Toc103857057"/>
      <w:r w:rsidRPr="00743C63">
        <w:t>Data Analysis</w:t>
      </w:r>
      <w:bookmarkEnd w:id="164"/>
    </w:p>
    <w:p w14:paraId="605D2435" w14:textId="7042EB01" w:rsidR="009441CE" w:rsidRPr="00743C63" w:rsidRDefault="009441CE" w:rsidP="009441CE"/>
    <w:p w14:paraId="4306AA7D" w14:textId="77777777" w:rsidR="00FA2C88" w:rsidRPr="00743C63" w:rsidRDefault="00FA2C88" w:rsidP="00FA2C88">
      <w:pPr>
        <w:pStyle w:val="Heading2"/>
      </w:pPr>
      <w:bookmarkStart w:id="165" w:name="_Toc103857058"/>
      <w:r w:rsidRPr="00743C63">
        <w:t>Defining appropriate time periods</w:t>
      </w:r>
      <w:bookmarkEnd w:id="165"/>
    </w:p>
    <w:p w14:paraId="38B9CAE5" w14:textId="4AA9780D" w:rsidR="009E7641" w:rsidRPr="00743C63" w:rsidRDefault="009E7641" w:rsidP="009E7641"/>
    <w:p w14:paraId="2F31573F" w14:textId="260B696B" w:rsidR="009E7641" w:rsidRPr="00743C63" w:rsidRDefault="009E7641" w:rsidP="009E7641">
      <w:pPr>
        <w:pStyle w:val="Heading2"/>
      </w:pPr>
      <w:bookmarkStart w:id="166" w:name="_Toc103857059"/>
      <w:r w:rsidRPr="00743C63">
        <w:t xml:space="preserve">Workplace change </w:t>
      </w:r>
      <w:r w:rsidR="005904B6" w:rsidRPr="00743C63">
        <w:t xml:space="preserve">from the baseline </w:t>
      </w:r>
      <w:r w:rsidRPr="00743C63">
        <w:t>over time for every state</w:t>
      </w:r>
      <w:bookmarkEnd w:id="166"/>
    </w:p>
    <w:p w14:paraId="5CCDC5B1" w14:textId="74B3718B" w:rsidR="006B7235" w:rsidRPr="00743C63" w:rsidRDefault="006B7235" w:rsidP="006B7235">
      <w:pPr>
        <w:rPr>
          <w:i/>
          <w:iCs/>
        </w:rPr>
      </w:pPr>
      <w:proofErr w:type="spellStart"/>
      <w:r w:rsidRPr="00743C63">
        <w:rPr>
          <w:i/>
          <w:iCs/>
        </w:rPr>
        <w:t>Hier</w:t>
      </w:r>
      <w:proofErr w:type="spellEnd"/>
      <w:r w:rsidRPr="00743C63">
        <w:rPr>
          <w:i/>
          <w:iCs/>
        </w:rPr>
        <w:t xml:space="preserve"> </w:t>
      </w:r>
      <w:proofErr w:type="spellStart"/>
      <w:r w:rsidRPr="00743C63">
        <w:rPr>
          <w:i/>
          <w:iCs/>
        </w:rPr>
        <w:t>würde</w:t>
      </w:r>
      <w:proofErr w:type="spellEnd"/>
      <w:r w:rsidRPr="00743C63">
        <w:rPr>
          <w:i/>
          <w:iCs/>
        </w:rPr>
        <w:t xml:space="preserve"> ich </w:t>
      </w:r>
      <w:proofErr w:type="spellStart"/>
      <w:r w:rsidRPr="00743C63">
        <w:rPr>
          <w:i/>
          <w:iCs/>
        </w:rPr>
        <w:t>mit</w:t>
      </w:r>
      <w:proofErr w:type="spellEnd"/>
      <w:r w:rsidRPr="00743C63">
        <w:rPr>
          <w:i/>
          <w:iCs/>
        </w:rPr>
        <w:t xml:space="preserve"> </w:t>
      </w:r>
      <w:proofErr w:type="spellStart"/>
      <w:r w:rsidRPr="00743C63">
        <w:rPr>
          <w:i/>
          <w:iCs/>
        </w:rPr>
        <w:t>Zeitreihen</w:t>
      </w:r>
      <w:proofErr w:type="spellEnd"/>
      <w:r w:rsidRPr="00743C63">
        <w:rPr>
          <w:i/>
          <w:iCs/>
        </w:rPr>
        <w:t xml:space="preserve"> </w:t>
      </w:r>
      <w:proofErr w:type="spellStart"/>
      <w:r w:rsidRPr="00743C63">
        <w:rPr>
          <w:i/>
          <w:iCs/>
        </w:rPr>
        <w:t>beschreiben</w:t>
      </w:r>
      <w:proofErr w:type="spellEnd"/>
      <w:r w:rsidRPr="00743C63">
        <w:rPr>
          <w:i/>
          <w:iCs/>
        </w:rPr>
        <w:t xml:space="preserve"> </w:t>
      </w:r>
      <w:proofErr w:type="spellStart"/>
      <w:r w:rsidRPr="00743C63">
        <w:rPr>
          <w:i/>
          <w:iCs/>
        </w:rPr>
        <w:t>bzw</w:t>
      </w:r>
      <w:proofErr w:type="spellEnd"/>
      <w:r w:rsidRPr="00743C63">
        <w:rPr>
          <w:i/>
          <w:iCs/>
        </w:rPr>
        <w:t xml:space="preserve">. </w:t>
      </w:r>
      <w:proofErr w:type="spellStart"/>
      <w:r w:rsidRPr="00743C63">
        <w:rPr>
          <w:i/>
          <w:iCs/>
        </w:rPr>
        <w:t>visualisieren</w:t>
      </w:r>
      <w:proofErr w:type="spellEnd"/>
      <w:r w:rsidRPr="00743C63">
        <w:rPr>
          <w:i/>
          <w:iCs/>
        </w:rPr>
        <w:t xml:space="preserve">, </w:t>
      </w:r>
      <w:proofErr w:type="spellStart"/>
      <w:r w:rsidRPr="00743C63">
        <w:rPr>
          <w:i/>
          <w:iCs/>
        </w:rPr>
        <w:t>wie</w:t>
      </w:r>
      <w:proofErr w:type="spellEnd"/>
      <w:r w:rsidRPr="00743C63">
        <w:rPr>
          <w:i/>
          <w:iCs/>
        </w:rPr>
        <w:t xml:space="preserve"> </w:t>
      </w:r>
      <w:proofErr w:type="spellStart"/>
      <w:r w:rsidRPr="00743C63">
        <w:rPr>
          <w:i/>
          <w:iCs/>
        </w:rPr>
        <w:t>sich</w:t>
      </w:r>
      <w:proofErr w:type="spellEnd"/>
      <w:r w:rsidRPr="00743C63">
        <w:rPr>
          <w:i/>
          <w:iCs/>
        </w:rPr>
        <w:t xml:space="preserve"> in den </w:t>
      </w:r>
      <w:proofErr w:type="spellStart"/>
      <w:r w:rsidRPr="00743C63">
        <w:rPr>
          <w:i/>
          <w:iCs/>
        </w:rPr>
        <w:t>Bundesländern</w:t>
      </w:r>
      <w:proofErr w:type="spellEnd"/>
      <w:r w:rsidRPr="00743C63">
        <w:rPr>
          <w:i/>
          <w:iCs/>
        </w:rPr>
        <w:t xml:space="preserve"> </w:t>
      </w:r>
      <w:proofErr w:type="spellStart"/>
      <w:r w:rsidRPr="00743C63">
        <w:rPr>
          <w:i/>
          <w:iCs/>
        </w:rPr>
        <w:t>verglichen</w:t>
      </w:r>
      <w:proofErr w:type="spellEnd"/>
      <w:r w:rsidRPr="00743C63">
        <w:rPr>
          <w:i/>
          <w:iCs/>
        </w:rPr>
        <w:t xml:space="preserve"> </w:t>
      </w:r>
      <w:proofErr w:type="spellStart"/>
      <w:r w:rsidRPr="00743C63">
        <w:rPr>
          <w:i/>
          <w:iCs/>
        </w:rPr>
        <w:t>zum</w:t>
      </w:r>
      <w:proofErr w:type="spellEnd"/>
      <w:r w:rsidRPr="00743C63">
        <w:rPr>
          <w:i/>
          <w:iCs/>
        </w:rPr>
        <w:t xml:space="preserve"> </w:t>
      </w:r>
      <w:proofErr w:type="spellStart"/>
      <w:r w:rsidRPr="00743C63">
        <w:rPr>
          <w:i/>
          <w:iCs/>
        </w:rPr>
        <w:t>Basiszeitraum</w:t>
      </w:r>
      <w:proofErr w:type="spellEnd"/>
      <w:r w:rsidRPr="00743C63">
        <w:rPr>
          <w:i/>
          <w:iCs/>
        </w:rPr>
        <w:t xml:space="preserve"> die (</w:t>
      </w:r>
      <w:proofErr w:type="spellStart"/>
      <w:r w:rsidRPr="00743C63">
        <w:rPr>
          <w:i/>
          <w:iCs/>
        </w:rPr>
        <w:t>physischen</w:t>
      </w:r>
      <w:proofErr w:type="spellEnd"/>
      <w:r w:rsidRPr="00743C63">
        <w:rPr>
          <w:i/>
          <w:iCs/>
        </w:rPr>
        <w:t xml:space="preserve">) </w:t>
      </w:r>
      <w:proofErr w:type="spellStart"/>
      <w:r w:rsidRPr="00743C63">
        <w:rPr>
          <w:i/>
          <w:iCs/>
        </w:rPr>
        <w:t>Arbeitsplatzbesuche</w:t>
      </w:r>
      <w:proofErr w:type="spellEnd"/>
      <w:r w:rsidRPr="00743C63">
        <w:rPr>
          <w:i/>
          <w:iCs/>
        </w:rPr>
        <w:t xml:space="preserve"> </w:t>
      </w:r>
      <w:proofErr w:type="spellStart"/>
      <w:r w:rsidRPr="00743C63">
        <w:rPr>
          <w:i/>
          <w:iCs/>
        </w:rPr>
        <w:t>über</w:t>
      </w:r>
      <w:proofErr w:type="spellEnd"/>
      <w:r w:rsidRPr="00743C63">
        <w:rPr>
          <w:i/>
          <w:iCs/>
        </w:rPr>
        <w:t xml:space="preserve"> die Zeit </w:t>
      </w:r>
      <w:proofErr w:type="spellStart"/>
      <w:r w:rsidRPr="00743C63">
        <w:rPr>
          <w:i/>
          <w:iCs/>
        </w:rPr>
        <w:t>geändert</w:t>
      </w:r>
      <w:proofErr w:type="spellEnd"/>
      <w:r w:rsidRPr="00743C63">
        <w:rPr>
          <w:i/>
          <w:iCs/>
        </w:rPr>
        <w:t xml:space="preserve"> </w:t>
      </w:r>
      <w:proofErr w:type="spellStart"/>
      <w:r w:rsidRPr="00743C63">
        <w:rPr>
          <w:i/>
          <w:iCs/>
        </w:rPr>
        <w:t>haben</w:t>
      </w:r>
      <w:proofErr w:type="spellEnd"/>
      <w:r w:rsidRPr="00743C63">
        <w:rPr>
          <w:i/>
          <w:iCs/>
        </w:rPr>
        <w:t>.</w:t>
      </w:r>
    </w:p>
    <w:p w14:paraId="12ECCEA7" w14:textId="0C92EDAF" w:rsidR="009E7641" w:rsidRPr="00743C63" w:rsidRDefault="009E7641" w:rsidP="009E7641">
      <w:pPr>
        <w:pStyle w:val="Heading2"/>
      </w:pPr>
      <w:bookmarkStart w:id="167" w:name="_Toc103857060"/>
      <w:r w:rsidRPr="00743C63">
        <w:t>Home office restrictions imposed by the government for every state</w:t>
      </w:r>
      <w:bookmarkEnd w:id="167"/>
    </w:p>
    <w:p w14:paraId="7BB518EE" w14:textId="77777777" w:rsidR="00077C62" w:rsidRPr="00743C63" w:rsidRDefault="00077C62" w:rsidP="00077C62">
      <w:pPr>
        <w:rPr>
          <w:i/>
        </w:rPr>
      </w:pPr>
      <w:proofErr w:type="spellStart"/>
      <w:r w:rsidRPr="00743C63">
        <w:rPr>
          <w:i/>
        </w:rPr>
        <w:t>Hier</w:t>
      </w:r>
      <w:proofErr w:type="spellEnd"/>
      <w:r w:rsidRPr="00743C63">
        <w:rPr>
          <w:i/>
        </w:rPr>
        <w:t xml:space="preserve"> </w:t>
      </w:r>
      <w:proofErr w:type="spellStart"/>
      <w:r w:rsidRPr="00743C63">
        <w:rPr>
          <w:i/>
        </w:rPr>
        <w:t>würde</w:t>
      </w:r>
      <w:proofErr w:type="spellEnd"/>
      <w:r w:rsidRPr="00743C63">
        <w:rPr>
          <w:i/>
        </w:rPr>
        <w:t xml:space="preserve"> ich für </w:t>
      </w:r>
      <w:proofErr w:type="spellStart"/>
      <w:r w:rsidRPr="00743C63">
        <w:rPr>
          <w:i/>
        </w:rPr>
        <w:t>ein</w:t>
      </w:r>
      <w:proofErr w:type="spellEnd"/>
      <w:r w:rsidRPr="00743C63">
        <w:rPr>
          <w:i/>
        </w:rPr>
        <w:t xml:space="preserve"> </w:t>
      </w:r>
      <w:proofErr w:type="spellStart"/>
      <w:r w:rsidRPr="00743C63">
        <w:rPr>
          <w:i/>
        </w:rPr>
        <w:t>paar</w:t>
      </w:r>
      <w:proofErr w:type="spellEnd"/>
      <w:r w:rsidRPr="00743C63">
        <w:rPr>
          <w:i/>
        </w:rPr>
        <w:t xml:space="preserve"> </w:t>
      </w:r>
      <w:proofErr w:type="spellStart"/>
      <w:r w:rsidRPr="00743C63">
        <w:rPr>
          <w:i/>
        </w:rPr>
        <w:t>Bundestaaten</w:t>
      </w:r>
      <w:proofErr w:type="spellEnd"/>
      <w:r w:rsidRPr="00743C63">
        <w:rPr>
          <w:i/>
        </w:rPr>
        <w:t xml:space="preserve"> die </w:t>
      </w:r>
      <w:proofErr w:type="spellStart"/>
      <w:r w:rsidRPr="00743C63">
        <w:rPr>
          <w:i/>
        </w:rPr>
        <w:t>Homeoffice-Restriktionen</w:t>
      </w:r>
      <w:proofErr w:type="spellEnd"/>
      <w:r w:rsidRPr="00743C63">
        <w:rPr>
          <w:i/>
        </w:rPr>
        <w:t xml:space="preserve">, </w:t>
      </w:r>
      <w:proofErr w:type="spellStart"/>
      <w:r w:rsidRPr="00743C63">
        <w:rPr>
          <w:i/>
        </w:rPr>
        <w:t>welche</w:t>
      </w:r>
      <w:proofErr w:type="spellEnd"/>
      <w:r w:rsidRPr="00743C63">
        <w:rPr>
          <w:i/>
        </w:rPr>
        <w:t xml:space="preserve"> von der </w:t>
      </w:r>
      <w:proofErr w:type="spellStart"/>
      <w:r w:rsidRPr="00743C63">
        <w:rPr>
          <w:i/>
        </w:rPr>
        <w:t>Regierung</w:t>
      </w:r>
      <w:proofErr w:type="spellEnd"/>
      <w:r w:rsidRPr="00743C63">
        <w:rPr>
          <w:i/>
        </w:rPr>
        <w:t xml:space="preserve"> </w:t>
      </w:r>
      <w:proofErr w:type="spellStart"/>
      <w:r w:rsidRPr="00743C63">
        <w:rPr>
          <w:i/>
        </w:rPr>
        <w:t>beschlossen</w:t>
      </w:r>
      <w:proofErr w:type="spellEnd"/>
      <w:r w:rsidRPr="00743C63">
        <w:rPr>
          <w:i/>
        </w:rPr>
        <w:t xml:space="preserve"> </w:t>
      </w:r>
      <w:proofErr w:type="spellStart"/>
      <w:r w:rsidRPr="00743C63">
        <w:rPr>
          <w:i/>
        </w:rPr>
        <w:t>wurden</w:t>
      </w:r>
      <w:proofErr w:type="spellEnd"/>
      <w:r w:rsidRPr="00743C63">
        <w:rPr>
          <w:i/>
        </w:rPr>
        <w:t xml:space="preserve">, für die Jahre 2020, 2021 und 2022 </w:t>
      </w:r>
      <w:proofErr w:type="spellStart"/>
      <w:r w:rsidRPr="00743C63">
        <w:rPr>
          <w:i/>
        </w:rPr>
        <w:t>visualisieren</w:t>
      </w:r>
      <w:proofErr w:type="spellEnd"/>
      <w:r w:rsidRPr="00743C63">
        <w:rPr>
          <w:i/>
        </w:rPr>
        <w:t>.</w:t>
      </w:r>
    </w:p>
    <w:p w14:paraId="18718FCD" w14:textId="3A3B0F9F" w:rsidR="00077C62" w:rsidRPr="00743C63" w:rsidRDefault="009E7641" w:rsidP="00077C62">
      <w:pPr>
        <w:pStyle w:val="Heading2"/>
      </w:pPr>
      <w:bookmarkStart w:id="168" w:name="_Toc103857061"/>
      <w:r w:rsidRPr="00743C63">
        <w:t xml:space="preserve">The correlation of workplace </w:t>
      </w:r>
      <w:proofErr w:type="gramStart"/>
      <w:r w:rsidRPr="00743C63">
        <w:t>change</w:t>
      </w:r>
      <w:proofErr w:type="gramEnd"/>
      <w:r w:rsidR="005904B6" w:rsidRPr="00743C63">
        <w:t xml:space="preserve"> </w:t>
      </w:r>
      <w:r w:rsidRPr="00743C63">
        <w:t>with</w:t>
      </w:r>
      <w:r w:rsidR="005904B6" w:rsidRPr="00743C63">
        <w:t xml:space="preserve"> the change of visit and length of stay for various places compared to a baseline</w:t>
      </w:r>
      <w:bookmarkEnd w:id="168"/>
    </w:p>
    <w:p w14:paraId="35B499C1" w14:textId="1891149D" w:rsidR="00077C62" w:rsidRPr="00743C63" w:rsidRDefault="00077C62" w:rsidP="00077C62">
      <w:pPr>
        <w:rPr>
          <w:i/>
          <w:iCs/>
        </w:rPr>
      </w:pPr>
      <w:proofErr w:type="spellStart"/>
      <w:r w:rsidRPr="00743C63">
        <w:rPr>
          <w:i/>
          <w:iCs/>
        </w:rPr>
        <w:t>Hier</w:t>
      </w:r>
      <w:proofErr w:type="spellEnd"/>
      <w:r w:rsidRPr="00743C63">
        <w:rPr>
          <w:i/>
          <w:iCs/>
        </w:rPr>
        <w:t xml:space="preserve"> </w:t>
      </w:r>
      <w:proofErr w:type="spellStart"/>
      <w:r w:rsidRPr="00743C63">
        <w:rPr>
          <w:i/>
          <w:iCs/>
        </w:rPr>
        <w:t>definiere</w:t>
      </w:r>
      <w:proofErr w:type="spellEnd"/>
      <w:r w:rsidRPr="00743C63">
        <w:rPr>
          <w:i/>
          <w:iCs/>
        </w:rPr>
        <w:t xml:space="preserve"> ich die </w:t>
      </w:r>
      <w:proofErr w:type="spellStart"/>
      <w:r w:rsidRPr="00743C63">
        <w:rPr>
          <w:i/>
          <w:iCs/>
        </w:rPr>
        <w:t>Zeiträume</w:t>
      </w:r>
      <w:proofErr w:type="spellEnd"/>
      <w:r w:rsidRPr="00743C63">
        <w:rPr>
          <w:i/>
          <w:iCs/>
        </w:rPr>
        <w:t xml:space="preserve"> und </w:t>
      </w:r>
      <w:proofErr w:type="spellStart"/>
      <w:r w:rsidRPr="00743C63">
        <w:rPr>
          <w:i/>
          <w:iCs/>
        </w:rPr>
        <w:t>begründe</w:t>
      </w:r>
      <w:proofErr w:type="spellEnd"/>
      <w:r w:rsidRPr="00743C63">
        <w:rPr>
          <w:i/>
          <w:iCs/>
        </w:rPr>
        <w:t xml:space="preserve">, </w:t>
      </w:r>
      <w:proofErr w:type="spellStart"/>
      <w:r w:rsidRPr="00743C63">
        <w:rPr>
          <w:i/>
          <w:iCs/>
        </w:rPr>
        <w:t>weshalb</w:t>
      </w:r>
      <w:proofErr w:type="spellEnd"/>
      <w:r w:rsidRPr="00743C63">
        <w:rPr>
          <w:i/>
          <w:iCs/>
        </w:rPr>
        <w:t xml:space="preserve"> ich </w:t>
      </w:r>
      <w:proofErr w:type="spellStart"/>
      <w:r w:rsidRPr="00743C63">
        <w:rPr>
          <w:i/>
          <w:iCs/>
        </w:rPr>
        <w:t>diese</w:t>
      </w:r>
      <w:proofErr w:type="spellEnd"/>
      <w:r w:rsidRPr="00743C63">
        <w:rPr>
          <w:i/>
          <w:iCs/>
        </w:rPr>
        <w:t xml:space="preserve"> </w:t>
      </w:r>
      <w:proofErr w:type="spellStart"/>
      <w:r w:rsidRPr="00743C63">
        <w:rPr>
          <w:i/>
          <w:iCs/>
        </w:rPr>
        <w:t>Zeiträume</w:t>
      </w:r>
      <w:proofErr w:type="spellEnd"/>
      <w:r w:rsidRPr="00743C63">
        <w:rPr>
          <w:i/>
          <w:iCs/>
        </w:rPr>
        <w:t xml:space="preserve"> für </w:t>
      </w:r>
      <w:proofErr w:type="spellStart"/>
      <w:r w:rsidRPr="00743C63">
        <w:rPr>
          <w:i/>
          <w:iCs/>
        </w:rPr>
        <w:t>meine</w:t>
      </w:r>
      <w:proofErr w:type="spellEnd"/>
      <w:r w:rsidRPr="00743C63">
        <w:rPr>
          <w:i/>
          <w:iCs/>
        </w:rPr>
        <w:t xml:space="preserve"> </w:t>
      </w:r>
      <w:proofErr w:type="spellStart"/>
      <w:r w:rsidRPr="00743C63">
        <w:rPr>
          <w:i/>
          <w:iCs/>
        </w:rPr>
        <w:t>Analysen</w:t>
      </w:r>
      <w:proofErr w:type="spellEnd"/>
      <w:r w:rsidRPr="00743C63">
        <w:rPr>
          <w:i/>
          <w:iCs/>
        </w:rPr>
        <w:t xml:space="preserve"> </w:t>
      </w:r>
      <w:proofErr w:type="spellStart"/>
      <w:r w:rsidRPr="00743C63">
        <w:rPr>
          <w:i/>
          <w:iCs/>
        </w:rPr>
        <w:t>als</w:t>
      </w:r>
      <w:proofErr w:type="spellEnd"/>
      <w:r w:rsidRPr="00743C63">
        <w:rPr>
          <w:i/>
          <w:iCs/>
        </w:rPr>
        <w:t xml:space="preserve"> </w:t>
      </w:r>
      <w:proofErr w:type="spellStart"/>
      <w:r w:rsidRPr="00743C63">
        <w:rPr>
          <w:i/>
          <w:iCs/>
        </w:rPr>
        <w:t>sinnvoll</w:t>
      </w:r>
      <w:proofErr w:type="spellEnd"/>
      <w:r w:rsidRPr="00743C63">
        <w:rPr>
          <w:i/>
          <w:iCs/>
        </w:rPr>
        <w:t xml:space="preserve"> </w:t>
      </w:r>
      <w:proofErr w:type="spellStart"/>
      <w:r w:rsidRPr="00743C63">
        <w:rPr>
          <w:i/>
          <w:iCs/>
        </w:rPr>
        <w:t>empfinde</w:t>
      </w:r>
      <w:proofErr w:type="spellEnd"/>
      <w:r w:rsidRPr="00743C63">
        <w:rPr>
          <w:i/>
          <w:iCs/>
        </w:rPr>
        <w:t>.</w:t>
      </w:r>
    </w:p>
    <w:p w14:paraId="661AD82A" w14:textId="1E0E2C57" w:rsidR="00D0400C" w:rsidRPr="00743C63" w:rsidRDefault="00D0400C" w:rsidP="00D0400C">
      <w:pPr>
        <w:pStyle w:val="Heading3"/>
      </w:pPr>
      <w:bookmarkStart w:id="169" w:name="_Toc103857062"/>
      <w:r w:rsidRPr="00743C63">
        <w:lastRenderedPageBreak/>
        <w:t xml:space="preserve">Comparing the correlations for </w:t>
      </w:r>
      <w:r w:rsidR="00DD1B3C" w:rsidRPr="00743C63">
        <w:t>specific time periods for specific states</w:t>
      </w:r>
      <w:bookmarkEnd w:id="169"/>
    </w:p>
    <w:p w14:paraId="0190A498" w14:textId="773254A9" w:rsidR="00077C62" w:rsidRPr="00743C63" w:rsidRDefault="00077C62" w:rsidP="00921A4F">
      <w:pPr>
        <w:rPr>
          <w:i/>
          <w:iCs/>
        </w:rPr>
      </w:pPr>
      <w:proofErr w:type="spellStart"/>
      <w:r w:rsidRPr="00743C63">
        <w:rPr>
          <w:i/>
          <w:iCs/>
        </w:rPr>
        <w:t>Hier</w:t>
      </w:r>
      <w:proofErr w:type="spellEnd"/>
      <w:r w:rsidRPr="00743C63">
        <w:rPr>
          <w:i/>
          <w:iCs/>
        </w:rPr>
        <w:t xml:space="preserve"> </w:t>
      </w:r>
      <w:proofErr w:type="spellStart"/>
      <w:r w:rsidRPr="00743C63">
        <w:rPr>
          <w:i/>
          <w:iCs/>
        </w:rPr>
        <w:t>zeige</w:t>
      </w:r>
      <w:proofErr w:type="spellEnd"/>
      <w:r w:rsidRPr="00743C63">
        <w:rPr>
          <w:i/>
          <w:iCs/>
        </w:rPr>
        <w:t xml:space="preserve"> ich die </w:t>
      </w:r>
      <w:proofErr w:type="spellStart"/>
      <w:r w:rsidRPr="00743C63">
        <w:rPr>
          <w:i/>
          <w:iCs/>
        </w:rPr>
        <w:t>Ergebnisse</w:t>
      </w:r>
      <w:proofErr w:type="spellEnd"/>
      <w:r w:rsidRPr="00743C63">
        <w:rPr>
          <w:i/>
          <w:iCs/>
        </w:rPr>
        <w:t xml:space="preserve"> </w:t>
      </w:r>
      <w:proofErr w:type="spellStart"/>
      <w:r w:rsidRPr="00743C63">
        <w:rPr>
          <w:i/>
          <w:iCs/>
        </w:rPr>
        <w:t>meiner</w:t>
      </w:r>
      <w:proofErr w:type="spellEnd"/>
      <w:r w:rsidRPr="00743C63">
        <w:rPr>
          <w:i/>
          <w:iCs/>
        </w:rPr>
        <w:t xml:space="preserve"> </w:t>
      </w:r>
      <w:proofErr w:type="spellStart"/>
      <w:r w:rsidRPr="00743C63">
        <w:rPr>
          <w:i/>
          <w:iCs/>
        </w:rPr>
        <w:t>Korrelationsanalysen</w:t>
      </w:r>
      <w:proofErr w:type="spellEnd"/>
      <w:r w:rsidRPr="00743C63">
        <w:rPr>
          <w:i/>
          <w:iCs/>
        </w:rPr>
        <w:t xml:space="preserve"> the Variable </w:t>
      </w:r>
      <w:proofErr w:type="spellStart"/>
      <w:r w:rsidRPr="00743C63">
        <w:rPr>
          <w:i/>
          <w:iCs/>
        </w:rPr>
        <w:t>workplace_change</w:t>
      </w:r>
      <w:proofErr w:type="spellEnd"/>
      <w:r w:rsidRPr="00743C63">
        <w:rPr>
          <w:i/>
          <w:iCs/>
        </w:rPr>
        <w:t xml:space="preserve"> </w:t>
      </w:r>
      <w:proofErr w:type="spellStart"/>
      <w:r w:rsidRPr="00743C63">
        <w:rPr>
          <w:i/>
          <w:iCs/>
        </w:rPr>
        <w:t>mit</w:t>
      </w:r>
      <w:proofErr w:type="spellEnd"/>
      <w:r w:rsidRPr="00743C63">
        <w:rPr>
          <w:i/>
          <w:iCs/>
        </w:rPr>
        <w:t xml:space="preserve"> den </w:t>
      </w:r>
      <w:proofErr w:type="spellStart"/>
      <w:r w:rsidRPr="00743C63">
        <w:rPr>
          <w:i/>
          <w:iCs/>
        </w:rPr>
        <w:t>anderen</w:t>
      </w:r>
      <w:proofErr w:type="spellEnd"/>
      <w:r w:rsidRPr="00743C63">
        <w:rPr>
          <w:i/>
          <w:iCs/>
        </w:rPr>
        <w:t xml:space="preserve"> </w:t>
      </w:r>
      <w:proofErr w:type="spellStart"/>
      <w:r w:rsidRPr="00743C63">
        <w:rPr>
          <w:i/>
          <w:iCs/>
        </w:rPr>
        <w:t>Variablen</w:t>
      </w:r>
      <w:proofErr w:type="spellEnd"/>
      <w:r w:rsidRPr="00743C63">
        <w:rPr>
          <w:i/>
          <w:iCs/>
        </w:rPr>
        <w:t xml:space="preserve"> und </w:t>
      </w:r>
      <w:proofErr w:type="spellStart"/>
      <w:r w:rsidRPr="00743C63">
        <w:rPr>
          <w:i/>
          <w:iCs/>
        </w:rPr>
        <w:t>zeige</w:t>
      </w:r>
      <w:proofErr w:type="spellEnd"/>
      <w:r w:rsidRPr="00743C63">
        <w:rPr>
          <w:i/>
          <w:iCs/>
        </w:rPr>
        <w:t xml:space="preserve"> </w:t>
      </w:r>
      <w:proofErr w:type="spellStart"/>
      <w:r w:rsidRPr="00743C63">
        <w:rPr>
          <w:i/>
          <w:iCs/>
        </w:rPr>
        <w:t>Auffälligkeiten</w:t>
      </w:r>
      <w:proofErr w:type="spellEnd"/>
      <w:r w:rsidRPr="00743C63">
        <w:rPr>
          <w:i/>
          <w:iCs/>
        </w:rPr>
        <w:t>.</w:t>
      </w:r>
    </w:p>
    <w:p w14:paraId="040D7B4D" w14:textId="17AC8AC1" w:rsidR="00921A4F" w:rsidRPr="00743C63" w:rsidRDefault="00921A4F" w:rsidP="00921A4F">
      <w:pPr>
        <w:pStyle w:val="Heading2"/>
      </w:pPr>
      <w:bookmarkStart w:id="170" w:name="_Toc103857063"/>
      <w:proofErr w:type="spellStart"/>
      <w:r w:rsidRPr="00743C63">
        <w:t>Analysing</w:t>
      </w:r>
      <w:proofErr w:type="spellEnd"/>
      <w:r w:rsidRPr="00743C63">
        <w:t xml:space="preserve"> the relation between the strength of the correlation and population density for every state</w:t>
      </w:r>
      <w:bookmarkEnd w:id="170"/>
    </w:p>
    <w:p w14:paraId="0761FBEE" w14:textId="38C26CAE" w:rsidR="00B1568A" w:rsidRPr="00743C63" w:rsidRDefault="009A74FB" w:rsidP="00B1568A">
      <w:pPr>
        <w:rPr>
          <w:i/>
          <w:iCs/>
        </w:rPr>
      </w:pPr>
      <w:proofErr w:type="spellStart"/>
      <w:r w:rsidRPr="00743C63">
        <w:rPr>
          <w:i/>
          <w:iCs/>
        </w:rPr>
        <w:t>Hier</w:t>
      </w:r>
      <w:proofErr w:type="spellEnd"/>
      <w:r w:rsidRPr="00743C63">
        <w:rPr>
          <w:i/>
          <w:iCs/>
        </w:rPr>
        <w:t xml:space="preserve"> </w:t>
      </w:r>
      <w:proofErr w:type="spellStart"/>
      <w:r w:rsidRPr="00743C63">
        <w:rPr>
          <w:i/>
          <w:iCs/>
        </w:rPr>
        <w:t>möchte</w:t>
      </w:r>
      <w:proofErr w:type="spellEnd"/>
      <w:r w:rsidRPr="00743C63">
        <w:rPr>
          <w:i/>
          <w:iCs/>
        </w:rPr>
        <w:t xml:space="preserve"> ich </w:t>
      </w:r>
      <w:proofErr w:type="spellStart"/>
      <w:r w:rsidRPr="00743C63">
        <w:rPr>
          <w:i/>
          <w:iCs/>
        </w:rPr>
        <w:t>zeigen</w:t>
      </w:r>
      <w:proofErr w:type="spellEnd"/>
      <w:r w:rsidRPr="00743C63">
        <w:rPr>
          <w:i/>
          <w:iCs/>
        </w:rPr>
        <w:t xml:space="preserve">, </w:t>
      </w:r>
      <w:proofErr w:type="spellStart"/>
      <w:r w:rsidRPr="00743C63">
        <w:rPr>
          <w:i/>
          <w:iCs/>
        </w:rPr>
        <w:t>wie</w:t>
      </w:r>
      <w:proofErr w:type="spellEnd"/>
      <w:r w:rsidRPr="00743C63">
        <w:rPr>
          <w:i/>
          <w:iCs/>
        </w:rPr>
        <w:t xml:space="preserve"> </w:t>
      </w:r>
      <w:proofErr w:type="spellStart"/>
      <w:r w:rsidRPr="00743C63">
        <w:rPr>
          <w:i/>
          <w:iCs/>
        </w:rPr>
        <w:t>sich</w:t>
      </w:r>
      <w:proofErr w:type="spellEnd"/>
      <w:r w:rsidRPr="00743C63">
        <w:rPr>
          <w:i/>
          <w:iCs/>
        </w:rPr>
        <w:t xml:space="preserve"> die </w:t>
      </w:r>
      <w:proofErr w:type="spellStart"/>
      <w:r w:rsidRPr="00743C63">
        <w:rPr>
          <w:i/>
          <w:iCs/>
        </w:rPr>
        <w:t>Korrelationen</w:t>
      </w:r>
      <w:proofErr w:type="spellEnd"/>
      <w:r w:rsidRPr="00743C63">
        <w:rPr>
          <w:i/>
          <w:iCs/>
        </w:rPr>
        <w:t xml:space="preserve"> der </w:t>
      </w:r>
      <w:proofErr w:type="spellStart"/>
      <w:r w:rsidRPr="00743C63">
        <w:rPr>
          <w:i/>
          <w:iCs/>
        </w:rPr>
        <w:t>einzelnen</w:t>
      </w:r>
      <w:proofErr w:type="spellEnd"/>
      <w:r w:rsidRPr="00743C63">
        <w:rPr>
          <w:i/>
          <w:iCs/>
        </w:rPr>
        <w:t xml:space="preserve"> </w:t>
      </w:r>
      <w:proofErr w:type="spellStart"/>
      <w:r w:rsidRPr="00743C63">
        <w:rPr>
          <w:i/>
          <w:iCs/>
        </w:rPr>
        <w:t>Variablen</w:t>
      </w:r>
      <w:proofErr w:type="spellEnd"/>
      <w:r w:rsidRPr="00743C63">
        <w:rPr>
          <w:i/>
          <w:iCs/>
        </w:rPr>
        <w:t xml:space="preserve"> in </w:t>
      </w:r>
      <w:proofErr w:type="spellStart"/>
      <w:r w:rsidRPr="00743C63">
        <w:rPr>
          <w:i/>
          <w:iCs/>
        </w:rPr>
        <w:t>Abhängigkeit</w:t>
      </w:r>
      <w:proofErr w:type="spellEnd"/>
      <w:r w:rsidRPr="00743C63">
        <w:rPr>
          <w:i/>
          <w:iCs/>
        </w:rPr>
        <w:t xml:space="preserve"> der </w:t>
      </w:r>
      <w:proofErr w:type="spellStart"/>
      <w:r w:rsidRPr="00743C63">
        <w:rPr>
          <w:i/>
          <w:iCs/>
        </w:rPr>
        <w:t>Bevölkerungsdichte</w:t>
      </w:r>
      <w:proofErr w:type="spellEnd"/>
      <w:r w:rsidRPr="00743C63">
        <w:rPr>
          <w:i/>
          <w:iCs/>
        </w:rPr>
        <w:t xml:space="preserve"> des </w:t>
      </w:r>
      <w:proofErr w:type="spellStart"/>
      <w:r w:rsidRPr="00743C63">
        <w:rPr>
          <w:i/>
          <w:iCs/>
        </w:rPr>
        <w:t>Bundeslandes</w:t>
      </w:r>
      <w:proofErr w:type="spellEnd"/>
      <w:r w:rsidRPr="00743C63">
        <w:rPr>
          <w:i/>
          <w:iCs/>
        </w:rPr>
        <w:t xml:space="preserve"> </w:t>
      </w:r>
      <w:proofErr w:type="spellStart"/>
      <w:r w:rsidRPr="00743C63">
        <w:rPr>
          <w:i/>
          <w:iCs/>
        </w:rPr>
        <w:t>verhalten</w:t>
      </w:r>
      <w:proofErr w:type="spellEnd"/>
      <w:r w:rsidRPr="00743C63">
        <w:rPr>
          <w:i/>
          <w:iCs/>
        </w:rPr>
        <w:t xml:space="preserve"> und </w:t>
      </w:r>
      <w:proofErr w:type="spellStart"/>
      <w:r w:rsidRPr="00743C63">
        <w:rPr>
          <w:i/>
          <w:iCs/>
        </w:rPr>
        <w:t>Auffälligkeiten</w:t>
      </w:r>
      <w:proofErr w:type="spellEnd"/>
      <w:r w:rsidRPr="00743C63">
        <w:rPr>
          <w:i/>
          <w:iCs/>
        </w:rPr>
        <w:t xml:space="preserve"> </w:t>
      </w:r>
      <w:proofErr w:type="spellStart"/>
      <w:r w:rsidRPr="00743C63">
        <w:rPr>
          <w:i/>
          <w:iCs/>
        </w:rPr>
        <w:t>aufzeigen</w:t>
      </w:r>
      <w:proofErr w:type="spellEnd"/>
      <w:r w:rsidRPr="00743C63">
        <w:rPr>
          <w:i/>
          <w:iCs/>
        </w:rPr>
        <w:t>.</w:t>
      </w:r>
    </w:p>
    <w:p w14:paraId="111581A1" w14:textId="456D5B46" w:rsidR="00B1568A" w:rsidRPr="00743C63" w:rsidRDefault="00B1568A" w:rsidP="00B1568A">
      <w:pPr>
        <w:pStyle w:val="Heading2"/>
      </w:pPr>
      <w:bookmarkStart w:id="171" w:name="_Toc103857064"/>
      <w:r w:rsidRPr="00743C63">
        <w:t>The correlation of the Corona-Streng</w:t>
      </w:r>
      <w:r w:rsidR="00921A4F" w:rsidRPr="00743C63">
        <w:t>th</w:t>
      </w:r>
      <w:r w:rsidRPr="00743C63">
        <w:t>-Index with</w:t>
      </w:r>
      <w:r w:rsidR="00CA1BFA" w:rsidRPr="00743C63">
        <w:t xml:space="preserve"> the change of visit and length of stay for various places compared to a baseline</w:t>
      </w:r>
      <w:r w:rsidR="00BA37F4" w:rsidRPr="00743C63">
        <w:t>.</w:t>
      </w:r>
      <w:bookmarkEnd w:id="171"/>
    </w:p>
    <w:p w14:paraId="0DFA7CF4" w14:textId="0F5365AC" w:rsidR="00BA37F4" w:rsidRPr="00743C63" w:rsidRDefault="00BA37F4" w:rsidP="00BA37F4">
      <w:pPr>
        <w:rPr>
          <w:i/>
          <w:iCs/>
        </w:rPr>
      </w:pPr>
      <w:proofErr w:type="spellStart"/>
      <w:r w:rsidRPr="00743C63">
        <w:rPr>
          <w:i/>
          <w:iCs/>
        </w:rPr>
        <w:t>HIer</w:t>
      </w:r>
      <w:proofErr w:type="spellEnd"/>
      <w:r w:rsidRPr="00743C63">
        <w:rPr>
          <w:i/>
          <w:iCs/>
        </w:rPr>
        <w:t xml:space="preserve"> </w:t>
      </w:r>
      <w:proofErr w:type="spellStart"/>
      <w:r w:rsidRPr="00743C63">
        <w:rPr>
          <w:i/>
          <w:iCs/>
        </w:rPr>
        <w:t>möchte</w:t>
      </w:r>
      <w:proofErr w:type="spellEnd"/>
      <w:r w:rsidRPr="00743C63">
        <w:rPr>
          <w:i/>
          <w:iCs/>
        </w:rPr>
        <w:t xml:space="preserve"> ich nun den Corona-</w:t>
      </w:r>
      <w:proofErr w:type="spellStart"/>
      <w:r w:rsidRPr="00743C63">
        <w:rPr>
          <w:i/>
          <w:iCs/>
        </w:rPr>
        <w:t>Strenge</w:t>
      </w:r>
      <w:proofErr w:type="spellEnd"/>
      <w:r w:rsidRPr="00743C63">
        <w:rPr>
          <w:i/>
          <w:iCs/>
        </w:rPr>
        <w:t xml:space="preserve">-Index </w:t>
      </w:r>
      <w:proofErr w:type="spellStart"/>
      <w:r w:rsidRPr="00743C63">
        <w:rPr>
          <w:i/>
          <w:iCs/>
        </w:rPr>
        <w:t>korrelieren</w:t>
      </w:r>
      <w:proofErr w:type="spellEnd"/>
      <w:r w:rsidRPr="00743C63">
        <w:rPr>
          <w:i/>
          <w:iCs/>
        </w:rPr>
        <w:t xml:space="preserve"> </w:t>
      </w:r>
      <w:proofErr w:type="spellStart"/>
      <w:r w:rsidRPr="00743C63">
        <w:rPr>
          <w:i/>
          <w:iCs/>
        </w:rPr>
        <w:t>mit</w:t>
      </w:r>
      <w:proofErr w:type="spellEnd"/>
      <w:r w:rsidRPr="00743C63">
        <w:rPr>
          <w:i/>
          <w:iCs/>
        </w:rPr>
        <w:t xml:space="preserve"> den </w:t>
      </w:r>
      <w:proofErr w:type="spellStart"/>
      <w:r w:rsidRPr="00743C63">
        <w:rPr>
          <w:i/>
          <w:iCs/>
        </w:rPr>
        <w:t>jeweiligen</w:t>
      </w:r>
      <w:proofErr w:type="spellEnd"/>
      <w:r w:rsidRPr="00743C63">
        <w:rPr>
          <w:i/>
          <w:iCs/>
        </w:rPr>
        <w:t xml:space="preserve"> </w:t>
      </w:r>
      <w:proofErr w:type="spellStart"/>
      <w:r w:rsidRPr="00743C63">
        <w:rPr>
          <w:i/>
          <w:iCs/>
        </w:rPr>
        <w:t>Variablen</w:t>
      </w:r>
      <w:proofErr w:type="spellEnd"/>
      <w:r w:rsidRPr="00743C63">
        <w:rPr>
          <w:i/>
          <w:iCs/>
        </w:rPr>
        <w:t>.</w:t>
      </w:r>
    </w:p>
    <w:p w14:paraId="6D3C91C7" w14:textId="43AB93E6" w:rsidR="00A932D4" w:rsidRPr="00743C63" w:rsidRDefault="00A932D4" w:rsidP="00A932D4">
      <w:pPr>
        <w:pStyle w:val="Heading3"/>
      </w:pPr>
      <w:bookmarkStart w:id="172" w:name="_Toc103857065"/>
      <w:r w:rsidRPr="00743C63">
        <w:t>Comparing the correlations for specific time periods for specific states</w:t>
      </w:r>
      <w:bookmarkEnd w:id="172"/>
    </w:p>
    <w:p w14:paraId="2855AE35" w14:textId="0AC8531A" w:rsidR="001A1549" w:rsidRPr="00743C63" w:rsidRDefault="00BA37F4" w:rsidP="001A1549">
      <w:pPr>
        <w:rPr>
          <w:i/>
          <w:iCs/>
        </w:rPr>
      </w:pPr>
      <w:r w:rsidRPr="00743C63">
        <w:rPr>
          <w:i/>
          <w:iCs/>
        </w:rPr>
        <w:t xml:space="preserve">Ich </w:t>
      </w:r>
      <w:proofErr w:type="spellStart"/>
      <w:r w:rsidRPr="00743C63">
        <w:rPr>
          <w:i/>
          <w:iCs/>
        </w:rPr>
        <w:t>werde</w:t>
      </w:r>
      <w:proofErr w:type="spellEnd"/>
      <w:r w:rsidRPr="00743C63">
        <w:rPr>
          <w:i/>
          <w:iCs/>
        </w:rPr>
        <w:t xml:space="preserve"> </w:t>
      </w:r>
      <w:proofErr w:type="spellStart"/>
      <w:r w:rsidRPr="00743C63">
        <w:rPr>
          <w:i/>
          <w:iCs/>
        </w:rPr>
        <w:t>hier</w:t>
      </w:r>
      <w:proofErr w:type="spellEnd"/>
      <w:r w:rsidRPr="00743C63">
        <w:rPr>
          <w:i/>
          <w:iCs/>
        </w:rPr>
        <w:t xml:space="preserve"> die </w:t>
      </w:r>
      <w:proofErr w:type="spellStart"/>
      <w:r w:rsidRPr="00743C63">
        <w:rPr>
          <w:i/>
          <w:iCs/>
        </w:rPr>
        <w:t>Zeiträume</w:t>
      </w:r>
      <w:proofErr w:type="spellEnd"/>
      <w:r w:rsidRPr="00743C63">
        <w:rPr>
          <w:i/>
          <w:iCs/>
        </w:rPr>
        <w:t xml:space="preserve"> </w:t>
      </w:r>
      <w:proofErr w:type="spellStart"/>
      <w:r w:rsidRPr="00743C63">
        <w:rPr>
          <w:i/>
          <w:iCs/>
        </w:rPr>
        <w:t>wieder</w:t>
      </w:r>
      <w:proofErr w:type="spellEnd"/>
      <w:r w:rsidRPr="00743C63">
        <w:rPr>
          <w:i/>
          <w:iCs/>
        </w:rPr>
        <w:t xml:space="preserve"> für die </w:t>
      </w:r>
      <w:proofErr w:type="spellStart"/>
      <w:r w:rsidRPr="00743C63">
        <w:rPr>
          <w:i/>
          <w:iCs/>
        </w:rPr>
        <w:t>Korrelationen</w:t>
      </w:r>
      <w:proofErr w:type="spellEnd"/>
      <w:r w:rsidRPr="00743C63">
        <w:rPr>
          <w:i/>
          <w:iCs/>
        </w:rPr>
        <w:t xml:space="preserve"> </w:t>
      </w:r>
      <w:proofErr w:type="spellStart"/>
      <w:r w:rsidRPr="00743C63">
        <w:rPr>
          <w:i/>
          <w:iCs/>
        </w:rPr>
        <w:t>miteinander</w:t>
      </w:r>
      <w:proofErr w:type="spellEnd"/>
      <w:r w:rsidRPr="00743C63">
        <w:rPr>
          <w:i/>
          <w:iCs/>
        </w:rPr>
        <w:t xml:space="preserve"> </w:t>
      </w:r>
      <w:proofErr w:type="spellStart"/>
      <w:r w:rsidRPr="00743C63">
        <w:rPr>
          <w:i/>
          <w:iCs/>
        </w:rPr>
        <w:t>vergleichen</w:t>
      </w:r>
      <w:proofErr w:type="spellEnd"/>
      <w:r w:rsidRPr="00743C63">
        <w:rPr>
          <w:i/>
          <w:iCs/>
        </w:rPr>
        <w:t xml:space="preserve"> und </w:t>
      </w:r>
      <w:proofErr w:type="spellStart"/>
      <w:r w:rsidRPr="00743C63">
        <w:rPr>
          <w:i/>
          <w:iCs/>
        </w:rPr>
        <w:t>Auffälligkeiten</w:t>
      </w:r>
      <w:proofErr w:type="spellEnd"/>
      <w:r w:rsidRPr="00743C63">
        <w:rPr>
          <w:i/>
          <w:iCs/>
        </w:rPr>
        <w:t xml:space="preserve"> </w:t>
      </w:r>
      <w:proofErr w:type="spellStart"/>
      <w:r w:rsidRPr="00743C63">
        <w:rPr>
          <w:i/>
          <w:iCs/>
        </w:rPr>
        <w:t>aufzeigen</w:t>
      </w:r>
      <w:proofErr w:type="spellEnd"/>
      <w:r w:rsidRPr="00743C63">
        <w:rPr>
          <w:i/>
          <w:iCs/>
        </w:rPr>
        <w:t>.</w:t>
      </w:r>
    </w:p>
    <w:p w14:paraId="4228B309" w14:textId="2E6928A7" w:rsidR="00BA37F4" w:rsidRPr="00743C63" w:rsidRDefault="00BA37F4" w:rsidP="001A1549">
      <w:pPr>
        <w:rPr>
          <w:i/>
          <w:iCs/>
        </w:rPr>
      </w:pPr>
    </w:p>
    <w:p w14:paraId="134953FB" w14:textId="4DAFFDC8" w:rsidR="00BA37F4" w:rsidRPr="00743C63" w:rsidRDefault="00BA37F4" w:rsidP="00BA37F4">
      <w:pPr>
        <w:pStyle w:val="Heading2"/>
      </w:pPr>
      <w:bookmarkStart w:id="173" w:name="_Toc103857066"/>
      <w:r w:rsidRPr="00743C63">
        <w:t>Comparing the influence of workplace change and the influence of the Corona-</w:t>
      </w:r>
      <w:proofErr w:type="spellStart"/>
      <w:r w:rsidRPr="00743C63">
        <w:t>Strengh</w:t>
      </w:r>
      <w:proofErr w:type="spellEnd"/>
      <w:r w:rsidRPr="00743C63">
        <w:t>-Index with on the change of visit and length of stay for various places</w:t>
      </w:r>
      <w:bookmarkEnd w:id="173"/>
    </w:p>
    <w:p w14:paraId="73A7AFE1" w14:textId="7D222EB7" w:rsidR="00BA37F4" w:rsidRPr="00743C63" w:rsidRDefault="00BA37F4" w:rsidP="00BA37F4">
      <w:pPr>
        <w:rPr>
          <w:i/>
          <w:iCs/>
        </w:rPr>
      </w:pPr>
      <w:proofErr w:type="spellStart"/>
      <w:r w:rsidRPr="00743C63">
        <w:rPr>
          <w:i/>
          <w:iCs/>
        </w:rPr>
        <w:t>Hier</w:t>
      </w:r>
      <w:proofErr w:type="spellEnd"/>
      <w:r w:rsidRPr="00743C63">
        <w:rPr>
          <w:i/>
          <w:iCs/>
        </w:rPr>
        <w:t xml:space="preserve"> </w:t>
      </w:r>
      <w:proofErr w:type="spellStart"/>
      <w:r w:rsidRPr="00743C63">
        <w:rPr>
          <w:i/>
          <w:iCs/>
        </w:rPr>
        <w:t>möchte</w:t>
      </w:r>
      <w:proofErr w:type="spellEnd"/>
      <w:r w:rsidRPr="00743C63">
        <w:rPr>
          <w:i/>
          <w:iCs/>
        </w:rPr>
        <w:t xml:space="preserve"> ich </w:t>
      </w:r>
      <w:proofErr w:type="spellStart"/>
      <w:r w:rsidRPr="00743C63">
        <w:rPr>
          <w:i/>
          <w:iCs/>
        </w:rPr>
        <w:t>demonstrieren</w:t>
      </w:r>
      <w:proofErr w:type="spellEnd"/>
      <w:r w:rsidRPr="00743C63">
        <w:rPr>
          <w:i/>
          <w:iCs/>
        </w:rPr>
        <w:t xml:space="preserve">, </w:t>
      </w:r>
      <w:proofErr w:type="spellStart"/>
      <w:r w:rsidRPr="00743C63">
        <w:rPr>
          <w:i/>
          <w:iCs/>
        </w:rPr>
        <w:t>dass</w:t>
      </w:r>
      <w:proofErr w:type="spellEnd"/>
      <w:r w:rsidRPr="00743C63">
        <w:rPr>
          <w:i/>
          <w:iCs/>
        </w:rPr>
        <w:t xml:space="preserve"> die Variable workplace change </w:t>
      </w:r>
      <w:proofErr w:type="spellStart"/>
      <w:r w:rsidRPr="00743C63">
        <w:rPr>
          <w:i/>
          <w:iCs/>
        </w:rPr>
        <w:t>viel</w:t>
      </w:r>
      <w:proofErr w:type="spellEnd"/>
      <w:r w:rsidRPr="00743C63">
        <w:rPr>
          <w:i/>
          <w:iCs/>
        </w:rPr>
        <w:t xml:space="preserve"> </w:t>
      </w:r>
      <w:proofErr w:type="spellStart"/>
      <w:r w:rsidRPr="00743C63">
        <w:rPr>
          <w:i/>
          <w:iCs/>
        </w:rPr>
        <w:t>stärker</w:t>
      </w:r>
      <w:proofErr w:type="spellEnd"/>
      <w:r w:rsidRPr="00743C63">
        <w:rPr>
          <w:i/>
          <w:iCs/>
        </w:rPr>
        <w:t xml:space="preserve"> </w:t>
      </w:r>
      <w:proofErr w:type="spellStart"/>
      <w:r w:rsidRPr="00743C63">
        <w:rPr>
          <w:i/>
          <w:iCs/>
        </w:rPr>
        <w:t>korelliert</w:t>
      </w:r>
      <w:proofErr w:type="spellEnd"/>
      <w:r w:rsidRPr="00743C63">
        <w:rPr>
          <w:i/>
          <w:iCs/>
        </w:rPr>
        <w:t xml:space="preserve"> </w:t>
      </w:r>
      <w:proofErr w:type="spellStart"/>
      <w:r w:rsidRPr="00743C63">
        <w:rPr>
          <w:i/>
          <w:iCs/>
        </w:rPr>
        <w:t>mit</w:t>
      </w:r>
      <w:proofErr w:type="spellEnd"/>
      <w:r w:rsidRPr="00743C63">
        <w:rPr>
          <w:i/>
          <w:iCs/>
        </w:rPr>
        <w:t xml:space="preserve"> den </w:t>
      </w:r>
      <w:proofErr w:type="spellStart"/>
      <w:r w:rsidRPr="00743C63">
        <w:rPr>
          <w:i/>
          <w:iCs/>
        </w:rPr>
        <w:t>jeweiligen</w:t>
      </w:r>
      <w:proofErr w:type="spellEnd"/>
      <w:r w:rsidRPr="00743C63">
        <w:rPr>
          <w:i/>
          <w:iCs/>
        </w:rPr>
        <w:t xml:space="preserve"> </w:t>
      </w:r>
      <w:proofErr w:type="spellStart"/>
      <w:r w:rsidRPr="00743C63">
        <w:rPr>
          <w:i/>
          <w:iCs/>
        </w:rPr>
        <w:t>Variablen</w:t>
      </w:r>
      <w:proofErr w:type="spellEnd"/>
      <w:r w:rsidRPr="00743C63">
        <w:rPr>
          <w:i/>
          <w:iCs/>
        </w:rPr>
        <w:t xml:space="preserve"> </w:t>
      </w:r>
      <w:proofErr w:type="spellStart"/>
      <w:r w:rsidRPr="00743C63">
        <w:rPr>
          <w:i/>
          <w:iCs/>
        </w:rPr>
        <w:t>als</w:t>
      </w:r>
      <w:proofErr w:type="spellEnd"/>
      <w:r w:rsidRPr="00743C63">
        <w:rPr>
          <w:i/>
          <w:iCs/>
        </w:rPr>
        <w:t xml:space="preserve"> der Corona-</w:t>
      </w:r>
      <w:proofErr w:type="spellStart"/>
      <w:r w:rsidRPr="00743C63">
        <w:rPr>
          <w:i/>
          <w:iCs/>
        </w:rPr>
        <w:t>Strenge</w:t>
      </w:r>
      <w:proofErr w:type="spellEnd"/>
      <w:r w:rsidRPr="00743C63">
        <w:rPr>
          <w:i/>
          <w:iCs/>
        </w:rPr>
        <w:t>-Index</w:t>
      </w:r>
      <w:r w:rsidR="006B6F9A" w:rsidRPr="00743C63">
        <w:rPr>
          <w:i/>
          <w:iCs/>
        </w:rPr>
        <w:t xml:space="preserve">, was </w:t>
      </w:r>
      <w:proofErr w:type="spellStart"/>
      <w:r w:rsidR="006B6F9A" w:rsidRPr="00743C63">
        <w:rPr>
          <w:i/>
          <w:iCs/>
        </w:rPr>
        <w:t>auch</w:t>
      </w:r>
      <w:proofErr w:type="spellEnd"/>
      <w:r w:rsidR="006B6F9A" w:rsidRPr="00743C63">
        <w:rPr>
          <w:i/>
          <w:iCs/>
        </w:rPr>
        <w:t xml:space="preserve"> </w:t>
      </w:r>
      <w:proofErr w:type="spellStart"/>
      <w:r w:rsidR="006B6F9A" w:rsidRPr="00743C63">
        <w:rPr>
          <w:i/>
          <w:iCs/>
        </w:rPr>
        <w:t>mit</w:t>
      </w:r>
      <w:proofErr w:type="spellEnd"/>
      <w:r w:rsidR="006B6F9A" w:rsidRPr="00743C63">
        <w:rPr>
          <w:i/>
          <w:iCs/>
        </w:rPr>
        <w:t xml:space="preserve"> dem „new </w:t>
      </w:r>
      <w:proofErr w:type="gramStart"/>
      <w:r w:rsidR="006B6F9A" w:rsidRPr="00743C63">
        <w:rPr>
          <w:i/>
          <w:iCs/>
        </w:rPr>
        <w:t xml:space="preserve">normal“ </w:t>
      </w:r>
      <w:proofErr w:type="spellStart"/>
      <w:r w:rsidR="006B6F9A" w:rsidRPr="00743C63">
        <w:rPr>
          <w:i/>
          <w:iCs/>
        </w:rPr>
        <w:t>zusammenhängt</w:t>
      </w:r>
      <w:proofErr w:type="spellEnd"/>
      <w:proofErr w:type="gramEnd"/>
      <w:r w:rsidR="006B6F9A" w:rsidRPr="00743C63">
        <w:rPr>
          <w:i/>
          <w:iCs/>
        </w:rPr>
        <w:t>.</w:t>
      </w:r>
    </w:p>
    <w:p w14:paraId="4137A40B" w14:textId="03B1F5C1" w:rsidR="001A1549" w:rsidRPr="00743C63" w:rsidRDefault="001A1549" w:rsidP="001A1549">
      <w:pPr>
        <w:pStyle w:val="Heading2"/>
      </w:pPr>
      <w:bookmarkStart w:id="174" w:name="_Toc103857067"/>
      <w:r w:rsidRPr="00743C63">
        <w:t>Using multiple regression analysis to predict the change of visit and length of stay for various places compared to a baseline</w:t>
      </w:r>
      <w:bookmarkEnd w:id="174"/>
    </w:p>
    <w:p w14:paraId="5D2D99B2" w14:textId="396E1E6D" w:rsidR="009417AD" w:rsidRPr="00743C63" w:rsidRDefault="009417AD" w:rsidP="009417AD"/>
    <w:p w14:paraId="5092107E" w14:textId="57C4E840" w:rsidR="009417AD" w:rsidRPr="00743C63" w:rsidRDefault="009417AD" w:rsidP="009417AD">
      <w:pPr>
        <w:rPr>
          <w:i/>
          <w:iCs/>
        </w:rPr>
      </w:pPr>
      <w:proofErr w:type="spellStart"/>
      <w:r w:rsidRPr="00743C63">
        <w:rPr>
          <w:i/>
          <w:iCs/>
        </w:rPr>
        <w:t>Hier</w:t>
      </w:r>
      <w:proofErr w:type="spellEnd"/>
      <w:r w:rsidRPr="00743C63">
        <w:rPr>
          <w:i/>
          <w:iCs/>
        </w:rPr>
        <w:t xml:space="preserve"> </w:t>
      </w:r>
      <w:proofErr w:type="spellStart"/>
      <w:r w:rsidRPr="00743C63">
        <w:rPr>
          <w:i/>
          <w:iCs/>
        </w:rPr>
        <w:t>würde</w:t>
      </w:r>
      <w:proofErr w:type="spellEnd"/>
      <w:r w:rsidRPr="00743C63">
        <w:rPr>
          <w:i/>
          <w:iCs/>
        </w:rPr>
        <w:t xml:space="preserve"> ich es </w:t>
      </w:r>
      <w:proofErr w:type="spellStart"/>
      <w:r w:rsidRPr="00743C63">
        <w:rPr>
          <w:i/>
          <w:iCs/>
        </w:rPr>
        <w:t>nochmal</w:t>
      </w:r>
      <w:proofErr w:type="spellEnd"/>
      <w:r w:rsidRPr="00743C63">
        <w:rPr>
          <w:i/>
          <w:iCs/>
        </w:rPr>
        <w:t xml:space="preserve"> </w:t>
      </w:r>
      <w:proofErr w:type="spellStart"/>
      <w:r w:rsidRPr="00743C63">
        <w:rPr>
          <w:i/>
          <w:iCs/>
        </w:rPr>
        <w:t>mit</w:t>
      </w:r>
      <w:proofErr w:type="spellEnd"/>
      <w:r w:rsidRPr="00743C63">
        <w:rPr>
          <w:i/>
          <w:iCs/>
        </w:rPr>
        <w:t xml:space="preserve"> </w:t>
      </w:r>
      <w:proofErr w:type="spellStart"/>
      <w:r w:rsidRPr="00743C63">
        <w:rPr>
          <w:i/>
          <w:iCs/>
        </w:rPr>
        <w:t>multipler</w:t>
      </w:r>
      <w:proofErr w:type="spellEnd"/>
      <w:r w:rsidRPr="00743C63">
        <w:rPr>
          <w:i/>
          <w:iCs/>
        </w:rPr>
        <w:t xml:space="preserve"> Regression </w:t>
      </w:r>
      <w:proofErr w:type="spellStart"/>
      <w:r w:rsidRPr="00743C63">
        <w:rPr>
          <w:i/>
          <w:iCs/>
        </w:rPr>
        <w:t>versuchen</w:t>
      </w:r>
      <w:proofErr w:type="spellEnd"/>
      <w:r w:rsidRPr="00743C63">
        <w:rPr>
          <w:i/>
          <w:iCs/>
        </w:rPr>
        <w:t xml:space="preserve"> um </w:t>
      </w:r>
      <w:proofErr w:type="spellStart"/>
      <w:r w:rsidRPr="00743C63">
        <w:rPr>
          <w:i/>
          <w:iCs/>
        </w:rPr>
        <w:t>zu</w:t>
      </w:r>
      <w:proofErr w:type="spellEnd"/>
      <w:r w:rsidRPr="00743C63">
        <w:rPr>
          <w:i/>
          <w:iCs/>
        </w:rPr>
        <w:t xml:space="preserve"> </w:t>
      </w:r>
      <w:proofErr w:type="spellStart"/>
      <w:r w:rsidRPr="00743C63">
        <w:rPr>
          <w:i/>
          <w:iCs/>
        </w:rPr>
        <w:t>schauen</w:t>
      </w:r>
      <w:proofErr w:type="spellEnd"/>
      <w:r w:rsidRPr="00743C63">
        <w:rPr>
          <w:i/>
          <w:iCs/>
        </w:rPr>
        <w:t xml:space="preserve">, </w:t>
      </w:r>
      <w:proofErr w:type="spellStart"/>
      <w:r w:rsidRPr="00743C63">
        <w:rPr>
          <w:i/>
          <w:iCs/>
        </w:rPr>
        <w:t>wie</w:t>
      </w:r>
      <w:proofErr w:type="spellEnd"/>
      <w:r w:rsidRPr="00743C63">
        <w:rPr>
          <w:i/>
          <w:iCs/>
        </w:rPr>
        <w:t xml:space="preserve"> </w:t>
      </w:r>
      <w:proofErr w:type="spellStart"/>
      <w:r w:rsidRPr="00743C63">
        <w:rPr>
          <w:i/>
          <w:iCs/>
        </w:rPr>
        <w:t>sich</w:t>
      </w:r>
      <w:proofErr w:type="spellEnd"/>
      <w:r w:rsidRPr="00743C63">
        <w:rPr>
          <w:i/>
          <w:iCs/>
        </w:rPr>
        <w:t xml:space="preserve"> die </w:t>
      </w:r>
      <w:proofErr w:type="spellStart"/>
      <w:r w:rsidRPr="00743C63">
        <w:rPr>
          <w:i/>
          <w:iCs/>
        </w:rPr>
        <w:t>Korrelationen</w:t>
      </w:r>
      <w:proofErr w:type="spellEnd"/>
      <w:r w:rsidRPr="00743C63">
        <w:rPr>
          <w:i/>
          <w:iCs/>
        </w:rPr>
        <w:t xml:space="preserve"> </w:t>
      </w:r>
      <w:proofErr w:type="spellStart"/>
      <w:r w:rsidRPr="00743C63">
        <w:rPr>
          <w:i/>
          <w:iCs/>
        </w:rPr>
        <w:t>verhalten</w:t>
      </w:r>
      <w:proofErr w:type="spellEnd"/>
      <w:r w:rsidRPr="00743C63">
        <w:rPr>
          <w:i/>
          <w:iCs/>
        </w:rPr>
        <w:t xml:space="preserve"> </w:t>
      </w:r>
      <w:proofErr w:type="spellStart"/>
      <w:r w:rsidRPr="00743C63">
        <w:rPr>
          <w:i/>
          <w:iCs/>
        </w:rPr>
        <w:t>wenn</w:t>
      </w:r>
      <w:proofErr w:type="spellEnd"/>
      <w:r w:rsidRPr="00743C63">
        <w:rPr>
          <w:i/>
          <w:iCs/>
        </w:rPr>
        <w:t xml:space="preserve"> ich </w:t>
      </w:r>
      <w:proofErr w:type="spellStart"/>
      <w:r w:rsidRPr="00743C63">
        <w:rPr>
          <w:i/>
          <w:iCs/>
        </w:rPr>
        <w:t>mehr</w:t>
      </w:r>
      <w:proofErr w:type="spellEnd"/>
      <w:r w:rsidRPr="00743C63">
        <w:rPr>
          <w:i/>
          <w:iCs/>
        </w:rPr>
        <w:t xml:space="preserve"> </w:t>
      </w:r>
      <w:proofErr w:type="spellStart"/>
      <w:r w:rsidRPr="00743C63">
        <w:rPr>
          <w:i/>
          <w:iCs/>
        </w:rPr>
        <w:t>als</w:t>
      </w:r>
      <w:proofErr w:type="spellEnd"/>
      <w:r w:rsidRPr="00743C63">
        <w:rPr>
          <w:i/>
          <w:iCs/>
        </w:rPr>
        <w:t xml:space="preserve"> </w:t>
      </w:r>
      <w:proofErr w:type="spellStart"/>
      <w:r w:rsidRPr="00743C63">
        <w:rPr>
          <w:i/>
          <w:iCs/>
        </w:rPr>
        <w:t>eine</w:t>
      </w:r>
      <w:proofErr w:type="spellEnd"/>
      <w:r w:rsidRPr="00743C63">
        <w:rPr>
          <w:i/>
          <w:iCs/>
        </w:rPr>
        <w:t xml:space="preserve"> Variable </w:t>
      </w:r>
      <w:proofErr w:type="spellStart"/>
      <w:r w:rsidRPr="00743C63">
        <w:rPr>
          <w:i/>
          <w:iCs/>
        </w:rPr>
        <w:t>verwende</w:t>
      </w:r>
      <w:proofErr w:type="spellEnd"/>
      <w:r w:rsidRPr="00743C63">
        <w:rPr>
          <w:i/>
          <w:iCs/>
        </w:rPr>
        <w:t xml:space="preserve">, um den </w:t>
      </w:r>
      <w:proofErr w:type="spellStart"/>
      <w:r w:rsidRPr="00743C63">
        <w:rPr>
          <w:i/>
          <w:iCs/>
        </w:rPr>
        <w:t>Einfluss</w:t>
      </w:r>
      <w:proofErr w:type="spellEnd"/>
      <w:r w:rsidRPr="00743C63">
        <w:rPr>
          <w:i/>
          <w:iCs/>
        </w:rPr>
        <w:t xml:space="preserve"> auf </w:t>
      </w:r>
      <w:proofErr w:type="spellStart"/>
      <w:r w:rsidRPr="00743C63">
        <w:rPr>
          <w:i/>
          <w:iCs/>
        </w:rPr>
        <w:t>eine</w:t>
      </w:r>
      <w:proofErr w:type="spellEnd"/>
      <w:r w:rsidRPr="00743C63">
        <w:rPr>
          <w:i/>
          <w:iCs/>
        </w:rPr>
        <w:t xml:space="preserve"> </w:t>
      </w:r>
      <w:proofErr w:type="spellStart"/>
      <w:r w:rsidRPr="00743C63">
        <w:rPr>
          <w:i/>
          <w:iCs/>
        </w:rPr>
        <w:t>andere</w:t>
      </w:r>
      <w:proofErr w:type="spellEnd"/>
      <w:r w:rsidRPr="00743C63">
        <w:rPr>
          <w:i/>
          <w:iCs/>
        </w:rPr>
        <w:t xml:space="preserve"> Variable </w:t>
      </w:r>
      <w:proofErr w:type="spellStart"/>
      <w:r w:rsidRPr="00743C63">
        <w:rPr>
          <w:i/>
          <w:iCs/>
        </w:rPr>
        <w:t>zu</w:t>
      </w:r>
      <w:proofErr w:type="spellEnd"/>
      <w:r w:rsidRPr="00743C63">
        <w:rPr>
          <w:i/>
          <w:iCs/>
        </w:rPr>
        <w:t xml:space="preserve"> </w:t>
      </w:r>
      <w:proofErr w:type="spellStart"/>
      <w:r w:rsidRPr="00743C63">
        <w:rPr>
          <w:i/>
          <w:iCs/>
        </w:rPr>
        <w:t>erklären</w:t>
      </w:r>
      <w:proofErr w:type="spellEnd"/>
      <w:r w:rsidRPr="00743C63">
        <w:rPr>
          <w:i/>
          <w:iCs/>
        </w:rPr>
        <w:t>.</w:t>
      </w:r>
      <w:r w:rsidR="00AE6E14" w:rsidRPr="00743C63">
        <w:rPr>
          <w:i/>
          <w:iCs/>
        </w:rPr>
        <w:t xml:space="preserve"> Den </w:t>
      </w:r>
      <w:proofErr w:type="spellStart"/>
      <w:r w:rsidR="00AE6E14" w:rsidRPr="00743C63">
        <w:rPr>
          <w:i/>
          <w:iCs/>
        </w:rPr>
        <w:t>Abschnitt</w:t>
      </w:r>
      <w:proofErr w:type="spellEnd"/>
      <w:r w:rsidR="00AE6E14" w:rsidRPr="00743C63">
        <w:rPr>
          <w:i/>
          <w:iCs/>
        </w:rPr>
        <w:t xml:space="preserve"> 4.7 </w:t>
      </w:r>
      <w:proofErr w:type="spellStart"/>
      <w:r w:rsidR="00AE6E14" w:rsidRPr="00743C63">
        <w:rPr>
          <w:i/>
          <w:iCs/>
        </w:rPr>
        <w:t>würde</w:t>
      </w:r>
      <w:proofErr w:type="spellEnd"/>
      <w:r w:rsidR="00AE6E14" w:rsidRPr="00743C63">
        <w:rPr>
          <w:i/>
          <w:iCs/>
        </w:rPr>
        <w:t xml:space="preserve"> ich </w:t>
      </w:r>
      <w:proofErr w:type="spellStart"/>
      <w:r w:rsidR="00AE6E14" w:rsidRPr="00743C63">
        <w:rPr>
          <w:i/>
          <w:iCs/>
        </w:rPr>
        <w:t>aber</w:t>
      </w:r>
      <w:proofErr w:type="spellEnd"/>
      <w:r w:rsidR="00AE6E14" w:rsidRPr="00743C63">
        <w:rPr>
          <w:i/>
          <w:iCs/>
        </w:rPr>
        <w:t xml:space="preserve"> </w:t>
      </w:r>
      <w:proofErr w:type="spellStart"/>
      <w:r w:rsidR="00AE6E14" w:rsidRPr="00743C63">
        <w:rPr>
          <w:i/>
          <w:iCs/>
        </w:rPr>
        <w:t>eher</w:t>
      </w:r>
      <w:proofErr w:type="spellEnd"/>
      <w:r w:rsidR="00AE6E14" w:rsidRPr="00743C63">
        <w:rPr>
          <w:i/>
          <w:iCs/>
        </w:rPr>
        <w:t xml:space="preserve"> </w:t>
      </w:r>
      <w:proofErr w:type="spellStart"/>
      <w:r w:rsidR="00AE6E14" w:rsidRPr="00743C63">
        <w:rPr>
          <w:i/>
          <w:iCs/>
        </w:rPr>
        <w:t>kurz</w:t>
      </w:r>
      <w:proofErr w:type="spellEnd"/>
      <w:r w:rsidR="00AE6E14" w:rsidRPr="00743C63">
        <w:rPr>
          <w:i/>
          <w:iCs/>
        </w:rPr>
        <w:t xml:space="preserve"> </w:t>
      </w:r>
      <w:proofErr w:type="spellStart"/>
      <w:r w:rsidR="00AE6E14" w:rsidRPr="00743C63">
        <w:rPr>
          <w:i/>
          <w:iCs/>
        </w:rPr>
        <w:t>halten</w:t>
      </w:r>
      <w:proofErr w:type="spellEnd"/>
      <w:r w:rsidR="00AE6E14" w:rsidRPr="00743C63">
        <w:rPr>
          <w:i/>
          <w:iCs/>
        </w:rPr>
        <w:t xml:space="preserve">, </w:t>
      </w:r>
      <w:proofErr w:type="spellStart"/>
      <w:r w:rsidR="00AE6E14" w:rsidRPr="00743C63">
        <w:rPr>
          <w:i/>
          <w:iCs/>
        </w:rPr>
        <w:t>möchte</w:t>
      </w:r>
      <w:proofErr w:type="spellEnd"/>
      <w:r w:rsidR="00AE6E14" w:rsidRPr="00743C63">
        <w:rPr>
          <w:i/>
          <w:iCs/>
        </w:rPr>
        <w:t xml:space="preserve"> </w:t>
      </w:r>
      <w:proofErr w:type="spellStart"/>
      <w:r w:rsidR="00AE6E14" w:rsidRPr="00743C63">
        <w:rPr>
          <w:i/>
          <w:iCs/>
        </w:rPr>
        <w:t>damit</w:t>
      </w:r>
      <w:proofErr w:type="spellEnd"/>
      <w:r w:rsidR="00AE6E14" w:rsidRPr="00743C63">
        <w:rPr>
          <w:i/>
          <w:iCs/>
        </w:rPr>
        <w:t xml:space="preserve"> </w:t>
      </w:r>
      <w:proofErr w:type="spellStart"/>
      <w:r w:rsidR="00AE6E14" w:rsidRPr="00743C63">
        <w:rPr>
          <w:i/>
          <w:iCs/>
        </w:rPr>
        <w:t>aber</w:t>
      </w:r>
      <w:proofErr w:type="spellEnd"/>
      <w:r w:rsidR="00AE6E14" w:rsidRPr="00743C63">
        <w:rPr>
          <w:i/>
          <w:iCs/>
        </w:rPr>
        <w:t xml:space="preserve"> </w:t>
      </w:r>
      <w:proofErr w:type="spellStart"/>
      <w:r w:rsidR="00AE6E14" w:rsidRPr="00743C63">
        <w:rPr>
          <w:i/>
          <w:iCs/>
        </w:rPr>
        <w:t>nochmal</w:t>
      </w:r>
      <w:proofErr w:type="spellEnd"/>
      <w:r w:rsidR="00AE6E14" w:rsidRPr="00743C63">
        <w:rPr>
          <w:i/>
          <w:iCs/>
        </w:rPr>
        <w:t xml:space="preserve"> </w:t>
      </w:r>
      <w:proofErr w:type="spellStart"/>
      <w:r w:rsidR="00AE6E14" w:rsidRPr="00743C63">
        <w:rPr>
          <w:i/>
          <w:iCs/>
        </w:rPr>
        <w:t>interessante</w:t>
      </w:r>
      <w:proofErr w:type="spellEnd"/>
      <w:r w:rsidR="00AE6E14" w:rsidRPr="00743C63">
        <w:rPr>
          <w:i/>
          <w:iCs/>
        </w:rPr>
        <w:t xml:space="preserve"> </w:t>
      </w:r>
      <w:proofErr w:type="spellStart"/>
      <w:r w:rsidR="00AE6E14" w:rsidRPr="00743C63">
        <w:rPr>
          <w:i/>
          <w:iCs/>
        </w:rPr>
        <w:t>Sachzusammenhänge</w:t>
      </w:r>
      <w:proofErr w:type="spellEnd"/>
      <w:r w:rsidR="00AE6E14" w:rsidRPr="00743C63">
        <w:rPr>
          <w:i/>
          <w:iCs/>
        </w:rPr>
        <w:t xml:space="preserve"> </w:t>
      </w:r>
      <w:proofErr w:type="spellStart"/>
      <w:r w:rsidR="00AE6E14" w:rsidRPr="00743C63">
        <w:rPr>
          <w:i/>
          <w:iCs/>
        </w:rPr>
        <w:t>aufzeigen</w:t>
      </w:r>
      <w:proofErr w:type="spellEnd"/>
      <w:r w:rsidR="00AE6E14" w:rsidRPr="00743C63">
        <w:rPr>
          <w:i/>
          <w:iCs/>
        </w:rPr>
        <w:t>.</w:t>
      </w:r>
    </w:p>
    <w:p w14:paraId="7907F999" w14:textId="41FF4F01" w:rsidR="005E51EA" w:rsidRPr="00743C63" w:rsidRDefault="005E51EA" w:rsidP="005E51EA"/>
    <w:p w14:paraId="0495E60A" w14:textId="08802655" w:rsidR="005E51EA" w:rsidRPr="00743C63" w:rsidRDefault="00723B17" w:rsidP="005E51EA">
      <w:pPr>
        <w:pStyle w:val="Heading3"/>
      </w:pPr>
      <w:bookmarkStart w:id="175" w:name="_Toc103857068"/>
      <w:r w:rsidRPr="00743C63">
        <w:t xml:space="preserve">Using </w:t>
      </w:r>
      <w:r w:rsidR="006F2560" w:rsidRPr="00743C63">
        <w:t>workplace change and residential change to predict certain variables</w:t>
      </w:r>
      <w:bookmarkEnd w:id="175"/>
    </w:p>
    <w:p w14:paraId="374B361D" w14:textId="5B67C8F4" w:rsidR="006F2560" w:rsidRPr="00743C63" w:rsidRDefault="006F2560" w:rsidP="006F2560"/>
    <w:p w14:paraId="3795315A" w14:textId="39211B63" w:rsidR="006F2560" w:rsidRPr="00743C63" w:rsidRDefault="006F2560" w:rsidP="006F2560">
      <w:pPr>
        <w:pStyle w:val="Heading3"/>
      </w:pPr>
      <w:bookmarkStart w:id="176" w:name="_Toc103857069"/>
      <w:r w:rsidRPr="00743C63">
        <w:t>Using workplace change and the Corona-Strength-Index to predict certain variables</w:t>
      </w:r>
      <w:bookmarkEnd w:id="176"/>
    </w:p>
    <w:p w14:paraId="4624670D" w14:textId="7D923F80" w:rsidR="00DD33F0" w:rsidRPr="00743C63" w:rsidRDefault="00DD33F0" w:rsidP="00DD33F0"/>
    <w:p w14:paraId="6E9B1346" w14:textId="40726ECF" w:rsidR="00DD33F0" w:rsidRPr="00743C63" w:rsidRDefault="00DD33F0" w:rsidP="00DD33F0">
      <w:pPr>
        <w:pStyle w:val="Heading3"/>
      </w:pPr>
      <w:bookmarkStart w:id="177" w:name="_Toc103857070"/>
      <w:r w:rsidRPr="00743C63">
        <w:lastRenderedPageBreak/>
        <w:t>Comparison</w:t>
      </w:r>
      <w:bookmarkEnd w:id="177"/>
    </w:p>
    <w:p w14:paraId="0111C0A9" w14:textId="5817451E" w:rsidR="00AE6E14" w:rsidRPr="00743C63" w:rsidRDefault="00AE6E14" w:rsidP="00AE6E14">
      <w:pPr>
        <w:rPr>
          <w:i/>
          <w:iCs/>
        </w:rPr>
      </w:pPr>
      <w:proofErr w:type="spellStart"/>
      <w:r w:rsidRPr="00743C63">
        <w:rPr>
          <w:i/>
          <w:iCs/>
        </w:rPr>
        <w:t>Hier</w:t>
      </w:r>
      <w:proofErr w:type="spellEnd"/>
      <w:r w:rsidRPr="00743C63">
        <w:rPr>
          <w:i/>
          <w:iCs/>
        </w:rPr>
        <w:t xml:space="preserve"> </w:t>
      </w:r>
      <w:proofErr w:type="spellStart"/>
      <w:r w:rsidRPr="00743C63">
        <w:rPr>
          <w:i/>
          <w:iCs/>
        </w:rPr>
        <w:t>würde</w:t>
      </w:r>
      <w:proofErr w:type="spellEnd"/>
      <w:r w:rsidRPr="00743C63">
        <w:rPr>
          <w:i/>
          <w:iCs/>
        </w:rPr>
        <w:t xml:space="preserve"> ich </w:t>
      </w:r>
      <w:proofErr w:type="spellStart"/>
      <w:r w:rsidRPr="00743C63">
        <w:rPr>
          <w:i/>
          <w:iCs/>
        </w:rPr>
        <w:t>nochmal</w:t>
      </w:r>
      <w:proofErr w:type="spellEnd"/>
      <w:r w:rsidRPr="00743C63">
        <w:rPr>
          <w:i/>
          <w:iCs/>
        </w:rPr>
        <w:t xml:space="preserve"> </w:t>
      </w:r>
      <w:proofErr w:type="spellStart"/>
      <w:r w:rsidRPr="00743C63">
        <w:rPr>
          <w:i/>
          <w:iCs/>
        </w:rPr>
        <w:t>meine</w:t>
      </w:r>
      <w:proofErr w:type="spellEnd"/>
      <w:r w:rsidRPr="00743C63">
        <w:rPr>
          <w:i/>
          <w:iCs/>
        </w:rPr>
        <w:t xml:space="preserve"> </w:t>
      </w:r>
      <w:proofErr w:type="spellStart"/>
      <w:r w:rsidRPr="00743C63">
        <w:rPr>
          <w:i/>
          <w:iCs/>
        </w:rPr>
        <w:t>multiplen</w:t>
      </w:r>
      <w:proofErr w:type="spellEnd"/>
      <w:r w:rsidRPr="00743C63">
        <w:rPr>
          <w:i/>
          <w:iCs/>
        </w:rPr>
        <w:t xml:space="preserve"> </w:t>
      </w:r>
      <w:proofErr w:type="spellStart"/>
      <w:r w:rsidRPr="00743C63">
        <w:rPr>
          <w:i/>
          <w:iCs/>
        </w:rPr>
        <w:t>Korrelationsanalysen</w:t>
      </w:r>
      <w:proofErr w:type="spellEnd"/>
      <w:r w:rsidRPr="00743C63">
        <w:rPr>
          <w:i/>
          <w:iCs/>
        </w:rPr>
        <w:t xml:space="preserve"> </w:t>
      </w:r>
      <w:proofErr w:type="spellStart"/>
      <w:r w:rsidRPr="00743C63">
        <w:rPr>
          <w:i/>
          <w:iCs/>
        </w:rPr>
        <w:t>grob</w:t>
      </w:r>
      <w:proofErr w:type="spellEnd"/>
      <w:r w:rsidRPr="00743C63">
        <w:rPr>
          <w:i/>
          <w:iCs/>
        </w:rPr>
        <w:t xml:space="preserve"> </w:t>
      </w:r>
      <w:proofErr w:type="spellStart"/>
      <w:r w:rsidRPr="00743C63">
        <w:rPr>
          <w:i/>
          <w:iCs/>
        </w:rPr>
        <w:t>miteinander</w:t>
      </w:r>
      <w:proofErr w:type="spellEnd"/>
      <w:r w:rsidRPr="00743C63">
        <w:rPr>
          <w:i/>
          <w:iCs/>
        </w:rPr>
        <w:t xml:space="preserve"> </w:t>
      </w:r>
      <w:proofErr w:type="spellStart"/>
      <w:r w:rsidRPr="00743C63">
        <w:rPr>
          <w:i/>
          <w:iCs/>
        </w:rPr>
        <w:t>vergleichen</w:t>
      </w:r>
      <w:proofErr w:type="spellEnd"/>
      <w:r w:rsidRPr="00743C63">
        <w:rPr>
          <w:i/>
          <w:iCs/>
        </w:rPr>
        <w:t xml:space="preserve"> und </w:t>
      </w:r>
      <w:proofErr w:type="spellStart"/>
      <w:r w:rsidRPr="00743C63">
        <w:rPr>
          <w:i/>
          <w:iCs/>
        </w:rPr>
        <w:t>beurteilen</w:t>
      </w:r>
      <w:proofErr w:type="spellEnd"/>
      <w:r w:rsidRPr="00743C63">
        <w:rPr>
          <w:i/>
          <w:iCs/>
        </w:rPr>
        <w:t>.</w:t>
      </w:r>
    </w:p>
    <w:p w14:paraId="435E2096" w14:textId="0D14E619" w:rsidR="008E4AB8" w:rsidRPr="00743C63" w:rsidRDefault="008E4AB8" w:rsidP="008E4AB8"/>
    <w:p w14:paraId="58913A42" w14:textId="5A96AD83" w:rsidR="00B874CD" w:rsidRPr="00743C63" w:rsidRDefault="008E4AB8" w:rsidP="00B874CD">
      <w:pPr>
        <w:pStyle w:val="Heading1"/>
      </w:pPr>
      <w:bookmarkStart w:id="178" w:name="_Toc103857071"/>
      <w:r w:rsidRPr="00743C63">
        <w:t>Results</w:t>
      </w:r>
      <w:bookmarkEnd w:id="178"/>
    </w:p>
    <w:p w14:paraId="618B6416" w14:textId="46479E0D" w:rsidR="00AD2FA7" w:rsidRPr="00743C63" w:rsidRDefault="00CE0413" w:rsidP="00AD2FA7">
      <w:pPr>
        <w:rPr>
          <w:i/>
          <w:iCs/>
        </w:rPr>
      </w:pPr>
      <w:proofErr w:type="spellStart"/>
      <w:r w:rsidRPr="00743C63">
        <w:rPr>
          <w:i/>
          <w:iCs/>
        </w:rPr>
        <w:t>Hier</w:t>
      </w:r>
      <w:proofErr w:type="spellEnd"/>
      <w:r w:rsidRPr="00743C63">
        <w:rPr>
          <w:i/>
          <w:iCs/>
        </w:rPr>
        <w:t xml:space="preserve"> </w:t>
      </w:r>
      <w:proofErr w:type="spellStart"/>
      <w:r w:rsidRPr="00743C63">
        <w:rPr>
          <w:i/>
          <w:iCs/>
        </w:rPr>
        <w:t>kommt</w:t>
      </w:r>
      <w:proofErr w:type="spellEnd"/>
      <w:r w:rsidRPr="00743C63">
        <w:rPr>
          <w:i/>
          <w:iCs/>
        </w:rPr>
        <w:t xml:space="preserve"> die Interpretation </w:t>
      </w:r>
      <w:proofErr w:type="spellStart"/>
      <w:r w:rsidRPr="00743C63">
        <w:rPr>
          <w:i/>
          <w:iCs/>
        </w:rPr>
        <w:t>meiner</w:t>
      </w:r>
      <w:proofErr w:type="spellEnd"/>
      <w:r w:rsidRPr="00743C63">
        <w:rPr>
          <w:i/>
          <w:iCs/>
        </w:rPr>
        <w:t xml:space="preserve"> </w:t>
      </w:r>
      <w:proofErr w:type="spellStart"/>
      <w:r w:rsidRPr="00743C63">
        <w:rPr>
          <w:i/>
          <w:iCs/>
        </w:rPr>
        <w:t>Ergebnisse</w:t>
      </w:r>
      <w:proofErr w:type="spellEnd"/>
      <w:r w:rsidRPr="00743C63">
        <w:rPr>
          <w:i/>
          <w:iCs/>
        </w:rPr>
        <w:t>.</w:t>
      </w:r>
    </w:p>
    <w:p w14:paraId="599A7F01" w14:textId="3A94752A" w:rsidR="00B874CD" w:rsidRPr="00743C63" w:rsidRDefault="00B874CD" w:rsidP="00B874CD">
      <w:pPr>
        <w:pStyle w:val="Heading1"/>
      </w:pPr>
      <w:bookmarkStart w:id="179" w:name="_Toc103857072"/>
      <w:r w:rsidRPr="00743C63">
        <w:t>Conclusion</w:t>
      </w:r>
      <w:bookmarkEnd w:id="179"/>
    </w:p>
    <w:p w14:paraId="756A4F0C" w14:textId="19F4F4A2" w:rsidR="0086430B" w:rsidRPr="00743C63" w:rsidRDefault="0086430B" w:rsidP="008E4AB8">
      <w:pPr>
        <w:rPr>
          <w:i/>
          <w:iCs/>
        </w:rPr>
      </w:pPr>
      <w:proofErr w:type="spellStart"/>
      <w:r w:rsidRPr="00743C63">
        <w:rPr>
          <w:i/>
          <w:iCs/>
        </w:rPr>
        <w:t>Hier</w:t>
      </w:r>
      <w:proofErr w:type="spellEnd"/>
      <w:r w:rsidRPr="00743C63">
        <w:rPr>
          <w:i/>
          <w:iCs/>
        </w:rPr>
        <w:t xml:space="preserve"> </w:t>
      </w:r>
      <w:proofErr w:type="spellStart"/>
      <w:r w:rsidRPr="00743C63">
        <w:rPr>
          <w:i/>
          <w:iCs/>
        </w:rPr>
        <w:t>habe</w:t>
      </w:r>
      <w:proofErr w:type="spellEnd"/>
      <w:r w:rsidRPr="00743C63">
        <w:rPr>
          <w:i/>
          <w:iCs/>
        </w:rPr>
        <w:t xml:space="preserve"> ich </w:t>
      </w:r>
      <w:proofErr w:type="spellStart"/>
      <w:r w:rsidRPr="00743C63">
        <w:rPr>
          <w:i/>
          <w:iCs/>
        </w:rPr>
        <w:t>vor</w:t>
      </w:r>
      <w:proofErr w:type="spellEnd"/>
      <w:r w:rsidRPr="00743C63">
        <w:rPr>
          <w:i/>
          <w:iCs/>
        </w:rPr>
        <w:t xml:space="preserve">, </w:t>
      </w:r>
      <w:proofErr w:type="spellStart"/>
      <w:r w:rsidRPr="00743C63">
        <w:rPr>
          <w:i/>
          <w:iCs/>
        </w:rPr>
        <w:t>meine</w:t>
      </w:r>
      <w:proofErr w:type="spellEnd"/>
      <w:r w:rsidRPr="00743C63">
        <w:rPr>
          <w:i/>
          <w:iCs/>
        </w:rPr>
        <w:t xml:space="preserve"> </w:t>
      </w:r>
      <w:proofErr w:type="spellStart"/>
      <w:r w:rsidRPr="00743C63">
        <w:rPr>
          <w:i/>
          <w:iCs/>
        </w:rPr>
        <w:t>Ergebnisse</w:t>
      </w:r>
      <w:proofErr w:type="spellEnd"/>
      <w:r w:rsidRPr="00743C63">
        <w:rPr>
          <w:i/>
          <w:iCs/>
        </w:rPr>
        <w:t xml:space="preserve"> </w:t>
      </w:r>
      <w:proofErr w:type="spellStart"/>
      <w:r w:rsidRPr="00743C63">
        <w:rPr>
          <w:i/>
          <w:iCs/>
        </w:rPr>
        <w:t>nochmal</w:t>
      </w:r>
      <w:proofErr w:type="spellEnd"/>
      <w:r w:rsidRPr="00743C63">
        <w:rPr>
          <w:i/>
          <w:iCs/>
        </w:rPr>
        <w:t xml:space="preserve"> </w:t>
      </w:r>
      <w:proofErr w:type="spellStart"/>
      <w:r w:rsidRPr="00743C63">
        <w:rPr>
          <w:i/>
          <w:iCs/>
        </w:rPr>
        <w:t>kompakt</w:t>
      </w:r>
      <w:proofErr w:type="spellEnd"/>
      <w:r w:rsidRPr="00743C63">
        <w:rPr>
          <w:i/>
          <w:iCs/>
        </w:rPr>
        <w:t xml:space="preserve"> </w:t>
      </w:r>
      <w:proofErr w:type="spellStart"/>
      <w:r w:rsidRPr="00743C63">
        <w:rPr>
          <w:i/>
          <w:iCs/>
        </w:rPr>
        <w:t>zusammenzufassen</w:t>
      </w:r>
      <w:proofErr w:type="spellEnd"/>
      <w:r w:rsidRPr="00743C63">
        <w:rPr>
          <w:i/>
          <w:iCs/>
        </w:rPr>
        <w:t xml:space="preserve"> und </w:t>
      </w:r>
      <w:proofErr w:type="spellStart"/>
      <w:r w:rsidRPr="00743C63">
        <w:rPr>
          <w:i/>
          <w:iCs/>
        </w:rPr>
        <w:t>vor</w:t>
      </w:r>
      <w:proofErr w:type="spellEnd"/>
      <w:r w:rsidRPr="00743C63">
        <w:rPr>
          <w:i/>
          <w:iCs/>
        </w:rPr>
        <w:t xml:space="preserve"> </w:t>
      </w:r>
      <w:proofErr w:type="spellStart"/>
      <w:r w:rsidRPr="00743C63">
        <w:rPr>
          <w:i/>
          <w:iCs/>
        </w:rPr>
        <w:t>allem</w:t>
      </w:r>
      <w:proofErr w:type="spellEnd"/>
      <w:r w:rsidR="00EF3B8E" w:rsidRPr="00743C63">
        <w:rPr>
          <w:i/>
          <w:iCs/>
        </w:rPr>
        <w:t xml:space="preserve"> </w:t>
      </w:r>
      <w:proofErr w:type="spellStart"/>
      <w:r w:rsidR="00EF3B8E" w:rsidRPr="00743C63">
        <w:rPr>
          <w:i/>
          <w:iCs/>
        </w:rPr>
        <w:t>verstärkt</w:t>
      </w:r>
      <w:proofErr w:type="spellEnd"/>
      <w:r w:rsidRPr="00743C63">
        <w:rPr>
          <w:i/>
          <w:iCs/>
        </w:rPr>
        <w:t xml:space="preserve"> </w:t>
      </w:r>
      <w:proofErr w:type="spellStart"/>
      <w:r w:rsidR="00FF0D93" w:rsidRPr="00743C63">
        <w:rPr>
          <w:i/>
          <w:iCs/>
        </w:rPr>
        <w:t>mit</w:t>
      </w:r>
      <w:proofErr w:type="spellEnd"/>
      <w:r w:rsidR="00FF0D93" w:rsidRPr="00743C63">
        <w:rPr>
          <w:i/>
          <w:iCs/>
        </w:rPr>
        <w:t xml:space="preserve"> </w:t>
      </w:r>
      <w:proofErr w:type="spellStart"/>
      <w:r w:rsidR="00FF0D93" w:rsidRPr="00743C63">
        <w:rPr>
          <w:i/>
          <w:iCs/>
        </w:rPr>
        <w:t>meinen</w:t>
      </w:r>
      <w:proofErr w:type="spellEnd"/>
      <w:r w:rsidR="00FF0D93" w:rsidRPr="00743C63">
        <w:rPr>
          <w:i/>
          <w:iCs/>
        </w:rPr>
        <w:t xml:space="preserve"> </w:t>
      </w:r>
      <w:proofErr w:type="spellStart"/>
      <w:r w:rsidR="00FF0D93" w:rsidRPr="00743C63">
        <w:rPr>
          <w:i/>
          <w:iCs/>
        </w:rPr>
        <w:t>Forschungsfragen</w:t>
      </w:r>
      <w:proofErr w:type="spellEnd"/>
      <w:r w:rsidR="00FF0D93" w:rsidRPr="00743C63">
        <w:rPr>
          <w:i/>
          <w:iCs/>
        </w:rPr>
        <w:t xml:space="preserve"> in </w:t>
      </w:r>
      <w:proofErr w:type="spellStart"/>
      <w:r w:rsidR="00FF0D93" w:rsidRPr="00743C63">
        <w:rPr>
          <w:i/>
          <w:iCs/>
        </w:rPr>
        <w:t>Zusammenhang</w:t>
      </w:r>
      <w:proofErr w:type="spellEnd"/>
      <w:r w:rsidR="00FF0D93" w:rsidRPr="00743C63">
        <w:rPr>
          <w:i/>
          <w:iCs/>
        </w:rPr>
        <w:t xml:space="preserve"> </w:t>
      </w:r>
      <w:proofErr w:type="spellStart"/>
      <w:r w:rsidR="00FF0D93" w:rsidRPr="00743C63">
        <w:rPr>
          <w:i/>
          <w:iCs/>
        </w:rPr>
        <w:t>zu</w:t>
      </w:r>
      <w:proofErr w:type="spellEnd"/>
      <w:r w:rsidR="00FF0D93" w:rsidRPr="00743C63">
        <w:rPr>
          <w:i/>
          <w:iCs/>
        </w:rPr>
        <w:t xml:space="preserve"> </w:t>
      </w:r>
      <w:proofErr w:type="spellStart"/>
      <w:r w:rsidR="00FF0D93" w:rsidRPr="00743C63">
        <w:rPr>
          <w:i/>
          <w:iCs/>
        </w:rPr>
        <w:t>bringen</w:t>
      </w:r>
      <w:proofErr w:type="spellEnd"/>
      <w:r w:rsidR="00FF0D93" w:rsidRPr="00743C63">
        <w:rPr>
          <w:i/>
          <w:iCs/>
        </w:rPr>
        <w:t xml:space="preserve">. Ich </w:t>
      </w:r>
      <w:proofErr w:type="spellStart"/>
      <w:r w:rsidR="00FF0D93" w:rsidRPr="00743C63">
        <w:rPr>
          <w:i/>
          <w:iCs/>
        </w:rPr>
        <w:t>hier</w:t>
      </w:r>
      <w:proofErr w:type="spellEnd"/>
      <w:r w:rsidR="00FF0D93" w:rsidRPr="00743C63">
        <w:rPr>
          <w:i/>
          <w:iCs/>
        </w:rPr>
        <w:t xml:space="preserve"> </w:t>
      </w:r>
      <w:proofErr w:type="spellStart"/>
      <w:r w:rsidR="00FF0D93" w:rsidRPr="00743C63">
        <w:rPr>
          <w:i/>
          <w:iCs/>
        </w:rPr>
        <w:t>nochmal</w:t>
      </w:r>
      <w:proofErr w:type="spellEnd"/>
      <w:r w:rsidR="00FF0D93" w:rsidRPr="00743C63">
        <w:rPr>
          <w:i/>
          <w:iCs/>
        </w:rPr>
        <w:t xml:space="preserve"> </w:t>
      </w:r>
      <w:proofErr w:type="spellStart"/>
      <w:r w:rsidR="00FF0D93" w:rsidRPr="00743C63">
        <w:rPr>
          <w:i/>
          <w:iCs/>
        </w:rPr>
        <w:t>verstärkt</w:t>
      </w:r>
      <w:proofErr w:type="spellEnd"/>
      <w:r w:rsidRPr="00743C63">
        <w:rPr>
          <w:i/>
          <w:iCs/>
        </w:rPr>
        <w:t xml:space="preserve"> </w:t>
      </w:r>
      <w:r w:rsidR="00FF0D93" w:rsidRPr="00743C63">
        <w:rPr>
          <w:i/>
          <w:iCs/>
        </w:rPr>
        <w:t xml:space="preserve">auf </w:t>
      </w:r>
      <w:proofErr w:type="spellStart"/>
      <w:r w:rsidRPr="00743C63">
        <w:rPr>
          <w:i/>
          <w:iCs/>
        </w:rPr>
        <w:t>meine</w:t>
      </w:r>
      <w:proofErr w:type="spellEnd"/>
      <w:r w:rsidRPr="00743C63">
        <w:rPr>
          <w:i/>
          <w:iCs/>
        </w:rPr>
        <w:t xml:space="preserve"> </w:t>
      </w:r>
      <w:proofErr w:type="spellStart"/>
      <w:r w:rsidRPr="00743C63">
        <w:rPr>
          <w:i/>
          <w:iCs/>
        </w:rPr>
        <w:t>letzte</w:t>
      </w:r>
      <w:proofErr w:type="spellEnd"/>
      <w:r w:rsidRPr="00743C63">
        <w:rPr>
          <w:i/>
          <w:iCs/>
        </w:rPr>
        <w:t xml:space="preserve"> </w:t>
      </w:r>
      <w:proofErr w:type="spellStart"/>
      <w:r w:rsidRPr="00743C63">
        <w:rPr>
          <w:i/>
          <w:iCs/>
        </w:rPr>
        <w:t>Forschungsfrage</w:t>
      </w:r>
      <w:proofErr w:type="spellEnd"/>
      <w:r w:rsidRPr="00743C63">
        <w:rPr>
          <w:i/>
          <w:iCs/>
        </w:rPr>
        <w:t xml:space="preserve"> </w:t>
      </w:r>
      <w:proofErr w:type="spellStart"/>
      <w:r w:rsidRPr="00743C63">
        <w:rPr>
          <w:i/>
          <w:iCs/>
        </w:rPr>
        <w:t>eingehen</w:t>
      </w:r>
      <w:proofErr w:type="spellEnd"/>
      <w:r w:rsidRPr="00743C63">
        <w:rPr>
          <w:i/>
          <w:iCs/>
        </w:rPr>
        <w:t xml:space="preserve"> „potential long term effects</w:t>
      </w:r>
      <w:r w:rsidR="00EF3B8E" w:rsidRPr="00743C63">
        <w:rPr>
          <w:i/>
          <w:iCs/>
        </w:rPr>
        <w:t xml:space="preserve"> on mobility </w:t>
      </w:r>
      <w:proofErr w:type="gramStart"/>
      <w:r w:rsidR="00EF3B8E" w:rsidRPr="00743C63">
        <w:rPr>
          <w:i/>
          <w:iCs/>
        </w:rPr>
        <w:t>decisions“</w:t>
      </w:r>
      <w:proofErr w:type="gramEnd"/>
      <w:r w:rsidR="00EF3B8E" w:rsidRPr="00743C63">
        <w:rPr>
          <w:i/>
          <w:iCs/>
        </w:rPr>
        <w:t>.</w:t>
      </w:r>
      <w:r w:rsidR="00EF3B8E" w:rsidRPr="00743C63">
        <w:t xml:space="preserve"> </w:t>
      </w:r>
      <w:r w:rsidR="00EF3B8E" w:rsidRPr="00743C63">
        <w:rPr>
          <w:i/>
          <w:iCs/>
        </w:rPr>
        <w:t xml:space="preserve">Bei </w:t>
      </w:r>
      <w:proofErr w:type="spellStart"/>
      <w:r w:rsidR="00EF3B8E" w:rsidRPr="00743C63">
        <w:rPr>
          <w:i/>
          <w:iCs/>
        </w:rPr>
        <w:t>meinen</w:t>
      </w:r>
      <w:proofErr w:type="spellEnd"/>
      <w:r w:rsidR="00EF3B8E" w:rsidRPr="00743C63">
        <w:rPr>
          <w:i/>
          <w:iCs/>
        </w:rPr>
        <w:t xml:space="preserve"> </w:t>
      </w:r>
      <w:proofErr w:type="spellStart"/>
      <w:r w:rsidR="00EF3B8E" w:rsidRPr="00743C63">
        <w:rPr>
          <w:i/>
          <w:iCs/>
        </w:rPr>
        <w:t>Datenanalysen</w:t>
      </w:r>
      <w:proofErr w:type="spellEnd"/>
      <w:r w:rsidR="00EF3B8E" w:rsidRPr="00743C63">
        <w:rPr>
          <w:i/>
          <w:iCs/>
        </w:rPr>
        <w:t xml:space="preserve"> </w:t>
      </w:r>
      <w:proofErr w:type="spellStart"/>
      <w:r w:rsidR="00EF3B8E" w:rsidRPr="00743C63">
        <w:rPr>
          <w:i/>
          <w:iCs/>
        </w:rPr>
        <w:t>sind</w:t>
      </w:r>
      <w:proofErr w:type="spellEnd"/>
      <w:r w:rsidR="00EF3B8E" w:rsidRPr="00743C63">
        <w:rPr>
          <w:i/>
          <w:iCs/>
        </w:rPr>
        <w:t xml:space="preserve"> mir </w:t>
      </w:r>
      <w:proofErr w:type="spellStart"/>
      <w:r w:rsidR="00EF3B8E" w:rsidRPr="00743C63">
        <w:rPr>
          <w:i/>
          <w:iCs/>
        </w:rPr>
        <w:t>einige</w:t>
      </w:r>
      <w:proofErr w:type="spellEnd"/>
      <w:r w:rsidR="00EF3B8E" w:rsidRPr="00743C63">
        <w:rPr>
          <w:i/>
          <w:iCs/>
        </w:rPr>
        <w:t xml:space="preserve"> Trends </w:t>
      </w:r>
      <w:proofErr w:type="spellStart"/>
      <w:r w:rsidR="00EF3B8E" w:rsidRPr="00743C63">
        <w:rPr>
          <w:i/>
          <w:iCs/>
        </w:rPr>
        <w:t>aufgefallen</w:t>
      </w:r>
      <w:proofErr w:type="spellEnd"/>
      <w:r w:rsidR="00EF3B8E" w:rsidRPr="00743C63">
        <w:rPr>
          <w:i/>
          <w:iCs/>
        </w:rPr>
        <w:t xml:space="preserve">, und die </w:t>
      </w:r>
      <w:proofErr w:type="spellStart"/>
      <w:r w:rsidR="00EF3B8E" w:rsidRPr="00743C63">
        <w:rPr>
          <w:i/>
          <w:iCs/>
        </w:rPr>
        <w:t>möchte</w:t>
      </w:r>
      <w:proofErr w:type="spellEnd"/>
      <w:r w:rsidR="00EF3B8E" w:rsidRPr="00743C63">
        <w:rPr>
          <w:i/>
          <w:iCs/>
        </w:rPr>
        <w:t xml:space="preserve"> ich </w:t>
      </w:r>
      <w:proofErr w:type="spellStart"/>
      <w:r w:rsidR="00EF3B8E" w:rsidRPr="00743C63">
        <w:rPr>
          <w:i/>
          <w:iCs/>
        </w:rPr>
        <w:t>hier</w:t>
      </w:r>
      <w:proofErr w:type="spellEnd"/>
      <w:r w:rsidR="00EF3B8E" w:rsidRPr="00743C63">
        <w:rPr>
          <w:i/>
          <w:iCs/>
        </w:rPr>
        <w:t xml:space="preserve"> </w:t>
      </w:r>
      <w:proofErr w:type="spellStart"/>
      <w:r w:rsidR="00EF3B8E" w:rsidRPr="00743C63">
        <w:rPr>
          <w:i/>
          <w:iCs/>
        </w:rPr>
        <w:t>nochmal</w:t>
      </w:r>
      <w:proofErr w:type="spellEnd"/>
      <w:r w:rsidR="00EF3B8E" w:rsidRPr="00743C63">
        <w:rPr>
          <w:i/>
          <w:iCs/>
        </w:rPr>
        <w:t xml:space="preserve"> </w:t>
      </w:r>
      <w:proofErr w:type="spellStart"/>
      <w:r w:rsidR="00EF3B8E" w:rsidRPr="00743C63">
        <w:rPr>
          <w:i/>
          <w:iCs/>
        </w:rPr>
        <w:t>kurz</w:t>
      </w:r>
      <w:proofErr w:type="spellEnd"/>
      <w:r w:rsidR="00EF3B8E" w:rsidRPr="00743C63">
        <w:rPr>
          <w:i/>
          <w:iCs/>
        </w:rPr>
        <w:t xml:space="preserve"> </w:t>
      </w:r>
      <w:proofErr w:type="spellStart"/>
      <w:r w:rsidR="00EF3B8E" w:rsidRPr="00743C63">
        <w:rPr>
          <w:i/>
          <w:iCs/>
        </w:rPr>
        <w:t>erläutern</w:t>
      </w:r>
      <w:proofErr w:type="spellEnd"/>
      <w:r w:rsidR="00EF3B8E" w:rsidRPr="00743C63">
        <w:rPr>
          <w:i/>
          <w:iCs/>
        </w:rPr>
        <w:t xml:space="preserve">, da </w:t>
      </w:r>
      <w:proofErr w:type="spellStart"/>
      <w:r w:rsidR="00EF3B8E" w:rsidRPr="00743C63">
        <w:rPr>
          <w:i/>
          <w:iCs/>
        </w:rPr>
        <w:t>diese</w:t>
      </w:r>
      <w:proofErr w:type="spellEnd"/>
      <w:r w:rsidR="00EF3B8E" w:rsidRPr="00743C63">
        <w:rPr>
          <w:i/>
          <w:iCs/>
        </w:rPr>
        <w:t xml:space="preserve"> </w:t>
      </w:r>
      <w:proofErr w:type="spellStart"/>
      <w:r w:rsidR="00EF3B8E" w:rsidRPr="00743C63">
        <w:rPr>
          <w:i/>
          <w:iCs/>
        </w:rPr>
        <w:t>eventuell</w:t>
      </w:r>
      <w:proofErr w:type="spellEnd"/>
      <w:r w:rsidR="00EF3B8E" w:rsidRPr="00743C63">
        <w:rPr>
          <w:i/>
          <w:iCs/>
        </w:rPr>
        <w:t xml:space="preserve"> </w:t>
      </w:r>
      <w:proofErr w:type="spellStart"/>
      <w:r w:rsidR="00EF3B8E" w:rsidRPr="00743C63">
        <w:rPr>
          <w:i/>
          <w:iCs/>
        </w:rPr>
        <w:t>Aufschluss</w:t>
      </w:r>
      <w:proofErr w:type="spellEnd"/>
      <w:r w:rsidR="00EF3B8E" w:rsidRPr="00743C63">
        <w:rPr>
          <w:i/>
          <w:iCs/>
        </w:rPr>
        <w:t xml:space="preserve"> </w:t>
      </w:r>
      <w:proofErr w:type="spellStart"/>
      <w:r w:rsidR="00EF3B8E" w:rsidRPr="00743C63">
        <w:rPr>
          <w:i/>
          <w:iCs/>
        </w:rPr>
        <w:t>geben</w:t>
      </w:r>
      <w:proofErr w:type="spellEnd"/>
      <w:r w:rsidR="00EF3B8E" w:rsidRPr="00743C63">
        <w:rPr>
          <w:i/>
          <w:iCs/>
        </w:rPr>
        <w:t xml:space="preserve"> </w:t>
      </w:r>
      <w:proofErr w:type="spellStart"/>
      <w:r w:rsidR="00EF3B8E" w:rsidRPr="00743C63">
        <w:rPr>
          <w:i/>
          <w:iCs/>
        </w:rPr>
        <w:t>können</w:t>
      </w:r>
      <w:proofErr w:type="spellEnd"/>
      <w:r w:rsidR="00EF3B8E" w:rsidRPr="00743C63">
        <w:rPr>
          <w:i/>
          <w:iCs/>
        </w:rPr>
        <w:t xml:space="preserve"> </w:t>
      </w:r>
      <w:proofErr w:type="spellStart"/>
      <w:r w:rsidR="00EF3B8E" w:rsidRPr="00743C63">
        <w:rPr>
          <w:i/>
          <w:iCs/>
        </w:rPr>
        <w:t>über</w:t>
      </w:r>
      <w:proofErr w:type="spellEnd"/>
      <w:r w:rsidR="00EF3B8E" w:rsidRPr="00743C63">
        <w:rPr>
          <w:i/>
          <w:iCs/>
        </w:rPr>
        <w:t xml:space="preserve"> </w:t>
      </w:r>
      <w:proofErr w:type="spellStart"/>
      <w:r w:rsidR="00EF3B8E" w:rsidRPr="00743C63">
        <w:rPr>
          <w:i/>
          <w:iCs/>
        </w:rPr>
        <w:t>zukünftige</w:t>
      </w:r>
      <w:proofErr w:type="spellEnd"/>
      <w:r w:rsidR="00EF3B8E" w:rsidRPr="00743C63">
        <w:rPr>
          <w:i/>
          <w:iCs/>
        </w:rPr>
        <w:t xml:space="preserve"> </w:t>
      </w:r>
      <w:proofErr w:type="spellStart"/>
      <w:r w:rsidR="00EF3B8E" w:rsidRPr="00743C63">
        <w:rPr>
          <w:i/>
          <w:iCs/>
        </w:rPr>
        <w:t>Entwicklungen</w:t>
      </w:r>
      <w:proofErr w:type="spellEnd"/>
      <w:r w:rsidR="00FF0D93" w:rsidRPr="00743C63">
        <w:rPr>
          <w:i/>
          <w:iCs/>
        </w:rPr>
        <w:t xml:space="preserve"> und </w:t>
      </w:r>
      <w:proofErr w:type="spellStart"/>
      <w:r w:rsidR="00FF0D93" w:rsidRPr="00743C63">
        <w:rPr>
          <w:i/>
          <w:iCs/>
        </w:rPr>
        <w:t>eventuell</w:t>
      </w:r>
      <w:proofErr w:type="spellEnd"/>
      <w:r w:rsidR="00FF0D93" w:rsidRPr="00743C63">
        <w:rPr>
          <w:i/>
          <w:iCs/>
        </w:rPr>
        <w:t xml:space="preserve"> </w:t>
      </w:r>
      <w:proofErr w:type="spellStart"/>
      <w:r w:rsidR="00FF0D93" w:rsidRPr="00743C63">
        <w:rPr>
          <w:i/>
          <w:iCs/>
        </w:rPr>
        <w:t>einen</w:t>
      </w:r>
      <w:proofErr w:type="spellEnd"/>
      <w:r w:rsidR="00FF0D93" w:rsidRPr="00743C63">
        <w:rPr>
          <w:i/>
          <w:iCs/>
        </w:rPr>
        <w:t xml:space="preserve"> Outlook </w:t>
      </w:r>
      <w:proofErr w:type="spellStart"/>
      <w:r w:rsidR="00FF0D93" w:rsidRPr="00743C63">
        <w:rPr>
          <w:i/>
          <w:iCs/>
        </w:rPr>
        <w:t>geben</w:t>
      </w:r>
      <w:proofErr w:type="spellEnd"/>
      <w:r w:rsidR="00FF0D93" w:rsidRPr="00743C63">
        <w:rPr>
          <w:i/>
          <w:iCs/>
        </w:rPr>
        <w:t>.</w:t>
      </w:r>
    </w:p>
    <w:p w14:paraId="13EE32C2" w14:textId="77777777" w:rsidR="008E4AB8" w:rsidRPr="00743C63" w:rsidRDefault="008E4AB8" w:rsidP="008E4AB8"/>
    <w:p w14:paraId="70EDD7D8" w14:textId="34D3F8D3" w:rsidR="00E2569E" w:rsidRPr="00743C63" w:rsidRDefault="00E2569E" w:rsidP="00E2569E"/>
    <w:p w14:paraId="42FD8EC5" w14:textId="77777777" w:rsidR="004050E2" w:rsidRPr="00743C63" w:rsidRDefault="004050E2" w:rsidP="004050E2">
      <w:pPr>
        <w:pStyle w:val="Heading1"/>
        <w:numPr>
          <w:ilvl w:val="0"/>
          <w:numId w:val="0"/>
        </w:numPr>
        <w:ind w:left="432" w:hanging="432"/>
      </w:pPr>
    </w:p>
    <w:p w14:paraId="3DD74D88" w14:textId="77777777" w:rsidR="00E2569E" w:rsidRPr="00743C63" w:rsidRDefault="00E2569E" w:rsidP="00E2569E">
      <w:pPr>
        <w:pStyle w:val="Heading1"/>
        <w:numPr>
          <w:ilvl w:val="0"/>
          <w:numId w:val="0"/>
        </w:numPr>
        <w:ind w:left="432" w:hanging="432"/>
      </w:pPr>
    </w:p>
    <w:p w14:paraId="406FF8E9" w14:textId="77777777" w:rsidR="00BF49B9" w:rsidRPr="00743C63" w:rsidRDefault="00BF49B9" w:rsidP="00BF49B9"/>
    <w:p w14:paraId="712CA21A" w14:textId="77777777" w:rsidR="001E55B6" w:rsidRPr="00743C63" w:rsidRDefault="001E55B6" w:rsidP="00BF49B9"/>
    <w:p w14:paraId="207A5EB1" w14:textId="77777777" w:rsidR="001E55B6" w:rsidRPr="00743C63" w:rsidRDefault="001E55B6" w:rsidP="00BF49B9"/>
    <w:p w14:paraId="4406CAB7" w14:textId="77777777" w:rsidR="001E55B6" w:rsidRPr="00743C63" w:rsidRDefault="001E55B6" w:rsidP="00BF49B9"/>
    <w:p w14:paraId="162D7C9C" w14:textId="77777777" w:rsidR="001E55B6" w:rsidRPr="00743C63" w:rsidRDefault="001E55B6" w:rsidP="00BF49B9"/>
    <w:p w14:paraId="561A2FF3" w14:textId="77777777" w:rsidR="001E55B6" w:rsidRPr="00743C63" w:rsidRDefault="001E55B6" w:rsidP="00BF49B9"/>
    <w:p w14:paraId="4AFADAF6" w14:textId="77777777" w:rsidR="001E55B6" w:rsidRPr="00743C63" w:rsidRDefault="001E55B6" w:rsidP="00BF49B9"/>
    <w:p w14:paraId="13E5170F" w14:textId="77777777" w:rsidR="001E55B6" w:rsidRPr="00743C63" w:rsidRDefault="001E55B6" w:rsidP="00BF49B9"/>
    <w:p w14:paraId="149789EA" w14:textId="77777777" w:rsidR="001E55B6" w:rsidRPr="00743C63" w:rsidRDefault="001E55B6" w:rsidP="00BF49B9"/>
    <w:p w14:paraId="56D63304" w14:textId="77777777" w:rsidR="001E55B6" w:rsidRPr="00743C63" w:rsidRDefault="001E55B6" w:rsidP="00BF49B9"/>
    <w:p w14:paraId="4F96A1C0" w14:textId="77777777" w:rsidR="001E55B6" w:rsidRPr="00743C63" w:rsidRDefault="001E55B6" w:rsidP="00BF49B9"/>
    <w:p w14:paraId="789317CD" w14:textId="77777777" w:rsidR="001E55B6" w:rsidRPr="00743C63" w:rsidRDefault="001E55B6" w:rsidP="00BF49B9"/>
    <w:p w14:paraId="60610D2B" w14:textId="77777777" w:rsidR="001E55B6" w:rsidRPr="00743C63" w:rsidRDefault="001E55B6" w:rsidP="00BF49B9"/>
    <w:p w14:paraId="544B51D3" w14:textId="77777777" w:rsidR="001E55B6" w:rsidRPr="00743C63" w:rsidRDefault="001E55B6" w:rsidP="00BF49B9"/>
    <w:p w14:paraId="4B7D162A" w14:textId="77777777" w:rsidR="001E55B6" w:rsidRPr="00743C63" w:rsidRDefault="001E55B6" w:rsidP="00BF49B9"/>
    <w:p w14:paraId="4F453B48" w14:textId="77777777" w:rsidR="001E55B6" w:rsidRPr="00743C63" w:rsidRDefault="001E55B6" w:rsidP="00BF49B9"/>
    <w:p w14:paraId="55192478" w14:textId="77777777" w:rsidR="001E55B6" w:rsidRPr="00743C63" w:rsidRDefault="001E55B6" w:rsidP="00BF49B9"/>
    <w:p w14:paraId="48175847" w14:textId="77777777" w:rsidR="001E55B6" w:rsidRPr="00743C63" w:rsidRDefault="001E55B6" w:rsidP="00BF49B9"/>
    <w:p w14:paraId="6C70C611" w14:textId="77777777" w:rsidR="001E55B6" w:rsidRPr="00743C63" w:rsidRDefault="001E55B6" w:rsidP="00BF49B9"/>
    <w:p w14:paraId="5BDBB418" w14:textId="77777777" w:rsidR="001E55B6" w:rsidRPr="00743C63" w:rsidRDefault="001E55B6" w:rsidP="00BF49B9"/>
    <w:p w14:paraId="03827A0F" w14:textId="77777777" w:rsidR="001E55B6" w:rsidRPr="00743C63" w:rsidRDefault="001E55B6" w:rsidP="00BF49B9"/>
    <w:p w14:paraId="45A04C27" w14:textId="77777777" w:rsidR="001E55B6" w:rsidRPr="00743C63" w:rsidRDefault="001E55B6" w:rsidP="00BF49B9"/>
    <w:p w14:paraId="70777AA9" w14:textId="77777777" w:rsidR="001E55B6" w:rsidRPr="00743C63" w:rsidRDefault="001E55B6" w:rsidP="00BF49B9"/>
    <w:p w14:paraId="2F06A9FE" w14:textId="77777777" w:rsidR="001E55B6" w:rsidRPr="00743C63" w:rsidRDefault="001E55B6" w:rsidP="00BF49B9"/>
    <w:p w14:paraId="75A5A73C" w14:textId="77777777" w:rsidR="001E55B6" w:rsidRPr="00743C63" w:rsidRDefault="001E55B6" w:rsidP="00BF49B9"/>
    <w:p w14:paraId="76D60F62" w14:textId="77777777" w:rsidR="001E55B6" w:rsidRPr="00743C63" w:rsidRDefault="001E55B6" w:rsidP="00BF49B9"/>
    <w:p w14:paraId="5CE2F112" w14:textId="77777777" w:rsidR="00272AB8" w:rsidRPr="00743C63" w:rsidRDefault="00272AB8" w:rsidP="008A0321">
      <w:pPr>
        <w:pStyle w:val="Heading1"/>
        <w:numPr>
          <w:ilvl w:val="0"/>
          <w:numId w:val="0"/>
        </w:numPr>
      </w:pPr>
    </w:p>
    <w:p w14:paraId="0D1928F4" w14:textId="7BD2B126" w:rsidR="001E55B6" w:rsidRPr="00743C63" w:rsidRDefault="001E55B6" w:rsidP="008A0321">
      <w:pPr>
        <w:pStyle w:val="Heading1"/>
        <w:numPr>
          <w:ilvl w:val="0"/>
          <w:numId w:val="0"/>
        </w:numPr>
      </w:pPr>
      <w:bookmarkStart w:id="180" w:name="_Toc103857073"/>
      <w:r w:rsidRPr="00743C63">
        <w:t>Table of figures</w:t>
      </w:r>
      <w:bookmarkEnd w:id="180"/>
    </w:p>
    <w:p w14:paraId="769EC60F" w14:textId="4CC7BBA7" w:rsidR="00E76782" w:rsidRPr="00743C63" w:rsidRDefault="00E76782">
      <w:pPr>
        <w:pStyle w:val="TableofFigures"/>
        <w:tabs>
          <w:tab w:val="right" w:leader="dot" w:pos="9062"/>
        </w:tabs>
        <w:rPr>
          <w:rFonts w:asciiTheme="minorHAnsi" w:eastAsiaTheme="minorEastAsia" w:hAnsiTheme="minorHAnsi" w:cstheme="minorBidi"/>
          <w:noProof/>
          <w:sz w:val="24"/>
          <w:szCs w:val="24"/>
          <w:lang w:eastAsia="en-GB"/>
        </w:rPr>
      </w:pPr>
      <w:r w:rsidRPr="00743C63">
        <w:fldChar w:fldCharType="begin"/>
      </w:r>
      <w:r w:rsidRPr="00743C63">
        <w:instrText xml:space="preserve"> TOC \h \z \c "Figure" </w:instrText>
      </w:r>
      <w:r w:rsidRPr="00743C63">
        <w:fldChar w:fldCharType="separate"/>
      </w:r>
      <w:hyperlink w:anchor="_Toc103701169" w:history="1">
        <w:r w:rsidRPr="00743C63">
          <w:rPr>
            <w:rStyle w:val="Hyperlink"/>
            <w:noProof/>
          </w:rPr>
          <w:t>Figure 1: RStudio IDE</w:t>
        </w:r>
        <w:r w:rsidRPr="00743C63">
          <w:rPr>
            <w:noProof/>
            <w:webHidden/>
          </w:rPr>
          <w:tab/>
        </w:r>
        <w:r w:rsidRPr="00743C63">
          <w:rPr>
            <w:noProof/>
            <w:webHidden/>
          </w:rPr>
          <w:fldChar w:fldCharType="begin"/>
        </w:r>
        <w:r w:rsidRPr="00743C63">
          <w:rPr>
            <w:noProof/>
            <w:webHidden/>
          </w:rPr>
          <w:instrText xml:space="preserve"> PAGEREF _Toc103701169 \h </w:instrText>
        </w:r>
        <w:r w:rsidRPr="00743C63">
          <w:rPr>
            <w:noProof/>
            <w:webHidden/>
          </w:rPr>
        </w:r>
        <w:r w:rsidRPr="00743C63">
          <w:rPr>
            <w:noProof/>
            <w:webHidden/>
          </w:rPr>
          <w:fldChar w:fldCharType="separate"/>
        </w:r>
        <w:r w:rsidRPr="00743C63">
          <w:rPr>
            <w:noProof/>
            <w:webHidden/>
          </w:rPr>
          <w:t>5</w:t>
        </w:r>
        <w:r w:rsidRPr="00743C63">
          <w:rPr>
            <w:noProof/>
            <w:webHidden/>
          </w:rPr>
          <w:fldChar w:fldCharType="end"/>
        </w:r>
      </w:hyperlink>
    </w:p>
    <w:p w14:paraId="7D85C185" w14:textId="44211407" w:rsidR="001E55B6" w:rsidRPr="00743C63" w:rsidRDefault="00E76782" w:rsidP="001E55B6">
      <w:r w:rsidRPr="00743C63">
        <w:fldChar w:fldCharType="end"/>
      </w:r>
    </w:p>
    <w:p w14:paraId="0F5DF425" w14:textId="77777777" w:rsidR="001E55B6" w:rsidRPr="00743C63" w:rsidRDefault="001E55B6" w:rsidP="001E55B6">
      <w:pPr>
        <w:spacing w:before="0" w:after="0" w:line="240" w:lineRule="auto"/>
        <w:jc w:val="left"/>
        <w:rPr>
          <w:rFonts w:cs="Arial"/>
          <w:b/>
          <w:bCs/>
          <w:sz w:val="32"/>
          <w:szCs w:val="22"/>
        </w:rPr>
      </w:pPr>
      <w:r w:rsidRPr="00743C63">
        <w:br w:type="page"/>
      </w:r>
    </w:p>
    <w:p w14:paraId="0B1AC815" w14:textId="77777777" w:rsidR="00272AB8" w:rsidRPr="00743C63" w:rsidRDefault="00272AB8" w:rsidP="00F91675">
      <w:pPr>
        <w:pStyle w:val="Heading1"/>
        <w:numPr>
          <w:ilvl w:val="0"/>
          <w:numId w:val="0"/>
        </w:numPr>
        <w:ind w:left="432" w:hanging="432"/>
      </w:pPr>
      <w:bookmarkStart w:id="181" w:name="_Toc191730671"/>
      <w:bookmarkStart w:id="182" w:name="_Toc192299908"/>
      <w:bookmarkStart w:id="183" w:name="_Toc199257996"/>
      <w:bookmarkStart w:id="184" w:name="_Toc204114433"/>
      <w:bookmarkStart w:id="185" w:name="_Toc204406180"/>
      <w:bookmarkStart w:id="186" w:name="_Toc222643408"/>
      <w:bookmarkStart w:id="187" w:name="_Toc236434092"/>
      <w:bookmarkStart w:id="188" w:name="_Toc240387789"/>
      <w:bookmarkStart w:id="189" w:name="_Toc227505199"/>
    </w:p>
    <w:p w14:paraId="226BE76A" w14:textId="09473076" w:rsidR="001E55B6" w:rsidRPr="00743C63" w:rsidRDefault="001E55B6" w:rsidP="00F91675">
      <w:pPr>
        <w:pStyle w:val="Heading1"/>
        <w:numPr>
          <w:ilvl w:val="0"/>
          <w:numId w:val="0"/>
        </w:numPr>
        <w:ind w:left="432" w:hanging="432"/>
      </w:pPr>
      <w:bookmarkStart w:id="190" w:name="_Toc103857074"/>
      <w:r w:rsidRPr="00743C63">
        <w:t>List of tables</w:t>
      </w:r>
      <w:bookmarkEnd w:id="190"/>
    </w:p>
    <w:p w14:paraId="20999B49" w14:textId="77777777" w:rsidR="001E55B6" w:rsidRPr="00743C63" w:rsidRDefault="001E55B6" w:rsidP="001E55B6">
      <w:pPr>
        <w:pStyle w:val="TableofFigures"/>
        <w:tabs>
          <w:tab w:val="right" w:leader="dot" w:pos="9062"/>
        </w:tabs>
        <w:rPr>
          <w:rFonts w:asciiTheme="minorHAnsi" w:eastAsiaTheme="minorEastAsia" w:hAnsiTheme="minorHAnsi" w:cstheme="minorBidi"/>
          <w:noProof/>
          <w:sz w:val="22"/>
          <w:szCs w:val="22"/>
        </w:rPr>
      </w:pPr>
      <w:r w:rsidRPr="00743C63">
        <w:fldChar w:fldCharType="begin"/>
      </w:r>
      <w:r w:rsidRPr="00743C63">
        <w:instrText xml:space="preserve"> TOC \h \z \c "Tabelle" </w:instrText>
      </w:r>
      <w:r w:rsidRPr="00743C63">
        <w:fldChar w:fldCharType="separate"/>
      </w:r>
      <w:hyperlink w:anchor="_Toc449012846" w:history="1">
        <w:r w:rsidRPr="00743C63">
          <w:rPr>
            <w:rStyle w:val="Hyperlink"/>
            <w:noProof/>
          </w:rPr>
          <w:t>Tabelle 1: Beispieltabelle</w:t>
        </w:r>
        <w:r w:rsidRPr="00743C63">
          <w:rPr>
            <w:noProof/>
            <w:webHidden/>
          </w:rPr>
          <w:tab/>
        </w:r>
        <w:r w:rsidRPr="00743C63">
          <w:rPr>
            <w:noProof/>
            <w:webHidden/>
          </w:rPr>
          <w:fldChar w:fldCharType="begin"/>
        </w:r>
        <w:r w:rsidRPr="00743C63">
          <w:rPr>
            <w:noProof/>
            <w:webHidden/>
          </w:rPr>
          <w:instrText xml:space="preserve"> PAGEREF _Toc449012846 \h </w:instrText>
        </w:r>
        <w:r w:rsidRPr="00743C63">
          <w:rPr>
            <w:noProof/>
            <w:webHidden/>
          </w:rPr>
        </w:r>
        <w:r w:rsidRPr="00743C63">
          <w:rPr>
            <w:noProof/>
            <w:webHidden/>
          </w:rPr>
          <w:fldChar w:fldCharType="separate"/>
        </w:r>
        <w:r w:rsidRPr="00743C63">
          <w:rPr>
            <w:noProof/>
            <w:webHidden/>
          </w:rPr>
          <w:t>2</w:t>
        </w:r>
        <w:r w:rsidRPr="00743C63">
          <w:rPr>
            <w:noProof/>
            <w:webHidden/>
          </w:rPr>
          <w:fldChar w:fldCharType="end"/>
        </w:r>
      </w:hyperlink>
    </w:p>
    <w:p w14:paraId="3FE707D3" w14:textId="77777777" w:rsidR="001E55B6" w:rsidRPr="00743C63" w:rsidRDefault="001E55B6" w:rsidP="001E55B6">
      <w:r w:rsidRPr="00743C63">
        <w:rPr>
          <w:b/>
          <w:bCs/>
          <w:noProof/>
        </w:rPr>
        <w:fldChar w:fldCharType="end"/>
      </w:r>
    </w:p>
    <w:p w14:paraId="1D240E5C" w14:textId="77777777" w:rsidR="001E55B6" w:rsidRPr="00743C63" w:rsidRDefault="001E55B6" w:rsidP="001E55B6">
      <w:pPr>
        <w:spacing w:before="0" w:after="0" w:line="240" w:lineRule="auto"/>
        <w:jc w:val="left"/>
        <w:rPr>
          <w:rFonts w:cs="Arial"/>
          <w:b/>
          <w:bCs/>
          <w:sz w:val="32"/>
          <w:szCs w:val="22"/>
        </w:rPr>
      </w:pPr>
      <w:r w:rsidRPr="00743C63">
        <w:br w:type="page"/>
      </w:r>
    </w:p>
    <w:p w14:paraId="7F2800F1" w14:textId="77777777" w:rsidR="00272AB8" w:rsidRPr="00743C63" w:rsidRDefault="00272AB8" w:rsidP="00F91675">
      <w:pPr>
        <w:pStyle w:val="Heading1"/>
        <w:numPr>
          <w:ilvl w:val="0"/>
          <w:numId w:val="0"/>
        </w:numPr>
        <w:ind w:left="432" w:hanging="432"/>
      </w:pPr>
    </w:p>
    <w:p w14:paraId="0B4797B2" w14:textId="1D7A7D5C" w:rsidR="001E55B6" w:rsidRPr="00743C63" w:rsidRDefault="001E55B6" w:rsidP="00F91675">
      <w:pPr>
        <w:pStyle w:val="Heading1"/>
        <w:numPr>
          <w:ilvl w:val="0"/>
          <w:numId w:val="0"/>
        </w:numPr>
        <w:ind w:left="432" w:hanging="432"/>
      </w:pPr>
      <w:bookmarkStart w:id="191" w:name="_Toc103857075"/>
      <w:r w:rsidRPr="00743C63">
        <w:t>List of abbreviations</w:t>
      </w:r>
      <w:bookmarkEnd w:id="191"/>
    </w:p>
    <w:p w14:paraId="54934AF3" w14:textId="77777777" w:rsidR="001E55B6" w:rsidRPr="00743C63" w:rsidRDefault="001E55B6" w:rsidP="001E55B6">
      <w:r w:rsidRPr="00743C63">
        <w:rPr>
          <w:highlight w:val="yellow"/>
        </w:rPr>
        <w:t>(</w:t>
      </w:r>
      <w:proofErr w:type="spellStart"/>
      <w:r w:rsidRPr="00743C63">
        <w:rPr>
          <w:highlight w:val="yellow"/>
        </w:rPr>
        <w:t>Abkürzungen</w:t>
      </w:r>
      <w:proofErr w:type="spellEnd"/>
      <w:r w:rsidRPr="00743C63">
        <w:rPr>
          <w:highlight w:val="yellow"/>
        </w:rPr>
        <w:t xml:space="preserve"> in </w:t>
      </w:r>
      <w:proofErr w:type="spellStart"/>
      <w:r w:rsidRPr="00743C63">
        <w:rPr>
          <w:highlight w:val="yellow"/>
        </w:rPr>
        <w:t>alphabetischer</w:t>
      </w:r>
      <w:proofErr w:type="spellEnd"/>
      <w:r w:rsidRPr="00743C63">
        <w:rPr>
          <w:highlight w:val="yellow"/>
        </w:rPr>
        <w:t xml:space="preserve"> </w:t>
      </w:r>
      <w:proofErr w:type="spellStart"/>
      <w:r w:rsidRPr="00743C63">
        <w:rPr>
          <w:highlight w:val="yellow"/>
        </w:rPr>
        <w:t>Reihenfolge</w:t>
      </w:r>
      <w:proofErr w:type="spellEnd"/>
      <w:r w:rsidRPr="00743C63">
        <w:rPr>
          <w:highlight w:val="yellow"/>
        </w:rPr>
        <w:t xml:space="preserve"> </w:t>
      </w:r>
      <w:proofErr w:type="spellStart"/>
      <w:r w:rsidRPr="00743C63">
        <w:rPr>
          <w:highlight w:val="yellow"/>
        </w:rPr>
        <w:t>einfügen</w:t>
      </w:r>
      <w:proofErr w:type="spellEnd"/>
      <w:r w:rsidRPr="00743C63">
        <w:rPr>
          <w:highlight w:val="yellow"/>
        </w:rPr>
        <w:t>)</w:t>
      </w:r>
    </w:p>
    <w:p w14:paraId="31AF2A77" w14:textId="77777777" w:rsidR="001E55B6" w:rsidRPr="00743C63" w:rsidRDefault="001E55B6" w:rsidP="001E55B6">
      <w:proofErr w:type="spellStart"/>
      <w:r w:rsidRPr="00743C63">
        <w:t>Abk</w:t>
      </w:r>
      <w:proofErr w:type="spellEnd"/>
      <w:r w:rsidRPr="00743C63">
        <w:t>.</w:t>
      </w:r>
      <w:r w:rsidRPr="00743C63">
        <w:tab/>
      </w:r>
      <w:r w:rsidRPr="00743C63">
        <w:tab/>
      </w:r>
      <w:proofErr w:type="spellStart"/>
      <w:r w:rsidRPr="00743C63">
        <w:t>Abkürzung</w:t>
      </w:r>
      <w:proofErr w:type="spellEnd"/>
    </w:p>
    <w:p w14:paraId="4BDA463E" w14:textId="77777777" w:rsidR="001E55B6" w:rsidRPr="00743C63" w:rsidRDefault="001E55B6" w:rsidP="001E55B6">
      <w:r w:rsidRPr="00743C63">
        <w:t>…</w:t>
      </w:r>
    </w:p>
    <w:p w14:paraId="538B0800" w14:textId="77777777" w:rsidR="008A0321" w:rsidRPr="00743C63" w:rsidRDefault="008A0321" w:rsidP="001E55B6"/>
    <w:p w14:paraId="27FCD712" w14:textId="169454EF" w:rsidR="008A0321" w:rsidRPr="00743C63" w:rsidRDefault="008A0321" w:rsidP="001E55B6">
      <w:pPr>
        <w:sectPr w:rsidR="008A0321" w:rsidRPr="00743C63" w:rsidSect="00790DB5">
          <w:headerReference w:type="default" r:id="rId627"/>
          <w:pgSz w:w="11906" w:h="16838"/>
          <w:pgMar w:top="1244" w:right="1417" w:bottom="1134" w:left="1417" w:header="561" w:footer="575" w:gutter="0"/>
          <w:cols w:space="720"/>
          <w:docGrid w:linePitch="272"/>
        </w:sectPr>
      </w:pPr>
    </w:p>
    <w:bookmarkEnd w:id="181"/>
    <w:bookmarkEnd w:id="182"/>
    <w:bookmarkEnd w:id="183"/>
    <w:bookmarkEnd w:id="184"/>
    <w:bookmarkEnd w:id="185"/>
    <w:bookmarkEnd w:id="186"/>
    <w:bookmarkEnd w:id="187"/>
    <w:bookmarkEnd w:id="188"/>
    <w:bookmarkEnd w:id="189"/>
    <w:p w14:paraId="68E31D78" w14:textId="3B20DD49" w:rsidR="001E55B6" w:rsidRPr="00743C63" w:rsidRDefault="001E55B6" w:rsidP="00BF49B9">
      <w:pPr>
        <w:sectPr w:rsidR="001E55B6" w:rsidRPr="00743C63" w:rsidSect="00BF49B9">
          <w:headerReference w:type="default" r:id="rId628"/>
          <w:pgSz w:w="11906" w:h="16838"/>
          <w:pgMar w:top="1244" w:right="1417" w:bottom="1134" w:left="1417" w:header="567" w:footer="575" w:gutter="0"/>
          <w:cols w:space="720"/>
        </w:sectPr>
      </w:pPr>
    </w:p>
    <w:p w14:paraId="68E31D79" w14:textId="43017A5F" w:rsidR="00AE7BE5" w:rsidRPr="00743C63" w:rsidRDefault="00AE7BE5" w:rsidP="0010649E">
      <w:pPr>
        <w:pStyle w:val="Heading1"/>
        <w:numPr>
          <w:ilvl w:val="0"/>
          <w:numId w:val="0"/>
        </w:numPr>
      </w:pPr>
      <w:bookmarkStart w:id="192" w:name="_Toc449003615"/>
      <w:bookmarkStart w:id="193" w:name="_Toc449012827"/>
      <w:bookmarkStart w:id="194" w:name="_Toc103857076"/>
      <w:r w:rsidRPr="00743C63">
        <w:lastRenderedPageBreak/>
        <w:t>Li</w:t>
      </w:r>
      <w:bookmarkEnd w:id="192"/>
      <w:bookmarkEnd w:id="193"/>
      <w:r w:rsidR="00440DFF" w:rsidRPr="00743C63">
        <w:t>st of literature</w:t>
      </w:r>
      <w:bookmarkEnd w:id="1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20"/>
    <w:bookmarkEnd w:id="21"/>
    <w:bookmarkEnd w:id="22"/>
    <w:bookmarkEnd w:id="23"/>
    <w:bookmarkEnd w:id="24"/>
    <w:bookmarkEnd w:id="25"/>
    <w:bookmarkEnd w:id="26"/>
    <w:bookmarkEnd w:id="27"/>
    <w:bookmarkEnd w:id="143"/>
    <w:bookmarkEnd w:id="144"/>
    <w:bookmarkEnd w:id="145"/>
    <w:bookmarkEnd w:id="146"/>
    <w:bookmarkEnd w:id="147"/>
    <w:p w14:paraId="791DB3A3" w14:textId="33642D6E" w:rsidR="00183DD8" w:rsidRPr="00743C63" w:rsidRDefault="00183DD8" w:rsidP="009071A2">
      <w:pPr>
        <w:tabs>
          <w:tab w:val="left" w:pos="540"/>
        </w:tabs>
        <w:rPr>
          <w:szCs w:val="22"/>
        </w:rPr>
      </w:pPr>
    </w:p>
    <w:p w14:paraId="368050F2" w14:textId="77777777" w:rsidR="009B1F44" w:rsidRPr="00743C63" w:rsidRDefault="00ED5C30" w:rsidP="009B1F44">
      <w:pPr>
        <w:pStyle w:val="Bibliography"/>
        <w:rPr>
          <w:lang w:val="en-US"/>
        </w:rPr>
      </w:pPr>
      <w:r w:rsidRPr="00743C63">
        <w:rPr>
          <w:szCs w:val="22"/>
          <w:lang w:val="en-US"/>
        </w:rPr>
        <w:fldChar w:fldCharType="begin"/>
      </w:r>
      <w:r w:rsidR="009B1F44" w:rsidRPr="00743C63">
        <w:rPr>
          <w:szCs w:val="22"/>
          <w:lang w:val="en-US"/>
        </w:rPr>
        <w:instrText xml:space="preserve"> ADDIN ZOTERO_BIBL {"uncited":[],"omitted":[],"custom":[]} CSL_BIBLIOGRAPHY </w:instrText>
      </w:r>
      <w:r w:rsidRPr="00743C63">
        <w:rPr>
          <w:szCs w:val="22"/>
          <w:lang w:val="en-US"/>
        </w:rPr>
        <w:fldChar w:fldCharType="separate"/>
      </w:r>
      <w:r w:rsidR="009B1F44" w:rsidRPr="00743C63">
        <w:rPr>
          <w:lang w:val="en-US"/>
        </w:rPr>
        <w:t>Alipour, Jean-Vitor, Oliver Falck, Robert Follmer, Reiner Gilberg, and Beatrice Nolte. 2021. “Homeoffice im Verlauf der Corona-Pandemie.” Themenreport 02. Bonn: ifo Institut. https://www.bmwi.de/Redaktion/DE/Downloads/I/infas-corona-datenplattform-homeoffice.pdf?__blob=publicationFile&amp;v=4.</w:t>
      </w:r>
    </w:p>
    <w:p w14:paraId="73AE2A9A" w14:textId="77777777" w:rsidR="009B1F44" w:rsidRPr="00743C63" w:rsidRDefault="009B1F44" w:rsidP="009B1F44">
      <w:pPr>
        <w:pStyle w:val="Bibliography"/>
        <w:rPr>
          <w:lang w:val="en-US"/>
        </w:rPr>
      </w:pPr>
      <w:r w:rsidRPr="00743C63">
        <w:rPr>
          <w:lang w:val="en-US"/>
        </w:rPr>
        <w:t xml:space="preserve">Borkowski, Przemysław, Magdalena Jażdżewska-Gutta, and Agnieszka Szmelter-Jarosz. 2021. “Lockdowned: Everyday Mobility Changes in Response to COVID-19.” </w:t>
      </w:r>
      <w:r w:rsidRPr="00743C63">
        <w:rPr>
          <w:i/>
          <w:iCs/>
          <w:lang w:val="en-US"/>
        </w:rPr>
        <w:t>Journal of Transport Geography</w:t>
      </w:r>
      <w:r w:rsidRPr="00743C63">
        <w:rPr>
          <w:lang w:val="en-US"/>
        </w:rPr>
        <w:t xml:space="preserve"> 90 (January): 102906. https://doi.org/10.1016/j.jtrangeo.2020.102906.</w:t>
      </w:r>
    </w:p>
    <w:p w14:paraId="7BA55C37" w14:textId="77777777" w:rsidR="009B1F44" w:rsidRPr="00743C63" w:rsidRDefault="009B1F44" w:rsidP="009B1F44">
      <w:pPr>
        <w:pStyle w:val="Bibliography"/>
        <w:rPr>
          <w:lang w:val="en-US"/>
        </w:rPr>
      </w:pPr>
      <w:r w:rsidRPr="00743C63">
        <w:rPr>
          <w:lang w:val="en-US"/>
        </w:rPr>
        <w:t xml:space="preserve">Creutzig, Felix, Leila Niamir, Xuemei Bai, Max Callaghan, Jonathan Cullen, Julio Díaz-José, Maria Figueroa, et al. 2021. “Demand-Side Solutions to Climate Change Mitigation Consistent with High Levels of Well-Being.” </w:t>
      </w:r>
      <w:r w:rsidRPr="00743C63">
        <w:rPr>
          <w:i/>
          <w:iCs/>
          <w:lang w:val="en-US"/>
        </w:rPr>
        <w:t>Nature Climate Change</w:t>
      </w:r>
      <w:r w:rsidRPr="00743C63">
        <w:rPr>
          <w:lang w:val="en-US"/>
        </w:rPr>
        <w:t>, November. https://doi.org/10.1038/s41558-021-01219-y.</w:t>
      </w:r>
    </w:p>
    <w:p w14:paraId="11CF9701" w14:textId="77777777" w:rsidR="009B1F44" w:rsidRPr="00743C63" w:rsidRDefault="009B1F44" w:rsidP="009B1F44">
      <w:pPr>
        <w:pStyle w:val="Bibliography"/>
        <w:rPr>
          <w:lang w:val="en-US"/>
        </w:rPr>
      </w:pPr>
      <w:r w:rsidRPr="00743C63">
        <w:rPr>
          <w:lang w:val="en-US"/>
        </w:rPr>
        <w:t>Economist. 2021. “The Rise of Working from Home,” August 4, 2021. https://www.economist.com/special-report/2021/04/08/the-rise-of-working-from-home.</w:t>
      </w:r>
    </w:p>
    <w:p w14:paraId="63E0BFED" w14:textId="77777777" w:rsidR="009B1F44" w:rsidRPr="00743C63" w:rsidRDefault="009B1F44" w:rsidP="009B1F44">
      <w:pPr>
        <w:pStyle w:val="Bibliography"/>
        <w:rPr>
          <w:lang w:val="en-US"/>
        </w:rPr>
      </w:pPr>
      <w:r w:rsidRPr="00743C63">
        <w:rPr>
          <w:lang w:val="en-US"/>
        </w:rPr>
        <w:t xml:space="preserve">Lee, Won Do, Matthias Qian, and Tim Schwanen. 2021. “The Association between Socioeconomic Status and Mobility Reductions in the Early Stage of England’s COVID-19 Epidemic.” </w:t>
      </w:r>
      <w:r w:rsidRPr="00743C63">
        <w:rPr>
          <w:i/>
          <w:iCs/>
          <w:lang w:val="en-US"/>
        </w:rPr>
        <w:t>Health &amp; Place</w:t>
      </w:r>
      <w:r w:rsidRPr="00743C63">
        <w:rPr>
          <w:lang w:val="en-US"/>
        </w:rPr>
        <w:t xml:space="preserve"> 69 (May): 102563. https://doi.org/10.1016/j.healthplace.2021.102563.</w:t>
      </w:r>
    </w:p>
    <w:p w14:paraId="402FDAA3" w14:textId="77777777" w:rsidR="009B1F44" w:rsidRPr="00743C63" w:rsidRDefault="009B1F44" w:rsidP="009B1F44">
      <w:pPr>
        <w:pStyle w:val="Bibliography"/>
        <w:rPr>
          <w:lang w:val="en-US"/>
        </w:rPr>
      </w:pPr>
      <w:r w:rsidRPr="00743C63">
        <w:rPr>
          <w:lang w:val="en-US"/>
        </w:rPr>
        <w:t xml:space="preserve">Przybylowski, Adam, Sandra Stelmak, and Michal Suchanek. 2021. “Mobility Behaviour in View of the Impact of the COVID-19 Pandemic—Public Transport Users in Gdansk Case Study.” </w:t>
      </w:r>
      <w:r w:rsidRPr="00743C63">
        <w:rPr>
          <w:i/>
          <w:iCs/>
          <w:lang w:val="en-US"/>
        </w:rPr>
        <w:t>Sustainability</w:t>
      </w:r>
      <w:r w:rsidRPr="00743C63">
        <w:rPr>
          <w:lang w:val="en-US"/>
        </w:rPr>
        <w:t xml:space="preserve"> 13 (1): 364. https://doi.org/10.3390/su13010364.</w:t>
      </w:r>
    </w:p>
    <w:p w14:paraId="06E37C81" w14:textId="77777777" w:rsidR="009B1F44" w:rsidRPr="00743C63" w:rsidRDefault="009B1F44" w:rsidP="009B1F44">
      <w:pPr>
        <w:pStyle w:val="Bibliography"/>
        <w:rPr>
          <w:lang w:val="en-US"/>
        </w:rPr>
      </w:pPr>
      <w:r w:rsidRPr="00743C63">
        <w:rPr>
          <w:lang w:val="en-US"/>
        </w:rPr>
        <w:t>R roundation. n.d. “R: The R Project for Statistical Computing.” Accessed May 17, 2022. https://www.r-project.org/.</w:t>
      </w:r>
    </w:p>
    <w:p w14:paraId="602C19CF" w14:textId="77777777" w:rsidR="009B1F44" w:rsidRPr="00743C63" w:rsidRDefault="009B1F44" w:rsidP="009B1F44">
      <w:pPr>
        <w:pStyle w:val="Bibliography"/>
        <w:rPr>
          <w:lang w:val="en-US"/>
        </w:rPr>
      </w:pPr>
      <w:r w:rsidRPr="00743C63">
        <w:rPr>
          <w:lang w:val="en-US"/>
        </w:rPr>
        <w:t xml:space="preserve">Rojas López, Maria Cecilia, and Yiik Diew Wong. 2019. “Process and Determinants of Mobility Decisions – A Holistic and Dynamic Travel Behaviour Framework.” </w:t>
      </w:r>
      <w:r w:rsidRPr="00743C63">
        <w:rPr>
          <w:i/>
          <w:iCs/>
          <w:lang w:val="en-US"/>
        </w:rPr>
        <w:t>Travel Behaviour and Society</w:t>
      </w:r>
      <w:r w:rsidRPr="00743C63">
        <w:rPr>
          <w:lang w:val="en-US"/>
        </w:rPr>
        <w:t xml:space="preserve"> 17 (October): 120–29. https://doi.org/10.1016/j.tbs.2019.08.003.</w:t>
      </w:r>
    </w:p>
    <w:p w14:paraId="16E6F5D7" w14:textId="77777777" w:rsidR="009B1F44" w:rsidRPr="00743C63" w:rsidRDefault="009B1F44" w:rsidP="009B1F44">
      <w:pPr>
        <w:pStyle w:val="Bibliography"/>
        <w:rPr>
          <w:lang w:val="en-US"/>
        </w:rPr>
      </w:pPr>
      <w:r w:rsidRPr="00743C63">
        <w:rPr>
          <w:lang w:val="en-US"/>
        </w:rPr>
        <w:t>“RStudio.” n.d. Accessed May 17, 2022. https://www.rstudio.com/products/rstudio/.</w:t>
      </w:r>
    </w:p>
    <w:p w14:paraId="252F9F11" w14:textId="59CD00EE" w:rsidR="00ED5C30" w:rsidRPr="00743C63" w:rsidRDefault="00ED5C30" w:rsidP="009071A2">
      <w:pPr>
        <w:tabs>
          <w:tab w:val="left" w:pos="540"/>
        </w:tabs>
        <w:rPr>
          <w:szCs w:val="22"/>
        </w:rPr>
      </w:pPr>
      <w:r w:rsidRPr="00743C63">
        <w:rPr>
          <w:szCs w:val="22"/>
        </w:rPr>
        <w:fldChar w:fldCharType="end"/>
      </w:r>
    </w:p>
    <w:sectPr w:rsidR="00ED5C30" w:rsidRPr="00743C63" w:rsidSect="00BF49B9">
      <w:headerReference w:type="default" r:id="rId629"/>
      <w:pgSz w:w="11906" w:h="16838"/>
      <w:pgMar w:top="1244" w:right="1417" w:bottom="1134" w:left="1417" w:header="567" w:footer="5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7C577" w14:textId="77777777" w:rsidR="00B40BB7" w:rsidRDefault="00B40BB7">
      <w:r>
        <w:separator/>
      </w:r>
    </w:p>
  </w:endnote>
  <w:endnote w:type="continuationSeparator" w:id="0">
    <w:p w14:paraId="697040A5" w14:textId="77777777" w:rsidR="00B40BB7" w:rsidRDefault="00B40BB7">
      <w:r>
        <w:continuationSeparator/>
      </w:r>
    </w:p>
  </w:endnote>
  <w:endnote w:type="continuationNotice" w:id="1">
    <w:p w14:paraId="7697B3B6" w14:textId="77777777" w:rsidR="00B40BB7" w:rsidRDefault="00B40BB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w:panose1 w:val="00000000000000000000"/>
    <w:charset w:val="4D"/>
    <w:family w:val="auto"/>
    <w:pitch w:val="variable"/>
    <w:sig w:usb0="A00002FF" w:usb1="7800205A" w:usb2="146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TimesNewRoman">
    <w:panose1 w:val="020B0604020202020204"/>
    <w:charset w:val="00"/>
    <w:family w:val="auto"/>
    <w:notTrueType/>
    <w:pitch w:val="variable"/>
    <w:sig w:usb0="00000003" w:usb1="00000000" w:usb2="00000000" w:usb3="00000000" w:csb0="00000001" w:csb1="00000000"/>
  </w:font>
  <w:font w:name="Henderson BCG Serif">
    <w:panose1 w:val="020B0604020202020204"/>
    <w:charset w:val="00"/>
    <w:family w:val="roman"/>
    <w:pitch w:val="variable"/>
    <w:sig w:usb0="A000006F" w:usb1="D000E06B" w:usb2="00000000" w:usb3="00000000" w:csb0="00000093"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1DFA" w14:textId="77777777" w:rsidR="00183DD8" w:rsidRDefault="00183DD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E31DFB" w14:textId="77777777" w:rsidR="00183DD8" w:rsidRDefault="00183D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1DFC" w14:textId="2CA6C694" w:rsidR="00183DD8" w:rsidRDefault="00183DD8" w:rsidP="00117301">
    <w:pPr>
      <w:pStyle w:val="Footer"/>
      <w:framePr w:w="921" w:wrap="around" w:vAnchor="text" w:hAnchor="margin" w:xAlign="center" w:yAlign="bottom"/>
      <w:tabs>
        <w:tab w:val="left" w:pos="0"/>
      </w:tabs>
      <w:jc w:val="center"/>
      <w:rPr>
        <w:rStyle w:val="PageNumber"/>
        <w:lang w:val="en-GB"/>
      </w:rPr>
    </w:pPr>
    <w:r>
      <w:rPr>
        <w:rStyle w:val="PageNumber"/>
      </w:rPr>
      <w:fldChar w:fldCharType="begin"/>
    </w:r>
    <w:r>
      <w:rPr>
        <w:rStyle w:val="PageNumber"/>
      </w:rPr>
      <w:instrText xml:space="preserve">PAGE  </w:instrText>
    </w:r>
    <w:r>
      <w:rPr>
        <w:rStyle w:val="PageNumber"/>
      </w:rPr>
      <w:fldChar w:fldCharType="separate"/>
    </w:r>
    <w:r w:rsidR="007B4791">
      <w:rPr>
        <w:rStyle w:val="PageNumber"/>
        <w:noProof/>
      </w:rPr>
      <w:t>13</w:t>
    </w:r>
    <w:r>
      <w:rPr>
        <w:rStyle w:val="PageNumber"/>
      </w:rPr>
      <w:fldChar w:fldCharType="end"/>
    </w:r>
  </w:p>
  <w:p w14:paraId="68E31DFD" w14:textId="77777777" w:rsidR="00183DD8" w:rsidRDefault="00183DD8">
    <w:pPr>
      <w:pStyle w:val="Footer"/>
      <w:spacing w:before="0" w:after="0" w:line="240" w:lineRule="auto"/>
      <w:jc w:val="left"/>
      <w:rPr>
        <w:snapToGrid w:val="0"/>
        <w:sz w:val="8"/>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1DFF" w14:textId="77777777" w:rsidR="00733CA8" w:rsidRDefault="00733CA8" w:rsidP="00733CA8">
    <w:pPr>
      <w:pStyle w:val="Footer"/>
      <w:spacing w:before="0" w:after="0" w:line="240" w:lineRule="auto"/>
      <w:jc w:val="left"/>
      <w:rPr>
        <w:snapToGrid w:val="0"/>
        <w:sz w:val="8"/>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E3901" w14:textId="77777777" w:rsidR="00B40BB7" w:rsidRDefault="00B40BB7">
      <w:r>
        <w:separator/>
      </w:r>
    </w:p>
  </w:footnote>
  <w:footnote w:type="continuationSeparator" w:id="0">
    <w:p w14:paraId="0271F4CA" w14:textId="77777777" w:rsidR="00B40BB7" w:rsidRDefault="00B40BB7">
      <w:r>
        <w:continuationSeparator/>
      </w:r>
    </w:p>
  </w:footnote>
  <w:footnote w:type="continuationNotice" w:id="1">
    <w:p w14:paraId="72649F09" w14:textId="77777777" w:rsidR="00B40BB7" w:rsidRDefault="00B40BB7">
      <w:pPr>
        <w:spacing w:before="0" w:after="0" w:line="240" w:lineRule="auto"/>
      </w:pPr>
    </w:p>
  </w:footnote>
  <w:footnote w:id="2">
    <w:p w14:paraId="42818CE6" w14:textId="7BBF5E0B" w:rsidR="00225393" w:rsidRPr="00225393" w:rsidRDefault="00225393" w:rsidP="00566949">
      <w:pPr>
        <w:rPr>
          <w:lang w:val="de-AT"/>
        </w:rPr>
      </w:pPr>
      <w:r>
        <w:rPr>
          <w:rStyle w:val="FootnoteReference"/>
        </w:rPr>
        <w:footnoteRef/>
      </w:r>
      <w:r>
        <w:t xml:space="preserve"> </w:t>
      </w:r>
      <w:r w:rsidRPr="00225393">
        <w:t>https://github.com/aleksmaksimovic/bachelor_thesis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1DF6" w14:textId="77777777" w:rsidR="00183DD8" w:rsidRPr="00CF7E94" w:rsidRDefault="00183DD8">
    <w:pPr>
      <w:pStyle w:val="Header"/>
      <w:pBdr>
        <w:bottom w:val="single" w:sz="6" w:space="1" w:color="auto"/>
      </w:pBdr>
      <w:spacing w:before="0" w:after="0" w:line="240" w:lineRule="auto"/>
      <w:jc w:val="center"/>
      <w:rPr>
        <w:bCs/>
        <w:i/>
      </w:rPr>
    </w:pPr>
    <w:proofErr w:type="spellStart"/>
    <w:r w:rsidRPr="00CF7E94">
      <w:rPr>
        <w:bCs/>
        <w:i/>
      </w:rPr>
      <w:t>Zeitliche</w:t>
    </w:r>
    <w:proofErr w:type="spellEnd"/>
    <w:r w:rsidRPr="00CF7E94">
      <w:rPr>
        <w:bCs/>
        <w:i/>
      </w:rPr>
      <w:t xml:space="preserve"> </w:t>
    </w:r>
    <w:proofErr w:type="spellStart"/>
    <w:r w:rsidRPr="00CF7E94">
      <w:rPr>
        <w:bCs/>
        <w:i/>
      </w:rPr>
      <w:t>Homogenisierung</w:t>
    </w:r>
    <w:proofErr w:type="spellEnd"/>
    <w:r w:rsidRPr="00CF7E94">
      <w:rPr>
        <w:bCs/>
        <w:i/>
      </w:rPr>
      <w:t xml:space="preserve"> und </w:t>
    </w:r>
    <w:proofErr w:type="spellStart"/>
    <w:r w:rsidRPr="00CF7E94">
      <w:rPr>
        <w:bCs/>
        <w:i/>
      </w:rPr>
      <w:t>Berücksichtigung</w:t>
    </w:r>
    <w:proofErr w:type="spellEnd"/>
    <w:r w:rsidRPr="00CF7E94">
      <w:rPr>
        <w:bCs/>
        <w:i/>
      </w:rPr>
      <w:t xml:space="preserve"> von </w:t>
    </w:r>
    <w:proofErr w:type="spellStart"/>
    <w:r w:rsidRPr="00CF7E94">
      <w:rPr>
        <w:bCs/>
        <w:i/>
      </w:rPr>
      <w:t>Risiko</w:t>
    </w:r>
    <w:proofErr w:type="spellEnd"/>
    <w:r w:rsidRPr="00CF7E94">
      <w:rPr>
        <w:bCs/>
        <w:i/>
      </w:rPr>
      <w:t xml:space="preserve"> </w:t>
    </w:r>
    <w:proofErr w:type="spellStart"/>
    <w:r w:rsidRPr="00CF7E94">
      <w:rPr>
        <w:bCs/>
        <w:i/>
      </w:rPr>
      <w:t>im</w:t>
    </w:r>
    <w:proofErr w:type="spellEnd"/>
    <w:r w:rsidRPr="00CF7E94">
      <w:rPr>
        <w:bCs/>
        <w:i/>
      </w:rPr>
      <w:t xml:space="preserve"> </w:t>
    </w:r>
    <w:proofErr w:type="spellStart"/>
    <w:r w:rsidRPr="00CF7E94">
      <w:rPr>
        <w:bCs/>
        <w:i/>
      </w:rPr>
      <w:t>Rahmen</w:t>
    </w:r>
    <w:proofErr w:type="spellEnd"/>
    <w:r w:rsidRPr="00CF7E94">
      <w:rPr>
        <w:bCs/>
        <w:i/>
      </w:rPr>
      <w:t xml:space="preserve"> von </w:t>
    </w:r>
    <w:r>
      <w:rPr>
        <w:bCs/>
        <w:i/>
      </w:rPr>
      <w:t>WU</w:t>
    </w:r>
  </w:p>
  <w:p w14:paraId="68E31DF7" w14:textId="77777777" w:rsidR="00183DD8" w:rsidRPr="006C529B" w:rsidRDefault="00183DD8">
    <w:pPr>
      <w:pStyle w:val="Header"/>
      <w:pBdr>
        <w:bottom w:val="single" w:sz="6" w:space="1" w:color="auto"/>
      </w:pBdr>
      <w:spacing w:before="0" w:after="0" w:line="240" w:lineRule="auto"/>
      <w:jc w:val="center"/>
      <w:rPr>
        <w:sz w:val="8"/>
      </w:rPr>
    </w:pPr>
  </w:p>
  <w:p w14:paraId="68E31DF8" w14:textId="77777777" w:rsidR="00183DD8" w:rsidRPr="006C529B" w:rsidRDefault="00183DD8">
    <w:pPr>
      <w:pStyle w:val="Header"/>
      <w:spacing w:before="0" w:after="0" w:line="240" w:lineRule="auto"/>
      <w:jc w:val="center"/>
      <w:rPr>
        <w:sz w:val="8"/>
      </w:rPr>
    </w:pPr>
  </w:p>
  <w:p w14:paraId="68E31DF9" w14:textId="77777777" w:rsidR="00183DD8" w:rsidRPr="006C529B" w:rsidRDefault="00183DD8">
    <w:pPr>
      <w:pStyle w:val="Header"/>
      <w:spacing w:before="0" w:after="0" w:line="240" w:lineRule="auto"/>
      <w:jc w:val="cente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6100" w14:textId="77777777" w:rsidR="00E70AD2" w:rsidRDefault="00E70AD2" w:rsidP="00E70AD2">
    <w:pPr>
      <w:pStyle w:val="Header"/>
      <w:pBdr>
        <w:bottom w:val="single" w:sz="6" w:space="1" w:color="auto"/>
      </w:pBdr>
      <w:spacing w:before="0" w:after="0" w:line="240" w:lineRule="auto"/>
      <w:jc w:val="center"/>
      <w:rPr>
        <w:i/>
        <w:iCs/>
      </w:rPr>
    </w:pPr>
    <w:r w:rsidRPr="00014EB4">
      <w:rPr>
        <w:i/>
        <w:iCs/>
      </w:rPr>
      <w:t xml:space="preserve">The introduction of home-office during the pandemic: </w:t>
    </w:r>
  </w:p>
  <w:p w14:paraId="632F120B" w14:textId="77777777" w:rsidR="00E70AD2" w:rsidRPr="00014EB4" w:rsidRDefault="00E70AD2" w:rsidP="00E70AD2">
    <w:pPr>
      <w:pStyle w:val="Header"/>
      <w:pBdr>
        <w:bottom w:val="single" w:sz="6" w:space="1" w:color="auto"/>
      </w:pBdr>
      <w:spacing w:before="0" w:after="0" w:line="240" w:lineRule="auto"/>
      <w:jc w:val="center"/>
      <w:rPr>
        <w:i/>
        <w:iCs/>
      </w:rPr>
    </w:pPr>
    <w:r w:rsidRPr="00014EB4">
      <w:rPr>
        <w:i/>
        <w:iCs/>
      </w:rPr>
      <w:t>influences on mobility decisions and potential long-term effects</w:t>
    </w:r>
  </w:p>
  <w:p w14:paraId="1FD4100E" w14:textId="77777777" w:rsidR="00E70AD2" w:rsidRPr="00014EB4" w:rsidRDefault="00E70AD2" w:rsidP="00E70AD2">
    <w:pPr>
      <w:pStyle w:val="Header"/>
      <w:pBdr>
        <w:bottom w:val="single" w:sz="6" w:space="1" w:color="auto"/>
      </w:pBdr>
      <w:spacing w:before="0" w:after="0" w:line="240" w:lineRule="auto"/>
      <w:jc w:val="center"/>
      <w:rPr>
        <w:i/>
        <w:sz w:val="8"/>
      </w:rPr>
    </w:pPr>
  </w:p>
  <w:p w14:paraId="2578BDAF" w14:textId="77777777" w:rsidR="00E70AD2" w:rsidRPr="00014EB4" w:rsidRDefault="00E70AD2" w:rsidP="00E70AD2">
    <w:pPr>
      <w:pStyle w:val="Header"/>
      <w:spacing w:before="0" w:after="0" w:line="240" w:lineRule="auto"/>
      <w:jc w:val="center"/>
      <w:rPr>
        <w:sz w:val="8"/>
      </w:rPr>
    </w:pPr>
  </w:p>
  <w:p w14:paraId="68E31E04" w14:textId="77777777" w:rsidR="00183DD8" w:rsidRPr="00E70AD2" w:rsidRDefault="00183DD8" w:rsidP="0066525A">
    <w:pPr>
      <w:pStyle w:val="Header"/>
      <w:spacing w:before="0" w:after="0" w:line="240" w:lineRule="auto"/>
      <w:jc w:val="center"/>
      <w:rPr>
        <w:sz w:val="8"/>
      </w:rPr>
    </w:pPr>
  </w:p>
  <w:p w14:paraId="68E31E05" w14:textId="77777777" w:rsidR="00183DD8" w:rsidRPr="00E70AD2" w:rsidRDefault="00183DD8" w:rsidP="0066525A">
    <w:pPr>
      <w:pStyle w:val="Header"/>
      <w:spacing w:before="0" w:after="0" w:line="240" w:lineRule="auto"/>
      <w:jc w:val="cente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9E17" w14:textId="77777777" w:rsidR="001E55B6" w:rsidRDefault="001E55B6" w:rsidP="0048706E">
    <w:pPr>
      <w:pStyle w:val="Header"/>
      <w:pBdr>
        <w:bottom w:val="single" w:sz="6" w:space="1" w:color="auto"/>
      </w:pBdr>
      <w:spacing w:before="0" w:after="0" w:line="240" w:lineRule="auto"/>
      <w:jc w:val="center"/>
      <w:rPr>
        <w:i/>
        <w:iCs/>
      </w:rPr>
    </w:pPr>
    <w:r w:rsidRPr="00014EB4">
      <w:rPr>
        <w:i/>
        <w:iCs/>
      </w:rPr>
      <w:t xml:space="preserve">The introduction of home-office during the pandemic: </w:t>
    </w:r>
  </w:p>
  <w:p w14:paraId="366495F3" w14:textId="77777777" w:rsidR="001E55B6" w:rsidRPr="00014EB4" w:rsidRDefault="001E55B6" w:rsidP="0048706E">
    <w:pPr>
      <w:pStyle w:val="Header"/>
      <w:pBdr>
        <w:bottom w:val="single" w:sz="6" w:space="1" w:color="auto"/>
      </w:pBdr>
      <w:spacing w:before="0" w:after="0" w:line="240" w:lineRule="auto"/>
      <w:jc w:val="center"/>
      <w:rPr>
        <w:i/>
        <w:iCs/>
      </w:rPr>
    </w:pPr>
    <w:r w:rsidRPr="00014EB4">
      <w:rPr>
        <w:i/>
        <w:iCs/>
      </w:rPr>
      <w:t>influences on mobility decisions and potential long-term effects</w:t>
    </w:r>
  </w:p>
  <w:p w14:paraId="4BD94A97" w14:textId="77777777" w:rsidR="001E55B6" w:rsidRPr="00014EB4" w:rsidRDefault="001E55B6" w:rsidP="0048706E">
    <w:pPr>
      <w:pStyle w:val="Header"/>
      <w:pBdr>
        <w:bottom w:val="single" w:sz="6" w:space="1" w:color="auto"/>
      </w:pBdr>
      <w:spacing w:before="0" w:after="0" w:line="240" w:lineRule="auto"/>
      <w:jc w:val="center"/>
      <w:rPr>
        <w:i/>
        <w:sz w:val="8"/>
      </w:rPr>
    </w:pPr>
  </w:p>
  <w:p w14:paraId="6A0F6F59" w14:textId="77777777" w:rsidR="001E55B6" w:rsidRPr="00014EB4" w:rsidRDefault="001E55B6" w:rsidP="0048706E">
    <w:pPr>
      <w:pStyle w:val="Header"/>
      <w:spacing w:before="0" w:after="0" w:line="240" w:lineRule="auto"/>
      <w:jc w:val="center"/>
      <w:rPr>
        <w:sz w:val="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3A5C9" w14:textId="77777777" w:rsidR="00E5433B" w:rsidRDefault="00E5433B" w:rsidP="00E5433B">
    <w:pPr>
      <w:pStyle w:val="Header"/>
      <w:pBdr>
        <w:bottom w:val="single" w:sz="6" w:space="1" w:color="auto"/>
      </w:pBdr>
      <w:spacing w:before="0" w:after="0" w:line="240" w:lineRule="auto"/>
      <w:jc w:val="center"/>
      <w:rPr>
        <w:i/>
        <w:iCs/>
      </w:rPr>
    </w:pPr>
    <w:r w:rsidRPr="00014EB4">
      <w:rPr>
        <w:i/>
        <w:iCs/>
      </w:rPr>
      <w:t xml:space="preserve">The introduction of home-office during the pandemic: </w:t>
    </w:r>
  </w:p>
  <w:p w14:paraId="3DFBBEB3" w14:textId="77777777" w:rsidR="00E5433B" w:rsidRPr="00014EB4" w:rsidRDefault="00E5433B" w:rsidP="00E5433B">
    <w:pPr>
      <w:pStyle w:val="Header"/>
      <w:pBdr>
        <w:bottom w:val="single" w:sz="6" w:space="1" w:color="auto"/>
      </w:pBdr>
      <w:spacing w:before="0" w:after="0" w:line="240" w:lineRule="auto"/>
      <w:jc w:val="center"/>
      <w:rPr>
        <w:i/>
        <w:iCs/>
      </w:rPr>
    </w:pPr>
    <w:r w:rsidRPr="00014EB4">
      <w:rPr>
        <w:i/>
        <w:iCs/>
      </w:rPr>
      <w:t>influences on mobility decisions and potential long-term effects</w:t>
    </w:r>
  </w:p>
  <w:p w14:paraId="7DCFB916" w14:textId="77777777" w:rsidR="00E5433B" w:rsidRPr="00014EB4" w:rsidRDefault="00E5433B" w:rsidP="00E5433B">
    <w:pPr>
      <w:pStyle w:val="Header"/>
      <w:pBdr>
        <w:bottom w:val="single" w:sz="6" w:space="1" w:color="auto"/>
      </w:pBdr>
      <w:spacing w:before="0" w:after="0" w:line="240" w:lineRule="auto"/>
      <w:jc w:val="center"/>
      <w:rPr>
        <w:i/>
        <w:sz w:val="8"/>
      </w:rPr>
    </w:pPr>
  </w:p>
  <w:p w14:paraId="24FC6C97" w14:textId="77777777" w:rsidR="00E5433B" w:rsidRPr="00014EB4" w:rsidRDefault="00E5433B" w:rsidP="00E5433B">
    <w:pPr>
      <w:pStyle w:val="Header"/>
      <w:spacing w:before="0" w:after="0" w:line="240" w:lineRule="auto"/>
      <w:jc w:val="center"/>
      <w:rPr>
        <w:sz w:val="8"/>
      </w:rPr>
    </w:pPr>
  </w:p>
  <w:p w14:paraId="68E31E0B" w14:textId="77777777" w:rsidR="0035400A" w:rsidRPr="00E5433B" w:rsidRDefault="0035400A" w:rsidP="0035400A">
    <w:pPr>
      <w:pStyle w:val="Header"/>
      <w:spacing w:before="0" w:after="0" w:line="240" w:lineRule="auto"/>
      <w:jc w:val="center"/>
      <w:rPr>
        <w:sz w:val="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1E0C" w14:textId="77777777" w:rsidR="00142815" w:rsidRPr="00CA5B35" w:rsidRDefault="00142815" w:rsidP="00142815">
    <w:pPr>
      <w:pStyle w:val="Header"/>
      <w:pBdr>
        <w:bottom w:val="single" w:sz="6" w:space="1" w:color="auto"/>
      </w:pBdr>
      <w:spacing w:before="0" w:after="0" w:line="240" w:lineRule="auto"/>
      <w:jc w:val="center"/>
      <w:rPr>
        <w:i/>
      </w:rPr>
    </w:pPr>
    <w:proofErr w:type="spellStart"/>
    <w:r>
      <w:rPr>
        <w:i/>
      </w:rPr>
      <w:t>Literaturverzeichnis</w:t>
    </w:r>
    <w:proofErr w:type="spellEnd"/>
  </w:p>
  <w:p w14:paraId="68E31E0D" w14:textId="77777777" w:rsidR="00142815" w:rsidRPr="006C529B" w:rsidRDefault="00142815" w:rsidP="0066525A">
    <w:pPr>
      <w:pStyle w:val="Header"/>
      <w:spacing w:before="0" w:after="0" w:line="240" w:lineRule="auto"/>
      <w:jc w:val="center"/>
      <w:rPr>
        <w:sz w:val="8"/>
      </w:rPr>
    </w:pPr>
  </w:p>
  <w:p w14:paraId="68E31E0E" w14:textId="77777777" w:rsidR="00142815" w:rsidRPr="006C529B" w:rsidRDefault="00142815" w:rsidP="0066525A">
    <w:pPr>
      <w:pStyle w:val="Header"/>
      <w:spacing w:before="0" w:after="0" w:line="240" w:lineRule="auto"/>
      <w:jc w:val="cente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F4646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E474A"/>
    <w:multiLevelType w:val="hybridMultilevel"/>
    <w:tmpl w:val="50A675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17DC8"/>
    <w:multiLevelType w:val="hybridMultilevel"/>
    <w:tmpl w:val="84D8DB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8441DB"/>
    <w:multiLevelType w:val="singleLevel"/>
    <w:tmpl w:val="094AC276"/>
    <w:lvl w:ilvl="0">
      <w:start w:val="1"/>
      <w:numFmt w:val="bullet"/>
      <w:pStyle w:val="tabelle3"/>
      <w:lvlText w:val=""/>
      <w:lvlJc w:val="left"/>
      <w:pPr>
        <w:tabs>
          <w:tab w:val="num" w:pos="360"/>
        </w:tabs>
        <w:ind w:left="360" w:hanging="360"/>
      </w:pPr>
      <w:rPr>
        <w:rFonts w:ascii="Symbol" w:hAnsi="Symbol" w:hint="default"/>
      </w:rPr>
    </w:lvl>
  </w:abstractNum>
  <w:abstractNum w:abstractNumId="4" w15:restartNumberingAfterBreak="0">
    <w:nsid w:val="029C5813"/>
    <w:multiLevelType w:val="hybridMultilevel"/>
    <w:tmpl w:val="187823D2"/>
    <w:lvl w:ilvl="0" w:tplc="1E249CFC">
      <w:start w:val="1"/>
      <w:numFmt w:val="upperRoman"/>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3630E21"/>
    <w:multiLevelType w:val="hybridMultilevel"/>
    <w:tmpl w:val="53705C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3BD29E4"/>
    <w:multiLevelType w:val="hybridMultilevel"/>
    <w:tmpl w:val="9362A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441545E"/>
    <w:multiLevelType w:val="hybridMultilevel"/>
    <w:tmpl w:val="A7A02D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5B927E5"/>
    <w:multiLevelType w:val="hybridMultilevel"/>
    <w:tmpl w:val="802A3C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8D579D1"/>
    <w:multiLevelType w:val="hybridMultilevel"/>
    <w:tmpl w:val="209AF3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91F2780"/>
    <w:multiLevelType w:val="hybridMultilevel"/>
    <w:tmpl w:val="1AFC8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9871E40"/>
    <w:multiLevelType w:val="hybridMultilevel"/>
    <w:tmpl w:val="42CC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DF1841"/>
    <w:multiLevelType w:val="hybridMultilevel"/>
    <w:tmpl w:val="B9543D1E"/>
    <w:lvl w:ilvl="0" w:tplc="721894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CCC2819"/>
    <w:multiLevelType w:val="hybridMultilevel"/>
    <w:tmpl w:val="6A189DF2"/>
    <w:lvl w:ilvl="0" w:tplc="04070003">
      <w:start w:val="1"/>
      <w:numFmt w:val="bullet"/>
      <w:lvlText w:val="o"/>
      <w:lvlJc w:val="left"/>
      <w:pPr>
        <w:ind w:left="720" w:hanging="360"/>
      </w:pPr>
      <w:rPr>
        <w:rFonts w:ascii="Courier New" w:hAnsi="Courier New" w:cs="Courier New" w:hint="default"/>
      </w:rPr>
    </w:lvl>
    <w:lvl w:ilvl="1" w:tplc="3E54A9EC">
      <w:numFmt w:val="bullet"/>
      <w:lvlText w:val="•"/>
      <w:lvlJc w:val="left"/>
      <w:pPr>
        <w:ind w:left="1785" w:hanging="705"/>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12154C6"/>
    <w:multiLevelType w:val="hybridMultilevel"/>
    <w:tmpl w:val="D9681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1847B6"/>
    <w:multiLevelType w:val="hybridMultilevel"/>
    <w:tmpl w:val="7E74A8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B442531"/>
    <w:multiLevelType w:val="hybridMultilevel"/>
    <w:tmpl w:val="EA485B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CA642D9"/>
    <w:multiLevelType w:val="hybridMultilevel"/>
    <w:tmpl w:val="A5821554"/>
    <w:lvl w:ilvl="0" w:tplc="3916715C">
      <w:start w:val="1"/>
      <w:numFmt w:val="lowerRoman"/>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8" w15:restartNumberingAfterBreak="0">
    <w:nsid w:val="1DA45680"/>
    <w:multiLevelType w:val="hybridMultilevel"/>
    <w:tmpl w:val="6890F6DA"/>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F1340D7"/>
    <w:multiLevelType w:val="hybridMultilevel"/>
    <w:tmpl w:val="8CC27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F90064D"/>
    <w:multiLevelType w:val="hybridMultilevel"/>
    <w:tmpl w:val="C0589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FE010F4"/>
    <w:multiLevelType w:val="hybridMultilevel"/>
    <w:tmpl w:val="956A9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FEC5836"/>
    <w:multiLevelType w:val="hybridMultilevel"/>
    <w:tmpl w:val="D24C50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0DB2FE3"/>
    <w:multiLevelType w:val="multilevel"/>
    <w:tmpl w:val="0409001D"/>
    <w:styleLink w:val="Kastenhanging"/>
    <w:lvl w:ilvl="0">
      <w:start w:val="1"/>
      <w:numFmt w:val="none"/>
      <w:lvlText w:val="%1"/>
      <w:lvlJc w:val="left"/>
      <w:pPr>
        <w:tabs>
          <w:tab w:val="num" w:pos="360"/>
        </w:tabs>
        <w:ind w:left="360" w:hanging="360"/>
      </w:pPr>
      <w:rPr>
        <w:rFonts w:ascii="Times New Roman" w:hAnsi="Times New Roman" w:cs="Times New Roman"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2D9066D"/>
    <w:multiLevelType w:val="hybridMultilevel"/>
    <w:tmpl w:val="642A00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3081192"/>
    <w:multiLevelType w:val="hybridMultilevel"/>
    <w:tmpl w:val="630A02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3664355"/>
    <w:multiLevelType w:val="hybridMultilevel"/>
    <w:tmpl w:val="526086EE"/>
    <w:lvl w:ilvl="0" w:tplc="CF06AFBA">
      <w:start w:val="1"/>
      <w:numFmt w:val="decimal"/>
      <w:pStyle w:val="Aufzaehlung"/>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4BF6390"/>
    <w:multiLevelType w:val="hybridMultilevel"/>
    <w:tmpl w:val="90D4A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7D267FE"/>
    <w:multiLevelType w:val="hybridMultilevel"/>
    <w:tmpl w:val="3A760FBE"/>
    <w:lvl w:ilvl="0" w:tplc="04070001">
      <w:start w:val="1"/>
      <w:numFmt w:val="bullet"/>
      <w:pStyle w:val="FormatvorlageAufgezhl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8BD20DA"/>
    <w:multiLevelType w:val="hybridMultilevel"/>
    <w:tmpl w:val="0E8672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4C6421"/>
    <w:multiLevelType w:val="hybridMultilevel"/>
    <w:tmpl w:val="27B48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A8740D6"/>
    <w:multiLevelType w:val="hybridMultilevel"/>
    <w:tmpl w:val="0890DC98"/>
    <w:lvl w:ilvl="0" w:tplc="B99ABBE8">
      <w:start w:val="1"/>
      <w:numFmt w:val="lowerLetter"/>
      <w:lvlText w:val="(%1)"/>
      <w:lvlJc w:val="left"/>
      <w:pPr>
        <w:ind w:left="1069" w:hanging="360"/>
      </w:pPr>
      <w:rPr>
        <w:rFonts w:hint="default"/>
        <w:b/>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2B370EDF"/>
    <w:multiLevelType w:val="hybridMultilevel"/>
    <w:tmpl w:val="489AA45E"/>
    <w:lvl w:ilvl="0" w:tplc="765ACF3E">
      <w:start w:val="1"/>
      <w:numFmt w:val="bullet"/>
      <w:pStyle w:val="Bulletpoints1"/>
      <w:lvlText w:val=""/>
      <w:lvlJc w:val="left"/>
      <w:pPr>
        <w:ind w:left="720" w:hanging="360"/>
      </w:pPr>
      <w:rPr>
        <w:rFonts w:ascii="Symbol" w:hAnsi="Symbol" w:hint="default"/>
      </w:rPr>
    </w:lvl>
    <w:lvl w:ilvl="1" w:tplc="2386255A">
      <w:start w:val="1"/>
      <w:numFmt w:val="bullet"/>
      <w:pStyle w:val="Bulletpoints2"/>
      <w:lvlText w:val="o"/>
      <w:lvlJc w:val="left"/>
      <w:pPr>
        <w:ind w:left="1495"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B4112F0"/>
    <w:multiLevelType w:val="hybridMultilevel"/>
    <w:tmpl w:val="985817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2DF84EF0"/>
    <w:multiLevelType w:val="hybridMultilevel"/>
    <w:tmpl w:val="1DA6E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2E1D45AB"/>
    <w:multiLevelType w:val="hybridMultilevel"/>
    <w:tmpl w:val="F27E6DA0"/>
    <w:lvl w:ilvl="0" w:tplc="FABEDBC2">
      <w:start w:val="1"/>
      <w:numFmt w:val="bullet"/>
      <w:lvlRestart w:val="0"/>
      <w:pStyle w:val="Bullet"/>
      <w:lvlText w:val=""/>
      <w:lvlJc w:val="left"/>
      <w:pPr>
        <w:tabs>
          <w:tab w:val="num" w:pos="850"/>
        </w:tabs>
        <w:ind w:left="850" w:hanging="425"/>
      </w:pPr>
      <w:rPr>
        <w:rFonts w:ascii="Symbol" w:hAnsi="Symbol"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290059C"/>
    <w:multiLevelType w:val="hybridMultilevel"/>
    <w:tmpl w:val="A628F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36442B0"/>
    <w:multiLevelType w:val="hybridMultilevel"/>
    <w:tmpl w:val="23967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44B665E"/>
    <w:multiLevelType w:val="hybridMultilevel"/>
    <w:tmpl w:val="F766B100"/>
    <w:lvl w:ilvl="0" w:tplc="BA5C1068">
      <w:start w:val="1"/>
      <w:numFmt w:val="lowerRoman"/>
      <w:lvlText w:val="(%1)"/>
      <w:lvlJc w:val="left"/>
      <w:pPr>
        <w:ind w:left="720" w:hanging="360"/>
      </w:pPr>
      <w:rPr>
        <w:rFonts w:hint="default"/>
        <w:b/>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5280F65"/>
    <w:multiLevelType w:val="hybridMultilevel"/>
    <w:tmpl w:val="6AB417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6D554E2"/>
    <w:multiLevelType w:val="hybridMultilevel"/>
    <w:tmpl w:val="3EF83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76C68D4"/>
    <w:multiLevelType w:val="hybridMultilevel"/>
    <w:tmpl w:val="9D94D9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381406B7"/>
    <w:multiLevelType w:val="hybridMultilevel"/>
    <w:tmpl w:val="B2808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8BD63F6"/>
    <w:multiLevelType w:val="hybridMultilevel"/>
    <w:tmpl w:val="1CB00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9D42D69"/>
    <w:multiLevelType w:val="hybridMultilevel"/>
    <w:tmpl w:val="C45ED3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39FB1A11"/>
    <w:multiLevelType w:val="hybridMultilevel"/>
    <w:tmpl w:val="709EDD9C"/>
    <w:lvl w:ilvl="0" w:tplc="4BE85132">
      <w:start w:val="1"/>
      <w:numFmt w:val="upp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3D231CEA"/>
    <w:multiLevelType w:val="hybridMultilevel"/>
    <w:tmpl w:val="EA72D2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02746F1"/>
    <w:multiLevelType w:val="multilevel"/>
    <w:tmpl w:val="6ADA988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09"/>
        </w:tabs>
        <w:ind w:left="709" w:hanging="567"/>
      </w:pPr>
      <w:rPr>
        <w:rFonts w:hint="default"/>
        <w:lang w:val="de-DE"/>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2"/>
        </w:tabs>
        <w:ind w:left="864" w:hanging="864"/>
      </w:pPr>
      <w:rPr>
        <w:rFonts w:hint="default"/>
      </w:rPr>
    </w:lvl>
    <w:lvl w:ilvl="4">
      <w:start w:val="1"/>
      <w:numFmt w:val="decimal"/>
      <w:pStyle w:val="Heading5"/>
      <w:lvlText w:val="%1.%2.%3.%4.%5"/>
      <w:lvlJc w:val="left"/>
      <w:pPr>
        <w:tabs>
          <w:tab w:val="num" w:pos="1009"/>
        </w:tabs>
        <w:ind w:left="1008" w:hanging="1008"/>
      </w:pPr>
      <w:rPr>
        <w:rFonts w:hint="default"/>
      </w:rPr>
    </w:lvl>
    <w:lvl w:ilvl="5">
      <w:start w:val="1"/>
      <w:numFmt w:val="decimal"/>
      <w:pStyle w:val="Heading6"/>
      <w:lvlText w:val="%1.%2.%3.%4.%5.%6"/>
      <w:lvlJc w:val="left"/>
      <w:pPr>
        <w:tabs>
          <w:tab w:val="num" w:pos="1151"/>
        </w:tabs>
        <w:ind w:left="1152" w:hanging="1152"/>
      </w:pPr>
      <w:rPr>
        <w:rFonts w:hint="default"/>
      </w:rPr>
    </w:lvl>
    <w:lvl w:ilvl="6">
      <w:start w:val="1"/>
      <w:numFmt w:val="decimal"/>
      <w:pStyle w:val="Heading7"/>
      <w:lvlText w:val="%1.%2.%3.%4.%5.%6.%7"/>
      <w:lvlJc w:val="left"/>
      <w:pPr>
        <w:tabs>
          <w:tab w:val="num" w:pos="1298"/>
        </w:tabs>
        <w:ind w:left="1296" w:hanging="1296"/>
      </w:pPr>
      <w:rPr>
        <w:rFonts w:hint="default"/>
      </w:rPr>
    </w:lvl>
    <w:lvl w:ilvl="7">
      <w:start w:val="1"/>
      <w:numFmt w:val="decimal"/>
      <w:pStyle w:val="Heading8"/>
      <w:lvlText w:val="%1.%2.%3.%4.%5.%6.%7.%8"/>
      <w:lvlJc w:val="left"/>
      <w:pPr>
        <w:tabs>
          <w:tab w:val="num" w:pos="1520"/>
        </w:tabs>
        <w:ind w:left="1520" w:hanging="152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41D373F4"/>
    <w:multiLevelType w:val="hybridMultilevel"/>
    <w:tmpl w:val="32740F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5214EB3"/>
    <w:multiLevelType w:val="hybridMultilevel"/>
    <w:tmpl w:val="D9C85E20"/>
    <w:lvl w:ilvl="0" w:tplc="3916715C">
      <w:start w:val="1"/>
      <w:numFmt w:val="lowerRoman"/>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462C5993"/>
    <w:multiLevelType w:val="hybridMultilevel"/>
    <w:tmpl w:val="404ACE4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1" w15:restartNumberingAfterBreak="0">
    <w:nsid w:val="46876AEB"/>
    <w:multiLevelType w:val="hybridMultilevel"/>
    <w:tmpl w:val="1F740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751209D"/>
    <w:multiLevelType w:val="hybridMultilevel"/>
    <w:tmpl w:val="0C5EC65E"/>
    <w:lvl w:ilvl="0" w:tplc="627A67D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455D92"/>
    <w:multiLevelType w:val="hybridMultilevel"/>
    <w:tmpl w:val="FDBA8E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C3019ED"/>
    <w:multiLevelType w:val="hybridMultilevel"/>
    <w:tmpl w:val="9DC061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0E073B3"/>
    <w:multiLevelType w:val="hybridMultilevel"/>
    <w:tmpl w:val="DC66EE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13C3730"/>
    <w:multiLevelType w:val="hybridMultilevel"/>
    <w:tmpl w:val="BAD8A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54104451"/>
    <w:multiLevelType w:val="hybridMultilevel"/>
    <w:tmpl w:val="12B034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4225F0F"/>
    <w:multiLevelType w:val="hybridMultilevel"/>
    <w:tmpl w:val="163698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56E54CC6"/>
    <w:multiLevelType w:val="hybridMultilevel"/>
    <w:tmpl w:val="00C49E3A"/>
    <w:lvl w:ilvl="0" w:tplc="04070001">
      <w:start w:val="1"/>
      <w:numFmt w:val="bullet"/>
      <w:lvlText w:val=""/>
      <w:lvlJc w:val="left"/>
      <w:pPr>
        <w:tabs>
          <w:tab w:val="num" w:pos="786"/>
        </w:tabs>
        <w:ind w:left="786" w:hanging="360"/>
      </w:pPr>
      <w:rPr>
        <w:rFonts w:ascii="Symbol" w:hAnsi="Symbol" w:hint="default"/>
      </w:rPr>
    </w:lvl>
    <w:lvl w:ilvl="1" w:tplc="04070003">
      <w:start w:val="1"/>
      <w:numFmt w:val="bullet"/>
      <w:lvlText w:val="o"/>
      <w:lvlJc w:val="left"/>
      <w:pPr>
        <w:tabs>
          <w:tab w:val="num" w:pos="1506"/>
        </w:tabs>
        <w:ind w:left="1506" w:hanging="360"/>
      </w:pPr>
      <w:rPr>
        <w:rFonts w:ascii="Courier New" w:hAnsi="Courier New" w:cs="Courier New"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cs="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cs="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60" w15:restartNumberingAfterBreak="0">
    <w:nsid w:val="5A900FAE"/>
    <w:multiLevelType w:val="hybridMultilevel"/>
    <w:tmpl w:val="6D1A0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AB231E3"/>
    <w:multiLevelType w:val="hybridMultilevel"/>
    <w:tmpl w:val="2C7E3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C225B01"/>
    <w:multiLevelType w:val="hybridMultilevel"/>
    <w:tmpl w:val="FC2A6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C782A7E"/>
    <w:multiLevelType w:val="hybridMultilevel"/>
    <w:tmpl w:val="6458EA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D223704"/>
    <w:multiLevelType w:val="hybridMultilevel"/>
    <w:tmpl w:val="B39AC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DA25DD0"/>
    <w:multiLevelType w:val="hybridMultilevel"/>
    <w:tmpl w:val="962EF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5F796A0E"/>
    <w:multiLevelType w:val="hybridMultilevel"/>
    <w:tmpl w:val="D9DE9F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0BB27E6"/>
    <w:multiLevelType w:val="hybridMultilevel"/>
    <w:tmpl w:val="BF6292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2745877"/>
    <w:multiLevelType w:val="hybridMultilevel"/>
    <w:tmpl w:val="1A5A33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3C42D48"/>
    <w:multiLevelType w:val="hybridMultilevel"/>
    <w:tmpl w:val="CFAEC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4F01974"/>
    <w:multiLevelType w:val="hybridMultilevel"/>
    <w:tmpl w:val="77406F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59F6177"/>
    <w:multiLevelType w:val="hybridMultilevel"/>
    <w:tmpl w:val="DE18F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637173F"/>
    <w:multiLevelType w:val="hybridMultilevel"/>
    <w:tmpl w:val="1038B0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8D51290"/>
    <w:multiLevelType w:val="hybridMultilevel"/>
    <w:tmpl w:val="A8F09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9424D25"/>
    <w:multiLevelType w:val="hybridMultilevel"/>
    <w:tmpl w:val="B846EF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A836905"/>
    <w:multiLevelType w:val="hybridMultilevel"/>
    <w:tmpl w:val="ABE63A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AA054D5"/>
    <w:multiLevelType w:val="hybridMultilevel"/>
    <w:tmpl w:val="65167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AA16E1E"/>
    <w:multiLevelType w:val="hybridMultilevel"/>
    <w:tmpl w:val="10B2E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B741C34"/>
    <w:multiLevelType w:val="hybridMultilevel"/>
    <w:tmpl w:val="7A382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6B927F22"/>
    <w:multiLevelType w:val="hybridMultilevel"/>
    <w:tmpl w:val="252C8D6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CBB7F92"/>
    <w:multiLevelType w:val="hybridMultilevel"/>
    <w:tmpl w:val="C03EB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6E1F62BD"/>
    <w:multiLevelType w:val="hybridMultilevel"/>
    <w:tmpl w:val="73F4CF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0A24D67"/>
    <w:multiLevelType w:val="hybridMultilevel"/>
    <w:tmpl w:val="768C4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0DF62AD"/>
    <w:multiLevelType w:val="hybridMultilevel"/>
    <w:tmpl w:val="97AA02E8"/>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2F331A4"/>
    <w:multiLevelType w:val="multilevel"/>
    <w:tmpl w:val="D15AFAA4"/>
    <w:lvl w:ilvl="0">
      <w:start w:val="1"/>
      <w:numFmt w:val="decimal"/>
      <w:lvlText w:val="%1"/>
      <w:lvlJc w:val="left"/>
      <w:pPr>
        <w:tabs>
          <w:tab w:val="num" w:pos="431"/>
        </w:tabs>
        <w:ind w:left="431" w:hanging="431"/>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4" w:hanging="864"/>
      </w:pPr>
      <w:rPr>
        <w:rFonts w:hint="default"/>
      </w:rPr>
    </w:lvl>
    <w:lvl w:ilvl="4">
      <w:start w:val="1"/>
      <w:numFmt w:val="decimal"/>
      <w:lvlText w:val="%1.%2.%3.%4.%5"/>
      <w:lvlJc w:val="left"/>
      <w:pPr>
        <w:tabs>
          <w:tab w:val="num" w:pos="1009"/>
        </w:tabs>
        <w:ind w:left="1008" w:hanging="1008"/>
      </w:pPr>
      <w:rPr>
        <w:rFonts w:hint="default"/>
      </w:rPr>
    </w:lvl>
    <w:lvl w:ilvl="5">
      <w:start w:val="1"/>
      <w:numFmt w:val="decimal"/>
      <w:pStyle w:val="Formatvorlage1"/>
      <w:lvlText w:val="%1.%2.%3.%4.%5.%6"/>
      <w:lvlJc w:val="left"/>
      <w:pPr>
        <w:tabs>
          <w:tab w:val="num" w:pos="1440"/>
        </w:tabs>
        <w:ind w:left="1152" w:hanging="1152"/>
      </w:pPr>
      <w:rPr>
        <w:rFonts w:hint="default"/>
      </w:rPr>
    </w:lvl>
    <w:lvl w:ilvl="6">
      <w:start w:val="1"/>
      <w:numFmt w:val="none"/>
      <w:lvlText w:val=""/>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4CF0589"/>
    <w:multiLevelType w:val="hybridMultilevel"/>
    <w:tmpl w:val="FAD45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6B72303"/>
    <w:multiLevelType w:val="hybridMultilevel"/>
    <w:tmpl w:val="DD6C2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7BB213E"/>
    <w:multiLevelType w:val="hybridMultilevel"/>
    <w:tmpl w:val="E6B8E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8E77B88"/>
    <w:multiLevelType w:val="hybridMultilevel"/>
    <w:tmpl w:val="87321D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8F062DA"/>
    <w:multiLevelType w:val="hybridMultilevel"/>
    <w:tmpl w:val="1C3EE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91B5E60"/>
    <w:multiLevelType w:val="multilevel"/>
    <w:tmpl w:val="0409001D"/>
    <w:styleLink w:val="KastenBullet"/>
    <w:lvl w:ilvl="0">
      <w:start w:val="1"/>
      <w:numFmt w:val="bullet"/>
      <w:lvlText w:val=""/>
      <w:lvlJc w:val="left"/>
      <w:pPr>
        <w:tabs>
          <w:tab w:val="num" w:pos="360"/>
        </w:tabs>
        <w:ind w:left="360" w:hanging="360"/>
      </w:pPr>
      <w:rPr>
        <w:rFonts w:ascii="Symbol" w:hAnsi="Symbol" w:cs="Times New Roman"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1" w15:restartNumberingAfterBreak="0">
    <w:nsid w:val="7B496E3E"/>
    <w:multiLevelType w:val="hybridMultilevel"/>
    <w:tmpl w:val="FCF03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15:restartNumberingAfterBreak="0">
    <w:nsid w:val="7E723319"/>
    <w:multiLevelType w:val="hybridMultilevel"/>
    <w:tmpl w:val="F5E87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15:restartNumberingAfterBreak="0">
    <w:nsid w:val="7F425288"/>
    <w:multiLevelType w:val="hybridMultilevel"/>
    <w:tmpl w:val="DEFC22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784104">
    <w:abstractNumId w:val="47"/>
  </w:num>
  <w:num w:numId="2" w16cid:durableId="2026856338">
    <w:abstractNumId w:val="59"/>
  </w:num>
  <w:num w:numId="3" w16cid:durableId="1210848308">
    <w:abstractNumId w:val="84"/>
  </w:num>
  <w:num w:numId="4" w16cid:durableId="354498550">
    <w:abstractNumId w:val="28"/>
  </w:num>
  <w:num w:numId="5" w16cid:durableId="1732002734">
    <w:abstractNumId w:val="3"/>
  </w:num>
  <w:num w:numId="6" w16cid:durableId="226692668">
    <w:abstractNumId w:val="35"/>
  </w:num>
  <w:num w:numId="7" w16cid:durableId="893780454">
    <w:abstractNumId w:val="90"/>
  </w:num>
  <w:num w:numId="8" w16cid:durableId="1865050218">
    <w:abstractNumId w:val="23"/>
  </w:num>
  <w:num w:numId="9" w16cid:durableId="870997588">
    <w:abstractNumId w:val="0"/>
  </w:num>
  <w:num w:numId="10" w16cid:durableId="984432268">
    <w:abstractNumId w:val="50"/>
  </w:num>
  <w:num w:numId="11" w16cid:durableId="2052487567">
    <w:abstractNumId w:val="15"/>
  </w:num>
  <w:num w:numId="12" w16cid:durableId="1790005124">
    <w:abstractNumId w:val="44"/>
  </w:num>
  <w:num w:numId="13" w16cid:durableId="851722538">
    <w:abstractNumId w:val="21"/>
  </w:num>
  <w:num w:numId="14" w16cid:durableId="838232200">
    <w:abstractNumId w:val="54"/>
  </w:num>
  <w:num w:numId="15" w16cid:durableId="1383600506">
    <w:abstractNumId w:val="77"/>
  </w:num>
  <w:num w:numId="16" w16cid:durableId="815801726">
    <w:abstractNumId w:val="30"/>
  </w:num>
  <w:num w:numId="17" w16cid:durableId="1908759132">
    <w:abstractNumId w:val="53"/>
  </w:num>
  <w:num w:numId="18" w16cid:durableId="345209094">
    <w:abstractNumId w:val="6"/>
  </w:num>
  <w:num w:numId="19" w16cid:durableId="740251166">
    <w:abstractNumId w:val="38"/>
  </w:num>
  <w:num w:numId="20" w16cid:durableId="1533180712">
    <w:abstractNumId w:val="48"/>
  </w:num>
  <w:num w:numId="21" w16cid:durableId="1824813681">
    <w:abstractNumId w:val="24"/>
  </w:num>
  <w:num w:numId="22" w16cid:durableId="875043646">
    <w:abstractNumId w:val="88"/>
  </w:num>
  <w:num w:numId="23" w16cid:durableId="200822027">
    <w:abstractNumId w:val="2"/>
  </w:num>
  <w:num w:numId="24" w16cid:durableId="1902398986">
    <w:abstractNumId w:val="12"/>
  </w:num>
  <w:num w:numId="25" w16cid:durableId="1460494233">
    <w:abstractNumId w:val="4"/>
  </w:num>
  <w:num w:numId="26" w16cid:durableId="1169372673">
    <w:abstractNumId w:val="39"/>
  </w:num>
  <w:num w:numId="27" w16cid:durableId="587155743">
    <w:abstractNumId w:val="42"/>
  </w:num>
  <w:num w:numId="28" w16cid:durableId="484472846">
    <w:abstractNumId w:val="8"/>
  </w:num>
  <w:num w:numId="29" w16cid:durableId="485363317">
    <w:abstractNumId w:val="45"/>
  </w:num>
  <w:num w:numId="30" w16cid:durableId="1783114549">
    <w:abstractNumId w:val="14"/>
  </w:num>
  <w:num w:numId="31" w16cid:durableId="1849320954">
    <w:abstractNumId w:val="16"/>
  </w:num>
  <w:num w:numId="32" w16cid:durableId="914435275">
    <w:abstractNumId w:val="33"/>
  </w:num>
  <w:num w:numId="33" w16cid:durableId="621152926">
    <w:abstractNumId w:val="65"/>
  </w:num>
  <w:num w:numId="34" w16cid:durableId="1601260834">
    <w:abstractNumId w:val="41"/>
  </w:num>
  <w:num w:numId="35" w16cid:durableId="1039280017">
    <w:abstractNumId w:val="80"/>
  </w:num>
  <w:num w:numId="36" w16cid:durableId="572928347">
    <w:abstractNumId w:val="89"/>
  </w:num>
  <w:num w:numId="37" w16cid:durableId="360278759">
    <w:abstractNumId w:val="22"/>
  </w:num>
  <w:num w:numId="38" w16cid:durableId="1373991650">
    <w:abstractNumId w:val="71"/>
  </w:num>
  <w:num w:numId="39" w16cid:durableId="1682127432">
    <w:abstractNumId w:val="75"/>
  </w:num>
  <w:num w:numId="40" w16cid:durableId="1767506140">
    <w:abstractNumId w:val="74"/>
  </w:num>
  <w:num w:numId="41" w16cid:durableId="2117285037">
    <w:abstractNumId w:val="63"/>
  </w:num>
  <w:num w:numId="42" w16cid:durableId="47149137">
    <w:abstractNumId w:val="79"/>
  </w:num>
  <w:num w:numId="43" w16cid:durableId="1899896344">
    <w:abstractNumId w:val="64"/>
  </w:num>
  <w:num w:numId="44" w16cid:durableId="1746998012">
    <w:abstractNumId w:val="46"/>
  </w:num>
  <w:num w:numId="45" w16cid:durableId="2014718569">
    <w:abstractNumId w:val="93"/>
  </w:num>
  <w:num w:numId="46" w16cid:durableId="1964655364">
    <w:abstractNumId w:val="72"/>
  </w:num>
  <w:num w:numId="47" w16cid:durableId="783690887">
    <w:abstractNumId w:val="9"/>
  </w:num>
  <w:num w:numId="48" w16cid:durableId="362901921">
    <w:abstractNumId w:val="57"/>
  </w:num>
  <w:num w:numId="49" w16cid:durableId="1080827891">
    <w:abstractNumId w:val="7"/>
  </w:num>
  <w:num w:numId="50" w16cid:durableId="113137047">
    <w:abstractNumId w:val="62"/>
  </w:num>
  <w:num w:numId="51" w16cid:durableId="632755921">
    <w:abstractNumId w:val="87"/>
  </w:num>
  <w:num w:numId="52" w16cid:durableId="455829651">
    <w:abstractNumId w:val="43"/>
  </w:num>
  <w:num w:numId="53" w16cid:durableId="864486949">
    <w:abstractNumId w:val="27"/>
  </w:num>
  <w:num w:numId="54" w16cid:durableId="1973898973">
    <w:abstractNumId w:val="10"/>
  </w:num>
  <w:num w:numId="55" w16cid:durableId="650596819">
    <w:abstractNumId w:val="91"/>
  </w:num>
  <w:num w:numId="56" w16cid:durableId="1972469200">
    <w:abstractNumId w:val="1"/>
  </w:num>
  <w:num w:numId="57" w16cid:durableId="1310983187">
    <w:abstractNumId w:val="86"/>
  </w:num>
  <w:num w:numId="58" w16cid:durableId="747583665">
    <w:abstractNumId w:val="40"/>
  </w:num>
  <w:num w:numId="59" w16cid:durableId="1229270319">
    <w:abstractNumId w:val="25"/>
  </w:num>
  <w:num w:numId="60" w16cid:durableId="475606112">
    <w:abstractNumId w:val="58"/>
  </w:num>
  <w:num w:numId="61" w16cid:durableId="163280920">
    <w:abstractNumId w:val="85"/>
  </w:num>
  <w:num w:numId="62" w16cid:durableId="455950777">
    <w:abstractNumId w:val="36"/>
  </w:num>
  <w:num w:numId="63" w16cid:durableId="1819610650">
    <w:abstractNumId w:val="68"/>
  </w:num>
  <w:num w:numId="64" w16cid:durableId="1562474204">
    <w:abstractNumId w:val="18"/>
  </w:num>
  <w:num w:numId="65" w16cid:durableId="800462747">
    <w:abstractNumId w:val="92"/>
  </w:num>
  <w:num w:numId="66" w16cid:durableId="1187252833">
    <w:abstractNumId w:val="60"/>
  </w:num>
  <w:num w:numId="67" w16cid:durableId="953170891">
    <w:abstractNumId w:val="49"/>
  </w:num>
  <w:num w:numId="68" w16cid:durableId="1984574654">
    <w:abstractNumId w:val="5"/>
  </w:num>
  <w:num w:numId="69" w16cid:durableId="973291807">
    <w:abstractNumId w:val="70"/>
  </w:num>
  <w:num w:numId="70" w16cid:durableId="2080250408">
    <w:abstractNumId w:val="83"/>
  </w:num>
  <w:num w:numId="71" w16cid:durableId="304359459">
    <w:abstractNumId w:val="51"/>
  </w:num>
  <w:num w:numId="72" w16cid:durableId="109129492">
    <w:abstractNumId w:val="19"/>
  </w:num>
  <w:num w:numId="73" w16cid:durableId="371154457">
    <w:abstractNumId w:val="37"/>
  </w:num>
  <w:num w:numId="74" w16cid:durableId="1132867468">
    <w:abstractNumId w:val="61"/>
  </w:num>
  <w:num w:numId="75" w16cid:durableId="1267083038">
    <w:abstractNumId w:val="78"/>
  </w:num>
  <w:num w:numId="76" w16cid:durableId="1980374662">
    <w:abstractNumId w:val="13"/>
  </w:num>
  <w:num w:numId="77" w16cid:durableId="476457333">
    <w:abstractNumId w:val="31"/>
  </w:num>
  <w:num w:numId="78" w16cid:durableId="1381396392">
    <w:abstractNumId w:val="73"/>
  </w:num>
  <w:num w:numId="79" w16cid:durableId="750008267">
    <w:abstractNumId w:val="81"/>
  </w:num>
  <w:num w:numId="80" w16cid:durableId="1893034457">
    <w:abstractNumId w:val="55"/>
  </w:num>
  <w:num w:numId="81" w16cid:durableId="1826044064">
    <w:abstractNumId w:val="66"/>
  </w:num>
  <w:num w:numId="82" w16cid:durableId="1072579370">
    <w:abstractNumId w:val="17"/>
  </w:num>
  <w:num w:numId="83" w16cid:durableId="570120480">
    <w:abstractNumId w:val="34"/>
  </w:num>
  <w:num w:numId="84" w16cid:durableId="981157172">
    <w:abstractNumId w:val="69"/>
  </w:num>
  <w:num w:numId="85" w16cid:durableId="1904877192">
    <w:abstractNumId w:val="82"/>
  </w:num>
  <w:num w:numId="86" w16cid:durableId="212038923">
    <w:abstractNumId w:val="29"/>
  </w:num>
  <w:num w:numId="87" w16cid:durableId="2081243849">
    <w:abstractNumId w:val="76"/>
  </w:num>
  <w:num w:numId="88" w16cid:durableId="377516715">
    <w:abstractNumId w:val="11"/>
  </w:num>
  <w:num w:numId="89" w16cid:durableId="1615671234">
    <w:abstractNumId w:val="20"/>
  </w:num>
  <w:num w:numId="90" w16cid:durableId="184832697">
    <w:abstractNumId w:val="32"/>
  </w:num>
  <w:num w:numId="91" w16cid:durableId="165438699">
    <w:abstractNumId w:val="26"/>
  </w:num>
  <w:num w:numId="92" w16cid:durableId="563951286">
    <w:abstractNumId w:val="67"/>
  </w:num>
  <w:num w:numId="93" w16cid:durableId="1970623199">
    <w:abstractNumId w:val="56"/>
  </w:num>
  <w:num w:numId="94" w16cid:durableId="469828716">
    <w:abstractNumId w:val="47"/>
    <w:lvlOverride w:ilvl="0">
      <w:startOverride w:val="1"/>
    </w:lvlOverride>
  </w:num>
  <w:num w:numId="95" w16cid:durableId="395861599">
    <w:abstractNumId w:val="5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embedSystemFonts/>
  <w:activeWritingStyle w:appName="MSWord" w:lang="de-DE" w:vendorID="9" w:dllVersion="512" w:checkStyle="1"/>
  <w:activeWritingStyle w:appName="MSWord" w:lang="it-IT" w:vendorID="3" w:dllVersion="517" w:checkStyle="1"/>
  <w:activeWritingStyle w:appName="MSWord" w:lang="de-DE"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2"/>
  <w:hyphenationZone w:val="68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26E"/>
    <w:rsid w:val="00000083"/>
    <w:rsid w:val="000000EA"/>
    <w:rsid w:val="00000189"/>
    <w:rsid w:val="00000222"/>
    <w:rsid w:val="00000A30"/>
    <w:rsid w:val="00000A5E"/>
    <w:rsid w:val="00000F79"/>
    <w:rsid w:val="000010B8"/>
    <w:rsid w:val="0000147F"/>
    <w:rsid w:val="000014CE"/>
    <w:rsid w:val="0000164B"/>
    <w:rsid w:val="000016AD"/>
    <w:rsid w:val="00001702"/>
    <w:rsid w:val="00001988"/>
    <w:rsid w:val="00002148"/>
    <w:rsid w:val="000022C8"/>
    <w:rsid w:val="0000238F"/>
    <w:rsid w:val="0000244E"/>
    <w:rsid w:val="00002A88"/>
    <w:rsid w:val="00002B72"/>
    <w:rsid w:val="00002DBC"/>
    <w:rsid w:val="000030A3"/>
    <w:rsid w:val="00003346"/>
    <w:rsid w:val="00003B40"/>
    <w:rsid w:val="00003D21"/>
    <w:rsid w:val="0000407F"/>
    <w:rsid w:val="0000427A"/>
    <w:rsid w:val="000042E1"/>
    <w:rsid w:val="0000436F"/>
    <w:rsid w:val="000045FE"/>
    <w:rsid w:val="00004800"/>
    <w:rsid w:val="000048DA"/>
    <w:rsid w:val="00004924"/>
    <w:rsid w:val="00004B6F"/>
    <w:rsid w:val="00004C99"/>
    <w:rsid w:val="00004F48"/>
    <w:rsid w:val="0000507C"/>
    <w:rsid w:val="000050ED"/>
    <w:rsid w:val="00005922"/>
    <w:rsid w:val="00005938"/>
    <w:rsid w:val="00005C65"/>
    <w:rsid w:val="00005D2A"/>
    <w:rsid w:val="00005DBB"/>
    <w:rsid w:val="00005FF5"/>
    <w:rsid w:val="00006251"/>
    <w:rsid w:val="00006324"/>
    <w:rsid w:val="0000636B"/>
    <w:rsid w:val="000065B2"/>
    <w:rsid w:val="00007066"/>
    <w:rsid w:val="0000709E"/>
    <w:rsid w:val="00007114"/>
    <w:rsid w:val="000074BB"/>
    <w:rsid w:val="0000762D"/>
    <w:rsid w:val="00007A1A"/>
    <w:rsid w:val="00007E3C"/>
    <w:rsid w:val="0001034B"/>
    <w:rsid w:val="000104C6"/>
    <w:rsid w:val="000106C9"/>
    <w:rsid w:val="00011068"/>
    <w:rsid w:val="000110C5"/>
    <w:rsid w:val="00011363"/>
    <w:rsid w:val="000113B4"/>
    <w:rsid w:val="00011496"/>
    <w:rsid w:val="0001156F"/>
    <w:rsid w:val="00011811"/>
    <w:rsid w:val="00011AAA"/>
    <w:rsid w:val="00011AFF"/>
    <w:rsid w:val="00011B92"/>
    <w:rsid w:val="00011CF7"/>
    <w:rsid w:val="0001200B"/>
    <w:rsid w:val="0001208D"/>
    <w:rsid w:val="00012137"/>
    <w:rsid w:val="000123B0"/>
    <w:rsid w:val="000124BC"/>
    <w:rsid w:val="00012503"/>
    <w:rsid w:val="000126CC"/>
    <w:rsid w:val="000127C7"/>
    <w:rsid w:val="00012B42"/>
    <w:rsid w:val="00012C7A"/>
    <w:rsid w:val="00012F96"/>
    <w:rsid w:val="00012F9D"/>
    <w:rsid w:val="00012FEE"/>
    <w:rsid w:val="00013367"/>
    <w:rsid w:val="0001356A"/>
    <w:rsid w:val="00013854"/>
    <w:rsid w:val="0001396E"/>
    <w:rsid w:val="00013F9E"/>
    <w:rsid w:val="00014029"/>
    <w:rsid w:val="00014336"/>
    <w:rsid w:val="00014337"/>
    <w:rsid w:val="0001478C"/>
    <w:rsid w:val="000147A1"/>
    <w:rsid w:val="0001483D"/>
    <w:rsid w:val="00014857"/>
    <w:rsid w:val="00014933"/>
    <w:rsid w:val="000149CD"/>
    <w:rsid w:val="00014EB4"/>
    <w:rsid w:val="00014F40"/>
    <w:rsid w:val="00015023"/>
    <w:rsid w:val="0001537E"/>
    <w:rsid w:val="000153C9"/>
    <w:rsid w:val="00015403"/>
    <w:rsid w:val="00015772"/>
    <w:rsid w:val="00015876"/>
    <w:rsid w:val="00015C37"/>
    <w:rsid w:val="00015CA3"/>
    <w:rsid w:val="00015F42"/>
    <w:rsid w:val="0001607D"/>
    <w:rsid w:val="00016155"/>
    <w:rsid w:val="0001632F"/>
    <w:rsid w:val="0001658F"/>
    <w:rsid w:val="000166F0"/>
    <w:rsid w:val="00016737"/>
    <w:rsid w:val="00016852"/>
    <w:rsid w:val="000169D6"/>
    <w:rsid w:val="00016A61"/>
    <w:rsid w:val="00016A9B"/>
    <w:rsid w:val="00016CD3"/>
    <w:rsid w:val="00016EA7"/>
    <w:rsid w:val="0001710D"/>
    <w:rsid w:val="00017132"/>
    <w:rsid w:val="000171FD"/>
    <w:rsid w:val="00017223"/>
    <w:rsid w:val="00017489"/>
    <w:rsid w:val="000174FB"/>
    <w:rsid w:val="000175E6"/>
    <w:rsid w:val="00017669"/>
    <w:rsid w:val="00017720"/>
    <w:rsid w:val="00017842"/>
    <w:rsid w:val="000179BA"/>
    <w:rsid w:val="00017A0B"/>
    <w:rsid w:val="00017CB5"/>
    <w:rsid w:val="00017D70"/>
    <w:rsid w:val="00017E5E"/>
    <w:rsid w:val="00020415"/>
    <w:rsid w:val="000204D0"/>
    <w:rsid w:val="00020DB8"/>
    <w:rsid w:val="00020E32"/>
    <w:rsid w:val="00020EBA"/>
    <w:rsid w:val="00021188"/>
    <w:rsid w:val="000212F3"/>
    <w:rsid w:val="00021320"/>
    <w:rsid w:val="0002198F"/>
    <w:rsid w:val="00021B49"/>
    <w:rsid w:val="00021C8F"/>
    <w:rsid w:val="00021D91"/>
    <w:rsid w:val="00021E74"/>
    <w:rsid w:val="00021EF5"/>
    <w:rsid w:val="000220A7"/>
    <w:rsid w:val="0002244C"/>
    <w:rsid w:val="00022846"/>
    <w:rsid w:val="000228E6"/>
    <w:rsid w:val="000232E9"/>
    <w:rsid w:val="00023370"/>
    <w:rsid w:val="000235EE"/>
    <w:rsid w:val="000236B2"/>
    <w:rsid w:val="00023774"/>
    <w:rsid w:val="00023AAB"/>
    <w:rsid w:val="00023AB3"/>
    <w:rsid w:val="00023B0D"/>
    <w:rsid w:val="00023B97"/>
    <w:rsid w:val="00023E03"/>
    <w:rsid w:val="00023E9C"/>
    <w:rsid w:val="00024033"/>
    <w:rsid w:val="00024136"/>
    <w:rsid w:val="000241AC"/>
    <w:rsid w:val="000241EE"/>
    <w:rsid w:val="000245A9"/>
    <w:rsid w:val="000248D6"/>
    <w:rsid w:val="00024D97"/>
    <w:rsid w:val="0002501C"/>
    <w:rsid w:val="0002512B"/>
    <w:rsid w:val="000252D3"/>
    <w:rsid w:val="0002531F"/>
    <w:rsid w:val="000255DD"/>
    <w:rsid w:val="00025825"/>
    <w:rsid w:val="00025AC8"/>
    <w:rsid w:val="00025B15"/>
    <w:rsid w:val="00025C47"/>
    <w:rsid w:val="00025E91"/>
    <w:rsid w:val="00025EBE"/>
    <w:rsid w:val="00026006"/>
    <w:rsid w:val="0002604F"/>
    <w:rsid w:val="000261C4"/>
    <w:rsid w:val="00026473"/>
    <w:rsid w:val="00026585"/>
    <w:rsid w:val="0002669B"/>
    <w:rsid w:val="000267BE"/>
    <w:rsid w:val="00026830"/>
    <w:rsid w:val="0002693B"/>
    <w:rsid w:val="000269D9"/>
    <w:rsid w:val="00026A52"/>
    <w:rsid w:val="00026F23"/>
    <w:rsid w:val="0002703B"/>
    <w:rsid w:val="0002767D"/>
    <w:rsid w:val="0002783F"/>
    <w:rsid w:val="00027843"/>
    <w:rsid w:val="00027912"/>
    <w:rsid w:val="00027A08"/>
    <w:rsid w:val="00027AF4"/>
    <w:rsid w:val="00027C6A"/>
    <w:rsid w:val="00027D57"/>
    <w:rsid w:val="00027E52"/>
    <w:rsid w:val="000305AF"/>
    <w:rsid w:val="0003073F"/>
    <w:rsid w:val="00030B08"/>
    <w:rsid w:val="00030C5D"/>
    <w:rsid w:val="00030CAE"/>
    <w:rsid w:val="00030DEB"/>
    <w:rsid w:val="00030EEA"/>
    <w:rsid w:val="000310C5"/>
    <w:rsid w:val="000312BE"/>
    <w:rsid w:val="000313CA"/>
    <w:rsid w:val="000313D5"/>
    <w:rsid w:val="000313FF"/>
    <w:rsid w:val="0003141E"/>
    <w:rsid w:val="000315E3"/>
    <w:rsid w:val="0003191C"/>
    <w:rsid w:val="0003255D"/>
    <w:rsid w:val="000327AC"/>
    <w:rsid w:val="000329D3"/>
    <w:rsid w:val="00032A15"/>
    <w:rsid w:val="00032AD2"/>
    <w:rsid w:val="00032C4F"/>
    <w:rsid w:val="00032E26"/>
    <w:rsid w:val="00032E29"/>
    <w:rsid w:val="00032EB5"/>
    <w:rsid w:val="000332F0"/>
    <w:rsid w:val="00033466"/>
    <w:rsid w:val="00033729"/>
    <w:rsid w:val="00033D64"/>
    <w:rsid w:val="00033FEE"/>
    <w:rsid w:val="0003414B"/>
    <w:rsid w:val="0003440A"/>
    <w:rsid w:val="00034810"/>
    <w:rsid w:val="00034B4A"/>
    <w:rsid w:val="00034CB8"/>
    <w:rsid w:val="00034F16"/>
    <w:rsid w:val="00034F77"/>
    <w:rsid w:val="000350C5"/>
    <w:rsid w:val="000352DD"/>
    <w:rsid w:val="000352F2"/>
    <w:rsid w:val="00035325"/>
    <w:rsid w:val="000353B2"/>
    <w:rsid w:val="00035452"/>
    <w:rsid w:val="00035CF3"/>
    <w:rsid w:val="00035E14"/>
    <w:rsid w:val="00036105"/>
    <w:rsid w:val="0003611B"/>
    <w:rsid w:val="00036297"/>
    <w:rsid w:val="00036563"/>
    <w:rsid w:val="00036796"/>
    <w:rsid w:val="00036CEC"/>
    <w:rsid w:val="00037BA5"/>
    <w:rsid w:val="00037D8E"/>
    <w:rsid w:val="00037FBF"/>
    <w:rsid w:val="0004049E"/>
    <w:rsid w:val="000404D4"/>
    <w:rsid w:val="000405AF"/>
    <w:rsid w:val="000409CC"/>
    <w:rsid w:val="00040A17"/>
    <w:rsid w:val="00040CE8"/>
    <w:rsid w:val="00041330"/>
    <w:rsid w:val="00041451"/>
    <w:rsid w:val="0004164A"/>
    <w:rsid w:val="00041AD9"/>
    <w:rsid w:val="00041C26"/>
    <w:rsid w:val="0004201C"/>
    <w:rsid w:val="00042068"/>
    <w:rsid w:val="0004220E"/>
    <w:rsid w:val="000422C6"/>
    <w:rsid w:val="000422F4"/>
    <w:rsid w:val="00042533"/>
    <w:rsid w:val="000426DC"/>
    <w:rsid w:val="00042790"/>
    <w:rsid w:val="0004289C"/>
    <w:rsid w:val="000429F3"/>
    <w:rsid w:val="00042C73"/>
    <w:rsid w:val="00042C9E"/>
    <w:rsid w:val="00042D1C"/>
    <w:rsid w:val="00042DEE"/>
    <w:rsid w:val="00042E7A"/>
    <w:rsid w:val="00042FD3"/>
    <w:rsid w:val="0004306C"/>
    <w:rsid w:val="0004317B"/>
    <w:rsid w:val="00043337"/>
    <w:rsid w:val="00043520"/>
    <w:rsid w:val="0004362A"/>
    <w:rsid w:val="000437BA"/>
    <w:rsid w:val="000439F2"/>
    <w:rsid w:val="00043C0A"/>
    <w:rsid w:val="00043C45"/>
    <w:rsid w:val="00043C53"/>
    <w:rsid w:val="0004420F"/>
    <w:rsid w:val="00044337"/>
    <w:rsid w:val="000443AB"/>
    <w:rsid w:val="00044443"/>
    <w:rsid w:val="0004467B"/>
    <w:rsid w:val="00044689"/>
    <w:rsid w:val="00044792"/>
    <w:rsid w:val="00044A94"/>
    <w:rsid w:val="00044B47"/>
    <w:rsid w:val="00044EF4"/>
    <w:rsid w:val="0004512E"/>
    <w:rsid w:val="000451A0"/>
    <w:rsid w:val="000455DC"/>
    <w:rsid w:val="00045614"/>
    <w:rsid w:val="00045713"/>
    <w:rsid w:val="000458AF"/>
    <w:rsid w:val="00045AFC"/>
    <w:rsid w:val="00045C7B"/>
    <w:rsid w:val="00045C8D"/>
    <w:rsid w:val="00045C9C"/>
    <w:rsid w:val="00045D08"/>
    <w:rsid w:val="00045DB2"/>
    <w:rsid w:val="00045F96"/>
    <w:rsid w:val="000460E6"/>
    <w:rsid w:val="0004622D"/>
    <w:rsid w:val="0004643C"/>
    <w:rsid w:val="000464F6"/>
    <w:rsid w:val="00046511"/>
    <w:rsid w:val="000468C5"/>
    <w:rsid w:val="00046C25"/>
    <w:rsid w:val="00046EAC"/>
    <w:rsid w:val="00046F3B"/>
    <w:rsid w:val="00047819"/>
    <w:rsid w:val="00047869"/>
    <w:rsid w:val="00047ED7"/>
    <w:rsid w:val="000501C7"/>
    <w:rsid w:val="00050499"/>
    <w:rsid w:val="00050AB2"/>
    <w:rsid w:val="00050C89"/>
    <w:rsid w:val="00050D51"/>
    <w:rsid w:val="00050E38"/>
    <w:rsid w:val="000511F0"/>
    <w:rsid w:val="00051368"/>
    <w:rsid w:val="000517E0"/>
    <w:rsid w:val="00051AA5"/>
    <w:rsid w:val="00051E5B"/>
    <w:rsid w:val="00051FE9"/>
    <w:rsid w:val="000524AF"/>
    <w:rsid w:val="0005268E"/>
    <w:rsid w:val="00052913"/>
    <w:rsid w:val="00052B85"/>
    <w:rsid w:val="00052D60"/>
    <w:rsid w:val="0005304B"/>
    <w:rsid w:val="00053200"/>
    <w:rsid w:val="00053218"/>
    <w:rsid w:val="0005332A"/>
    <w:rsid w:val="00053370"/>
    <w:rsid w:val="000533DD"/>
    <w:rsid w:val="00053443"/>
    <w:rsid w:val="00053647"/>
    <w:rsid w:val="00053799"/>
    <w:rsid w:val="000539ED"/>
    <w:rsid w:val="00053AB7"/>
    <w:rsid w:val="00053B17"/>
    <w:rsid w:val="0005406F"/>
    <w:rsid w:val="00054093"/>
    <w:rsid w:val="000543AB"/>
    <w:rsid w:val="00054461"/>
    <w:rsid w:val="00054708"/>
    <w:rsid w:val="00054863"/>
    <w:rsid w:val="00054C34"/>
    <w:rsid w:val="000550FD"/>
    <w:rsid w:val="00055127"/>
    <w:rsid w:val="000554DD"/>
    <w:rsid w:val="000555B9"/>
    <w:rsid w:val="00055820"/>
    <w:rsid w:val="00055C01"/>
    <w:rsid w:val="00055F43"/>
    <w:rsid w:val="00056050"/>
    <w:rsid w:val="000561E1"/>
    <w:rsid w:val="000567E6"/>
    <w:rsid w:val="000569B0"/>
    <w:rsid w:val="00056D55"/>
    <w:rsid w:val="00056DB6"/>
    <w:rsid w:val="000570F0"/>
    <w:rsid w:val="000570F5"/>
    <w:rsid w:val="00057184"/>
    <w:rsid w:val="00057346"/>
    <w:rsid w:val="0005734F"/>
    <w:rsid w:val="00057382"/>
    <w:rsid w:val="000573EA"/>
    <w:rsid w:val="000574C4"/>
    <w:rsid w:val="00057686"/>
    <w:rsid w:val="00057722"/>
    <w:rsid w:val="00057BCC"/>
    <w:rsid w:val="00057C0E"/>
    <w:rsid w:val="00057C14"/>
    <w:rsid w:val="00057C1F"/>
    <w:rsid w:val="00057D4B"/>
    <w:rsid w:val="00057E69"/>
    <w:rsid w:val="00060276"/>
    <w:rsid w:val="000602D0"/>
    <w:rsid w:val="00060373"/>
    <w:rsid w:val="000604F6"/>
    <w:rsid w:val="000609BC"/>
    <w:rsid w:val="00060A2F"/>
    <w:rsid w:val="00060D8B"/>
    <w:rsid w:val="00060FA4"/>
    <w:rsid w:val="00060FE2"/>
    <w:rsid w:val="00061111"/>
    <w:rsid w:val="000613AD"/>
    <w:rsid w:val="00061582"/>
    <w:rsid w:val="00061A4A"/>
    <w:rsid w:val="00061A86"/>
    <w:rsid w:val="00061CAF"/>
    <w:rsid w:val="00062068"/>
    <w:rsid w:val="00062225"/>
    <w:rsid w:val="00062233"/>
    <w:rsid w:val="00062676"/>
    <w:rsid w:val="00062716"/>
    <w:rsid w:val="00062866"/>
    <w:rsid w:val="000628F4"/>
    <w:rsid w:val="0006296E"/>
    <w:rsid w:val="00062A4C"/>
    <w:rsid w:val="00062BE3"/>
    <w:rsid w:val="00062EFF"/>
    <w:rsid w:val="00062F6E"/>
    <w:rsid w:val="00062FBA"/>
    <w:rsid w:val="00062FD9"/>
    <w:rsid w:val="0006318D"/>
    <w:rsid w:val="000631E6"/>
    <w:rsid w:val="00063234"/>
    <w:rsid w:val="0006333C"/>
    <w:rsid w:val="0006341F"/>
    <w:rsid w:val="00063499"/>
    <w:rsid w:val="000634D7"/>
    <w:rsid w:val="00063784"/>
    <w:rsid w:val="000638A3"/>
    <w:rsid w:val="00063AA5"/>
    <w:rsid w:val="00063C1D"/>
    <w:rsid w:val="00063D53"/>
    <w:rsid w:val="00063E19"/>
    <w:rsid w:val="00063F45"/>
    <w:rsid w:val="00064177"/>
    <w:rsid w:val="00064488"/>
    <w:rsid w:val="0006466F"/>
    <w:rsid w:val="0006499F"/>
    <w:rsid w:val="00064A1B"/>
    <w:rsid w:val="00064AE1"/>
    <w:rsid w:val="0006545C"/>
    <w:rsid w:val="0006565D"/>
    <w:rsid w:val="00065678"/>
    <w:rsid w:val="00065794"/>
    <w:rsid w:val="00065B22"/>
    <w:rsid w:val="00066895"/>
    <w:rsid w:val="00066989"/>
    <w:rsid w:val="00066AB2"/>
    <w:rsid w:val="00066F09"/>
    <w:rsid w:val="00066FBC"/>
    <w:rsid w:val="00067452"/>
    <w:rsid w:val="000675EC"/>
    <w:rsid w:val="000676BC"/>
    <w:rsid w:val="0006770D"/>
    <w:rsid w:val="000677BD"/>
    <w:rsid w:val="00067AE8"/>
    <w:rsid w:val="0007013F"/>
    <w:rsid w:val="000702C9"/>
    <w:rsid w:val="000704C6"/>
    <w:rsid w:val="00070705"/>
    <w:rsid w:val="000708A5"/>
    <w:rsid w:val="0007099B"/>
    <w:rsid w:val="00071436"/>
    <w:rsid w:val="0007149C"/>
    <w:rsid w:val="000715C8"/>
    <w:rsid w:val="0007166C"/>
    <w:rsid w:val="000716FE"/>
    <w:rsid w:val="0007196E"/>
    <w:rsid w:val="00071A40"/>
    <w:rsid w:val="00071B31"/>
    <w:rsid w:val="00071BD8"/>
    <w:rsid w:val="00071E74"/>
    <w:rsid w:val="00071FFB"/>
    <w:rsid w:val="000721D8"/>
    <w:rsid w:val="0007232E"/>
    <w:rsid w:val="00072408"/>
    <w:rsid w:val="0007260A"/>
    <w:rsid w:val="000727B0"/>
    <w:rsid w:val="000727B5"/>
    <w:rsid w:val="000729EF"/>
    <w:rsid w:val="00073227"/>
    <w:rsid w:val="0007340D"/>
    <w:rsid w:val="00073638"/>
    <w:rsid w:val="000737A4"/>
    <w:rsid w:val="00073C63"/>
    <w:rsid w:val="00073D94"/>
    <w:rsid w:val="000742E8"/>
    <w:rsid w:val="0007473A"/>
    <w:rsid w:val="00074766"/>
    <w:rsid w:val="000747F6"/>
    <w:rsid w:val="00074AE1"/>
    <w:rsid w:val="000751A2"/>
    <w:rsid w:val="000752D9"/>
    <w:rsid w:val="00075438"/>
    <w:rsid w:val="0007548A"/>
    <w:rsid w:val="00075631"/>
    <w:rsid w:val="00075A05"/>
    <w:rsid w:val="00075FEC"/>
    <w:rsid w:val="00076226"/>
    <w:rsid w:val="0007622E"/>
    <w:rsid w:val="0007633A"/>
    <w:rsid w:val="0007666F"/>
    <w:rsid w:val="000766B1"/>
    <w:rsid w:val="0007678E"/>
    <w:rsid w:val="00076E2A"/>
    <w:rsid w:val="000771A7"/>
    <w:rsid w:val="00077298"/>
    <w:rsid w:val="00077698"/>
    <w:rsid w:val="000776BB"/>
    <w:rsid w:val="00077A4A"/>
    <w:rsid w:val="00077A73"/>
    <w:rsid w:val="00077C62"/>
    <w:rsid w:val="0008012B"/>
    <w:rsid w:val="0008015E"/>
    <w:rsid w:val="0008033B"/>
    <w:rsid w:val="000806F9"/>
    <w:rsid w:val="0008084D"/>
    <w:rsid w:val="00080B1F"/>
    <w:rsid w:val="0008116A"/>
    <w:rsid w:val="00081576"/>
    <w:rsid w:val="000815C9"/>
    <w:rsid w:val="00081798"/>
    <w:rsid w:val="00081C4E"/>
    <w:rsid w:val="00081D05"/>
    <w:rsid w:val="00081D1A"/>
    <w:rsid w:val="00081ED4"/>
    <w:rsid w:val="00082017"/>
    <w:rsid w:val="000821D9"/>
    <w:rsid w:val="000826FD"/>
    <w:rsid w:val="00082769"/>
    <w:rsid w:val="000829C1"/>
    <w:rsid w:val="00082C6D"/>
    <w:rsid w:val="00082C8D"/>
    <w:rsid w:val="00082D51"/>
    <w:rsid w:val="00083246"/>
    <w:rsid w:val="000832D6"/>
    <w:rsid w:val="00083530"/>
    <w:rsid w:val="00083A2E"/>
    <w:rsid w:val="00084071"/>
    <w:rsid w:val="000840C0"/>
    <w:rsid w:val="00084236"/>
    <w:rsid w:val="000843D5"/>
    <w:rsid w:val="00084798"/>
    <w:rsid w:val="00084965"/>
    <w:rsid w:val="00084EA4"/>
    <w:rsid w:val="00084EE4"/>
    <w:rsid w:val="00085157"/>
    <w:rsid w:val="0008554E"/>
    <w:rsid w:val="00085B90"/>
    <w:rsid w:val="00085C7A"/>
    <w:rsid w:val="00085DCA"/>
    <w:rsid w:val="00085EFB"/>
    <w:rsid w:val="0008625D"/>
    <w:rsid w:val="000863D3"/>
    <w:rsid w:val="000863DE"/>
    <w:rsid w:val="00086602"/>
    <w:rsid w:val="00086CA6"/>
    <w:rsid w:val="00086E9D"/>
    <w:rsid w:val="0008732E"/>
    <w:rsid w:val="000877ED"/>
    <w:rsid w:val="000879FA"/>
    <w:rsid w:val="00087CBD"/>
    <w:rsid w:val="00087FA0"/>
    <w:rsid w:val="0009004F"/>
    <w:rsid w:val="0009006D"/>
    <w:rsid w:val="0009021E"/>
    <w:rsid w:val="00090445"/>
    <w:rsid w:val="0009047D"/>
    <w:rsid w:val="00090658"/>
    <w:rsid w:val="0009069F"/>
    <w:rsid w:val="000906D1"/>
    <w:rsid w:val="00090B4D"/>
    <w:rsid w:val="00090B82"/>
    <w:rsid w:val="00090BC5"/>
    <w:rsid w:val="0009107C"/>
    <w:rsid w:val="0009121E"/>
    <w:rsid w:val="00091266"/>
    <w:rsid w:val="0009130D"/>
    <w:rsid w:val="000914C4"/>
    <w:rsid w:val="00091607"/>
    <w:rsid w:val="00091829"/>
    <w:rsid w:val="00091902"/>
    <w:rsid w:val="00091C7C"/>
    <w:rsid w:val="0009212B"/>
    <w:rsid w:val="000922D6"/>
    <w:rsid w:val="0009242A"/>
    <w:rsid w:val="0009246A"/>
    <w:rsid w:val="000926B6"/>
    <w:rsid w:val="00092B4D"/>
    <w:rsid w:val="00092E98"/>
    <w:rsid w:val="00093018"/>
    <w:rsid w:val="0009304B"/>
    <w:rsid w:val="000931A9"/>
    <w:rsid w:val="00093226"/>
    <w:rsid w:val="000932ED"/>
    <w:rsid w:val="00093353"/>
    <w:rsid w:val="00093500"/>
    <w:rsid w:val="00093567"/>
    <w:rsid w:val="000937B1"/>
    <w:rsid w:val="00093DE6"/>
    <w:rsid w:val="00093E0B"/>
    <w:rsid w:val="00093FB1"/>
    <w:rsid w:val="000940C4"/>
    <w:rsid w:val="00094419"/>
    <w:rsid w:val="00094511"/>
    <w:rsid w:val="000945FB"/>
    <w:rsid w:val="0009465E"/>
    <w:rsid w:val="00094733"/>
    <w:rsid w:val="00094820"/>
    <w:rsid w:val="000948B2"/>
    <w:rsid w:val="00094BB4"/>
    <w:rsid w:val="00094F60"/>
    <w:rsid w:val="0009521F"/>
    <w:rsid w:val="000958A6"/>
    <w:rsid w:val="00095C69"/>
    <w:rsid w:val="00095C70"/>
    <w:rsid w:val="00095D7F"/>
    <w:rsid w:val="00095E97"/>
    <w:rsid w:val="00095F04"/>
    <w:rsid w:val="00096103"/>
    <w:rsid w:val="000963C1"/>
    <w:rsid w:val="00096411"/>
    <w:rsid w:val="00096838"/>
    <w:rsid w:val="00096B9A"/>
    <w:rsid w:val="0009710E"/>
    <w:rsid w:val="000971B9"/>
    <w:rsid w:val="0009739F"/>
    <w:rsid w:val="000975E8"/>
    <w:rsid w:val="0009784B"/>
    <w:rsid w:val="00097A7E"/>
    <w:rsid w:val="00097D42"/>
    <w:rsid w:val="000A0006"/>
    <w:rsid w:val="000A0131"/>
    <w:rsid w:val="000A03F5"/>
    <w:rsid w:val="000A06D5"/>
    <w:rsid w:val="000A0AEB"/>
    <w:rsid w:val="000A14EF"/>
    <w:rsid w:val="000A15B8"/>
    <w:rsid w:val="000A15BC"/>
    <w:rsid w:val="000A198B"/>
    <w:rsid w:val="000A1C74"/>
    <w:rsid w:val="000A1CDD"/>
    <w:rsid w:val="000A1D57"/>
    <w:rsid w:val="000A1E93"/>
    <w:rsid w:val="000A1FA1"/>
    <w:rsid w:val="000A20E3"/>
    <w:rsid w:val="000A21B0"/>
    <w:rsid w:val="000A2271"/>
    <w:rsid w:val="000A23F8"/>
    <w:rsid w:val="000A2773"/>
    <w:rsid w:val="000A2838"/>
    <w:rsid w:val="000A298D"/>
    <w:rsid w:val="000A2ADF"/>
    <w:rsid w:val="000A2AFA"/>
    <w:rsid w:val="000A2DBE"/>
    <w:rsid w:val="000A2FC4"/>
    <w:rsid w:val="000A347F"/>
    <w:rsid w:val="000A3493"/>
    <w:rsid w:val="000A3594"/>
    <w:rsid w:val="000A35CC"/>
    <w:rsid w:val="000A36FF"/>
    <w:rsid w:val="000A3728"/>
    <w:rsid w:val="000A3760"/>
    <w:rsid w:val="000A38B8"/>
    <w:rsid w:val="000A39C2"/>
    <w:rsid w:val="000A39F1"/>
    <w:rsid w:val="000A4098"/>
    <w:rsid w:val="000A4BF1"/>
    <w:rsid w:val="000A4C6D"/>
    <w:rsid w:val="000A5049"/>
    <w:rsid w:val="000A53EB"/>
    <w:rsid w:val="000A5AC5"/>
    <w:rsid w:val="000A5B6E"/>
    <w:rsid w:val="000A5C94"/>
    <w:rsid w:val="000A5CCE"/>
    <w:rsid w:val="000A5D6F"/>
    <w:rsid w:val="000A5F29"/>
    <w:rsid w:val="000A5F9C"/>
    <w:rsid w:val="000A6189"/>
    <w:rsid w:val="000A6257"/>
    <w:rsid w:val="000A6281"/>
    <w:rsid w:val="000A6397"/>
    <w:rsid w:val="000A68A1"/>
    <w:rsid w:val="000A695A"/>
    <w:rsid w:val="000A6A47"/>
    <w:rsid w:val="000A6A53"/>
    <w:rsid w:val="000A6ACA"/>
    <w:rsid w:val="000A70A3"/>
    <w:rsid w:val="000A711E"/>
    <w:rsid w:val="000A7331"/>
    <w:rsid w:val="000A74FB"/>
    <w:rsid w:val="000A7912"/>
    <w:rsid w:val="000A7BC1"/>
    <w:rsid w:val="000A7EF9"/>
    <w:rsid w:val="000A7FDE"/>
    <w:rsid w:val="000B0054"/>
    <w:rsid w:val="000B00BB"/>
    <w:rsid w:val="000B032F"/>
    <w:rsid w:val="000B0680"/>
    <w:rsid w:val="000B0836"/>
    <w:rsid w:val="000B1161"/>
    <w:rsid w:val="000B1414"/>
    <w:rsid w:val="000B1428"/>
    <w:rsid w:val="000B148D"/>
    <w:rsid w:val="000B17CE"/>
    <w:rsid w:val="000B17D9"/>
    <w:rsid w:val="000B1809"/>
    <w:rsid w:val="000B19CF"/>
    <w:rsid w:val="000B19E1"/>
    <w:rsid w:val="000B1C02"/>
    <w:rsid w:val="000B1D0B"/>
    <w:rsid w:val="000B1DB1"/>
    <w:rsid w:val="000B1FB6"/>
    <w:rsid w:val="000B20E8"/>
    <w:rsid w:val="000B21A6"/>
    <w:rsid w:val="000B2755"/>
    <w:rsid w:val="000B2763"/>
    <w:rsid w:val="000B2794"/>
    <w:rsid w:val="000B27AB"/>
    <w:rsid w:val="000B2E4E"/>
    <w:rsid w:val="000B2EE7"/>
    <w:rsid w:val="000B3007"/>
    <w:rsid w:val="000B3608"/>
    <w:rsid w:val="000B37DC"/>
    <w:rsid w:val="000B3C5A"/>
    <w:rsid w:val="000B3EB5"/>
    <w:rsid w:val="000B3FC4"/>
    <w:rsid w:val="000B4086"/>
    <w:rsid w:val="000B4233"/>
    <w:rsid w:val="000B467A"/>
    <w:rsid w:val="000B4848"/>
    <w:rsid w:val="000B4990"/>
    <w:rsid w:val="000B499F"/>
    <w:rsid w:val="000B4A8A"/>
    <w:rsid w:val="000B4AEA"/>
    <w:rsid w:val="000B4BD8"/>
    <w:rsid w:val="000B4E14"/>
    <w:rsid w:val="000B510E"/>
    <w:rsid w:val="000B5520"/>
    <w:rsid w:val="000B646D"/>
    <w:rsid w:val="000B6712"/>
    <w:rsid w:val="000B67EF"/>
    <w:rsid w:val="000B693C"/>
    <w:rsid w:val="000B6A6A"/>
    <w:rsid w:val="000B6D81"/>
    <w:rsid w:val="000B6ECD"/>
    <w:rsid w:val="000B7015"/>
    <w:rsid w:val="000B7076"/>
    <w:rsid w:val="000B707F"/>
    <w:rsid w:val="000B74DF"/>
    <w:rsid w:val="000B7528"/>
    <w:rsid w:val="000B7595"/>
    <w:rsid w:val="000B7A22"/>
    <w:rsid w:val="000B7A5C"/>
    <w:rsid w:val="000B7C01"/>
    <w:rsid w:val="000B7E3D"/>
    <w:rsid w:val="000B7E50"/>
    <w:rsid w:val="000B7EF5"/>
    <w:rsid w:val="000C08A5"/>
    <w:rsid w:val="000C0C50"/>
    <w:rsid w:val="000C0D7E"/>
    <w:rsid w:val="000C1059"/>
    <w:rsid w:val="000C12BC"/>
    <w:rsid w:val="000C181E"/>
    <w:rsid w:val="000C1A1F"/>
    <w:rsid w:val="000C1A2A"/>
    <w:rsid w:val="000C1BA1"/>
    <w:rsid w:val="000C265F"/>
    <w:rsid w:val="000C26FF"/>
    <w:rsid w:val="000C28F3"/>
    <w:rsid w:val="000C2912"/>
    <w:rsid w:val="000C306B"/>
    <w:rsid w:val="000C30B3"/>
    <w:rsid w:val="000C3581"/>
    <w:rsid w:val="000C3667"/>
    <w:rsid w:val="000C37D3"/>
    <w:rsid w:val="000C387C"/>
    <w:rsid w:val="000C3A33"/>
    <w:rsid w:val="000C3CC4"/>
    <w:rsid w:val="000C3E4E"/>
    <w:rsid w:val="000C3F1A"/>
    <w:rsid w:val="000C50C6"/>
    <w:rsid w:val="000C54E3"/>
    <w:rsid w:val="000C55D1"/>
    <w:rsid w:val="000C55EE"/>
    <w:rsid w:val="000C57BF"/>
    <w:rsid w:val="000C5A3A"/>
    <w:rsid w:val="000C5A8C"/>
    <w:rsid w:val="000C5B49"/>
    <w:rsid w:val="000C5D20"/>
    <w:rsid w:val="000C6094"/>
    <w:rsid w:val="000C6295"/>
    <w:rsid w:val="000C63B2"/>
    <w:rsid w:val="000C650F"/>
    <w:rsid w:val="000C658E"/>
    <w:rsid w:val="000C66C2"/>
    <w:rsid w:val="000C6711"/>
    <w:rsid w:val="000C67FC"/>
    <w:rsid w:val="000C6A46"/>
    <w:rsid w:val="000C7035"/>
    <w:rsid w:val="000C7097"/>
    <w:rsid w:val="000C7594"/>
    <w:rsid w:val="000C7668"/>
    <w:rsid w:val="000C7850"/>
    <w:rsid w:val="000C79C3"/>
    <w:rsid w:val="000C7A8A"/>
    <w:rsid w:val="000C7B44"/>
    <w:rsid w:val="000C7D91"/>
    <w:rsid w:val="000C7DE6"/>
    <w:rsid w:val="000C7E43"/>
    <w:rsid w:val="000D03FD"/>
    <w:rsid w:val="000D0501"/>
    <w:rsid w:val="000D0612"/>
    <w:rsid w:val="000D0667"/>
    <w:rsid w:val="000D0AC5"/>
    <w:rsid w:val="000D0EA4"/>
    <w:rsid w:val="000D11BB"/>
    <w:rsid w:val="000D1413"/>
    <w:rsid w:val="000D149E"/>
    <w:rsid w:val="000D153B"/>
    <w:rsid w:val="000D18B3"/>
    <w:rsid w:val="000D1A80"/>
    <w:rsid w:val="000D1C45"/>
    <w:rsid w:val="000D21C8"/>
    <w:rsid w:val="000D22A1"/>
    <w:rsid w:val="000D266E"/>
    <w:rsid w:val="000D2682"/>
    <w:rsid w:val="000D2EAF"/>
    <w:rsid w:val="000D3026"/>
    <w:rsid w:val="000D3032"/>
    <w:rsid w:val="000D33EA"/>
    <w:rsid w:val="000D35FE"/>
    <w:rsid w:val="000D3A7A"/>
    <w:rsid w:val="000D3B4B"/>
    <w:rsid w:val="000D3BFA"/>
    <w:rsid w:val="000D41AF"/>
    <w:rsid w:val="000D453D"/>
    <w:rsid w:val="000D4A1D"/>
    <w:rsid w:val="000D4EC7"/>
    <w:rsid w:val="000D4F90"/>
    <w:rsid w:val="000D509E"/>
    <w:rsid w:val="000D58A3"/>
    <w:rsid w:val="000D5920"/>
    <w:rsid w:val="000D5AAC"/>
    <w:rsid w:val="000D5E5D"/>
    <w:rsid w:val="000D5E5E"/>
    <w:rsid w:val="000D5F13"/>
    <w:rsid w:val="000D63BD"/>
    <w:rsid w:val="000D664C"/>
    <w:rsid w:val="000D6783"/>
    <w:rsid w:val="000D699E"/>
    <w:rsid w:val="000D6C30"/>
    <w:rsid w:val="000D6D20"/>
    <w:rsid w:val="000D6FA3"/>
    <w:rsid w:val="000D74C4"/>
    <w:rsid w:val="000D7DDB"/>
    <w:rsid w:val="000D7EB7"/>
    <w:rsid w:val="000D7FD9"/>
    <w:rsid w:val="000E04D0"/>
    <w:rsid w:val="000E055E"/>
    <w:rsid w:val="000E06EB"/>
    <w:rsid w:val="000E07C9"/>
    <w:rsid w:val="000E0AC3"/>
    <w:rsid w:val="000E0C3A"/>
    <w:rsid w:val="000E0D3A"/>
    <w:rsid w:val="000E0D93"/>
    <w:rsid w:val="000E0E0B"/>
    <w:rsid w:val="000E112C"/>
    <w:rsid w:val="000E11D5"/>
    <w:rsid w:val="000E1206"/>
    <w:rsid w:val="000E1277"/>
    <w:rsid w:val="000E151A"/>
    <w:rsid w:val="000E15E1"/>
    <w:rsid w:val="000E1C2E"/>
    <w:rsid w:val="000E1DB2"/>
    <w:rsid w:val="000E211C"/>
    <w:rsid w:val="000E2442"/>
    <w:rsid w:val="000E28B4"/>
    <w:rsid w:val="000E29FD"/>
    <w:rsid w:val="000E2A83"/>
    <w:rsid w:val="000E2A98"/>
    <w:rsid w:val="000E2CBF"/>
    <w:rsid w:val="000E2D8A"/>
    <w:rsid w:val="000E2D8C"/>
    <w:rsid w:val="000E2E07"/>
    <w:rsid w:val="000E2FB7"/>
    <w:rsid w:val="000E2FF2"/>
    <w:rsid w:val="000E30C2"/>
    <w:rsid w:val="000E30D8"/>
    <w:rsid w:val="000E328E"/>
    <w:rsid w:val="000E3EFA"/>
    <w:rsid w:val="000E4424"/>
    <w:rsid w:val="000E4947"/>
    <w:rsid w:val="000E4A1F"/>
    <w:rsid w:val="000E4A94"/>
    <w:rsid w:val="000E4B4D"/>
    <w:rsid w:val="000E4B57"/>
    <w:rsid w:val="000E4C12"/>
    <w:rsid w:val="000E4ED0"/>
    <w:rsid w:val="000E50DD"/>
    <w:rsid w:val="000E519E"/>
    <w:rsid w:val="000E51CD"/>
    <w:rsid w:val="000E5A9D"/>
    <w:rsid w:val="000E5B65"/>
    <w:rsid w:val="000E5DC8"/>
    <w:rsid w:val="000E613A"/>
    <w:rsid w:val="000E6A55"/>
    <w:rsid w:val="000E7087"/>
    <w:rsid w:val="000E7172"/>
    <w:rsid w:val="000E720C"/>
    <w:rsid w:val="000E73C9"/>
    <w:rsid w:val="000E73D7"/>
    <w:rsid w:val="000E7541"/>
    <w:rsid w:val="000E7579"/>
    <w:rsid w:val="000E75C7"/>
    <w:rsid w:val="000E78FF"/>
    <w:rsid w:val="000E7C35"/>
    <w:rsid w:val="000E7CC1"/>
    <w:rsid w:val="000E7E22"/>
    <w:rsid w:val="000F0077"/>
    <w:rsid w:val="000F0124"/>
    <w:rsid w:val="000F03F9"/>
    <w:rsid w:val="000F085C"/>
    <w:rsid w:val="000F08D4"/>
    <w:rsid w:val="000F0964"/>
    <w:rsid w:val="000F0ABF"/>
    <w:rsid w:val="000F0C13"/>
    <w:rsid w:val="000F120E"/>
    <w:rsid w:val="000F145F"/>
    <w:rsid w:val="000F1753"/>
    <w:rsid w:val="000F1A26"/>
    <w:rsid w:val="000F1AAA"/>
    <w:rsid w:val="000F1AC6"/>
    <w:rsid w:val="000F1DD1"/>
    <w:rsid w:val="000F1E6A"/>
    <w:rsid w:val="000F1E98"/>
    <w:rsid w:val="000F202E"/>
    <w:rsid w:val="000F2035"/>
    <w:rsid w:val="000F2296"/>
    <w:rsid w:val="000F2526"/>
    <w:rsid w:val="000F25F4"/>
    <w:rsid w:val="000F2834"/>
    <w:rsid w:val="000F29C2"/>
    <w:rsid w:val="000F2ED8"/>
    <w:rsid w:val="000F3252"/>
    <w:rsid w:val="000F3582"/>
    <w:rsid w:val="000F35C6"/>
    <w:rsid w:val="000F36E4"/>
    <w:rsid w:val="000F371F"/>
    <w:rsid w:val="000F38F5"/>
    <w:rsid w:val="000F3ADF"/>
    <w:rsid w:val="000F3BBC"/>
    <w:rsid w:val="000F3F23"/>
    <w:rsid w:val="000F3F83"/>
    <w:rsid w:val="000F40B1"/>
    <w:rsid w:val="000F427D"/>
    <w:rsid w:val="000F471C"/>
    <w:rsid w:val="000F480E"/>
    <w:rsid w:val="000F4837"/>
    <w:rsid w:val="000F4870"/>
    <w:rsid w:val="000F4AE8"/>
    <w:rsid w:val="000F4B2D"/>
    <w:rsid w:val="000F4CF2"/>
    <w:rsid w:val="000F4FA9"/>
    <w:rsid w:val="000F5238"/>
    <w:rsid w:val="000F53F3"/>
    <w:rsid w:val="000F546A"/>
    <w:rsid w:val="000F5D25"/>
    <w:rsid w:val="000F5D92"/>
    <w:rsid w:val="000F6091"/>
    <w:rsid w:val="000F625E"/>
    <w:rsid w:val="000F64A1"/>
    <w:rsid w:val="000F6796"/>
    <w:rsid w:val="000F685E"/>
    <w:rsid w:val="000F6870"/>
    <w:rsid w:val="000F7030"/>
    <w:rsid w:val="000F7275"/>
    <w:rsid w:val="000F7320"/>
    <w:rsid w:val="000F7344"/>
    <w:rsid w:val="000F73E9"/>
    <w:rsid w:val="000F745C"/>
    <w:rsid w:val="000F75BE"/>
    <w:rsid w:val="000F782F"/>
    <w:rsid w:val="000F7ABC"/>
    <w:rsid w:val="000F7FEC"/>
    <w:rsid w:val="0010025E"/>
    <w:rsid w:val="0010027E"/>
    <w:rsid w:val="0010042A"/>
    <w:rsid w:val="00100481"/>
    <w:rsid w:val="00100B5E"/>
    <w:rsid w:val="00100D93"/>
    <w:rsid w:val="00100DFD"/>
    <w:rsid w:val="00100F9D"/>
    <w:rsid w:val="00101171"/>
    <w:rsid w:val="00101187"/>
    <w:rsid w:val="001011D7"/>
    <w:rsid w:val="001014E8"/>
    <w:rsid w:val="001015FC"/>
    <w:rsid w:val="00101778"/>
    <w:rsid w:val="00101AC5"/>
    <w:rsid w:val="00101AEA"/>
    <w:rsid w:val="00101B63"/>
    <w:rsid w:val="00101C6A"/>
    <w:rsid w:val="00102006"/>
    <w:rsid w:val="00102382"/>
    <w:rsid w:val="001024EA"/>
    <w:rsid w:val="00102720"/>
    <w:rsid w:val="00102741"/>
    <w:rsid w:val="00102958"/>
    <w:rsid w:val="0010297A"/>
    <w:rsid w:val="00102BD7"/>
    <w:rsid w:val="00102C8A"/>
    <w:rsid w:val="00102F40"/>
    <w:rsid w:val="0010320B"/>
    <w:rsid w:val="001032DB"/>
    <w:rsid w:val="00103409"/>
    <w:rsid w:val="00103643"/>
    <w:rsid w:val="0010381C"/>
    <w:rsid w:val="00103894"/>
    <w:rsid w:val="001038C3"/>
    <w:rsid w:val="00103907"/>
    <w:rsid w:val="00103A83"/>
    <w:rsid w:val="00103B4C"/>
    <w:rsid w:val="00103D66"/>
    <w:rsid w:val="00103E83"/>
    <w:rsid w:val="001041C1"/>
    <w:rsid w:val="001042D3"/>
    <w:rsid w:val="001045D7"/>
    <w:rsid w:val="0010463D"/>
    <w:rsid w:val="00104B25"/>
    <w:rsid w:val="00104BAB"/>
    <w:rsid w:val="00104BD4"/>
    <w:rsid w:val="00104C9F"/>
    <w:rsid w:val="00104CE5"/>
    <w:rsid w:val="00105074"/>
    <w:rsid w:val="001051FE"/>
    <w:rsid w:val="00105282"/>
    <w:rsid w:val="001055A7"/>
    <w:rsid w:val="001055A8"/>
    <w:rsid w:val="001056F2"/>
    <w:rsid w:val="0010576E"/>
    <w:rsid w:val="00105AE2"/>
    <w:rsid w:val="00105BA0"/>
    <w:rsid w:val="00105BB5"/>
    <w:rsid w:val="00105D19"/>
    <w:rsid w:val="00105FE0"/>
    <w:rsid w:val="00106061"/>
    <w:rsid w:val="00106178"/>
    <w:rsid w:val="00106184"/>
    <w:rsid w:val="0010628C"/>
    <w:rsid w:val="0010649E"/>
    <w:rsid w:val="001065C5"/>
    <w:rsid w:val="00106788"/>
    <w:rsid w:val="00106843"/>
    <w:rsid w:val="00106875"/>
    <w:rsid w:val="00106A31"/>
    <w:rsid w:val="0010704C"/>
    <w:rsid w:val="00107513"/>
    <w:rsid w:val="001075B0"/>
    <w:rsid w:val="00107713"/>
    <w:rsid w:val="0010776B"/>
    <w:rsid w:val="001077D4"/>
    <w:rsid w:val="001077F7"/>
    <w:rsid w:val="0010782E"/>
    <w:rsid w:val="001078E4"/>
    <w:rsid w:val="00107A47"/>
    <w:rsid w:val="00107A6E"/>
    <w:rsid w:val="00107B85"/>
    <w:rsid w:val="00107CA1"/>
    <w:rsid w:val="00107CB3"/>
    <w:rsid w:val="00107CD8"/>
    <w:rsid w:val="00107F4B"/>
    <w:rsid w:val="00107FDC"/>
    <w:rsid w:val="001102B2"/>
    <w:rsid w:val="001102F7"/>
    <w:rsid w:val="00110643"/>
    <w:rsid w:val="00110693"/>
    <w:rsid w:val="00110820"/>
    <w:rsid w:val="00110851"/>
    <w:rsid w:val="00110E71"/>
    <w:rsid w:val="00110E98"/>
    <w:rsid w:val="00111268"/>
    <w:rsid w:val="0011128E"/>
    <w:rsid w:val="00111418"/>
    <w:rsid w:val="0011162A"/>
    <w:rsid w:val="001117B7"/>
    <w:rsid w:val="001117D3"/>
    <w:rsid w:val="001117F8"/>
    <w:rsid w:val="001118F1"/>
    <w:rsid w:val="00111975"/>
    <w:rsid w:val="00111A2D"/>
    <w:rsid w:val="00111AAC"/>
    <w:rsid w:val="00111DF4"/>
    <w:rsid w:val="00111E1C"/>
    <w:rsid w:val="00111F55"/>
    <w:rsid w:val="0011204E"/>
    <w:rsid w:val="00112105"/>
    <w:rsid w:val="00112236"/>
    <w:rsid w:val="0011233E"/>
    <w:rsid w:val="001124C0"/>
    <w:rsid w:val="0011268F"/>
    <w:rsid w:val="00112822"/>
    <w:rsid w:val="00112985"/>
    <w:rsid w:val="00112E7E"/>
    <w:rsid w:val="00112F7D"/>
    <w:rsid w:val="0011304C"/>
    <w:rsid w:val="0011315D"/>
    <w:rsid w:val="00113392"/>
    <w:rsid w:val="0011379D"/>
    <w:rsid w:val="00113D35"/>
    <w:rsid w:val="00113DBD"/>
    <w:rsid w:val="00114061"/>
    <w:rsid w:val="00114112"/>
    <w:rsid w:val="0011455B"/>
    <w:rsid w:val="001149BF"/>
    <w:rsid w:val="00114A19"/>
    <w:rsid w:val="00114B2D"/>
    <w:rsid w:val="00114E00"/>
    <w:rsid w:val="00114E84"/>
    <w:rsid w:val="001152C3"/>
    <w:rsid w:val="001152F7"/>
    <w:rsid w:val="00115337"/>
    <w:rsid w:val="00115408"/>
    <w:rsid w:val="0011549E"/>
    <w:rsid w:val="0011550D"/>
    <w:rsid w:val="0011574A"/>
    <w:rsid w:val="001157B1"/>
    <w:rsid w:val="00115960"/>
    <w:rsid w:val="00115B54"/>
    <w:rsid w:val="00115D4C"/>
    <w:rsid w:val="00115DC4"/>
    <w:rsid w:val="00115E91"/>
    <w:rsid w:val="00115F6E"/>
    <w:rsid w:val="00116074"/>
    <w:rsid w:val="00116459"/>
    <w:rsid w:val="00116469"/>
    <w:rsid w:val="00116670"/>
    <w:rsid w:val="001168A0"/>
    <w:rsid w:val="00116A60"/>
    <w:rsid w:val="00116B97"/>
    <w:rsid w:val="00116CA9"/>
    <w:rsid w:val="00116ECA"/>
    <w:rsid w:val="0011701A"/>
    <w:rsid w:val="00117301"/>
    <w:rsid w:val="001173F5"/>
    <w:rsid w:val="00117549"/>
    <w:rsid w:val="00117663"/>
    <w:rsid w:val="00117712"/>
    <w:rsid w:val="0011771F"/>
    <w:rsid w:val="001177DE"/>
    <w:rsid w:val="00117844"/>
    <w:rsid w:val="00117D21"/>
    <w:rsid w:val="00120399"/>
    <w:rsid w:val="001203D4"/>
    <w:rsid w:val="00120454"/>
    <w:rsid w:val="0012061E"/>
    <w:rsid w:val="001208D2"/>
    <w:rsid w:val="00120910"/>
    <w:rsid w:val="00120995"/>
    <w:rsid w:val="00120ED0"/>
    <w:rsid w:val="0012103B"/>
    <w:rsid w:val="0012129E"/>
    <w:rsid w:val="001213B5"/>
    <w:rsid w:val="0012143E"/>
    <w:rsid w:val="0012150E"/>
    <w:rsid w:val="001217F0"/>
    <w:rsid w:val="00121C91"/>
    <w:rsid w:val="00121DC6"/>
    <w:rsid w:val="00121E3B"/>
    <w:rsid w:val="00122185"/>
    <w:rsid w:val="0012241D"/>
    <w:rsid w:val="001224F9"/>
    <w:rsid w:val="0012270F"/>
    <w:rsid w:val="001227B9"/>
    <w:rsid w:val="001229B0"/>
    <w:rsid w:val="00122D18"/>
    <w:rsid w:val="00122DFA"/>
    <w:rsid w:val="00122E76"/>
    <w:rsid w:val="00122E8B"/>
    <w:rsid w:val="0012302B"/>
    <w:rsid w:val="00123339"/>
    <w:rsid w:val="001233F8"/>
    <w:rsid w:val="00123621"/>
    <w:rsid w:val="001237CF"/>
    <w:rsid w:val="00123FA3"/>
    <w:rsid w:val="001242FF"/>
    <w:rsid w:val="001243D8"/>
    <w:rsid w:val="0012451F"/>
    <w:rsid w:val="00124722"/>
    <w:rsid w:val="00124861"/>
    <w:rsid w:val="00124878"/>
    <w:rsid w:val="00124A57"/>
    <w:rsid w:val="00124DDC"/>
    <w:rsid w:val="00124E5D"/>
    <w:rsid w:val="00124EC5"/>
    <w:rsid w:val="001251E3"/>
    <w:rsid w:val="001251F4"/>
    <w:rsid w:val="00125313"/>
    <w:rsid w:val="00125A11"/>
    <w:rsid w:val="00125D80"/>
    <w:rsid w:val="00125F64"/>
    <w:rsid w:val="001260B2"/>
    <w:rsid w:val="00126142"/>
    <w:rsid w:val="001262E9"/>
    <w:rsid w:val="00126A57"/>
    <w:rsid w:val="00126B11"/>
    <w:rsid w:val="00126FA5"/>
    <w:rsid w:val="00126FCC"/>
    <w:rsid w:val="00126FD4"/>
    <w:rsid w:val="00127006"/>
    <w:rsid w:val="001270B2"/>
    <w:rsid w:val="00127135"/>
    <w:rsid w:val="00127589"/>
    <w:rsid w:val="00127D1A"/>
    <w:rsid w:val="00130053"/>
    <w:rsid w:val="00130134"/>
    <w:rsid w:val="001302A2"/>
    <w:rsid w:val="00130348"/>
    <w:rsid w:val="001304DD"/>
    <w:rsid w:val="001306AE"/>
    <w:rsid w:val="001306C6"/>
    <w:rsid w:val="0013087E"/>
    <w:rsid w:val="00130AE5"/>
    <w:rsid w:val="00130E69"/>
    <w:rsid w:val="00130E6B"/>
    <w:rsid w:val="00130F54"/>
    <w:rsid w:val="00130FDA"/>
    <w:rsid w:val="001313EC"/>
    <w:rsid w:val="0013156B"/>
    <w:rsid w:val="0013178E"/>
    <w:rsid w:val="00131806"/>
    <w:rsid w:val="00131C40"/>
    <w:rsid w:val="00131C9F"/>
    <w:rsid w:val="00131F6E"/>
    <w:rsid w:val="0013204C"/>
    <w:rsid w:val="0013206D"/>
    <w:rsid w:val="00132498"/>
    <w:rsid w:val="00132A93"/>
    <w:rsid w:val="00132B15"/>
    <w:rsid w:val="00132B7F"/>
    <w:rsid w:val="00132D01"/>
    <w:rsid w:val="00132F54"/>
    <w:rsid w:val="00133604"/>
    <w:rsid w:val="00133731"/>
    <w:rsid w:val="00133D2D"/>
    <w:rsid w:val="00133D7D"/>
    <w:rsid w:val="00134025"/>
    <w:rsid w:val="00134057"/>
    <w:rsid w:val="00134356"/>
    <w:rsid w:val="001348D2"/>
    <w:rsid w:val="00134C03"/>
    <w:rsid w:val="00135609"/>
    <w:rsid w:val="0013563F"/>
    <w:rsid w:val="0013584B"/>
    <w:rsid w:val="00135AC9"/>
    <w:rsid w:val="00135D81"/>
    <w:rsid w:val="00135DC2"/>
    <w:rsid w:val="00135F5F"/>
    <w:rsid w:val="00136108"/>
    <w:rsid w:val="001361F0"/>
    <w:rsid w:val="00136218"/>
    <w:rsid w:val="00136283"/>
    <w:rsid w:val="00136497"/>
    <w:rsid w:val="0013660F"/>
    <w:rsid w:val="00136731"/>
    <w:rsid w:val="00136872"/>
    <w:rsid w:val="00136F9A"/>
    <w:rsid w:val="00137205"/>
    <w:rsid w:val="0013731D"/>
    <w:rsid w:val="0013740A"/>
    <w:rsid w:val="00137437"/>
    <w:rsid w:val="00137439"/>
    <w:rsid w:val="001374C8"/>
    <w:rsid w:val="0013759E"/>
    <w:rsid w:val="00137BCE"/>
    <w:rsid w:val="00137C1D"/>
    <w:rsid w:val="00137DD5"/>
    <w:rsid w:val="00140090"/>
    <w:rsid w:val="001400CD"/>
    <w:rsid w:val="001401F7"/>
    <w:rsid w:val="001402CC"/>
    <w:rsid w:val="00140674"/>
    <w:rsid w:val="001406A6"/>
    <w:rsid w:val="00140E25"/>
    <w:rsid w:val="0014127D"/>
    <w:rsid w:val="00141786"/>
    <w:rsid w:val="0014189C"/>
    <w:rsid w:val="00141B42"/>
    <w:rsid w:val="00141B85"/>
    <w:rsid w:val="00141F55"/>
    <w:rsid w:val="00141FF9"/>
    <w:rsid w:val="001424F2"/>
    <w:rsid w:val="00142540"/>
    <w:rsid w:val="00142750"/>
    <w:rsid w:val="00142815"/>
    <w:rsid w:val="001429F6"/>
    <w:rsid w:val="00142C9F"/>
    <w:rsid w:val="00142D14"/>
    <w:rsid w:val="00142EF1"/>
    <w:rsid w:val="00142F1D"/>
    <w:rsid w:val="00143042"/>
    <w:rsid w:val="00143049"/>
    <w:rsid w:val="001433F8"/>
    <w:rsid w:val="0014359B"/>
    <w:rsid w:val="00143610"/>
    <w:rsid w:val="00143645"/>
    <w:rsid w:val="001436B3"/>
    <w:rsid w:val="00143AB1"/>
    <w:rsid w:val="00144200"/>
    <w:rsid w:val="00144368"/>
    <w:rsid w:val="001443EA"/>
    <w:rsid w:val="001445A4"/>
    <w:rsid w:val="00144827"/>
    <w:rsid w:val="001448DD"/>
    <w:rsid w:val="0014497E"/>
    <w:rsid w:val="00144A06"/>
    <w:rsid w:val="00144A2B"/>
    <w:rsid w:val="00144A5A"/>
    <w:rsid w:val="00144AAF"/>
    <w:rsid w:val="00144D61"/>
    <w:rsid w:val="00144E34"/>
    <w:rsid w:val="00144F94"/>
    <w:rsid w:val="00144FA0"/>
    <w:rsid w:val="00145007"/>
    <w:rsid w:val="001452D1"/>
    <w:rsid w:val="001455DE"/>
    <w:rsid w:val="001457E2"/>
    <w:rsid w:val="00145A5B"/>
    <w:rsid w:val="00145CD6"/>
    <w:rsid w:val="00146389"/>
    <w:rsid w:val="001464D1"/>
    <w:rsid w:val="001466F2"/>
    <w:rsid w:val="00146D65"/>
    <w:rsid w:val="00146F9C"/>
    <w:rsid w:val="00146FA3"/>
    <w:rsid w:val="0014724F"/>
    <w:rsid w:val="001476DD"/>
    <w:rsid w:val="00147A22"/>
    <w:rsid w:val="00147D88"/>
    <w:rsid w:val="00147DF6"/>
    <w:rsid w:val="00147F26"/>
    <w:rsid w:val="00147F88"/>
    <w:rsid w:val="001500AF"/>
    <w:rsid w:val="00150492"/>
    <w:rsid w:val="00150577"/>
    <w:rsid w:val="00150694"/>
    <w:rsid w:val="001506A5"/>
    <w:rsid w:val="001507E8"/>
    <w:rsid w:val="00150912"/>
    <w:rsid w:val="00150DB0"/>
    <w:rsid w:val="001510A3"/>
    <w:rsid w:val="001511AF"/>
    <w:rsid w:val="00151799"/>
    <w:rsid w:val="00151AB6"/>
    <w:rsid w:val="00151C14"/>
    <w:rsid w:val="0015239E"/>
    <w:rsid w:val="001529E4"/>
    <w:rsid w:val="00152C15"/>
    <w:rsid w:val="00152C64"/>
    <w:rsid w:val="00152CDB"/>
    <w:rsid w:val="00152D7B"/>
    <w:rsid w:val="00152D8F"/>
    <w:rsid w:val="00152EB0"/>
    <w:rsid w:val="00152EF5"/>
    <w:rsid w:val="00153051"/>
    <w:rsid w:val="00153176"/>
    <w:rsid w:val="00153211"/>
    <w:rsid w:val="0015335C"/>
    <w:rsid w:val="001536BD"/>
    <w:rsid w:val="00153BC8"/>
    <w:rsid w:val="00153CF3"/>
    <w:rsid w:val="001544F6"/>
    <w:rsid w:val="0015453E"/>
    <w:rsid w:val="0015457C"/>
    <w:rsid w:val="0015495C"/>
    <w:rsid w:val="00154A25"/>
    <w:rsid w:val="00154C43"/>
    <w:rsid w:val="00154EEC"/>
    <w:rsid w:val="001550DD"/>
    <w:rsid w:val="0015512C"/>
    <w:rsid w:val="00155205"/>
    <w:rsid w:val="00155247"/>
    <w:rsid w:val="00155268"/>
    <w:rsid w:val="001556D6"/>
    <w:rsid w:val="00155762"/>
    <w:rsid w:val="00155857"/>
    <w:rsid w:val="00155C4F"/>
    <w:rsid w:val="00155D02"/>
    <w:rsid w:val="00156422"/>
    <w:rsid w:val="0015666C"/>
    <w:rsid w:val="00156831"/>
    <w:rsid w:val="001568AF"/>
    <w:rsid w:val="00156929"/>
    <w:rsid w:val="0015699A"/>
    <w:rsid w:val="00156CB2"/>
    <w:rsid w:val="0015718D"/>
    <w:rsid w:val="001571FC"/>
    <w:rsid w:val="0015720E"/>
    <w:rsid w:val="00157573"/>
    <w:rsid w:val="00157C83"/>
    <w:rsid w:val="00157CFE"/>
    <w:rsid w:val="0016006D"/>
    <w:rsid w:val="0016022C"/>
    <w:rsid w:val="00160408"/>
    <w:rsid w:val="0016091B"/>
    <w:rsid w:val="00160BB2"/>
    <w:rsid w:val="00160D9E"/>
    <w:rsid w:val="00160DE7"/>
    <w:rsid w:val="00160EEA"/>
    <w:rsid w:val="00160F46"/>
    <w:rsid w:val="00160F74"/>
    <w:rsid w:val="00161505"/>
    <w:rsid w:val="00161625"/>
    <w:rsid w:val="00161706"/>
    <w:rsid w:val="001617C9"/>
    <w:rsid w:val="001618F3"/>
    <w:rsid w:val="00161C28"/>
    <w:rsid w:val="00161C62"/>
    <w:rsid w:val="00161D08"/>
    <w:rsid w:val="00162101"/>
    <w:rsid w:val="001628D0"/>
    <w:rsid w:val="001629E4"/>
    <w:rsid w:val="001629F7"/>
    <w:rsid w:val="00162A4F"/>
    <w:rsid w:val="00162C5A"/>
    <w:rsid w:val="0016306D"/>
    <w:rsid w:val="001631F3"/>
    <w:rsid w:val="001632A1"/>
    <w:rsid w:val="001636E5"/>
    <w:rsid w:val="00163BAE"/>
    <w:rsid w:val="00163BCE"/>
    <w:rsid w:val="00163C7B"/>
    <w:rsid w:val="00163D15"/>
    <w:rsid w:val="00163DC3"/>
    <w:rsid w:val="00163FF6"/>
    <w:rsid w:val="00164267"/>
    <w:rsid w:val="00164912"/>
    <w:rsid w:val="00164D7A"/>
    <w:rsid w:val="00164FA9"/>
    <w:rsid w:val="0016517A"/>
    <w:rsid w:val="001651B2"/>
    <w:rsid w:val="00165371"/>
    <w:rsid w:val="00165527"/>
    <w:rsid w:val="0016558B"/>
    <w:rsid w:val="001655E1"/>
    <w:rsid w:val="001656BA"/>
    <w:rsid w:val="00165718"/>
    <w:rsid w:val="00165809"/>
    <w:rsid w:val="00165D98"/>
    <w:rsid w:val="00165ED3"/>
    <w:rsid w:val="00165F63"/>
    <w:rsid w:val="0016606B"/>
    <w:rsid w:val="001660E5"/>
    <w:rsid w:val="001661DE"/>
    <w:rsid w:val="001665E3"/>
    <w:rsid w:val="00166993"/>
    <w:rsid w:val="00166994"/>
    <w:rsid w:val="00166A1B"/>
    <w:rsid w:val="00166B63"/>
    <w:rsid w:val="00166B88"/>
    <w:rsid w:val="00166D4C"/>
    <w:rsid w:val="00166F4D"/>
    <w:rsid w:val="00166FBD"/>
    <w:rsid w:val="001670A1"/>
    <w:rsid w:val="001670CE"/>
    <w:rsid w:val="001676D3"/>
    <w:rsid w:val="00167738"/>
    <w:rsid w:val="00167825"/>
    <w:rsid w:val="0016799D"/>
    <w:rsid w:val="00167B58"/>
    <w:rsid w:val="00167BF4"/>
    <w:rsid w:val="00167C41"/>
    <w:rsid w:val="00167E7B"/>
    <w:rsid w:val="00167F04"/>
    <w:rsid w:val="001700EF"/>
    <w:rsid w:val="00170136"/>
    <w:rsid w:val="0017016E"/>
    <w:rsid w:val="001702B8"/>
    <w:rsid w:val="0017074A"/>
    <w:rsid w:val="00170904"/>
    <w:rsid w:val="00170CC5"/>
    <w:rsid w:val="00170D72"/>
    <w:rsid w:val="00170F0F"/>
    <w:rsid w:val="00170F42"/>
    <w:rsid w:val="00171111"/>
    <w:rsid w:val="00171227"/>
    <w:rsid w:val="0017126E"/>
    <w:rsid w:val="0017154D"/>
    <w:rsid w:val="001717F8"/>
    <w:rsid w:val="00171B73"/>
    <w:rsid w:val="00171C2C"/>
    <w:rsid w:val="00171F49"/>
    <w:rsid w:val="00171FC2"/>
    <w:rsid w:val="00171FE3"/>
    <w:rsid w:val="001721D6"/>
    <w:rsid w:val="00172354"/>
    <w:rsid w:val="00172381"/>
    <w:rsid w:val="001723C4"/>
    <w:rsid w:val="0017242E"/>
    <w:rsid w:val="001724E8"/>
    <w:rsid w:val="001727D4"/>
    <w:rsid w:val="00172B28"/>
    <w:rsid w:val="00172E01"/>
    <w:rsid w:val="00172E81"/>
    <w:rsid w:val="00172EF2"/>
    <w:rsid w:val="001732FE"/>
    <w:rsid w:val="00173327"/>
    <w:rsid w:val="00173343"/>
    <w:rsid w:val="0017335E"/>
    <w:rsid w:val="001734EF"/>
    <w:rsid w:val="001735FA"/>
    <w:rsid w:val="0017382A"/>
    <w:rsid w:val="00173B77"/>
    <w:rsid w:val="00173D32"/>
    <w:rsid w:val="00173D8B"/>
    <w:rsid w:val="00173EE7"/>
    <w:rsid w:val="0017413F"/>
    <w:rsid w:val="0017423D"/>
    <w:rsid w:val="0017466E"/>
    <w:rsid w:val="001747E6"/>
    <w:rsid w:val="00174B6F"/>
    <w:rsid w:val="00174C69"/>
    <w:rsid w:val="00174C83"/>
    <w:rsid w:val="00174EAA"/>
    <w:rsid w:val="00174EC6"/>
    <w:rsid w:val="00175251"/>
    <w:rsid w:val="00175517"/>
    <w:rsid w:val="0017554A"/>
    <w:rsid w:val="00175D87"/>
    <w:rsid w:val="00175EFE"/>
    <w:rsid w:val="00175F8C"/>
    <w:rsid w:val="0017619C"/>
    <w:rsid w:val="00176BDC"/>
    <w:rsid w:val="00176D82"/>
    <w:rsid w:val="00176DA1"/>
    <w:rsid w:val="00176EAE"/>
    <w:rsid w:val="001771BD"/>
    <w:rsid w:val="00177272"/>
    <w:rsid w:val="00177381"/>
    <w:rsid w:val="00177496"/>
    <w:rsid w:val="00177687"/>
    <w:rsid w:val="0017789A"/>
    <w:rsid w:val="00177ABD"/>
    <w:rsid w:val="00177D4F"/>
    <w:rsid w:val="00177F53"/>
    <w:rsid w:val="00180161"/>
    <w:rsid w:val="001804AC"/>
    <w:rsid w:val="00180584"/>
    <w:rsid w:val="001807BB"/>
    <w:rsid w:val="00180D86"/>
    <w:rsid w:val="00180ECF"/>
    <w:rsid w:val="001811BD"/>
    <w:rsid w:val="00181428"/>
    <w:rsid w:val="0018166B"/>
    <w:rsid w:val="001819AF"/>
    <w:rsid w:val="001819EC"/>
    <w:rsid w:val="00181A33"/>
    <w:rsid w:val="00181C77"/>
    <w:rsid w:val="00181D72"/>
    <w:rsid w:val="0018236B"/>
    <w:rsid w:val="00182425"/>
    <w:rsid w:val="0018248B"/>
    <w:rsid w:val="0018255F"/>
    <w:rsid w:val="00182847"/>
    <w:rsid w:val="00182D88"/>
    <w:rsid w:val="00182FA7"/>
    <w:rsid w:val="0018315D"/>
    <w:rsid w:val="001834FA"/>
    <w:rsid w:val="00183611"/>
    <w:rsid w:val="00183B3F"/>
    <w:rsid w:val="00183DD8"/>
    <w:rsid w:val="0018410D"/>
    <w:rsid w:val="0018443D"/>
    <w:rsid w:val="001844F4"/>
    <w:rsid w:val="0018463E"/>
    <w:rsid w:val="00184804"/>
    <w:rsid w:val="00184949"/>
    <w:rsid w:val="00184A14"/>
    <w:rsid w:val="00184C76"/>
    <w:rsid w:val="00184FAB"/>
    <w:rsid w:val="00185084"/>
    <w:rsid w:val="001850BD"/>
    <w:rsid w:val="001850CA"/>
    <w:rsid w:val="00185971"/>
    <w:rsid w:val="00185ACC"/>
    <w:rsid w:val="00185AEF"/>
    <w:rsid w:val="00185D59"/>
    <w:rsid w:val="00186373"/>
    <w:rsid w:val="00186848"/>
    <w:rsid w:val="00186AFA"/>
    <w:rsid w:val="00186B37"/>
    <w:rsid w:val="00186FB2"/>
    <w:rsid w:val="0018710C"/>
    <w:rsid w:val="0018732A"/>
    <w:rsid w:val="001876C8"/>
    <w:rsid w:val="00187733"/>
    <w:rsid w:val="00190182"/>
    <w:rsid w:val="00190189"/>
    <w:rsid w:val="001902B3"/>
    <w:rsid w:val="00190316"/>
    <w:rsid w:val="00190685"/>
    <w:rsid w:val="001906C9"/>
    <w:rsid w:val="00190910"/>
    <w:rsid w:val="0019096D"/>
    <w:rsid w:val="00190AC5"/>
    <w:rsid w:val="00190AF6"/>
    <w:rsid w:val="00190C1F"/>
    <w:rsid w:val="0019111D"/>
    <w:rsid w:val="001911CC"/>
    <w:rsid w:val="0019134B"/>
    <w:rsid w:val="0019144F"/>
    <w:rsid w:val="00191658"/>
    <w:rsid w:val="00191987"/>
    <w:rsid w:val="00192301"/>
    <w:rsid w:val="00192361"/>
    <w:rsid w:val="001923EC"/>
    <w:rsid w:val="00192406"/>
    <w:rsid w:val="00192A41"/>
    <w:rsid w:val="00192BF5"/>
    <w:rsid w:val="00192D04"/>
    <w:rsid w:val="00192F8A"/>
    <w:rsid w:val="0019329D"/>
    <w:rsid w:val="001932E2"/>
    <w:rsid w:val="001935F7"/>
    <w:rsid w:val="0019390F"/>
    <w:rsid w:val="001939B6"/>
    <w:rsid w:val="00194085"/>
    <w:rsid w:val="00194131"/>
    <w:rsid w:val="0019413C"/>
    <w:rsid w:val="00194258"/>
    <w:rsid w:val="0019457E"/>
    <w:rsid w:val="001945D4"/>
    <w:rsid w:val="0019479B"/>
    <w:rsid w:val="001947CD"/>
    <w:rsid w:val="0019482F"/>
    <w:rsid w:val="001949CA"/>
    <w:rsid w:val="001949DF"/>
    <w:rsid w:val="00194A87"/>
    <w:rsid w:val="00194BA1"/>
    <w:rsid w:val="00194D83"/>
    <w:rsid w:val="00194DA8"/>
    <w:rsid w:val="00194E85"/>
    <w:rsid w:val="00194F29"/>
    <w:rsid w:val="00194FA6"/>
    <w:rsid w:val="00195366"/>
    <w:rsid w:val="00195494"/>
    <w:rsid w:val="0019560F"/>
    <w:rsid w:val="0019572F"/>
    <w:rsid w:val="001957F4"/>
    <w:rsid w:val="001958CE"/>
    <w:rsid w:val="0019613A"/>
    <w:rsid w:val="001965D0"/>
    <w:rsid w:val="00196ED8"/>
    <w:rsid w:val="00196FA6"/>
    <w:rsid w:val="0019706F"/>
    <w:rsid w:val="00197143"/>
    <w:rsid w:val="00197328"/>
    <w:rsid w:val="0019737B"/>
    <w:rsid w:val="00197BC4"/>
    <w:rsid w:val="00197C8E"/>
    <w:rsid w:val="001A01CC"/>
    <w:rsid w:val="001A01EB"/>
    <w:rsid w:val="001A030F"/>
    <w:rsid w:val="001A0437"/>
    <w:rsid w:val="001A046A"/>
    <w:rsid w:val="001A0AED"/>
    <w:rsid w:val="001A0BF8"/>
    <w:rsid w:val="001A0C4F"/>
    <w:rsid w:val="001A0E0A"/>
    <w:rsid w:val="001A1118"/>
    <w:rsid w:val="001A1250"/>
    <w:rsid w:val="001A1549"/>
    <w:rsid w:val="001A1885"/>
    <w:rsid w:val="001A1A01"/>
    <w:rsid w:val="001A1AD8"/>
    <w:rsid w:val="001A1B61"/>
    <w:rsid w:val="001A1C96"/>
    <w:rsid w:val="001A2059"/>
    <w:rsid w:val="001A210E"/>
    <w:rsid w:val="001A2278"/>
    <w:rsid w:val="001A24CD"/>
    <w:rsid w:val="001A26C2"/>
    <w:rsid w:val="001A285D"/>
    <w:rsid w:val="001A2B07"/>
    <w:rsid w:val="001A2B65"/>
    <w:rsid w:val="001A2BCD"/>
    <w:rsid w:val="001A308C"/>
    <w:rsid w:val="001A31DA"/>
    <w:rsid w:val="001A329D"/>
    <w:rsid w:val="001A33B5"/>
    <w:rsid w:val="001A3443"/>
    <w:rsid w:val="001A35E1"/>
    <w:rsid w:val="001A3647"/>
    <w:rsid w:val="001A374E"/>
    <w:rsid w:val="001A3820"/>
    <w:rsid w:val="001A3D20"/>
    <w:rsid w:val="001A3EA9"/>
    <w:rsid w:val="001A3FC2"/>
    <w:rsid w:val="001A43CE"/>
    <w:rsid w:val="001A483E"/>
    <w:rsid w:val="001A48D6"/>
    <w:rsid w:val="001A4AFE"/>
    <w:rsid w:val="001A4BCA"/>
    <w:rsid w:val="001A4E48"/>
    <w:rsid w:val="001A4F7D"/>
    <w:rsid w:val="001A532B"/>
    <w:rsid w:val="001A538D"/>
    <w:rsid w:val="001A5715"/>
    <w:rsid w:val="001A5952"/>
    <w:rsid w:val="001A59AC"/>
    <w:rsid w:val="001A5D77"/>
    <w:rsid w:val="001A5EDC"/>
    <w:rsid w:val="001A6076"/>
    <w:rsid w:val="001A6349"/>
    <w:rsid w:val="001A6666"/>
    <w:rsid w:val="001A6711"/>
    <w:rsid w:val="001A6F64"/>
    <w:rsid w:val="001A71A6"/>
    <w:rsid w:val="001A721A"/>
    <w:rsid w:val="001A72B0"/>
    <w:rsid w:val="001A75C7"/>
    <w:rsid w:val="001A760C"/>
    <w:rsid w:val="001A762A"/>
    <w:rsid w:val="001A77AE"/>
    <w:rsid w:val="001A77B6"/>
    <w:rsid w:val="001A79F6"/>
    <w:rsid w:val="001A7E5F"/>
    <w:rsid w:val="001B0381"/>
    <w:rsid w:val="001B04B0"/>
    <w:rsid w:val="001B0A66"/>
    <w:rsid w:val="001B0B4C"/>
    <w:rsid w:val="001B0BE5"/>
    <w:rsid w:val="001B0CC4"/>
    <w:rsid w:val="001B15D3"/>
    <w:rsid w:val="001B1840"/>
    <w:rsid w:val="001B191F"/>
    <w:rsid w:val="001B1967"/>
    <w:rsid w:val="001B1978"/>
    <w:rsid w:val="001B1D7B"/>
    <w:rsid w:val="001B2253"/>
    <w:rsid w:val="001B2277"/>
    <w:rsid w:val="001B241B"/>
    <w:rsid w:val="001B25F0"/>
    <w:rsid w:val="001B2643"/>
    <w:rsid w:val="001B26C1"/>
    <w:rsid w:val="001B2896"/>
    <w:rsid w:val="001B28BB"/>
    <w:rsid w:val="001B2B84"/>
    <w:rsid w:val="001B2C2C"/>
    <w:rsid w:val="001B2CC1"/>
    <w:rsid w:val="001B2E8B"/>
    <w:rsid w:val="001B2F25"/>
    <w:rsid w:val="001B3140"/>
    <w:rsid w:val="001B328F"/>
    <w:rsid w:val="001B32F0"/>
    <w:rsid w:val="001B3310"/>
    <w:rsid w:val="001B3361"/>
    <w:rsid w:val="001B353B"/>
    <w:rsid w:val="001B3582"/>
    <w:rsid w:val="001B36BE"/>
    <w:rsid w:val="001B3941"/>
    <w:rsid w:val="001B3ACC"/>
    <w:rsid w:val="001B3C13"/>
    <w:rsid w:val="001B3EAA"/>
    <w:rsid w:val="001B3F61"/>
    <w:rsid w:val="001B40E4"/>
    <w:rsid w:val="001B418A"/>
    <w:rsid w:val="001B4380"/>
    <w:rsid w:val="001B45A8"/>
    <w:rsid w:val="001B4667"/>
    <w:rsid w:val="001B4795"/>
    <w:rsid w:val="001B4889"/>
    <w:rsid w:val="001B49AA"/>
    <w:rsid w:val="001B4D02"/>
    <w:rsid w:val="001B4D73"/>
    <w:rsid w:val="001B4DF7"/>
    <w:rsid w:val="001B4E83"/>
    <w:rsid w:val="001B546A"/>
    <w:rsid w:val="001B556C"/>
    <w:rsid w:val="001B56E2"/>
    <w:rsid w:val="001B5A3E"/>
    <w:rsid w:val="001B5E52"/>
    <w:rsid w:val="001B5EC1"/>
    <w:rsid w:val="001B5F75"/>
    <w:rsid w:val="001B633C"/>
    <w:rsid w:val="001B6408"/>
    <w:rsid w:val="001B646F"/>
    <w:rsid w:val="001B649C"/>
    <w:rsid w:val="001B68B2"/>
    <w:rsid w:val="001B6BF1"/>
    <w:rsid w:val="001B6D79"/>
    <w:rsid w:val="001B6ED5"/>
    <w:rsid w:val="001B7050"/>
    <w:rsid w:val="001B7303"/>
    <w:rsid w:val="001B797F"/>
    <w:rsid w:val="001B7B71"/>
    <w:rsid w:val="001C0087"/>
    <w:rsid w:val="001C01A8"/>
    <w:rsid w:val="001C030A"/>
    <w:rsid w:val="001C04A4"/>
    <w:rsid w:val="001C04A6"/>
    <w:rsid w:val="001C0786"/>
    <w:rsid w:val="001C07B1"/>
    <w:rsid w:val="001C07DF"/>
    <w:rsid w:val="001C0919"/>
    <w:rsid w:val="001C0D31"/>
    <w:rsid w:val="001C0E4F"/>
    <w:rsid w:val="001C0F33"/>
    <w:rsid w:val="001C137A"/>
    <w:rsid w:val="001C13D8"/>
    <w:rsid w:val="001C15E1"/>
    <w:rsid w:val="001C178C"/>
    <w:rsid w:val="001C17B3"/>
    <w:rsid w:val="001C19FC"/>
    <w:rsid w:val="001C1A25"/>
    <w:rsid w:val="001C1B52"/>
    <w:rsid w:val="001C2015"/>
    <w:rsid w:val="001C2121"/>
    <w:rsid w:val="001C2125"/>
    <w:rsid w:val="001C2445"/>
    <w:rsid w:val="001C2A58"/>
    <w:rsid w:val="001C2C6D"/>
    <w:rsid w:val="001C3229"/>
    <w:rsid w:val="001C32A0"/>
    <w:rsid w:val="001C35AD"/>
    <w:rsid w:val="001C35E5"/>
    <w:rsid w:val="001C381A"/>
    <w:rsid w:val="001C3D37"/>
    <w:rsid w:val="001C3F14"/>
    <w:rsid w:val="001C42C8"/>
    <w:rsid w:val="001C4779"/>
    <w:rsid w:val="001C48AF"/>
    <w:rsid w:val="001C4918"/>
    <w:rsid w:val="001C4A61"/>
    <w:rsid w:val="001C4BEB"/>
    <w:rsid w:val="001C4CD1"/>
    <w:rsid w:val="001C4DE8"/>
    <w:rsid w:val="001C4F57"/>
    <w:rsid w:val="001C5062"/>
    <w:rsid w:val="001C5136"/>
    <w:rsid w:val="001C517A"/>
    <w:rsid w:val="001C523A"/>
    <w:rsid w:val="001C52DB"/>
    <w:rsid w:val="001C53E6"/>
    <w:rsid w:val="001C5516"/>
    <w:rsid w:val="001C55E9"/>
    <w:rsid w:val="001C563B"/>
    <w:rsid w:val="001C57BE"/>
    <w:rsid w:val="001C5853"/>
    <w:rsid w:val="001C5EA9"/>
    <w:rsid w:val="001C6501"/>
    <w:rsid w:val="001C6656"/>
    <w:rsid w:val="001C6BA8"/>
    <w:rsid w:val="001C6D96"/>
    <w:rsid w:val="001C6E1A"/>
    <w:rsid w:val="001C710A"/>
    <w:rsid w:val="001C71EB"/>
    <w:rsid w:val="001C773E"/>
    <w:rsid w:val="001C78D8"/>
    <w:rsid w:val="001C7CF1"/>
    <w:rsid w:val="001C7E42"/>
    <w:rsid w:val="001C7FDA"/>
    <w:rsid w:val="001D0042"/>
    <w:rsid w:val="001D00D8"/>
    <w:rsid w:val="001D01F2"/>
    <w:rsid w:val="001D03A4"/>
    <w:rsid w:val="001D03EC"/>
    <w:rsid w:val="001D08ED"/>
    <w:rsid w:val="001D0BD2"/>
    <w:rsid w:val="001D0C1D"/>
    <w:rsid w:val="001D1026"/>
    <w:rsid w:val="001D1085"/>
    <w:rsid w:val="001D10EF"/>
    <w:rsid w:val="001D1226"/>
    <w:rsid w:val="001D14C0"/>
    <w:rsid w:val="001D1567"/>
    <w:rsid w:val="001D171A"/>
    <w:rsid w:val="001D1A30"/>
    <w:rsid w:val="001D1B15"/>
    <w:rsid w:val="001D1E93"/>
    <w:rsid w:val="001D271F"/>
    <w:rsid w:val="001D27A4"/>
    <w:rsid w:val="001D28A8"/>
    <w:rsid w:val="001D29AB"/>
    <w:rsid w:val="001D2DEE"/>
    <w:rsid w:val="001D3032"/>
    <w:rsid w:val="001D312A"/>
    <w:rsid w:val="001D3374"/>
    <w:rsid w:val="001D33CB"/>
    <w:rsid w:val="001D3469"/>
    <w:rsid w:val="001D3549"/>
    <w:rsid w:val="001D3A07"/>
    <w:rsid w:val="001D3AA4"/>
    <w:rsid w:val="001D3CD2"/>
    <w:rsid w:val="001D3DAE"/>
    <w:rsid w:val="001D3F9E"/>
    <w:rsid w:val="001D41CC"/>
    <w:rsid w:val="001D48C0"/>
    <w:rsid w:val="001D4FEC"/>
    <w:rsid w:val="001D525C"/>
    <w:rsid w:val="001D531A"/>
    <w:rsid w:val="001D550A"/>
    <w:rsid w:val="001D5671"/>
    <w:rsid w:val="001D5AB2"/>
    <w:rsid w:val="001D5B7B"/>
    <w:rsid w:val="001D5E89"/>
    <w:rsid w:val="001D6214"/>
    <w:rsid w:val="001D6250"/>
    <w:rsid w:val="001D654C"/>
    <w:rsid w:val="001D65B6"/>
    <w:rsid w:val="001D65E7"/>
    <w:rsid w:val="001D6714"/>
    <w:rsid w:val="001D674D"/>
    <w:rsid w:val="001D68A4"/>
    <w:rsid w:val="001D6A87"/>
    <w:rsid w:val="001D6DDA"/>
    <w:rsid w:val="001D6F33"/>
    <w:rsid w:val="001D732F"/>
    <w:rsid w:val="001D7369"/>
    <w:rsid w:val="001D744C"/>
    <w:rsid w:val="001D7532"/>
    <w:rsid w:val="001D756A"/>
    <w:rsid w:val="001D7833"/>
    <w:rsid w:val="001D7A5A"/>
    <w:rsid w:val="001D7B9A"/>
    <w:rsid w:val="001D7BA4"/>
    <w:rsid w:val="001E0491"/>
    <w:rsid w:val="001E08B9"/>
    <w:rsid w:val="001E0BD4"/>
    <w:rsid w:val="001E0EC0"/>
    <w:rsid w:val="001E149F"/>
    <w:rsid w:val="001E1679"/>
    <w:rsid w:val="001E182C"/>
    <w:rsid w:val="001E1858"/>
    <w:rsid w:val="001E1D9D"/>
    <w:rsid w:val="001E2272"/>
    <w:rsid w:val="001E2463"/>
    <w:rsid w:val="001E2480"/>
    <w:rsid w:val="001E2821"/>
    <w:rsid w:val="001E2CCE"/>
    <w:rsid w:val="001E2F74"/>
    <w:rsid w:val="001E30B5"/>
    <w:rsid w:val="001E3586"/>
    <w:rsid w:val="001E3654"/>
    <w:rsid w:val="001E3D03"/>
    <w:rsid w:val="001E3EAA"/>
    <w:rsid w:val="001E3EF1"/>
    <w:rsid w:val="001E416C"/>
    <w:rsid w:val="001E44E0"/>
    <w:rsid w:val="001E46F1"/>
    <w:rsid w:val="001E480A"/>
    <w:rsid w:val="001E48C9"/>
    <w:rsid w:val="001E4B0E"/>
    <w:rsid w:val="001E4B27"/>
    <w:rsid w:val="001E4E32"/>
    <w:rsid w:val="001E4E7A"/>
    <w:rsid w:val="001E5039"/>
    <w:rsid w:val="001E53AE"/>
    <w:rsid w:val="001E550D"/>
    <w:rsid w:val="001E55B6"/>
    <w:rsid w:val="001E5675"/>
    <w:rsid w:val="001E569F"/>
    <w:rsid w:val="001E56E0"/>
    <w:rsid w:val="001E5BDF"/>
    <w:rsid w:val="001E5E97"/>
    <w:rsid w:val="001E614B"/>
    <w:rsid w:val="001E61FB"/>
    <w:rsid w:val="001E62E7"/>
    <w:rsid w:val="001E6372"/>
    <w:rsid w:val="001E6408"/>
    <w:rsid w:val="001E653A"/>
    <w:rsid w:val="001E65AB"/>
    <w:rsid w:val="001E6731"/>
    <w:rsid w:val="001E688A"/>
    <w:rsid w:val="001E688B"/>
    <w:rsid w:val="001E6977"/>
    <w:rsid w:val="001E6BF6"/>
    <w:rsid w:val="001E6F41"/>
    <w:rsid w:val="001E701F"/>
    <w:rsid w:val="001E7196"/>
    <w:rsid w:val="001E7296"/>
    <w:rsid w:val="001E72BD"/>
    <w:rsid w:val="001E7550"/>
    <w:rsid w:val="001E7848"/>
    <w:rsid w:val="001E7A69"/>
    <w:rsid w:val="001E7AE0"/>
    <w:rsid w:val="001E7C91"/>
    <w:rsid w:val="001E7EFC"/>
    <w:rsid w:val="001F00C0"/>
    <w:rsid w:val="001F05CF"/>
    <w:rsid w:val="001F0855"/>
    <w:rsid w:val="001F097B"/>
    <w:rsid w:val="001F098E"/>
    <w:rsid w:val="001F0B6E"/>
    <w:rsid w:val="001F0B87"/>
    <w:rsid w:val="001F0D43"/>
    <w:rsid w:val="001F0D46"/>
    <w:rsid w:val="001F0F83"/>
    <w:rsid w:val="001F105D"/>
    <w:rsid w:val="001F1236"/>
    <w:rsid w:val="001F12BF"/>
    <w:rsid w:val="001F1546"/>
    <w:rsid w:val="001F17FC"/>
    <w:rsid w:val="001F1A3D"/>
    <w:rsid w:val="001F1A87"/>
    <w:rsid w:val="001F1A9D"/>
    <w:rsid w:val="001F1D60"/>
    <w:rsid w:val="001F1F47"/>
    <w:rsid w:val="001F2215"/>
    <w:rsid w:val="001F226B"/>
    <w:rsid w:val="001F22B6"/>
    <w:rsid w:val="001F24C2"/>
    <w:rsid w:val="001F24D1"/>
    <w:rsid w:val="001F258A"/>
    <w:rsid w:val="001F2658"/>
    <w:rsid w:val="001F27EE"/>
    <w:rsid w:val="001F27F1"/>
    <w:rsid w:val="001F27FF"/>
    <w:rsid w:val="001F2E8C"/>
    <w:rsid w:val="001F30ED"/>
    <w:rsid w:val="001F3173"/>
    <w:rsid w:val="001F31A9"/>
    <w:rsid w:val="001F33F5"/>
    <w:rsid w:val="001F34A2"/>
    <w:rsid w:val="001F35A2"/>
    <w:rsid w:val="001F38BA"/>
    <w:rsid w:val="001F3BD2"/>
    <w:rsid w:val="001F3D08"/>
    <w:rsid w:val="001F3DAC"/>
    <w:rsid w:val="001F3E75"/>
    <w:rsid w:val="001F3F43"/>
    <w:rsid w:val="001F3F6A"/>
    <w:rsid w:val="001F4304"/>
    <w:rsid w:val="001F45B9"/>
    <w:rsid w:val="001F494E"/>
    <w:rsid w:val="001F4C43"/>
    <w:rsid w:val="001F4F71"/>
    <w:rsid w:val="001F5221"/>
    <w:rsid w:val="001F544B"/>
    <w:rsid w:val="001F54C1"/>
    <w:rsid w:val="001F569F"/>
    <w:rsid w:val="001F595E"/>
    <w:rsid w:val="001F5995"/>
    <w:rsid w:val="001F5C86"/>
    <w:rsid w:val="001F5DF1"/>
    <w:rsid w:val="001F5F4A"/>
    <w:rsid w:val="001F6069"/>
    <w:rsid w:val="001F606F"/>
    <w:rsid w:val="001F60A7"/>
    <w:rsid w:val="001F65D4"/>
    <w:rsid w:val="001F6867"/>
    <w:rsid w:val="001F6A24"/>
    <w:rsid w:val="001F6FAF"/>
    <w:rsid w:val="001F7106"/>
    <w:rsid w:val="001F7218"/>
    <w:rsid w:val="001F77D5"/>
    <w:rsid w:val="001F7827"/>
    <w:rsid w:val="001F7B93"/>
    <w:rsid w:val="001F7CE1"/>
    <w:rsid w:val="00200213"/>
    <w:rsid w:val="00200401"/>
    <w:rsid w:val="00200554"/>
    <w:rsid w:val="00200E14"/>
    <w:rsid w:val="00200E2A"/>
    <w:rsid w:val="00200E60"/>
    <w:rsid w:val="00200EFA"/>
    <w:rsid w:val="00200F05"/>
    <w:rsid w:val="002011BF"/>
    <w:rsid w:val="002015BE"/>
    <w:rsid w:val="00201CE7"/>
    <w:rsid w:val="0020201B"/>
    <w:rsid w:val="0020216A"/>
    <w:rsid w:val="00202220"/>
    <w:rsid w:val="002024BD"/>
    <w:rsid w:val="002028D5"/>
    <w:rsid w:val="00202A68"/>
    <w:rsid w:val="00202B8C"/>
    <w:rsid w:val="00202F5B"/>
    <w:rsid w:val="002030E4"/>
    <w:rsid w:val="0020324E"/>
    <w:rsid w:val="002032AE"/>
    <w:rsid w:val="002034A7"/>
    <w:rsid w:val="00203718"/>
    <w:rsid w:val="002041AA"/>
    <w:rsid w:val="0020421D"/>
    <w:rsid w:val="002043BA"/>
    <w:rsid w:val="0020462A"/>
    <w:rsid w:val="0020467F"/>
    <w:rsid w:val="002047C9"/>
    <w:rsid w:val="00204808"/>
    <w:rsid w:val="0020486B"/>
    <w:rsid w:val="00204910"/>
    <w:rsid w:val="00204C07"/>
    <w:rsid w:val="00204F09"/>
    <w:rsid w:val="0020507D"/>
    <w:rsid w:val="00205098"/>
    <w:rsid w:val="002051BE"/>
    <w:rsid w:val="00205342"/>
    <w:rsid w:val="00205369"/>
    <w:rsid w:val="00205590"/>
    <w:rsid w:val="00205721"/>
    <w:rsid w:val="00205741"/>
    <w:rsid w:val="0020585F"/>
    <w:rsid w:val="0020597B"/>
    <w:rsid w:val="002059CD"/>
    <w:rsid w:val="002059D2"/>
    <w:rsid w:val="00205D25"/>
    <w:rsid w:val="0020616E"/>
    <w:rsid w:val="00206351"/>
    <w:rsid w:val="00206498"/>
    <w:rsid w:val="0020650B"/>
    <w:rsid w:val="0020682D"/>
    <w:rsid w:val="002069AF"/>
    <w:rsid w:val="002069DC"/>
    <w:rsid w:val="00206EDC"/>
    <w:rsid w:val="00207143"/>
    <w:rsid w:val="00207514"/>
    <w:rsid w:val="0020768C"/>
    <w:rsid w:val="002077B6"/>
    <w:rsid w:val="002078DA"/>
    <w:rsid w:val="002079BE"/>
    <w:rsid w:val="00207B85"/>
    <w:rsid w:val="00207C2E"/>
    <w:rsid w:val="00210163"/>
    <w:rsid w:val="00210173"/>
    <w:rsid w:val="002101C4"/>
    <w:rsid w:val="0021025D"/>
    <w:rsid w:val="002102CA"/>
    <w:rsid w:val="0021031D"/>
    <w:rsid w:val="0021047C"/>
    <w:rsid w:val="002107BB"/>
    <w:rsid w:val="0021092F"/>
    <w:rsid w:val="002109BB"/>
    <w:rsid w:val="00210A94"/>
    <w:rsid w:val="00210D38"/>
    <w:rsid w:val="00210F3F"/>
    <w:rsid w:val="00210FAD"/>
    <w:rsid w:val="00211227"/>
    <w:rsid w:val="002112C6"/>
    <w:rsid w:val="002112DA"/>
    <w:rsid w:val="002112EB"/>
    <w:rsid w:val="00211358"/>
    <w:rsid w:val="00211507"/>
    <w:rsid w:val="002119CD"/>
    <w:rsid w:val="00211B4F"/>
    <w:rsid w:val="00211BA8"/>
    <w:rsid w:val="00211C81"/>
    <w:rsid w:val="00211D3C"/>
    <w:rsid w:val="00211D6E"/>
    <w:rsid w:val="00211F4B"/>
    <w:rsid w:val="00212234"/>
    <w:rsid w:val="002122EE"/>
    <w:rsid w:val="00212343"/>
    <w:rsid w:val="0021251A"/>
    <w:rsid w:val="002126B7"/>
    <w:rsid w:val="00212B51"/>
    <w:rsid w:val="00212BAF"/>
    <w:rsid w:val="00212D5D"/>
    <w:rsid w:val="00212F29"/>
    <w:rsid w:val="00212FF2"/>
    <w:rsid w:val="002132A0"/>
    <w:rsid w:val="00213459"/>
    <w:rsid w:val="00213888"/>
    <w:rsid w:val="00213933"/>
    <w:rsid w:val="00213B81"/>
    <w:rsid w:val="00213CE7"/>
    <w:rsid w:val="00213D62"/>
    <w:rsid w:val="00213DC0"/>
    <w:rsid w:val="00213F5A"/>
    <w:rsid w:val="00214042"/>
    <w:rsid w:val="002140F9"/>
    <w:rsid w:val="002144EA"/>
    <w:rsid w:val="0021467D"/>
    <w:rsid w:val="002147E8"/>
    <w:rsid w:val="00214ACF"/>
    <w:rsid w:val="00214B08"/>
    <w:rsid w:val="00214F05"/>
    <w:rsid w:val="00215D3B"/>
    <w:rsid w:val="00215E24"/>
    <w:rsid w:val="00215F2A"/>
    <w:rsid w:val="00215FD8"/>
    <w:rsid w:val="00216245"/>
    <w:rsid w:val="002165E4"/>
    <w:rsid w:val="002167DC"/>
    <w:rsid w:val="00216962"/>
    <w:rsid w:val="00216DF3"/>
    <w:rsid w:val="00216F6F"/>
    <w:rsid w:val="002172E8"/>
    <w:rsid w:val="00217447"/>
    <w:rsid w:val="00217765"/>
    <w:rsid w:val="00217AFF"/>
    <w:rsid w:val="00217DEC"/>
    <w:rsid w:val="00217FED"/>
    <w:rsid w:val="002203D6"/>
    <w:rsid w:val="002207F3"/>
    <w:rsid w:val="002209E5"/>
    <w:rsid w:val="00220A6C"/>
    <w:rsid w:val="00220B23"/>
    <w:rsid w:val="00220BC3"/>
    <w:rsid w:val="00220F11"/>
    <w:rsid w:val="00220F51"/>
    <w:rsid w:val="0022114F"/>
    <w:rsid w:val="002211B3"/>
    <w:rsid w:val="0022135C"/>
    <w:rsid w:val="00221610"/>
    <w:rsid w:val="002216C1"/>
    <w:rsid w:val="002216ED"/>
    <w:rsid w:val="00221764"/>
    <w:rsid w:val="00221BD0"/>
    <w:rsid w:val="00221BE7"/>
    <w:rsid w:val="00221ECD"/>
    <w:rsid w:val="00221F3F"/>
    <w:rsid w:val="00222076"/>
    <w:rsid w:val="0022220D"/>
    <w:rsid w:val="0022222A"/>
    <w:rsid w:val="00222362"/>
    <w:rsid w:val="00222565"/>
    <w:rsid w:val="002227B2"/>
    <w:rsid w:val="00222B86"/>
    <w:rsid w:val="00222DC1"/>
    <w:rsid w:val="00222FC2"/>
    <w:rsid w:val="0022316B"/>
    <w:rsid w:val="002234A8"/>
    <w:rsid w:val="002239D2"/>
    <w:rsid w:val="00223BB3"/>
    <w:rsid w:val="00223BC2"/>
    <w:rsid w:val="00223E6B"/>
    <w:rsid w:val="00223FA6"/>
    <w:rsid w:val="00224008"/>
    <w:rsid w:val="0022401F"/>
    <w:rsid w:val="00224128"/>
    <w:rsid w:val="00224262"/>
    <w:rsid w:val="00224384"/>
    <w:rsid w:val="00224431"/>
    <w:rsid w:val="00224514"/>
    <w:rsid w:val="00224806"/>
    <w:rsid w:val="00224A26"/>
    <w:rsid w:val="00224B15"/>
    <w:rsid w:val="00224C7C"/>
    <w:rsid w:val="00224D5C"/>
    <w:rsid w:val="00224E8C"/>
    <w:rsid w:val="00224E93"/>
    <w:rsid w:val="002252AD"/>
    <w:rsid w:val="00225393"/>
    <w:rsid w:val="002254C1"/>
    <w:rsid w:val="002254E5"/>
    <w:rsid w:val="002258D1"/>
    <w:rsid w:val="00225AC4"/>
    <w:rsid w:val="00225B02"/>
    <w:rsid w:val="00225CE7"/>
    <w:rsid w:val="00225DD6"/>
    <w:rsid w:val="00225F28"/>
    <w:rsid w:val="002261DA"/>
    <w:rsid w:val="00226317"/>
    <w:rsid w:val="0022647F"/>
    <w:rsid w:val="00226AA3"/>
    <w:rsid w:val="00226B21"/>
    <w:rsid w:val="002272EE"/>
    <w:rsid w:val="00227445"/>
    <w:rsid w:val="002276C0"/>
    <w:rsid w:val="00227ED1"/>
    <w:rsid w:val="00227F12"/>
    <w:rsid w:val="00230B09"/>
    <w:rsid w:val="00230E6A"/>
    <w:rsid w:val="00231388"/>
    <w:rsid w:val="002313B4"/>
    <w:rsid w:val="0023143F"/>
    <w:rsid w:val="00231492"/>
    <w:rsid w:val="002314A7"/>
    <w:rsid w:val="00231727"/>
    <w:rsid w:val="00231927"/>
    <w:rsid w:val="00231959"/>
    <w:rsid w:val="00232353"/>
    <w:rsid w:val="002323FF"/>
    <w:rsid w:val="00232406"/>
    <w:rsid w:val="00232665"/>
    <w:rsid w:val="00232705"/>
    <w:rsid w:val="00232747"/>
    <w:rsid w:val="0023280D"/>
    <w:rsid w:val="00232895"/>
    <w:rsid w:val="00232BD6"/>
    <w:rsid w:val="002335AC"/>
    <w:rsid w:val="0023386C"/>
    <w:rsid w:val="00233930"/>
    <w:rsid w:val="00233A6A"/>
    <w:rsid w:val="00233B77"/>
    <w:rsid w:val="00233CA6"/>
    <w:rsid w:val="00233E84"/>
    <w:rsid w:val="00233F8C"/>
    <w:rsid w:val="00234017"/>
    <w:rsid w:val="0023405B"/>
    <w:rsid w:val="0023418B"/>
    <w:rsid w:val="00234316"/>
    <w:rsid w:val="002343D5"/>
    <w:rsid w:val="00234515"/>
    <w:rsid w:val="002347CB"/>
    <w:rsid w:val="0023495E"/>
    <w:rsid w:val="00234C2C"/>
    <w:rsid w:val="00234D49"/>
    <w:rsid w:val="00234F2C"/>
    <w:rsid w:val="002350EA"/>
    <w:rsid w:val="00235218"/>
    <w:rsid w:val="00235228"/>
    <w:rsid w:val="002354F7"/>
    <w:rsid w:val="00235662"/>
    <w:rsid w:val="002357C7"/>
    <w:rsid w:val="002357CF"/>
    <w:rsid w:val="002357E8"/>
    <w:rsid w:val="00235A5D"/>
    <w:rsid w:val="002362FC"/>
    <w:rsid w:val="0023631C"/>
    <w:rsid w:val="002363B6"/>
    <w:rsid w:val="002363EB"/>
    <w:rsid w:val="00236634"/>
    <w:rsid w:val="00236799"/>
    <w:rsid w:val="00236B41"/>
    <w:rsid w:val="00236D4D"/>
    <w:rsid w:val="00236F7A"/>
    <w:rsid w:val="00237384"/>
    <w:rsid w:val="00237457"/>
    <w:rsid w:val="002374C8"/>
    <w:rsid w:val="0023751F"/>
    <w:rsid w:val="00237656"/>
    <w:rsid w:val="002376C6"/>
    <w:rsid w:val="0023770F"/>
    <w:rsid w:val="00237842"/>
    <w:rsid w:val="002378D0"/>
    <w:rsid w:val="00237A2A"/>
    <w:rsid w:val="00237AD7"/>
    <w:rsid w:val="00237D97"/>
    <w:rsid w:val="00237FB1"/>
    <w:rsid w:val="002400E6"/>
    <w:rsid w:val="00240346"/>
    <w:rsid w:val="0024067B"/>
    <w:rsid w:val="002406ED"/>
    <w:rsid w:val="00240F2A"/>
    <w:rsid w:val="002412A9"/>
    <w:rsid w:val="0024147C"/>
    <w:rsid w:val="0024153B"/>
    <w:rsid w:val="002415A2"/>
    <w:rsid w:val="00241763"/>
    <w:rsid w:val="002418D4"/>
    <w:rsid w:val="0024195C"/>
    <w:rsid w:val="002419B3"/>
    <w:rsid w:val="00241AD2"/>
    <w:rsid w:val="00241B98"/>
    <w:rsid w:val="00241CE8"/>
    <w:rsid w:val="00241D01"/>
    <w:rsid w:val="00241DC6"/>
    <w:rsid w:val="00241F40"/>
    <w:rsid w:val="00241FE4"/>
    <w:rsid w:val="00242487"/>
    <w:rsid w:val="00242876"/>
    <w:rsid w:val="00242905"/>
    <w:rsid w:val="0024295A"/>
    <w:rsid w:val="00242E48"/>
    <w:rsid w:val="00242F2E"/>
    <w:rsid w:val="0024328F"/>
    <w:rsid w:val="002435C5"/>
    <w:rsid w:val="0024363E"/>
    <w:rsid w:val="002438E7"/>
    <w:rsid w:val="00243A79"/>
    <w:rsid w:val="00243EF9"/>
    <w:rsid w:val="00243F76"/>
    <w:rsid w:val="00243F96"/>
    <w:rsid w:val="002440B2"/>
    <w:rsid w:val="0024410E"/>
    <w:rsid w:val="002441C7"/>
    <w:rsid w:val="0024459F"/>
    <w:rsid w:val="0024476A"/>
    <w:rsid w:val="002448BF"/>
    <w:rsid w:val="00244A19"/>
    <w:rsid w:val="00244ACB"/>
    <w:rsid w:val="00244B2D"/>
    <w:rsid w:val="00244B42"/>
    <w:rsid w:val="00244D89"/>
    <w:rsid w:val="00244EA2"/>
    <w:rsid w:val="00244FFE"/>
    <w:rsid w:val="00245097"/>
    <w:rsid w:val="0024558D"/>
    <w:rsid w:val="00245771"/>
    <w:rsid w:val="002459A4"/>
    <w:rsid w:val="00245BDE"/>
    <w:rsid w:val="00245BE9"/>
    <w:rsid w:val="00245CA3"/>
    <w:rsid w:val="00245ED3"/>
    <w:rsid w:val="00246028"/>
    <w:rsid w:val="002460AE"/>
    <w:rsid w:val="0024624B"/>
    <w:rsid w:val="00246250"/>
    <w:rsid w:val="0024627B"/>
    <w:rsid w:val="0024694A"/>
    <w:rsid w:val="002469AC"/>
    <w:rsid w:val="00246A18"/>
    <w:rsid w:val="00246A5B"/>
    <w:rsid w:val="00246B7C"/>
    <w:rsid w:val="00246C9E"/>
    <w:rsid w:val="00246D83"/>
    <w:rsid w:val="00247073"/>
    <w:rsid w:val="00247889"/>
    <w:rsid w:val="00247915"/>
    <w:rsid w:val="00247B7B"/>
    <w:rsid w:val="00247CE9"/>
    <w:rsid w:val="00247F19"/>
    <w:rsid w:val="00250486"/>
    <w:rsid w:val="00250596"/>
    <w:rsid w:val="0025060A"/>
    <w:rsid w:val="002506CC"/>
    <w:rsid w:val="0025070F"/>
    <w:rsid w:val="00250762"/>
    <w:rsid w:val="002507C2"/>
    <w:rsid w:val="00250945"/>
    <w:rsid w:val="00250B75"/>
    <w:rsid w:val="00250CD6"/>
    <w:rsid w:val="00250FE7"/>
    <w:rsid w:val="0025135E"/>
    <w:rsid w:val="002515CA"/>
    <w:rsid w:val="00251742"/>
    <w:rsid w:val="0025182D"/>
    <w:rsid w:val="00251DDA"/>
    <w:rsid w:val="00251E23"/>
    <w:rsid w:val="00251F35"/>
    <w:rsid w:val="00251F4F"/>
    <w:rsid w:val="00251FDA"/>
    <w:rsid w:val="00252007"/>
    <w:rsid w:val="00252164"/>
    <w:rsid w:val="00252209"/>
    <w:rsid w:val="00252311"/>
    <w:rsid w:val="00252425"/>
    <w:rsid w:val="0025299D"/>
    <w:rsid w:val="00252B5A"/>
    <w:rsid w:val="00252BA9"/>
    <w:rsid w:val="00252C3E"/>
    <w:rsid w:val="00252D16"/>
    <w:rsid w:val="00253520"/>
    <w:rsid w:val="002539A3"/>
    <w:rsid w:val="00253A57"/>
    <w:rsid w:val="00253C44"/>
    <w:rsid w:val="00253CB4"/>
    <w:rsid w:val="00253EB4"/>
    <w:rsid w:val="00253ED6"/>
    <w:rsid w:val="002545A5"/>
    <w:rsid w:val="002546BB"/>
    <w:rsid w:val="00254765"/>
    <w:rsid w:val="00254852"/>
    <w:rsid w:val="002548AE"/>
    <w:rsid w:val="0025497C"/>
    <w:rsid w:val="00254A64"/>
    <w:rsid w:val="00254A9B"/>
    <w:rsid w:val="00254F1F"/>
    <w:rsid w:val="00255483"/>
    <w:rsid w:val="002554F0"/>
    <w:rsid w:val="00255592"/>
    <w:rsid w:val="00255747"/>
    <w:rsid w:val="00255A67"/>
    <w:rsid w:val="00255B66"/>
    <w:rsid w:val="00255BF9"/>
    <w:rsid w:val="00255ECE"/>
    <w:rsid w:val="00255EE9"/>
    <w:rsid w:val="00255FFD"/>
    <w:rsid w:val="0025600F"/>
    <w:rsid w:val="00256345"/>
    <w:rsid w:val="00256560"/>
    <w:rsid w:val="002565D8"/>
    <w:rsid w:val="00256681"/>
    <w:rsid w:val="00256877"/>
    <w:rsid w:val="00256978"/>
    <w:rsid w:val="00256EAB"/>
    <w:rsid w:val="002573C5"/>
    <w:rsid w:val="002574C0"/>
    <w:rsid w:val="002576A5"/>
    <w:rsid w:val="002577C1"/>
    <w:rsid w:val="00257893"/>
    <w:rsid w:val="00257A19"/>
    <w:rsid w:val="00257BD1"/>
    <w:rsid w:val="00257C04"/>
    <w:rsid w:val="00257CA0"/>
    <w:rsid w:val="00257E8D"/>
    <w:rsid w:val="00260054"/>
    <w:rsid w:val="00260231"/>
    <w:rsid w:val="00260259"/>
    <w:rsid w:val="002603AE"/>
    <w:rsid w:val="00260B27"/>
    <w:rsid w:val="00260CEB"/>
    <w:rsid w:val="00260D14"/>
    <w:rsid w:val="0026100E"/>
    <w:rsid w:val="002611FD"/>
    <w:rsid w:val="002616FB"/>
    <w:rsid w:val="0026176D"/>
    <w:rsid w:val="00261809"/>
    <w:rsid w:val="00261B59"/>
    <w:rsid w:val="00261BAE"/>
    <w:rsid w:val="00261D33"/>
    <w:rsid w:val="00261D73"/>
    <w:rsid w:val="00262112"/>
    <w:rsid w:val="0026211C"/>
    <w:rsid w:val="00262270"/>
    <w:rsid w:val="00262276"/>
    <w:rsid w:val="00262298"/>
    <w:rsid w:val="002625B1"/>
    <w:rsid w:val="00262966"/>
    <w:rsid w:val="00262D75"/>
    <w:rsid w:val="00262F8D"/>
    <w:rsid w:val="002631BE"/>
    <w:rsid w:val="00263451"/>
    <w:rsid w:val="00263966"/>
    <w:rsid w:val="00263BB2"/>
    <w:rsid w:val="00263DBA"/>
    <w:rsid w:val="00263DD9"/>
    <w:rsid w:val="00263EAA"/>
    <w:rsid w:val="00263F37"/>
    <w:rsid w:val="002642F1"/>
    <w:rsid w:val="00264392"/>
    <w:rsid w:val="00264716"/>
    <w:rsid w:val="00264FD2"/>
    <w:rsid w:val="0026514E"/>
    <w:rsid w:val="002651BF"/>
    <w:rsid w:val="002657BB"/>
    <w:rsid w:val="0026583A"/>
    <w:rsid w:val="00265914"/>
    <w:rsid w:val="002659FE"/>
    <w:rsid w:val="00265A94"/>
    <w:rsid w:val="00265D34"/>
    <w:rsid w:val="00265E34"/>
    <w:rsid w:val="00265F58"/>
    <w:rsid w:val="002661BD"/>
    <w:rsid w:val="0026622A"/>
    <w:rsid w:val="002662E0"/>
    <w:rsid w:val="00266423"/>
    <w:rsid w:val="00266485"/>
    <w:rsid w:val="002664F3"/>
    <w:rsid w:val="00266625"/>
    <w:rsid w:val="002669BE"/>
    <w:rsid w:val="00266B1C"/>
    <w:rsid w:val="00266EA6"/>
    <w:rsid w:val="0026702D"/>
    <w:rsid w:val="002670BF"/>
    <w:rsid w:val="002670D1"/>
    <w:rsid w:val="002670EC"/>
    <w:rsid w:val="002676D8"/>
    <w:rsid w:val="002679A3"/>
    <w:rsid w:val="002679DF"/>
    <w:rsid w:val="00267AEC"/>
    <w:rsid w:val="00267B97"/>
    <w:rsid w:val="00270124"/>
    <w:rsid w:val="0027020E"/>
    <w:rsid w:val="0027039B"/>
    <w:rsid w:val="00270480"/>
    <w:rsid w:val="002704BD"/>
    <w:rsid w:val="0027050B"/>
    <w:rsid w:val="0027069E"/>
    <w:rsid w:val="00270A53"/>
    <w:rsid w:val="00270B6E"/>
    <w:rsid w:val="00270CDA"/>
    <w:rsid w:val="00270CF1"/>
    <w:rsid w:val="00270E3A"/>
    <w:rsid w:val="00270F07"/>
    <w:rsid w:val="002710F1"/>
    <w:rsid w:val="002714E0"/>
    <w:rsid w:val="002715D1"/>
    <w:rsid w:val="002715E6"/>
    <w:rsid w:val="00271684"/>
    <w:rsid w:val="00271894"/>
    <w:rsid w:val="002718CC"/>
    <w:rsid w:val="00271DDB"/>
    <w:rsid w:val="0027214B"/>
    <w:rsid w:val="00272AAB"/>
    <w:rsid w:val="00272AB8"/>
    <w:rsid w:val="00272E54"/>
    <w:rsid w:val="002733EC"/>
    <w:rsid w:val="00273404"/>
    <w:rsid w:val="00273655"/>
    <w:rsid w:val="002736D1"/>
    <w:rsid w:val="00273992"/>
    <w:rsid w:val="00273A96"/>
    <w:rsid w:val="00273A9A"/>
    <w:rsid w:val="00273B61"/>
    <w:rsid w:val="00273C3D"/>
    <w:rsid w:val="00273CF9"/>
    <w:rsid w:val="0027426C"/>
    <w:rsid w:val="00274586"/>
    <w:rsid w:val="00274AFB"/>
    <w:rsid w:val="00274D1B"/>
    <w:rsid w:val="00274D2D"/>
    <w:rsid w:val="00274E60"/>
    <w:rsid w:val="00274F6D"/>
    <w:rsid w:val="00274FA7"/>
    <w:rsid w:val="00275220"/>
    <w:rsid w:val="00275482"/>
    <w:rsid w:val="00275544"/>
    <w:rsid w:val="002755F2"/>
    <w:rsid w:val="0027576C"/>
    <w:rsid w:val="0027580C"/>
    <w:rsid w:val="002758B3"/>
    <w:rsid w:val="00275937"/>
    <w:rsid w:val="00275A29"/>
    <w:rsid w:val="00275A39"/>
    <w:rsid w:val="00275CBA"/>
    <w:rsid w:val="00275CF9"/>
    <w:rsid w:val="00275DDF"/>
    <w:rsid w:val="00275DE9"/>
    <w:rsid w:val="00276063"/>
    <w:rsid w:val="0027639E"/>
    <w:rsid w:val="0027667F"/>
    <w:rsid w:val="002766F4"/>
    <w:rsid w:val="002767EC"/>
    <w:rsid w:val="00276996"/>
    <w:rsid w:val="00276D3E"/>
    <w:rsid w:val="00276EB9"/>
    <w:rsid w:val="00277469"/>
    <w:rsid w:val="0027765E"/>
    <w:rsid w:val="0027775B"/>
    <w:rsid w:val="002777C9"/>
    <w:rsid w:val="002778D1"/>
    <w:rsid w:val="002779AC"/>
    <w:rsid w:val="00277E84"/>
    <w:rsid w:val="0028010C"/>
    <w:rsid w:val="002804BD"/>
    <w:rsid w:val="0028054A"/>
    <w:rsid w:val="002807BF"/>
    <w:rsid w:val="0028081D"/>
    <w:rsid w:val="002808CD"/>
    <w:rsid w:val="00280D8E"/>
    <w:rsid w:val="00280E3E"/>
    <w:rsid w:val="00280E74"/>
    <w:rsid w:val="00280E7A"/>
    <w:rsid w:val="00280EC2"/>
    <w:rsid w:val="002811F0"/>
    <w:rsid w:val="00281688"/>
    <w:rsid w:val="0028175E"/>
    <w:rsid w:val="002817B1"/>
    <w:rsid w:val="00281BB1"/>
    <w:rsid w:val="00281C38"/>
    <w:rsid w:val="00281C89"/>
    <w:rsid w:val="00281D34"/>
    <w:rsid w:val="002823CB"/>
    <w:rsid w:val="002825C3"/>
    <w:rsid w:val="002827B4"/>
    <w:rsid w:val="0028288F"/>
    <w:rsid w:val="002828BC"/>
    <w:rsid w:val="00282CB2"/>
    <w:rsid w:val="00282E54"/>
    <w:rsid w:val="002832D9"/>
    <w:rsid w:val="002833B2"/>
    <w:rsid w:val="002833F2"/>
    <w:rsid w:val="00283454"/>
    <w:rsid w:val="002834A9"/>
    <w:rsid w:val="002834DC"/>
    <w:rsid w:val="00283617"/>
    <w:rsid w:val="00283696"/>
    <w:rsid w:val="002836E9"/>
    <w:rsid w:val="002839D0"/>
    <w:rsid w:val="00283A2D"/>
    <w:rsid w:val="00283B2D"/>
    <w:rsid w:val="00283CE6"/>
    <w:rsid w:val="002841D8"/>
    <w:rsid w:val="0028440B"/>
    <w:rsid w:val="002844C5"/>
    <w:rsid w:val="00284647"/>
    <w:rsid w:val="002848D8"/>
    <w:rsid w:val="00284930"/>
    <w:rsid w:val="00284B1F"/>
    <w:rsid w:val="00284C35"/>
    <w:rsid w:val="00284EE4"/>
    <w:rsid w:val="00285173"/>
    <w:rsid w:val="002852A1"/>
    <w:rsid w:val="002852CE"/>
    <w:rsid w:val="002852E7"/>
    <w:rsid w:val="002852F2"/>
    <w:rsid w:val="00286594"/>
    <w:rsid w:val="00286847"/>
    <w:rsid w:val="00286859"/>
    <w:rsid w:val="00286B25"/>
    <w:rsid w:val="00286FC0"/>
    <w:rsid w:val="00287128"/>
    <w:rsid w:val="002871D8"/>
    <w:rsid w:val="0028727D"/>
    <w:rsid w:val="00287643"/>
    <w:rsid w:val="00287B4A"/>
    <w:rsid w:val="00287D6C"/>
    <w:rsid w:val="00287F88"/>
    <w:rsid w:val="00287FE3"/>
    <w:rsid w:val="00290067"/>
    <w:rsid w:val="00290B9D"/>
    <w:rsid w:val="00290D03"/>
    <w:rsid w:val="00290D7B"/>
    <w:rsid w:val="00290E6E"/>
    <w:rsid w:val="00290F79"/>
    <w:rsid w:val="002911E1"/>
    <w:rsid w:val="00291408"/>
    <w:rsid w:val="0029150C"/>
    <w:rsid w:val="00291B57"/>
    <w:rsid w:val="00291D6D"/>
    <w:rsid w:val="00291E36"/>
    <w:rsid w:val="00291EC1"/>
    <w:rsid w:val="002921F1"/>
    <w:rsid w:val="00292200"/>
    <w:rsid w:val="00292388"/>
    <w:rsid w:val="00292A8C"/>
    <w:rsid w:val="00292BEA"/>
    <w:rsid w:val="00292DEA"/>
    <w:rsid w:val="00292DF1"/>
    <w:rsid w:val="002933B8"/>
    <w:rsid w:val="00293407"/>
    <w:rsid w:val="00293611"/>
    <w:rsid w:val="002938DE"/>
    <w:rsid w:val="00293EB6"/>
    <w:rsid w:val="00293F08"/>
    <w:rsid w:val="00294202"/>
    <w:rsid w:val="002942B7"/>
    <w:rsid w:val="00294611"/>
    <w:rsid w:val="0029462F"/>
    <w:rsid w:val="00294634"/>
    <w:rsid w:val="00294912"/>
    <w:rsid w:val="00294A54"/>
    <w:rsid w:val="00294BA3"/>
    <w:rsid w:val="00294C7F"/>
    <w:rsid w:val="00294E3A"/>
    <w:rsid w:val="00294F14"/>
    <w:rsid w:val="00295366"/>
    <w:rsid w:val="0029537F"/>
    <w:rsid w:val="00295516"/>
    <w:rsid w:val="002955E4"/>
    <w:rsid w:val="0029569A"/>
    <w:rsid w:val="0029578C"/>
    <w:rsid w:val="002959A3"/>
    <w:rsid w:val="00295AA4"/>
    <w:rsid w:val="00295AC1"/>
    <w:rsid w:val="00295CC7"/>
    <w:rsid w:val="00295E82"/>
    <w:rsid w:val="00296176"/>
    <w:rsid w:val="002961BE"/>
    <w:rsid w:val="00296200"/>
    <w:rsid w:val="002962B2"/>
    <w:rsid w:val="0029681B"/>
    <w:rsid w:val="00296B6B"/>
    <w:rsid w:val="00296C31"/>
    <w:rsid w:val="00296D13"/>
    <w:rsid w:val="00297040"/>
    <w:rsid w:val="002973FB"/>
    <w:rsid w:val="00297912"/>
    <w:rsid w:val="002979A2"/>
    <w:rsid w:val="002979C6"/>
    <w:rsid w:val="00297A3C"/>
    <w:rsid w:val="00297A9B"/>
    <w:rsid w:val="00297B00"/>
    <w:rsid w:val="00297B14"/>
    <w:rsid w:val="00297B82"/>
    <w:rsid w:val="00297C60"/>
    <w:rsid w:val="00297D4E"/>
    <w:rsid w:val="002A00F6"/>
    <w:rsid w:val="002A0193"/>
    <w:rsid w:val="002A0338"/>
    <w:rsid w:val="002A0373"/>
    <w:rsid w:val="002A0590"/>
    <w:rsid w:val="002A09DD"/>
    <w:rsid w:val="002A0A96"/>
    <w:rsid w:val="002A0F63"/>
    <w:rsid w:val="002A14D0"/>
    <w:rsid w:val="002A154B"/>
    <w:rsid w:val="002A1882"/>
    <w:rsid w:val="002A1A15"/>
    <w:rsid w:val="002A1B50"/>
    <w:rsid w:val="002A1B9E"/>
    <w:rsid w:val="002A1C5C"/>
    <w:rsid w:val="002A1D34"/>
    <w:rsid w:val="002A2686"/>
    <w:rsid w:val="002A28F3"/>
    <w:rsid w:val="002A2DC9"/>
    <w:rsid w:val="002A3147"/>
    <w:rsid w:val="002A3561"/>
    <w:rsid w:val="002A3719"/>
    <w:rsid w:val="002A371D"/>
    <w:rsid w:val="002A381F"/>
    <w:rsid w:val="002A38A4"/>
    <w:rsid w:val="002A38C3"/>
    <w:rsid w:val="002A3A5E"/>
    <w:rsid w:val="002A3EDE"/>
    <w:rsid w:val="002A439D"/>
    <w:rsid w:val="002A45CC"/>
    <w:rsid w:val="002A4B4E"/>
    <w:rsid w:val="002A4D6B"/>
    <w:rsid w:val="002A4ECD"/>
    <w:rsid w:val="002A4F8C"/>
    <w:rsid w:val="002A5078"/>
    <w:rsid w:val="002A52B9"/>
    <w:rsid w:val="002A54F2"/>
    <w:rsid w:val="002A5603"/>
    <w:rsid w:val="002A5991"/>
    <w:rsid w:val="002A59F5"/>
    <w:rsid w:val="002A59FF"/>
    <w:rsid w:val="002A5A12"/>
    <w:rsid w:val="002A5B2B"/>
    <w:rsid w:val="002A5ED8"/>
    <w:rsid w:val="002A5FB1"/>
    <w:rsid w:val="002A63AF"/>
    <w:rsid w:val="002A6649"/>
    <w:rsid w:val="002A666F"/>
    <w:rsid w:val="002A679C"/>
    <w:rsid w:val="002A6897"/>
    <w:rsid w:val="002A68EA"/>
    <w:rsid w:val="002A69A0"/>
    <w:rsid w:val="002A6BD7"/>
    <w:rsid w:val="002A6CF8"/>
    <w:rsid w:val="002A6D16"/>
    <w:rsid w:val="002A6E9A"/>
    <w:rsid w:val="002A70BA"/>
    <w:rsid w:val="002A73AF"/>
    <w:rsid w:val="002A7571"/>
    <w:rsid w:val="002A7824"/>
    <w:rsid w:val="002A7856"/>
    <w:rsid w:val="002A7946"/>
    <w:rsid w:val="002A7DF9"/>
    <w:rsid w:val="002B0008"/>
    <w:rsid w:val="002B0283"/>
    <w:rsid w:val="002B04BF"/>
    <w:rsid w:val="002B04FE"/>
    <w:rsid w:val="002B0757"/>
    <w:rsid w:val="002B0787"/>
    <w:rsid w:val="002B0818"/>
    <w:rsid w:val="002B0857"/>
    <w:rsid w:val="002B0885"/>
    <w:rsid w:val="002B0ACC"/>
    <w:rsid w:val="002B0B01"/>
    <w:rsid w:val="002B0C9A"/>
    <w:rsid w:val="002B0D0D"/>
    <w:rsid w:val="002B16C2"/>
    <w:rsid w:val="002B16E9"/>
    <w:rsid w:val="002B1780"/>
    <w:rsid w:val="002B1915"/>
    <w:rsid w:val="002B194E"/>
    <w:rsid w:val="002B1BA9"/>
    <w:rsid w:val="002B1C6F"/>
    <w:rsid w:val="002B1CB7"/>
    <w:rsid w:val="002B1CF2"/>
    <w:rsid w:val="002B2017"/>
    <w:rsid w:val="002B23EE"/>
    <w:rsid w:val="002B28BF"/>
    <w:rsid w:val="002B28C5"/>
    <w:rsid w:val="002B3117"/>
    <w:rsid w:val="002B3314"/>
    <w:rsid w:val="002B342C"/>
    <w:rsid w:val="002B364F"/>
    <w:rsid w:val="002B36FF"/>
    <w:rsid w:val="002B3B89"/>
    <w:rsid w:val="002B3CCC"/>
    <w:rsid w:val="002B4038"/>
    <w:rsid w:val="002B421D"/>
    <w:rsid w:val="002B42EE"/>
    <w:rsid w:val="002B4366"/>
    <w:rsid w:val="002B43D2"/>
    <w:rsid w:val="002B44CF"/>
    <w:rsid w:val="002B4905"/>
    <w:rsid w:val="002B4B51"/>
    <w:rsid w:val="002B4E04"/>
    <w:rsid w:val="002B4EB1"/>
    <w:rsid w:val="002B5494"/>
    <w:rsid w:val="002B5617"/>
    <w:rsid w:val="002B6491"/>
    <w:rsid w:val="002B66EB"/>
    <w:rsid w:val="002B68BE"/>
    <w:rsid w:val="002B6BA4"/>
    <w:rsid w:val="002B6DC4"/>
    <w:rsid w:val="002B6FDA"/>
    <w:rsid w:val="002B7083"/>
    <w:rsid w:val="002B7239"/>
    <w:rsid w:val="002B7348"/>
    <w:rsid w:val="002B77C4"/>
    <w:rsid w:val="002B7851"/>
    <w:rsid w:val="002B79D6"/>
    <w:rsid w:val="002B7BCD"/>
    <w:rsid w:val="002B7C9B"/>
    <w:rsid w:val="002B7D55"/>
    <w:rsid w:val="002B7EA6"/>
    <w:rsid w:val="002C045C"/>
    <w:rsid w:val="002C0BE7"/>
    <w:rsid w:val="002C0E61"/>
    <w:rsid w:val="002C1324"/>
    <w:rsid w:val="002C1353"/>
    <w:rsid w:val="002C14F6"/>
    <w:rsid w:val="002C1620"/>
    <w:rsid w:val="002C18AE"/>
    <w:rsid w:val="002C1CF1"/>
    <w:rsid w:val="002C1E27"/>
    <w:rsid w:val="002C1E9F"/>
    <w:rsid w:val="002C1FEA"/>
    <w:rsid w:val="002C21F2"/>
    <w:rsid w:val="002C2478"/>
    <w:rsid w:val="002C26E5"/>
    <w:rsid w:val="002C294A"/>
    <w:rsid w:val="002C2A2F"/>
    <w:rsid w:val="002C2AC9"/>
    <w:rsid w:val="002C2CDD"/>
    <w:rsid w:val="002C2CEC"/>
    <w:rsid w:val="002C2EA1"/>
    <w:rsid w:val="002C315C"/>
    <w:rsid w:val="002C317C"/>
    <w:rsid w:val="002C3192"/>
    <w:rsid w:val="002C336B"/>
    <w:rsid w:val="002C338D"/>
    <w:rsid w:val="002C3576"/>
    <w:rsid w:val="002C371F"/>
    <w:rsid w:val="002C37DA"/>
    <w:rsid w:val="002C39BF"/>
    <w:rsid w:val="002C3A4B"/>
    <w:rsid w:val="002C3E37"/>
    <w:rsid w:val="002C3FFD"/>
    <w:rsid w:val="002C4004"/>
    <w:rsid w:val="002C409D"/>
    <w:rsid w:val="002C463D"/>
    <w:rsid w:val="002C4709"/>
    <w:rsid w:val="002C4712"/>
    <w:rsid w:val="002C49E1"/>
    <w:rsid w:val="002C4D4B"/>
    <w:rsid w:val="002C4DE2"/>
    <w:rsid w:val="002C4EA0"/>
    <w:rsid w:val="002C51A5"/>
    <w:rsid w:val="002C54C8"/>
    <w:rsid w:val="002C5777"/>
    <w:rsid w:val="002C5869"/>
    <w:rsid w:val="002C59AF"/>
    <w:rsid w:val="002C5B68"/>
    <w:rsid w:val="002C5D58"/>
    <w:rsid w:val="002C5D68"/>
    <w:rsid w:val="002C5F83"/>
    <w:rsid w:val="002C5FD1"/>
    <w:rsid w:val="002C60AE"/>
    <w:rsid w:val="002C6134"/>
    <w:rsid w:val="002C62D7"/>
    <w:rsid w:val="002C6425"/>
    <w:rsid w:val="002C648F"/>
    <w:rsid w:val="002C6C87"/>
    <w:rsid w:val="002C6CF2"/>
    <w:rsid w:val="002C6DEE"/>
    <w:rsid w:val="002C6F5E"/>
    <w:rsid w:val="002C7633"/>
    <w:rsid w:val="002C76D7"/>
    <w:rsid w:val="002C76E5"/>
    <w:rsid w:val="002C770D"/>
    <w:rsid w:val="002C78EA"/>
    <w:rsid w:val="002C7C4F"/>
    <w:rsid w:val="002C7F2E"/>
    <w:rsid w:val="002D014E"/>
    <w:rsid w:val="002D01A6"/>
    <w:rsid w:val="002D01B0"/>
    <w:rsid w:val="002D05E4"/>
    <w:rsid w:val="002D0845"/>
    <w:rsid w:val="002D098F"/>
    <w:rsid w:val="002D0A43"/>
    <w:rsid w:val="002D0A4A"/>
    <w:rsid w:val="002D0B52"/>
    <w:rsid w:val="002D0C14"/>
    <w:rsid w:val="002D0CDF"/>
    <w:rsid w:val="002D0DAD"/>
    <w:rsid w:val="002D100F"/>
    <w:rsid w:val="002D114A"/>
    <w:rsid w:val="002D1206"/>
    <w:rsid w:val="002D168F"/>
    <w:rsid w:val="002D1790"/>
    <w:rsid w:val="002D18DB"/>
    <w:rsid w:val="002D1AAC"/>
    <w:rsid w:val="002D1DDB"/>
    <w:rsid w:val="002D20A5"/>
    <w:rsid w:val="002D2162"/>
    <w:rsid w:val="002D216B"/>
    <w:rsid w:val="002D244E"/>
    <w:rsid w:val="002D2550"/>
    <w:rsid w:val="002D26B4"/>
    <w:rsid w:val="002D2902"/>
    <w:rsid w:val="002D2B26"/>
    <w:rsid w:val="002D2C4C"/>
    <w:rsid w:val="002D2C5B"/>
    <w:rsid w:val="002D2DAF"/>
    <w:rsid w:val="002D2E32"/>
    <w:rsid w:val="002D30D8"/>
    <w:rsid w:val="002D3152"/>
    <w:rsid w:val="002D3223"/>
    <w:rsid w:val="002D368F"/>
    <w:rsid w:val="002D384C"/>
    <w:rsid w:val="002D389F"/>
    <w:rsid w:val="002D3E23"/>
    <w:rsid w:val="002D3FAD"/>
    <w:rsid w:val="002D3FF0"/>
    <w:rsid w:val="002D42D5"/>
    <w:rsid w:val="002D440A"/>
    <w:rsid w:val="002D4479"/>
    <w:rsid w:val="002D4555"/>
    <w:rsid w:val="002D4564"/>
    <w:rsid w:val="002D45A0"/>
    <w:rsid w:val="002D45BB"/>
    <w:rsid w:val="002D47C3"/>
    <w:rsid w:val="002D47CB"/>
    <w:rsid w:val="002D4980"/>
    <w:rsid w:val="002D4A3C"/>
    <w:rsid w:val="002D4DD4"/>
    <w:rsid w:val="002D4FD2"/>
    <w:rsid w:val="002D52F8"/>
    <w:rsid w:val="002D57ED"/>
    <w:rsid w:val="002D59DA"/>
    <w:rsid w:val="002D59ED"/>
    <w:rsid w:val="002D5B36"/>
    <w:rsid w:val="002D5F8D"/>
    <w:rsid w:val="002D6033"/>
    <w:rsid w:val="002D60AF"/>
    <w:rsid w:val="002D6492"/>
    <w:rsid w:val="002D64AB"/>
    <w:rsid w:val="002D6593"/>
    <w:rsid w:val="002D6701"/>
    <w:rsid w:val="002D6813"/>
    <w:rsid w:val="002D6915"/>
    <w:rsid w:val="002D6962"/>
    <w:rsid w:val="002D6E98"/>
    <w:rsid w:val="002D71AD"/>
    <w:rsid w:val="002D737A"/>
    <w:rsid w:val="002D73FD"/>
    <w:rsid w:val="002D79F9"/>
    <w:rsid w:val="002D7E25"/>
    <w:rsid w:val="002D7FC7"/>
    <w:rsid w:val="002E00AD"/>
    <w:rsid w:val="002E0189"/>
    <w:rsid w:val="002E0413"/>
    <w:rsid w:val="002E08B1"/>
    <w:rsid w:val="002E09F6"/>
    <w:rsid w:val="002E0D68"/>
    <w:rsid w:val="002E114F"/>
    <w:rsid w:val="002E117F"/>
    <w:rsid w:val="002E126B"/>
    <w:rsid w:val="002E191C"/>
    <w:rsid w:val="002E1A07"/>
    <w:rsid w:val="002E1D2A"/>
    <w:rsid w:val="002E20EE"/>
    <w:rsid w:val="002E2578"/>
    <w:rsid w:val="002E25ED"/>
    <w:rsid w:val="002E28E6"/>
    <w:rsid w:val="002E2A3E"/>
    <w:rsid w:val="002E2AD4"/>
    <w:rsid w:val="002E2E12"/>
    <w:rsid w:val="002E309D"/>
    <w:rsid w:val="002E3172"/>
    <w:rsid w:val="002E3263"/>
    <w:rsid w:val="002E33E9"/>
    <w:rsid w:val="002E34C6"/>
    <w:rsid w:val="002E34F3"/>
    <w:rsid w:val="002E35AA"/>
    <w:rsid w:val="002E35FC"/>
    <w:rsid w:val="002E38A3"/>
    <w:rsid w:val="002E39AC"/>
    <w:rsid w:val="002E3ADB"/>
    <w:rsid w:val="002E3B03"/>
    <w:rsid w:val="002E43BD"/>
    <w:rsid w:val="002E4816"/>
    <w:rsid w:val="002E482C"/>
    <w:rsid w:val="002E492D"/>
    <w:rsid w:val="002E4AC9"/>
    <w:rsid w:val="002E4B73"/>
    <w:rsid w:val="002E4F1E"/>
    <w:rsid w:val="002E5069"/>
    <w:rsid w:val="002E52F4"/>
    <w:rsid w:val="002E5357"/>
    <w:rsid w:val="002E539D"/>
    <w:rsid w:val="002E5604"/>
    <w:rsid w:val="002E58AA"/>
    <w:rsid w:val="002E58D1"/>
    <w:rsid w:val="002E616F"/>
    <w:rsid w:val="002E61BF"/>
    <w:rsid w:val="002E61FC"/>
    <w:rsid w:val="002E62F6"/>
    <w:rsid w:val="002E64DE"/>
    <w:rsid w:val="002E67D1"/>
    <w:rsid w:val="002E6809"/>
    <w:rsid w:val="002E687F"/>
    <w:rsid w:val="002E69A1"/>
    <w:rsid w:val="002E711F"/>
    <w:rsid w:val="002E7204"/>
    <w:rsid w:val="002E75C8"/>
    <w:rsid w:val="002E764C"/>
    <w:rsid w:val="002E79BB"/>
    <w:rsid w:val="002E7BE5"/>
    <w:rsid w:val="002E7CDC"/>
    <w:rsid w:val="002E7D7F"/>
    <w:rsid w:val="002F013D"/>
    <w:rsid w:val="002F0240"/>
    <w:rsid w:val="002F03D5"/>
    <w:rsid w:val="002F044F"/>
    <w:rsid w:val="002F0482"/>
    <w:rsid w:val="002F0C6E"/>
    <w:rsid w:val="002F0FFA"/>
    <w:rsid w:val="002F1796"/>
    <w:rsid w:val="002F199D"/>
    <w:rsid w:val="002F1A60"/>
    <w:rsid w:val="002F255B"/>
    <w:rsid w:val="002F2612"/>
    <w:rsid w:val="002F26B3"/>
    <w:rsid w:val="002F2987"/>
    <w:rsid w:val="002F2B57"/>
    <w:rsid w:val="002F2BA5"/>
    <w:rsid w:val="002F2C10"/>
    <w:rsid w:val="002F2E2A"/>
    <w:rsid w:val="002F2E88"/>
    <w:rsid w:val="002F307B"/>
    <w:rsid w:val="002F3095"/>
    <w:rsid w:val="002F313C"/>
    <w:rsid w:val="002F32CC"/>
    <w:rsid w:val="002F36C0"/>
    <w:rsid w:val="002F36EB"/>
    <w:rsid w:val="002F3880"/>
    <w:rsid w:val="002F3966"/>
    <w:rsid w:val="002F3BBD"/>
    <w:rsid w:val="002F3D44"/>
    <w:rsid w:val="002F3E14"/>
    <w:rsid w:val="002F3E79"/>
    <w:rsid w:val="002F3F65"/>
    <w:rsid w:val="002F450A"/>
    <w:rsid w:val="002F484B"/>
    <w:rsid w:val="002F493C"/>
    <w:rsid w:val="002F4BBD"/>
    <w:rsid w:val="002F4F24"/>
    <w:rsid w:val="002F4FF6"/>
    <w:rsid w:val="002F506B"/>
    <w:rsid w:val="002F50A8"/>
    <w:rsid w:val="002F5123"/>
    <w:rsid w:val="002F5190"/>
    <w:rsid w:val="002F58A8"/>
    <w:rsid w:val="002F59F2"/>
    <w:rsid w:val="002F5DD9"/>
    <w:rsid w:val="002F5FB2"/>
    <w:rsid w:val="002F6038"/>
    <w:rsid w:val="002F60F6"/>
    <w:rsid w:val="002F61E1"/>
    <w:rsid w:val="002F63BD"/>
    <w:rsid w:val="002F655B"/>
    <w:rsid w:val="002F67E4"/>
    <w:rsid w:val="002F6AC6"/>
    <w:rsid w:val="002F6BA1"/>
    <w:rsid w:val="002F6D8B"/>
    <w:rsid w:val="002F6E74"/>
    <w:rsid w:val="002F6FDF"/>
    <w:rsid w:val="002F7144"/>
    <w:rsid w:val="002F7332"/>
    <w:rsid w:val="002F73AC"/>
    <w:rsid w:val="002F76A5"/>
    <w:rsid w:val="002F7B54"/>
    <w:rsid w:val="002F7D18"/>
    <w:rsid w:val="002F7D84"/>
    <w:rsid w:val="002F7F3F"/>
    <w:rsid w:val="002F7FC4"/>
    <w:rsid w:val="003000A3"/>
    <w:rsid w:val="003000C7"/>
    <w:rsid w:val="0030042F"/>
    <w:rsid w:val="003009A0"/>
    <w:rsid w:val="003009DD"/>
    <w:rsid w:val="00300E53"/>
    <w:rsid w:val="00300E64"/>
    <w:rsid w:val="0030119B"/>
    <w:rsid w:val="00301A99"/>
    <w:rsid w:val="00301ACB"/>
    <w:rsid w:val="00301E73"/>
    <w:rsid w:val="00301F02"/>
    <w:rsid w:val="0030203B"/>
    <w:rsid w:val="0030210D"/>
    <w:rsid w:val="00302356"/>
    <w:rsid w:val="003025FA"/>
    <w:rsid w:val="00302850"/>
    <w:rsid w:val="003028A8"/>
    <w:rsid w:val="00302DF6"/>
    <w:rsid w:val="00303049"/>
    <w:rsid w:val="003030D3"/>
    <w:rsid w:val="0030331C"/>
    <w:rsid w:val="00303382"/>
    <w:rsid w:val="0030347F"/>
    <w:rsid w:val="00303555"/>
    <w:rsid w:val="00303854"/>
    <w:rsid w:val="00303AAC"/>
    <w:rsid w:val="00303AB5"/>
    <w:rsid w:val="00303B45"/>
    <w:rsid w:val="00303D43"/>
    <w:rsid w:val="00303D51"/>
    <w:rsid w:val="00303D64"/>
    <w:rsid w:val="00303E90"/>
    <w:rsid w:val="00303E9E"/>
    <w:rsid w:val="003042EC"/>
    <w:rsid w:val="00304387"/>
    <w:rsid w:val="003045F6"/>
    <w:rsid w:val="00304888"/>
    <w:rsid w:val="00304B17"/>
    <w:rsid w:val="00304D5C"/>
    <w:rsid w:val="00304E23"/>
    <w:rsid w:val="0030500B"/>
    <w:rsid w:val="00305393"/>
    <w:rsid w:val="003056B4"/>
    <w:rsid w:val="0030570D"/>
    <w:rsid w:val="00305CF6"/>
    <w:rsid w:val="00305D6C"/>
    <w:rsid w:val="00305EAA"/>
    <w:rsid w:val="00305F7A"/>
    <w:rsid w:val="00305FE7"/>
    <w:rsid w:val="0030635B"/>
    <w:rsid w:val="003063E2"/>
    <w:rsid w:val="00306422"/>
    <w:rsid w:val="00306873"/>
    <w:rsid w:val="0030692C"/>
    <w:rsid w:val="00306D6D"/>
    <w:rsid w:val="0030713B"/>
    <w:rsid w:val="0030714A"/>
    <w:rsid w:val="003071C6"/>
    <w:rsid w:val="003074D7"/>
    <w:rsid w:val="00307751"/>
    <w:rsid w:val="003077A6"/>
    <w:rsid w:val="003079C3"/>
    <w:rsid w:val="00307A44"/>
    <w:rsid w:val="00307B33"/>
    <w:rsid w:val="00307F51"/>
    <w:rsid w:val="00307F8D"/>
    <w:rsid w:val="0031048C"/>
    <w:rsid w:val="00310616"/>
    <w:rsid w:val="00310631"/>
    <w:rsid w:val="00310842"/>
    <w:rsid w:val="00310936"/>
    <w:rsid w:val="00310A19"/>
    <w:rsid w:val="00310ED1"/>
    <w:rsid w:val="00311628"/>
    <w:rsid w:val="00311662"/>
    <w:rsid w:val="00311A8D"/>
    <w:rsid w:val="00311EBF"/>
    <w:rsid w:val="00311EFA"/>
    <w:rsid w:val="003120D4"/>
    <w:rsid w:val="003121DE"/>
    <w:rsid w:val="003123AE"/>
    <w:rsid w:val="003126B8"/>
    <w:rsid w:val="003127AB"/>
    <w:rsid w:val="00312970"/>
    <w:rsid w:val="00312B8B"/>
    <w:rsid w:val="00312CC9"/>
    <w:rsid w:val="00312D23"/>
    <w:rsid w:val="0031323B"/>
    <w:rsid w:val="0031358D"/>
    <w:rsid w:val="003135A7"/>
    <w:rsid w:val="00313F43"/>
    <w:rsid w:val="00313F56"/>
    <w:rsid w:val="0031427B"/>
    <w:rsid w:val="003145AC"/>
    <w:rsid w:val="0031478A"/>
    <w:rsid w:val="003148D2"/>
    <w:rsid w:val="00314EFA"/>
    <w:rsid w:val="00314F51"/>
    <w:rsid w:val="00314F5E"/>
    <w:rsid w:val="00314FD7"/>
    <w:rsid w:val="00314FE1"/>
    <w:rsid w:val="00315038"/>
    <w:rsid w:val="003150DE"/>
    <w:rsid w:val="00315373"/>
    <w:rsid w:val="00315384"/>
    <w:rsid w:val="003154A7"/>
    <w:rsid w:val="003155C9"/>
    <w:rsid w:val="00315726"/>
    <w:rsid w:val="00315801"/>
    <w:rsid w:val="0031582E"/>
    <w:rsid w:val="00315912"/>
    <w:rsid w:val="00315940"/>
    <w:rsid w:val="003159FB"/>
    <w:rsid w:val="00316137"/>
    <w:rsid w:val="00316235"/>
    <w:rsid w:val="003163EC"/>
    <w:rsid w:val="00316484"/>
    <w:rsid w:val="0031661D"/>
    <w:rsid w:val="00316791"/>
    <w:rsid w:val="00316A01"/>
    <w:rsid w:val="00316E45"/>
    <w:rsid w:val="00316E7C"/>
    <w:rsid w:val="00316F3D"/>
    <w:rsid w:val="003173AB"/>
    <w:rsid w:val="0031794F"/>
    <w:rsid w:val="00317A27"/>
    <w:rsid w:val="00317EF3"/>
    <w:rsid w:val="00320108"/>
    <w:rsid w:val="003203C2"/>
    <w:rsid w:val="003204E8"/>
    <w:rsid w:val="003205C1"/>
    <w:rsid w:val="0032074F"/>
    <w:rsid w:val="00321207"/>
    <w:rsid w:val="003212E4"/>
    <w:rsid w:val="0032131D"/>
    <w:rsid w:val="003214AB"/>
    <w:rsid w:val="00321569"/>
    <w:rsid w:val="00321616"/>
    <w:rsid w:val="003216E5"/>
    <w:rsid w:val="00321C35"/>
    <w:rsid w:val="00321CA2"/>
    <w:rsid w:val="00321E3F"/>
    <w:rsid w:val="00321FBF"/>
    <w:rsid w:val="00322266"/>
    <w:rsid w:val="00322282"/>
    <w:rsid w:val="0032236A"/>
    <w:rsid w:val="00322637"/>
    <w:rsid w:val="00322AB4"/>
    <w:rsid w:val="00322D45"/>
    <w:rsid w:val="00322D4E"/>
    <w:rsid w:val="00322DF4"/>
    <w:rsid w:val="00322EB4"/>
    <w:rsid w:val="00322F9C"/>
    <w:rsid w:val="003231C5"/>
    <w:rsid w:val="00323253"/>
    <w:rsid w:val="003233B2"/>
    <w:rsid w:val="003234B2"/>
    <w:rsid w:val="00323514"/>
    <w:rsid w:val="003235F9"/>
    <w:rsid w:val="003237C3"/>
    <w:rsid w:val="003237FD"/>
    <w:rsid w:val="00324007"/>
    <w:rsid w:val="003241A9"/>
    <w:rsid w:val="00324483"/>
    <w:rsid w:val="00324503"/>
    <w:rsid w:val="00324509"/>
    <w:rsid w:val="00324661"/>
    <w:rsid w:val="0032471E"/>
    <w:rsid w:val="0032484F"/>
    <w:rsid w:val="00324A25"/>
    <w:rsid w:val="00324C6F"/>
    <w:rsid w:val="00324ED3"/>
    <w:rsid w:val="00325388"/>
    <w:rsid w:val="003253D4"/>
    <w:rsid w:val="00325548"/>
    <w:rsid w:val="003255B3"/>
    <w:rsid w:val="00325682"/>
    <w:rsid w:val="0032574A"/>
    <w:rsid w:val="00325930"/>
    <w:rsid w:val="00325FF6"/>
    <w:rsid w:val="003263B1"/>
    <w:rsid w:val="00326421"/>
    <w:rsid w:val="00326BBD"/>
    <w:rsid w:val="00326DBC"/>
    <w:rsid w:val="00326E8A"/>
    <w:rsid w:val="00326F51"/>
    <w:rsid w:val="00327369"/>
    <w:rsid w:val="00327489"/>
    <w:rsid w:val="00327516"/>
    <w:rsid w:val="003275EA"/>
    <w:rsid w:val="0032778D"/>
    <w:rsid w:val="003279B3"/>
    <w:rsid w:val="00327AB2"/>
    <w:rsid w:val="00327AE3"/>
    <w:rsid w:val="00330381"/>
    <w:rsid w:val="00330595"/>
    <w:rsid w:val="003305CD"/>
    <w:rsid w:val="0033067E"/>
    <w:rsid w:val="0033082F"/>
    <w:rsid w:val="0033094A"/>
    <w:rsid w:val="003309FE"/>
    <w:rsid w:val="00330E94"/>
    <w:rsid w:val="00330F1F"/>
    <w:rsid w:val="00330F60"/>
    <w:rsid w:val="0033140A"/>
    <w:rsid w:val="0033190A"/>
    <w:rsid w:val="0033199D"/>
    <w:rsid w:val="003319A2"/>
    <w:rsid w:val="00331B69"/>
    <w:rsid w:val="00331BD6"/>
    <w:rsid w:val="00332458"/>
    <w:rsid w:val="003324BA"/>
    <w:rsid w:val="0033274C"/>
    <w:rsid w:val="00332B86"/>
    <w:rsid w:val="00332B99"/>
    <w:rsid w:val="003331DE"/>
    <w:rsid w:val="00333915"/>
    <w:rsid w:val="00333B39"/>
    <w:rsid w:val="00333C3B"/>
    <w:rsid w:val="00333CCC"/>
    <w:rsid w:val="00333EC2"/>
    <w:rsid w:val="003342D9"/>
    <w:rsid w:val="0033439B"/>
    <w:rsid w:val="00334491"/>
    <w:rsid w:val="00334591"/>
    <w:rsid w:val="003347FF"/>
    <w:rsid w:val="00334A58"/>
    <w:rsid w:val="00334FAB"/>
    <w:rsid w:val="0033501E"/>
    <w:rsid w:val="003353A7"/>
    <w:rsid w:val="00335435"/>
    <w:rsid w:val="00335538"/>
    <w:rsid w:val="00335B1C"/>
    <w:rsid w:val="00335C0D"/>
    <w:rsid w:val="00335CDA"/>
    <w:rsid w:val="00335D01"/>
    <w:rsid w:val="0033603F"/>
    <w:rsid w:val="003360E1"/>
    <w:rsid w:val="003361E2"/>
    <w:rsid w:val="003364EE"/>
    <w:rsid w:val="003365C7"/>
    <w:rsid w:val="00336653"/>
    <w:rsid w:val="00336D1B"/>
    <w:rsid w:val="0033728A"/>
    <w:rsid w:val="00337442"/>
    <w:rsid w:val="0033757F"/>
    <w:rsid w:val="0033793B"/>
    <w:rsid w:val="0033797E"/>
    <w:rsid w:val="00337B51"/>
    <w:rsid w:val="00337CBC"/>
    <w:rsid w:val="00337DB0"/>
    <w:rsid w:val="00337E17"/>
    <w:rsid w:val="00337FF4"/>
    <w:rsid w:val="003400A5"/>
    <w:rsid w:val="0034085B"/>
    <w:rsid w:val="003409AD"/>
    <w:rsid w:val="00340CF7"/>
    <w:rsid w:val="00340E5F"/>
    <w:rsid w:val="00340FBB"/>
    <w:rsid w:val="00341120"/>
    <w:rsid w:val="0034117B"/>
    <w:rsid w:val="0034119D"/>
    <w:rsid w:val="003416CB"/>
    <w:rsid w:val="003417AF"/>
    <w:rsid w:val="00341C1C"/>
    <w:rsid w:val="00341F04"/>
    <w:rsid w:val="00342074"/>
    <w:rsid w:val="0034210E"/>
    <w:rsid w:val="00342440"/>
    <w:rsid w:val="00342497"/>
    <w:rsid w:val="00342B25"/>
    <w:rsid w:val="00342F9C"/>
    <w:rsid w:val="003430D4"/>
    <w:rsid w:val="00343508"/>
    <w:rsid w:val="00343784"/>
    <w:rsid w:val="0034382A"/>
    <w:rsid w:val="00343997"/>
    <w:rsid w:val="00343E91"/>
    <w:rsid w:val="0034408B"/>
    <w:rsid w:val="003440A8"/>
    <w:rsid w:val="003442ED"/>
    <w:rsid w:val="003444E6"/>
    <w:rsid w:val="0034485E"/>
    <w:rsid w:val="00344AA1"/>
    <w:rsid w:val="00344AA6"/>
    <w:rsid w:val="00344E3E"/>
    <w:rsid w:val="0034529F"/>
    <w:rsid w:val="003452AE"/>
    <w:rsid w:val="003452D8"/>
    <w:rsid w:val="003456C9"/>
    <w:rsid w:val="00345B49"/>
    <w:rsid w:val="00345F5E"/>
    <w:rsid w:val="00345F96"/>
    <w:rsid w:val="00346386"/>
    <w:rsid w:val="0034659C"/>
    <w:rsid w:val="003465A4"/>
    <w:rsid w:val="003465D2"/>
    <w:rsid w:val="003466FC"/>
    <w:rsid w:val="00346853"/>
    <w:rsid w:val="003468FF"/>
    <w:rsid w:val="00346A38"/>
    <w:rsid w:val="00346AB2"/>
    <w:rsid w:val="00346B18"/>
    <w:rsid w:val="00346B87"/>
    <w:rsid w:val="00346DCF"/>
    <w:rsid w:val="00346E36"/>
    <w:rsid w:val="00346E71"/>
    <w:rsid w:val="0034722F"/>
    <w:rsid w:val="003472B9"/>
    <w:rsid w:val="0034745A"/>
    <w:rsid w:val="0034767D"/>
    <w:rsid w:val="003476E5"/>
    <w:rsid w:val="0034778F"/>
    <w:rsid w:val="00347AFA"/>
    <w:rsid w:val="00347BE0"/>
    <w:rsid w:val="00347C34"/>
    <w:rsid w:val="00350021"/>
    <w:rsid w:val="003501EF"/>
    <w:rsid w:val="00350269"/>
    <w:rsid w:val="0035036C"/>
    <w:rsid w:val="003504C9"/>
    <w:rsid w:val="00350738"/>
    <w:rsid w:val="00350740"/>
    <w:rsid w:val="00350D17"/>
    <w:rsid w:val="00351037"/>
    <w:rsid w:val="00351231"/>
    <w:rsid w:val="00351704"/>
    <w:rsid w:val="00351C01"/>
    <w:rsid w:val="00351CC1"/>
    <w:rsid w:val="00351F06"/>
    <w:rsid w:val="00352174"/>
    <w:rsid w:val="003523B1"/>
    <w:rsid w:val="00352562"/>
    <w:rsid w:val="003525DF"/>
    <w:rsid w:val="0035278E"/>
    <w:rsid w:val="0035282B"/>
    <w:rsid w:val="00352943"/>
    <w:rsid w:val="003529E9"/>
    <w:rsid w:val="00352AE0"/>
    <w:rsid w:val="00352B24"/>
    <w:rsid w:val="00353058"/>
    <w:rsid w:val="0035338C"/>
    <w:rsid w:val="003534D6"/>
    <w:rsid w:val="00353735"/>
    <w:rsid w:val="00353774"/>
    <w:rsid w:val="00353ADD"/>
    <w:rsid w:val="00353BE5"/>
    <w:rsid w:val="00353C5F"/>
    <w:rsid w:val="00353EF4"/>
    <w:rsid w:val="00353F74"/>
    <w:rsid w:val="0035400A"/>
    <w:rsid w:val="00354257"/>
    <w:rsid w:val="00354548"/>
    <w:rsid w:val="003545DD"/>
    <w:rsid w:val="0035486F"/>
    <w:rsid w:val="003548E6"/>
    <w:rsid w:val="00354A96"/>
    <w:rsid w:val="00354D25"/>
    <w:rsid w:val="003550A9"/>
    <w:rsid w:val="003553E7"/>
    <w:rsid w:val="0035582B"/>
    <w:rsid w:val="00355965"/>
    <w:rsid w:val="00355D15"/>
    <w:rsid w:val="00355EBA"/>
    <w:rsid w:val="003560BE"/>
    <w:rsid w:val="003564DB"/>
    <w:rsid w:val="00356E73"/>
    <w:rsid w:val="00357063"/>
    <w:rsid w:val="003571A4"/>
    <w:rsid w:val="00357203"/>
    <w:rsid w:val="00357274"/>
    <w:rsid w:val="003572A6"/>
    <w:rsid w:val="00357327"/>
    <w:rsid w:val="00357537"/>
    <w:rsid w:val="00357616"/>
    <w:rsid w:val="003577EA"/>
    <w:rsid w:val="00357943"/>
    <w:rsid w:val="00357A01"/>
    <w:rsid w:val="00357DBB"/>
    <w:rsid w:val="00357E06"/>
    <w:rsid w:val="00360103"/>
    <w:rsid w:val="00360227"/>
    <w:rsid w:val="003603DE"/>
    <w:rsid w:val="0036043E"/>
    <w:rsid w:val="0036054A"/>
    <w:rsid w:val="00360684"/>
    <w:rsid w:val="0036083B"/>
    <w:rsid w:val="00360B24"/>
    <w:rsid w:val="00360E81"/>
    <w:rsid w:val="00361565"/>
    <w:rsid w:val="003615C5"/>
    <w:rsid w:val="003617B7"/>
    <w:rsid w:val="00361883"/>
    <w:rsid w:val="003618DB"/>
    <w:rsid w:val="00361B58"/>
    <w:rsid w:val="00361C39"/>
    <w:rsid w:val="00362C63"/>
    <w:rsid w:val="00362D03"/>
    <w:rsid w:val="00362E72"/>
    <w:rsid w:val="003632D5"/>
    <w:rsid w:val="003635EB"/>
    <w:rsid w:val="00363632"/>
    <w:rsid w:val="00363688"/>
    <w:rsid w:val="00363833"/>
    <w:rsid w:val="003638C9"/>
    <w:rsid w:val="003639E2"/>
    <w:rsid w:val="00363A3F"/>
    <w:rsid w:val="00363C64"/>
    <w:rsid w:val="00363D56"/>
    <w:rsid w:val="00363E69"/>
    <w:rsid w:val="00363F12"/>
    <w:rsid w:val="003640B8"/>
    <w:rsid w:val="0036421A"/>
    <w:rsid w:val="00364452"/>
    <w:rsid w:val="00364518"/>
    <w:rsid w:val="0036459E"/>
    <w:rsid w:val="00364B70"/>
    <w:rsid w:val="00364BC1"/>
    <w:rsid w:val="00364D53"/>
    <w:rsid w:val="00364D8E"/>
    <w:rsid w:val="00364E3E"/>
    <w:rsid w:val="0036502A"/>
    <w:rsid w:val="00365188"/>
    <w:rsid w:val="003652DD"/>
    <w:rsid w:val="00365367"/>
    <w:rsid w:val="003654FD"/>
    <w:rsid w:val="003655CC"/>
    <w:rsid w:val="0036568F"/>
    <w:rsid w:val="003656FB"/>
    <w:rsid w:val="003659B2"/>
    <w:rsid w:val="00365B10"/>
    <w:rsid w:val="00365B8C"/>
    <w:rsid w:val="00365C34"/>
    <w:rsid w:val="00365DE1"/>
    <w:rsid w:val="00366003"/>
    <w:rsid w:val="003660EC"/>
    <w:rsid w:val="00366156"/>
    <w:rsid w:val="00366342"/>
    <w:rsid w:val="0036638A"/>
    <w:rsid w:val="003663FD"/>
    <w:rsid w:val="0036686D"/>
    <w:rsid w:val="003669C0"/>
    <w:rsid w:val="00366A5D"/>
    <w:rsid w:val="00366A93"/>
    <w:rsid w:val="00366D2C"/>
    <w:rsid w:val="00366D5D"/>
    <w:rsid w:val="0036723D"/>
    <w:rsid w:val="003673FE"/>
    <w:rsid w:val="00367529"/>
    <w:rsid w:val="00367686"/>
    <w:rsid w:val="00367717"/>
    <w:rsid w:val="00367BA2"/>
    <w:rsid w:val="00367E4F"/>
    <w:rsid w:val="00367F82"/>
    <w:rsid w:val="00370032"/>
    <w:rsid w:val="00370156"/>
    <w:rsid w:val="00370440"/>
    <w:rsid w:val="003706AB"/>
    <w:rsid w:val="003706C7"/>
    <w:rsid w:val="003706F8"/>
    <w:rsid w:val="003708B7"/>
    <w:rsid w:val="003709D4"/>
    <w:rsid w:val="00370AE9"/>
    <w:rsid w:val="00370C31"/>
    <w:rsid w:val="0037110E"/>
    <w:rsid w:val="0037145A"/>
    <w:rsid w:val="00371B03"/>
    <w:rsid w:val="00371BE2"/>
    <w:rsid w:val="00371EE5"/>
    <w:rsid w:val="003722E7"/>
    <w:rsid w:val="003728A4"/>
    <w:rsid w:val="003729F1"/>
    <w:rsid w:val="00372AF1"/>
    <w:rsid w:val="00372CEC"/>
    <w:rsid w:val="00372E02"/>
    <w:rsid w:val="00372EEF"/>
    <w:rsid w:val="00372F8D"/>
    <w:rsid w:val="0037323D"/>
    <w:rsid w:val="00373422"/>
    <w:rsid w:val="00373533"/>
    <w:rsid w:val="003735A2"/>
    <w:rsid w:val="003738B3"/>
    <w:rsid w:val="003739C1"/>
    <w:rsid w:val="00373AFA"/>
    <w:rsid w:val="00373B8D"/>
    <w:rsid w:val="00373CD5"/>
    <w:rsid w:val="00373D8F"/>
    <w:rsid w:val="00373FCC"/>
    <w:rsid w:val="003740AD"/>
    <w:rsid w:val="003740F1"/>
    <w:rsid w:val="00374546"/>
    <w:rsid w:val="003746AA"/>
    <w:rsid w:val="0037477A"/>
    <w:rsid w:val="00374790"/>
    <w:rsid w:val="003749BE"/>
    <w:rsid w:val="00374C58"/>
    <w:rsid w:val="00374D55"/>
    <w:rsid w:val="00374F61"/>
    <w:rsid w:val="00375038"/>
    <w:rsid w:val="00375087"/>
    <w:rsid w:val="00375283"/>
    <w:rsid w:val="003752D5"/>
    <w:rsid w:val="003753A4"/>
    <w:rsid w:val="00375426"/>
    <w:rsid w:val="0037545B"/>
    <w:rsid w:val="0037556B"/>
    <w:rsid w:val="003756C6"/>
    <w:rsid w:val="00375814"/>
    <w:rsid w:val="00375824"/>
    <w:rsid w:val="003759B8"/>
    <w:rsid w:val="00375AF0"/>
    <w:rsid w:val="00375BE1"/>
    <w:rsid w:val="00375D0F"/>
    <w:rsid w:val="00375E6B"/>
    <w:rsid w:val="00375FAD"/>
    <w:rsid w:val="003760DC"/>
    <w:rsid w:val="003760FD"/>
    <w:rsid w:val="003761D5"/>
    <w:rsid w:val="0037626B"/>
    <w:rsid w:val="00376556"/>
    <w:rsid w:val="00377088"/>
    <w:rsid w:val="0037747C"/>
    <w:rsid w:val="0037783D"/>
    <w:rsid w:val="00377AA5"/>
    <w:rsid w:val="00377AA8"/>
    <w:rsid w:val="00377EAA"/>
    <w:rsid w:val="00377F9A"/>
    <w:rsid w:val="0038013C"/>
    <w:rsid w:val="0038015E"/>
    <w:rsid w:val="00380316"/>
    <w:rsid w:val="0038035F"/>
    <w:rsid w:val="003807DE"/>
    <w:rsid w:val="00380A31"/>
    <w:rsid w:val="00380ACF"/>
    <w:rsid w:val="00380CD0"/>
    <w:rsid w:val="00381102"/>
    <w:rsid w:val="003814F3"/>
    <w:rsid w:val="00381653"/>
    <w:rsid w:val="00381743"/>
    <w:rsid w:val="003819BD"/>
    <w:rsid w:val="00381B4D"/>
    <w:rsid w:val="00381C61"/>
    <w:rsid w:val="00381F59"/>
    <w:rsid w:val="0038201E"/>
    <w:rsid w:val="00382449"/>
    <w:rsid w:val="0038248D"/>
    <w:rsid w:val="003824A0"/>
    <w:rsid w:val="003825C2"/>
    <w:rsid w:val="003825CD"/>
    <w:rsid w:val="003825FD"/>
    <w:rsid w:val="00382A2E"/>
    <w:rsid w:val="00382B10"/>
    <w:rsid w:val="00382BA5"/>
    <w:rsid w:val="00382CB1"/>
    <w:rsid w:val="00382D96"/>
    <w:rsid w:val="003831C2"/>
    <w:rsid w:val="00383302"/>
    <w:rsid w:val="003833AC"/>
    <w:rsid w:val="00383549"/>
    <w:rsid w:val="0038355F"/>
    <w:rsid w:val="0038365B"/>
    <w:rsid w:val="0038377B"/>
    <w:rsid w:val="003837A0"/>
    <w:rsid w:val="00383932"/>
    <w:rsid w:val="00383C27"/>
    <w:rsid w:val="00383EA2"/>
    <w:rsid w:val="00383FA1"/>
    <w:rsid w:val="003840E1"/>
    <w:rsid w:val="003841D2"/>
    <w:rsid w:val="0038427D"/>
    <w:rsid w:val="003845C5"/>
    <w:rsid w:val="00384632"/>
    <w:rsid w:val="00384BE0"/>
    <w:rsid w:val="00384E71"/>
    <w:rsid w:val="00385091"/>
    <w:rsid w:val="00385262"/>
    <w:rsid w:val="00385A4B"/>
    <w:rsid w:val="00385AD0"/>
    <w:rsid w:val="00385C86"/>
    <w:rsid w:val="00385D6D"/>
    <w:rsid w:val="0038690B"/>
    <w:rsid w:val="00386A03"/>
    <w:rsid w:val="00386A19"/>
    <w:rsid w:val="00386CAE"/>
    <w:rsid w:val="00386DA7"/>
    <w:rsid w:val="00386FD7"/>
    <w:rsid w:val="003873A1"/>
    <w:rsid w:val="00387530"/>
    <w:rsid w:val="003875C2"/>
    <w:rsid w:val="003875E9"/>
    <w:rsid w:val="00387D4F"/>
    <w:rsid w:val="00390271"/>
    <w:rsid w:val="003905FE"/>
    <w:rsid w:val="00390705"/>
    <w:rsid w:val="003907AA"/>
    <w:rsid w:val="003907F0"/>
    <w:rsid w:val="00390983"/>
    <w:rsid w:val="00390A21"/>
    <w:rsid w:val="00390A90"/>
    <w:rsid w:val="00390D1C"/>
    <w:rsid w:val="00390D38"/>
    <w:rsid w:val="003915CB"/>
    <w:rsid w:val="0039161A"/>
    <w:rsid w:val="0039164C"/>
    <w:rsid w:val="003917B3"/>
    <w:rsid w:val="00391A89"/>
    <w:rsid w:val="00391AF8"/>
    <w:rsid w:val="00391E71"/>
    <w:rsid w:val="00391EBF"/>
    <w:rsid w:val="0039223C"/>
    <w:rsid w:val="00392444"/>
    <w:rsid w:val="00392E4C"/>
    <w:rsid w:val="00392E79"/>
    <w:rsid w:val="00393127"/>
    <w:rsid w:val="00393196"/>
    <w:rsid w:val="003931CC"/>
    <w:rsid w:val="00393511"/>
    <w:rsid w:val="0039358F"/>
    <w:rsid w:val="00393767"/>
    <w:rsid w:val="003937A0"/>
    <w:rsid w:val="003937C1"/>
    <w:rsid w:val="00393C06"/>
    <w:rsid w:val="00393C28"/>
    <w:rsid w:val="00393C39"/>
    <w:rsid w:val="00393CA7"/>
    <w:rsid w:val="00393CE9"/>
    <w:rsid w:val="00394349"/>
    <w:rsid w:val="0039438C"/>
    <w:rsid w:val="003943F2"/>
    <w:rsid w:val="0039464A"/>
    <w:rsid w:val="0039469A"/>
    <w:rsid w:val="00394D98"/>
    <w:rsid w:val="00394EF0"/>
    <w:rsid w:val="00394FBA"/>
    <w:rsid w:val="00394FFD"/>
    <w:rsid w:val="00395021"/>
    <w:rsid w:val="003951E0"/>
    <w:rsid w:val="0039537E"/>
    <w:rsid w:val="003953FB"/>
    <w:rsid w:val="00395459"/>
    <w:rsid w:val="003954BA"/>
    <w:rsid w:val="0039554B"/>
    <w:rsid w:val="00395596"/>
    <w:rsid w:val="00395776"/>
    <w:rsid w:val="0039581F"/>
    <w:rsid w:val="00395C43"/>
    <w:rsid w:val="00395E73"/>
    <w:rsid w:val="00395ED4"/>
    <w:rsid w:val="00396094"/>
    <w:rsid w:val="00396324"/>
    <w:rsid w:val="003965C9"/>
    <w:rsid w:val="003966C0"/>
    <w:rsid w:val="0039680D"/>
    <w:rsid w:val="00396810"/>
    <w:rsid w:val="00396A2E"/>
    <w:rsid w:val="00396A36"/>
    <w:rsid w:val="00396DBF"/>
    <w:rsid w:val="00396F30"/>
    <w:rsid w:val="00396F46"/>
    <w:rsid w:val="00397320"/>
    <w:rsid w:val="0039742B"/>
    <w:rsid w:val="00397727"/>
    <w:rsid w:val="00397812"/>
    <w:rsid w:val="0039783C"/>
    <w:rsid w:val="003979C0"/>
    <w:rsid w:val="00397A0C"/>
    <w:rsid w:val="00397D8F"/>
    <w:rsid w:val="00397FD1"/>
    <w:rsid w:val="003A01E2"/>
    <w:rsid w:val="003A0220"/>
    <w:rsid w:val="003A0371"/>
    <w:rsid w:val="003A0708"/>
    <w:rsid w:val="003A0A5C"/>
    <w:rsid w:val="003A0C96"/>
    <w:rsid w:val="003A0D3F"/>
    <w:rsid w:val="003A0FAC"/>
    <w:rsid w:val="003A110E"/>
    <w:rsid w:val="003A124E"/>
    <w:rsid w:val="003A129A"/>
    <w:rsid w:val="003A1996"/>
    <w:rsid w:val="003A1A70"/>
    <w:rsid w:val="003A1C33"/>
    <w:rsid w:val="003A1C82"/>
    <w:rsid w:val="003A1DC9"/>
    <w:rsid w:val="003A20EA"/>
    <w:rsid w:val="003A22CE"/>
    <w:rsid w:val="003A23F4"/>
    <w:rsid w:val="003A2480"/>
    <w:rsid w:val="003A25E6"/>
    <w:rsid w:val="003A26B9"/>
    <w:rsid w:val="003A27A9"/>
    <w:rsid w:val="003A27D6"/>
    <w:rsid w:val="003A28E9"/>
    <w:rsid w:val="003A33AD"/>
    <w:rsid w:val="003A3765"/>
    <w:rsid w:val="003A3825"/>
    <w:rsid w:val="003A3C25"/>
    <w:rsid w:val="003A3DB0"/>
    <w:rsid w:val="003A3DB3"/>
    <w:rsid w:val="003A3FAB"/>
    <w:rsid w:val="003A3FDD"/>
    <w:rsid w:val="003A42A1"/>
    <w:rsid w:val="003A43CF"/>
    <w:rsid w:val="003A4724"/>
    <w:rsid w:val="003A4741"/>
    <w:rsid w:val="003A48A4"/>
    <w:rsid w:val="003A492F"/>
    <w:rsid w:val="003A494A"/>
    <w:rsid w:val="003A49A4"/>
    <w:rsid w:val="003A4C7E"/>
    <w:rsid w:val="003A4D4D"/>
    <w:rsid w:val="003A4E35"/>
    <w:rsid w:val="003A4F7A"/>
    <w:rsid w:val="003A599F"/>
    <w:rsid w:val="003A5A73"/>
    <w:rsid w:val="003A5B43"/>
    <w:rsid w:val="003A5B7F"/>
    <w:rsid w:val="003A5B86"/>
    <w:rsid w:val="003A5F65"/>
    <w:rsid w:val="003A605A"/>
    <w:rsid w:val="003A6092"/>
    <w:rsid w:val="003A6139"/>
    <w:rsid w:val="003A63CF"/>
    <w:rsid w:val="003A6711"/>
    <w:rsid w:val="003A68BA"/>
    <w:rsid w:val="003A6BB9"/>
    <w:rsid w:val="003A6E56"/>
    <w:rsid w:val="003A6F10"/>
    <w:rsid w:val="003A7180"/>
    <w:rsid w:val="003A73C8"/>
    <w:rsid w:val="003A78EC"/>
    <w:rsid w:val="003A7A1F"/>
    <w:rsid w:val="003A7BFF"/>
    <w:rsid w:val="003A7C76"/>
    <w:rsid w:val="003A7E49"/>
    <w:rsid w:val="003A7E86"/>
    <w:rsid w:val="003B005B"/>
    <w:rsid w:val="003B0180"/>
    <w:rsid w:val="003B07F1"/>
    <w:rsid w:val="003B088D"/>
    <w:rsid w:val="003B09CE"/>
    <w:rsid w:val="003B0CAE"/>
    <w:rsid w:val="003B0D31"/>
    <w:rsid w:val="003B0DE1"/>
    <w:rsid w:val="003B0EAE"/>
    <w:rsid w:val="003B1062"/>
    <w:rsid w:val="003B1263"/>
    <w:rsid w:val="003B1490"/>
    <w:rsid w:val="003B15FB"/>
    <w:rsid w:val="003B1A35"/>
    <w:rsid w:val="003B1CCF"/>
    <w:rsid w:val="003B2363"/>
    <w:rsid w:val="003B2492"/>
    <w:rsid w:val="003B2B9F"/>
    <w:rsid w:val="003B3385"/>
    <w:rsid w:val="003B343A"/>
    <w:rsid w:val="003B37BD"/>
    <w:rsid w:val="003B3801"/>
    <w:rsid w:val="003B385D"/>
    <w:rsid w:val="003B3CE1"/>
    <w:rsid w:val="003B42C2"/>
    <w:rsid w:val="003B45D0"/>
    <w:rsid w:val="003B465E"/>
    <w:rsid w:val="003B467F"/>
    <w:rsid w:val="003B46F0"/>
    <w:rsid w:val="003B4875"/>
    <w:rsid w:val="003B4A22"/>
    <w:rsid w:val="003B4A8D"/>
    <w:rsid w:val="003B4C9F"/>
    <w:rsid w:val="003B4CC2"/>
    <w:rsid w:val="003B4CE6"/>
    <w:rsid w:val="003B4D31"/>
    <w:rsid w:val="003B5185"/>
    <w:rsid w:val="003B5510"/>
    <w:rsid w:val="003B582B"/>
    <w:rsid w:val="003B58F6"/>
    <w:rsid w:val="003B5985"/>
    <w:rsid w:val="003B5C14"/>
    <w:rsid w:val="003B5CC0"/>
    <w:rsid w:val="003B5CEA"/>
    <w:rsid w:val="003B5E22"/>
    <w:rsid w:val="003B5ECD"/>
    <w:rsid w:val="003B5FF3"/>
    <w:rsid w:val="003B6317"/>
    <w:rsid w:val="003B6506"/>
    <w:rsid w:val="003B6820"/>
    <w:rsid w:val="003B6949"/>
    <w:rsid w:val="003B6B14"/>
    <w:rsid w:val="003B6BBD"/>
    <w:rsid w:val="003B6BE7"/>
    <w:rsid w:val="003B7054"/>
    <w:rsid w:val="003B70BE"/>
    <w:rsid w:val="003B7181"/>
    <w:rsid w:val="003B7466"/>
    <w:rsid w:val="003B7726"/>
    <w:rsid w:val="003B7789"/>
    <w:rsid w:val="003B79B6"/>
    <w:rsid w:val="003B7F3E"/>
    <w:rsid w:val="003B7FE6"/>
    <w:rsid w:val="003C02E3"/>
    <w:rsid w:val="003C0301"/>
    <w:rsid w:val="003C04AC"/>
    <w:rsid w:val="003C050F"/>
    <w:rsid w:val="003C06D3"/>
    <w:rsid w:val="003C07AA"/>
    <w:rsid w:val="003C07C0"/>
    <w:rsid w:val="003C08A4"/>
    <w:rsid w:val="003C0AE4"/>
    <w:rsid w:val="003C0E0E"/>
    <w:rsid w:val="003C1117"/>
    <w:rsid w:val="003C1235"/>
    <w:rsid w:val="003C17D5"/>
    <w:rsid w:val="003C1811"/>
    <w:rsid w:val="003C18A5"/>
    <w:rsid w:val="003C18AF"/>
    <w:rsid w:val="003C195B"/>
    <w:rsid w:val="003C1E45"/>
    <w:rsid w:val="003C1E5B"/>
    <w:rsid w:val="003C1F5F"/>
    <w:rsid w:val="003C1F6F"/>
    <w:rsid w:val="003C214B"/>
    <w:rsid w:val="003C2295"/>
    <w:rsid w:val="003C2404"/>
    <w:rsid w:val="003C26CE"/>
    <w:rsid w:val="003C27E5"/>
    <w:rsid w:val="003C2C44"/>
    <w:rsid w:val="003C2D68"/>
    <w:rsid w:val="003C3198"/>
    <w:rsid w:val="003C3508"/>
    <w:rsid w:val="003C3516"/>
    <w:rsid w:val="003C37DE"/>
    <w:rsid w:val="003C383B"/>
    <w:rsid w:val="003C3867"/>
    <w:rsid w:val="003C3936"/>
    <w:rsid w:val="003C49BF"/>
    <w:rsid w:val="003C4CF3"/>
    <w:rsid w:val="003C4DAB"/>
    <w:rsid w:val="003C5269"/>
    <w:rsid w:val="003C54BE"/>
    <w:rsid w:val="003C56DC"/>
    <w:rsid w:val="003C5799"/>
    <w:rsid w:val="003C5981"/>
    <w:rsid w:val="003C5A7C"/>
    <w:rsid w:val="003C5BEE"/>
    <w:rsid w:val="003C5DD2"/>
    <w:rsid w:val="003C5FDA"/>
    <w:rsid w:val="003C603F"/>
    <w:rsid w:val="003C6386"/>
    <w:rsid w:val="003C65CF"/>
    <w:rsid w:val="003C6604"/>
    <w:rsid w:val="003C6941"/>
    <w:rsid w:val="003C694C"/>
    <w:rsid w:val="003C6A1B"/>
    <w:rsid w:val="003C6AED"/>
    <w:rsid w:val="003C6B5E"/>
    <w:rsid w:val="003C6C93"/>
    <w:rsid w:val="003C6E1B"/>
    <w:rsid w:val="003C6F60"/>
    <w:rsid w:val="003C74EA"/>
    <w:rsid w:val="003C7688"/>
    <w:rsid w:val="003C786E"/>
    <w:rsid w:val="003C78A8"/>
    <w:rsid w:val="003C795A"/>
    <w:rsid w:val="003C7A0F"/>
    <w:rsid w:val="003C7A7E"/>
    <w:rsid w:val="003C7C5D"/>
    <w:rsid w:val="003C7F71"/>
    <w:rsid w:val="003C7FD7"/>
    <w:rsid w:val="003D044F"/>
    <w:rsid w:val="003D0692"/>
    <w:rsid w:val="003D0735"/>
    <w:rsid w:val="003D07D4"/>
    <w:rsid w:val="003D08A4"/>
    <w:rsid w:val="003D0AED"/>
    <w:rsid w:val="003D0AFD"/>
    <w:rsid w:val="003D0DBE"/>
    <w:rsid w:val="003D0DF8"/>
    <w:rsid w:val="003D0E47"/>
    <w:rsid w:val="003D107C"/>
    <w:rsid w:val="003D11A8"/>
    <w:rsid w:val="003D12D1"/>
    <w:rsid w:val="003D1476"/>
    <w:rsid w:val="003D17D4"/>
    <w:rsid w:val="003D183E"/>
    <w:rsid w:val="003D1841"/>
    <w:rsid w:val="003D18DE"/>
    <w:rsid w:val="003D1965"/>
    <w:rsid w:val="003D22A9"/>
    <w:rsid w:val="003D2524"/>
    <w:rsid w:val="003D2927"/>
    <w:rsid w:val="003D2A5E"/>
    <w:rsid w:val="003D2BA5"/>
    <w:rsid w:val="003D2BB8"/>
    <w:rsid w:val="003D2C94"/>
    <w:rsid w:val="003D2F1A"/>
    <w:rsid w:val="003D2FB3"/>
    <w:rsid w:val="003D2FC0"/>
    <w:rsid w:val="003D308E"/>
    <w:rsid w:val="003D32A1"/>
    <w:rsid w:val="003D3513"/>
    <w:rsid w:val="003D35CD"/>
    <w:rsid w:val="003D3623"/>
    <w:rsid w:val="003D39D2"/>
    <w:rsid w:val="003D39D3"/>
    <w:rsid w:val="003D3A98"/>
    <w:rsid w:val="003D3C51"/>
    <w:rsid w:val="003D3CA4"/>
    <w:rsid w:val="003D42E3"/>
    <w:rsid w:val="003D4691"/>
    <w:rsid w:val="003D470C"/>
    <w:rsid w:val="003D47F7"/>
    <w:rsid w:val="003D4E87"/>
    <w:rsid w:val="003D4EE0"/>
    <w:rsid w:val="003D4F2F"/>
    <w:rsid w:val="003D53CF"/>
    <w:rsid w:val="003D54D0"/>
    <w:rsid w:val="003D54D7"/>
    <w:rsid w:val="003D5520"/>
    <w:rsid w:val="003D5790"/>
    <w:rsid w:val="003D5A49"/>
    <w:rsid w:val="003D5AE9"/>
    <w:rsid w:val="003D5B32"/>
    <w:rsid w:val="003D5C15"/>
    <w:rsid w:val="003D5F77"/>
    <w:rsid w:val="003D6077"/>
    <w:rsid w:val="003D6187"/>
    <w:rsid w:val="003D62A6"/>
    <w:rsid w:val="003D65C9"/>
    <w:rsid w:val="003D681E"/>
    <w:rsid w:val="003D6A38"/>
    <w:rsid w:val="003D6C59"/>
    <w:rsid w:val="003D6F03"/>
    <w:rsid w:val="003D70AE"/>
    <w:rsid w:val="003D7150"/>
    <w:rsid w:val="003D7759"/>
    <w:rsid w:val="003D7C14"/>
    <w:rsid w:val="003D7C6D"/>
    <w:rsid w:val="003D7CB5"/>
    <w:rsid w:val="003D7D1F"/>
    <w:rsid w:val="003D7EF0"/>
    <w:rsid w:val="003D7F6B"/>
    <w:rsid w:val="003E007B"/>
    <w:rsid w:val="003E01A2"/>
    <w:rsid w:val="003E0744"/>
    <w:rsid w:val="003E0818"/>
    <w:rsid w:val="003E0895"/>
    <w:rsid w:val="003E0914"/>
    <w:rsid w:val="003E0B10"/>
    <w:rsid w:val="003E0BFC"/>
    <w:rsid w:val="003E150E"/>
    <w:rsid w:val="003E1539"/>
    <w:rsid w:val="003E1766"/>
    <w:rsid w:val="003E187D"/>
    <w:rsid w:val="003E1A42"/>
    <w:rsid w:val="003E1AD7"/>
    <w:rsid w:val="003E1E73"/>
    <w:rsid w:val="003E2418"/>
    <w:rsid w:val="003E24AA"/>
    <w:rsid w:val="003E2680"/>
    <w:rsid w:val="003E26AF"/>
    <w:rsid w:val="003E27D1"/>
    <w:rsid w:val="003E2C47"/>
    <w:rsid w:val="003E2C50"/>
    <w:rsid w:val="003E2E17"/>
    <w:rsid w:val="003E2FB3"/>
    <w:rsid w:val="003E33B2"/>
    <w:rsid w:val="003E3434"/>
    <w:rsid w:val="003E39DB"/>
    <w:rsid w:val="003E3A1C"/>
    <w:rsid w:val="003E3B75"/>
    <w:rsid w:val="003E3EF4"/>
    <w:rsid w:val="003E3FF7"/>
    <w:rsid w:val="003E4233"/>
    <w:rsid w:val="003E42E8"/>
    <w:rsid w:val="003E451E"/>
    <w:rsid w:val="003E45D4"/>
    <w:rsid w:val="003E4736"/>
    <w:rsid w:val="003E4CA7"/>
    <w:rsid w:val="003E4F27"/>
    <w:rsid w:val="003E5015"/>
    <w:rsid w:val="003E5755"/>
    <w:rsid w:val="003E5ABD"/>
    <w:rsid w:val="003E5B40"/>
    <w:rsid w:val="003E5E1B"/>
    <w:rsid w:val="003E6121"/>
    <w:rsid w:val="003E6424"/>
    <w:rsid w:val="003E66D2"/>
    <w:rsid w:val="003E7557"/>
    <w:rsid w:val="003E766B"/>
    <w:rsid w:val="003E76A8"/>
    <w:rsid w:val="003E7B15"/>
    <w:rsid w:val="003E7C03"/>
    <w:rsid w:val="003E7CFA"/>
    <w:rsid w:val="003F01BF"/>
    <w:rsid w:val="003F0389"/>
    <w:rsid w:val="003F043B"/>
    <w:rsid w:val="003F0C78"/>
    <w:rsid w:val="003F0F4B"/>
    <w:rsid w:val="003F108B"/>
    <w:rsid w:val="003F114F"/>
    <w:rsid w:val="003F115C"/>
    <w:rsid w:val="003F11FC"/>
    <w:rsid w:val="003F12A0"/>
    <w:rsid w:val="003F1716"/>
    <w:rsid w:val="003F1A37"/>
    <w:rsid w:val="003F1A71"/>
    <w:rsid w:val="003F1AD5"/>
    <w:rsid w:val="003F1B98"/>
    <w:rsid w:val="003F1DB1"/>
    <w:rsid w:val="003F204A"/>
    <w:rsid w:val="003F2295"/>
    <w:rsid w:val="003F2585"/>
    <w:rsid w:val="003F297A"/>
    <w:rsid w:val="003F2C81"/>
    <w:rsid w:val="003F2D34"/>
    <w:rsid w:val="003F33D9"/>
    <w:rsid w:val="003F343D"/>
    <w:rsid w:val="003F3461"/>
    <w:rsid w:val="003F3871"/>
    <w:rsid w:val="003F3D91"/>
    <w:rsid w:val="003F3E94"/>
    <w:rsid w:val="003F44FF"/>
    <w:rsid w:val="003F47F5"/>
    <w:rsid w:val="003F4A3A"/>
    <w:rsid w:val="003F4A4C"/>
    <w:rsid w:val="003F4AC4"/>
    <w:rsid w:val="003F4D86"/>
    <w:rsid w:val="003F60EA"/>
    <w:rsid w:val="003F6222"/>
    <w:rsid w:val="003F623A"/>
    <w:rsid w:val="003F62C8"/>
    <w:rsid w:val="003F67A6"/>
    <w:rsid w:val="003F6858"/>
    <w:rsid w:val="003F68DD"/>
    <w:rsid w:val="003F6D15"/>
    <w:rsid w:val="003F70D2"/>
    <w:rsid w:val="003F714B"/>
    <w:rsid w:val="003F73DF"/>
    <w:rsid w:val="003F74FF"/>
    <w:rsid w:val="003F7675"/>
    <w:rsid w:val="003F796C"/>
    <w:rsid w:val="003F7CBB"/>
    <w:rsid w:val="003F7D95"/>
    <w:rsid w:val="003F7EA4"/>
    <w:rsid w:val="0040007C"/>
    <w:rsid w:val="004002B8"/>
    <w:rsid w:val="00400447"/>
    <w:rsid w:val="00400482"/>
    <w:rsid w:val="00400573"/>
    <w:rsid w:val="00400667"/>
    <w:rsid w:val="00400872"/>
    <w:rsid w:val="004008B3"/>
    <w:rsid w:val="00400A7E"/>
    <w:rsid w:val="00400E92"/>
    <w:rsid w:val="004011B2"/>
    <w:rsid w:val="004014CD"/>
    <w:rsid w:val="00401DDF"/>
    <w:rsid w:val="00402089"/>
    <w:rsid w:val="00402113"/>
    <w:rsid w:val="00402189"/>
    <w:rsid w:val="004023BB"/>
    <w:rsid w:val="00402582"/>
    <w:rsid w:val="004029E1"/>
    <w:rsid w:val="00402AC7"/>
    <w:rsid w:val="00402AE9"/>
    <w:rsid w:val="00402B93"/>
    <w:rsid w:val="00402CB4"/>
    <w:rsid w:val="00402D9B"/>
    <w:rsid w:val="004030A7"/>
    <w:rsid w:val="00403230"/>
    <w:rsid w:val="00403710"/>
    <w:rsid w:val="00403776"/>
    <w:rsid w:val="00403863"/>
    <w:rsid w:val="0040393F"/>
    <w:rsid w:val="00403B10"/>
    <w:rsid w:val="00403F6C"/>
    <w:rsid w:val="00404190"/>
    <w:rsid w:val="0040477E"/>
    <w:rsid w:val="00404824"/>
    <w:rsid w:val="004048E2"/>
    <w:rsid w:val="0040493A"/>
    <w:rsid w:val="004049EF"/>
    <w:rsid w:val="00404CD5"/>
    <w:rsid w:val="00404E19"/>
    <w:rsid w:val="00404E40"/>
    <w:rsid w:val="00404FF0"/>
    <w:rsid w:val="004050D1"/>
    <w:rsid w:val="004050E2"/>
    <w:rsid w:val="00405283"/>
    <w:rsid w:val="004056EC"/>
    <w:rsid w:val="00405707"/>
    <w:rsid w:val="00405A2C"/>
    <w:rsid w:val="00405DCE"/>
    <w:rsid w:val="004062C6"/>
    <w:rsid w:val="00406397"/>
    <w:rsid w:val="0040653B"/>
    <w:rsid w:val="00406545"/>
    <w:rsid w:val="004065C3"/>
    <w:rsid w:val="004066CE"/>
    <w:rsid w:val="00406774"/>
    <w:rsid w:val="0040678B"/>
    <w:rsid w:val="004067BA"/>
    <w:rsid w:val="00406918"/>
    <w:rsid w:val="004069B3"/>
    <w:rsid w:val="00406EA6"/>
    <w:rsid w:val="0040716C"/>
    <w:rsid w:val="00407352"/>
    <w:rsid w:val="00407367"/>
    <w:rsid w:val="00407614"/>
    <w:rsid w:val="00407798"/>
    <w:rsid w:val="004077FB"/>
    <w:rsid w:val="00407D77"/>
    <w:rsid w:val="00407FFE"/>
    <w:rsid w:val="00410065"/>
    <w:rsid w:val="00410284"/>
    <w:rsid w:val="00410298"/>
    <w:rsid w:val="00410348"/>
    <w:rsid w:val="00410563"/>
    <w:rsid w:val="004105A6"/>
    <w:rsid w:val="00410819"/>
    <w:rsid w:val="004108A1"/>
    <w:rsid w:val="00410B76"/>
    <w:rsid w:val="00411362"/>
    <w:rsid w:val="0041136D"/>
    <w:rsid w:val="004114D2"/>
    <w:rsid w:val="0041161B"/>
    <w:rsid w:val="0041176A"/>
    <w:rsid w:val="004117D5"/>
    <w:rsid w:val="00411CDB"/>
    <w:rsid w:val="00411E5E"/>
    <w:rsid w:val="00411EF7"/>
    <w:rsid w:val="004120E0"/>
    <w:rsid w:val="0041227D"/>
    <w:rsid w:val="004122CE"/>
    <w:rsid w:val="0041240C"/>
    <w:rsid w:val="004126D5"/>
    <w:rsid w:val="00412B4D"/>
    <w:rsid w:val="00412C0B"/>
    <w:rsid w:val="00412DA0"/>
    <w:rsid w:val="00412E28"/>
    <w:rsid w:val="00413082"/>
    <w:rsid w:val="004130DF"/>
    <w:rsid w:val="004132C5"/>
    <w:rsid w:val="0041343E"/>
    <w:rsid w:val="00413506"/>
    <w:rsid w:val="0041373C"/>
    <w:rsid w:val="00413873"/>
    <w:rsid w:val="0041390C"/>
    <w:rsid w:val="004139D2"/>
    <w:rsid w:val="00413B00"/>
    <w:rsid w:val="00413B0B"/>
    <w:rsid w:val="0041417A"/>
    <w:rsid w:val="00414606"/>
    <w:rsid w:val="00414853"/>
    <w:rsid w:val="004149B4"/>
    <w:rsid w:val="00414A60"/>
    <w:rsid w:val="00414B15"/>
    <w:rsid w:val="00414D95"/>
    <w:rsid w:val="00414FB7"/>
    <w:rsid w:val="0041574B"/>
    <w:rsid w:val="004157FB"/>
    <w:rsid w:val="00415939"/>
    <w:rsid w:val="00415959"/>
    <w:rsid w:val="00415BC0"/>
    <w:rsid w:val="00416406"/>
    <w:rsid w:val="0041686F"/>
    <w:rsid w:val="00416B9C"/>
    <w:rsid w:val="00416E8E"/>
    <w:rsid w:val="00417016"/>
    <w:rsid w:val="004172D9"/>
    <w:rsid w:val="004172EA"/>
    <w:rsid w:val="0041745B"/>
    <w:rsid w:val="0041796A"/>
    <w:rsid w:val="00417AAB"/>
    <w:rsid w:val="00417B27"/>
    <w:rsid w:val="00417FC7"/>
    <w:rsid w:val="0042003C"/>
    <w:rsid w:val="0042005A"/>
    <w:rsid w:val="004201CE"/>
    <w:rsid w:val="0042026C"/>
    <w:rsid w:val="00420383"/>
    <w:rsid w:val="0042058F"/>
    <w:rsid w:val="004207D0"/>
    <w:rsid w:val="00420A2C"/>
    <w:rsid w:val="00420B07"/>
    <w:rsid w:val="00420C10"/>
    <w:rsid w:val="00420CF2"/>
    <w:rsid w:val="00421159"/>
    <w:rsid w:val="004211A9"/>
    <w:rsid w:val="004211BF"/>
    <w:rsid w:val="00421404"/>
    <w:rsid w:val="00421A2B"/>
    <w:rsid w:val="00421BC0"/>
    <w:rsid w:val="00421D07"/>
    <w:rsid w:val="00421FD6"/>
    <w:rsid w:val="00422308"/>
    <w:rsid w:val="0042256C"/>
    <w:rsid w:val="0042289F"/>
    <w:rsid w:val="004228DA"/>
    <w:rsid w:val="004229A5"/>
    <w:rsid w:val="0042328B"/>
    <w:rsid w:val="0042375A"/>
    <w:rsid w:val="00423996"/>
    <w:rsid w:val="00423B2C"/>
    <w:rsid w:val="00423CA4"/>
    <w:rsid w:val="00423D80"/>
    <w:rsid w:val="00424623"/>
    <w:rsid w:val="0042477E"/>
    <w:rsid w:val="004247C7"/>
    <w:rsid w:val="00424815"/>
    <w:rsid w:val="00424944"/>
    <w:rsid w:val="00424CDD"/>
    <w:rsid w:val="00424E82"/>
    <w:rsid w:val="00424F60"/>
    <w:rsid w:val="00425105"/>
    <w:rsid w:val="00425474"/>
    <w:rsid w:val="0042575F"/>
    <w:rsid w:val="0042586E"/>
    <w:rsid w:val="00425A79"/>
    <w:rsid w:val="00425B38"/>
    <w:rsid w:val="00425E21"/>
    <w:rsid w:val="00426132"/>
    <w:rsid w:val="00426381"/>
    <w:rsid w:val="00426786"/>
    <w:rsid w:val="004269B1"/>
    <w:rsid w:val="00426B51"/>
    <w:rsid w:val="00426CFB"/>
    <w:rsid w:val="004273AF"/>
    <w:rsid w:val="004274F4"/>
    <w:rsid w:val="00427506"/>
    <w:rsid w:val="004275AA"/>
    <w:rsid w:val="004275F8"/>
    <w:rsid w:val="00427765"/>
    <w:rsid w:val="00427B0E"/>
    <w:rsid w:val="004301D1"/>
    <w:rsid w:val="00430401"/>
    <w:rsid w:val="004306AC"/>
    <w:rsid w:val="004306D7"/>
    <w:rsid w:val="00430B73"/>
    <w:rsid w:val="0043100E"/>
    <w:rsid w:val="00431039"/>
    <w:rsid w:val="004312D9"/>
    <w:rsid w:val="004312FC"/>
    <w:rsid w:val="00431474"/>
    <w:rsid w:val="004314F8"/>
    <w:rsid w:val="0043176C"/>
    <w:rsid w:val="00431E14"/>
    <w:rsid w:val="00431E17"/>
    <w:rsid w:val="00431E5F"/>
    <w:rsid w:val="004322A7"/>
    <w:rsid w:val="00432392"/>
    <w:rsid w:val="0043239D"/>
    <w:rsid w:val="00432426"/>
    <w:rsid w:val="00432922"/>
    <w:rsid w:val="004329B2"/>
    <w:rsid w:val="00432C28"/>
    <w:rsid w:val="00432C5A"/>
    <w:rsid w:val="00432F6E"/>
    <w:rsid w:val="00432FF2"/>
    <w:rsid w:val="0043308C"/>
    <w:rsid w:val="004331AB"/>
    <w:rsid w:val="00433202"/>
    <w:rsid w:val="004335B0"/>
    <w:rsid w:val="00433617"/>
    <w:rsid w:val="004338A8"/>
    <w:rsid w:val="00433C76"/>
    <w:rsid w:val="00433CED"/>
    <w:rsid w:val="0043453B"/>
    <w:rsid w:val="00434568"/>
    <w:rsid w:val="00434806"/>
    <w:rsid w:val="00434AAF"/>
    <w:rsid w:val="00434AB6"/>
    <w:rsid w:val="00434D64"/>
    <w:rsid w:val="00434F9A"/>
    <w:rsid w:val="00435035"/>
    <w:rsid w:val="004352F8"/>
    <w:rsid w:val="004353A3"/>
    <w:rsid w:val="0043553E"/>
    <w:rsid w:val="004356F8"/>
    <w:rsid w:val="004357AE"/>
    <w:rsid w:val="00435A9A"/>
    <w:rsid w:val="00435D08"/>
    <w:rsid w:val="00435D7A"/>
    <w:rsid w:val="004364EE"/>
    <w:rsid w:val="00436899"/>
    <w:rsid w:val="004368A3"/>
    <w:rsid w:val="004368C7"/>
    <w:rsid w:val="0043698F"/>
    <w:rsid w:val="00436AB9"/>
    <w:rsid w:val="00436B6E"/>
    <w:rsid w:val="00436C1A"/>
    <w:rsid w:val="00437131"/>
    <w:rsid w:val="00437166"/>
    <w:rsid w:val="004371A9"/>
    <w:rsid w:val="00437307"/>
    <w:rsid w:val="00437592"/>
    <w:rsid w:val="004378F5"/>
    <w:rsid w:val="004379B6"/>
    <w:rsid w:val="00437A40"/>
    <w:rsid w:val="00437D86"/>
    <w:rsid w:val="0044001F"/>
    <w:rsid w:val="0044024C"/>
    <w:rsid w:val="0044058B"/>
    <w:rsid w:val="0044087B"/>
    <w:rsid w:val="00440AAC"/>
    <w:rsid w:val="00440C01"/>
    <w:rsid w:val="00440DFF"/>
    <w:rsid w:val="004410EC"/>
    <w:rsid w:val="004412F6"/>
    <w:rsid w:val="00441314"/>
    <w:rsid w:val="0044153C"/>
    <w:rsid w:val="004418E6"/>
    <w:rsid w:val="00441AF6"/>
    <w:rsid w:val="00441B5D"/>
    <w:rsid w:val="00441B73"/>
    <w:rsid w:val="00441F7B"/>
    <w:rsid w:val="00442222"/>
    <w:rsid w:val="00442480"/>
    <w:rsid w:val="00442A0A"/>
    <w:rsid w:val="00442A63"/>
    <w:rsid w:val="00442AE8"/>
    <w:rsid w:val="004431C1"/>
    <w:rsid w:val="004431EE"/>
    <w:rsid w:val="004432B5"/>
    <w:rsid w:val="00443383"/>
    <w:rsid w:val="004437BB"/>
    <w:rsid w:val="00443849"/>
    <w:rsid w:val="00443991"/>
    <w:rsid w:val="00443A86"/>
    <w:rsid w:val="00443B76"/>
    <w:rsid w:val="00443D92"/>
    <w:rsid w:val="00443F94"/>
    <w:rsid w:val="00443FB8"/>
    <w:rsid w:val="004443E6"/>
    <w:rsid w:val="004443EA"/>
    <w:rsid w:val="004444A5"/>
    <w:rsid w:val="00444708"/>
    <w:rsid w:val="00444893"/>
    <w:rsid w:val="00444D2D"/>
    <w:rsid w:val="00444DB1"/>
    <w:rsid w:val="00444E22"/>
    <w:rsid w:val="00444E5F"/>
    <w:rsid w:val="00445033"/>
    <w:rsid w:val="004452C4"/>
    <w:rsid w:val="004455A7"/>
    <w:rsid w:val="0044596A"/>
    <w:rsid w:val="00445BE4"/>
    <w:rsid w:val="00445C1B"/>
    <w:rsid w:val="00445CED"/>
    <w:rsid w:val="00445F25"/>
    <w:rsid w:val="004461FD"/>
    <w:rsid w:val="00446318"/>
    <w:rsid w:val="0044640C"/>
    <w:rsid w:val="004465D5"/>
    <w:rsid w:val="00446930"/>
    <w:rsid w:val="0044698A"/>
    <w:rsid w:val="00446A27"/>
    <w:rsid w:val="00446A46"/>
    <w:rsid w:val="00446F17"/>
    <w:rsid w:val="00446F3B"/>
    <w:rsid w:val="00446F44"/>
    <w:rsid w:val="00446F4D"/>
    <w:rsid w:val="004470AB"/>
    <w:rsid w:val="004472E6"/>
    <w:rsid w:val="004475C1"/>
    <w:rsid w:val="00447A63"/>
    <w:rsid w:val="00447C41"/>
    <w:rsid w:val="00447F73"/>
    <w:rsid w:val="00450196"/>
    <w:rsid w:val="004501A1"/>
    <w:rsid w:val="00450220"/>
    <w:rsid w:val="0045034B"/>
    <w:rsid w:val="0045067D"/>
    <w:rsid w:val="00450731"/>
    <w:rsid w:val="0045081D"/>
    <w:rsid w:val="004508B1"/>
    <w:rsid w:val="004509C5"/>
    <w:rsid w:val="00450C6A"/>
    <w:rsid w:val="00450D87"/>
    <w:rsid w:val="004511E8"/>
    <w:rsid w:val="004514ED"/>
    <w:rsid w:val="004519B7"/>
    <w:rsid w:val="004519BB"/>
    <w:rsid w:val="00451A1A"/>
    <w:rsid w:val="00451D01"/>
    <w:rsid w:val="00451E61"/>
    <w:rsid w:val="004523CD"/>
    <w:rsid w:val="0045254C"/>
    <w:rsid w:val="00452594"/>
    <w:rsid w:val="004527A8"/>
    <w:rsid w:val="00452A7A"/>
    <w:rsid w:val="00452AA7"/>
    <w:rsid w:val="00452D77"/>
    <w:rsid w:val="00452D8F"/>
    <w:rsid w:val="004533C5"/>
    <w:rsid w:val="004534A0"/>
    <w:rsid w:val="00453660"/>
    <w:rsid w:val="00453720"/>
    <w:rsid w:val="00453D15"/>
    <w:rsid w:val="00453E89"/>
    <w:rsid w:val="00453F61"/>
    <w:rsid w:val="0045400A"/>
    <w:rsid w:val="00454200"/>
    <w:rsid w:val="004544A9"/>
    <w:rsid w:val="00454934"/>
    <w:rsid w:val="00454943"/>
    <w:rsid w:val="00454B37"/>
    <w:rsid w:val="00454C4C"/>
    <w:rsid w:val="00454DD5"/>
    <w:rsid w:val="00454FD6"/>
    <w:rsid w:val="00455250"/>
    <w:rsid w:val="004552A3"/>
    <w:rsid w:val="00455BB9"/>
    <w:rsid w:val="00455C23"/>
    <w:rsid w:val="00455D4D"/>
    <w:rsid w:val="00455E1F"/>
    <w:rsid w:val="00455F65"/>
    <w:rsid w:val="00456118"/>
    <w:rsid w:val="00456385"/>
    <w:rsid w:val="004566B1"/>
    <w:rsid w:val="0045671F"/>
    <w:rsid w:val="00456723"/>
    <w:rsid w:val="00456764"/>
    <w:rsid w:val="004567F1"/>
    <w:rsid w:val="004567F8"/>
    <w:rsid w:val="004567F9"/>
    <w:rsid w:val="004568A4"/>
    <w:rsid w:val="00456A37"/>
    <w:rsid w:val="00456A70"/>
    <w:rsid w:val="00456A82"/>
    <w:rsid w:val="00456D1B"/>
    <w:rsid w:val="00456FD9"/>
    <w:rsid w:val="0045763E"/>
    <w:rsid w:val="00457872"/>
    <w:rsid w:val="00457889"/>
    <w:rsid w:val="00457914"/>
    <w:rsid w:val="00457954"/>
    <w:rsid w:val="00457A2B"/>
    <w:rsid w:val="00457D3D"/>
    <w:rsid w:val="00457DA0"/>
    <w:rsid w:val="0046004B"/>
    <w:rsid w:val="004602D6"/>
    <w:rsid w:val="004606BC"/>
    <w:rsid w:val="004606C6"/>
    <w:rsid w:val="004607A4"/>
    <w:rsid w:val="00460F7E"/>
    <w:rsid w:val="00460F86"/>
    <w:rsid w:val="00461042"/>
    <w:rsid w:val="0046109D"/>
    <w:rsid w:val="00461283"/>
    <w:rsid w:val="00461451"/>
    <w:rsid w:val="00461493"/>
    <w:rsid w:val="004615CA"/>
    <w:rsid w:val="004615D4"/>
    <w:rsid w:val="004615E9"/>
    <w:rsid w:val="00461920"/>
    <w:rsid w:val="00461CBA"/>
    <w:rsid w:val="00461D25"/>
    <w:rsid w:val="00461E3B"/>
    <w:rsid w:val="00462073"/>
    <w:rsid w:val="0046223D"/>
    <w:rsid w:val="004623B8"/>
    <w:rsid w:val="004623CF"/>
    <w:rsid w:val="004627EA"/>
    <w:rsid w:val="0046284D"/>
    <w:rsid w:val="00462C83"/>
    <w:rsid w:val="00462F0F"/>
    <w:rsid w:val="004630D1"/>
    <w:rsid w:val="004631F9"/>
    <w:rsid w:val="004632DD"/>
    <w:rsid w:val="00463309"/>
    <w:rsid w:val="00463313"/>
    <w:rsid w:val="00463368"/>
    <w:rsid w:val="00463375"/>
    <w:rsid w:val="004634B2"/>
    <w:rsid w:val="0046352F"/>
    <w:rsid w:val="00463574"/>
    <w:rsid w:val="0046357D"/>
    <w:rsid w:val="004636AC"/>
    <w:rsid w:val="004636DD"/>
    <w:rsid w:val="004638B5"/>
    <w:rsid w:val="0046393B"/>
    <w:rsid w:val="00463CAF"/>
    <w:rsid w:val="00463D86"/>
    <w:rsid w:val="00464069"/>
    <w:rsid w:val="00464189"/>
    <w:rsid w:val="00464482"/>
    <w:rsid w:val="0046456C"/>
    <w:rsid w:val="004645B2"/>
    <w:rsid w:val="004646A8"/>
    <w:rsid w:val="0046497F"/>
    <w:rsid w:val="00464A95"/>
    <w:rsid w:val="00464DBC"/>
    <w:rsid w:val="00464E4E"/>
    <w:rsid w:val="00464E8A"/>
    <w:rsid w:val="00464FCE"/>
    <w:rsid w:val="0046536E"/>
    <w:rsid w:val="00465376"/>
    <w:rsid w:val="0046549F"/>
    <w:rsid w:val="00465DF9"/>
    <w:rsid w:val="00465E63"/>
    <w:rsid w:val="0046611A"/>
    <w:rsid w:val="004664A0"/>
    <w:rsid w:val="004664C0"/>
    <w:rsid w:val="00466604"/>
    <w:rsid w:val="00466971"/>
    <w:rsid w:val="00466CFB"/>
    <w:rsid w:val="00466E78"/>
    <w:rsid w:val="00467098"/>
    <w:rsid w:val="004671FE"/>
    <w:rsid w:val="004674AA"/>
    <w:rsid w:val="0046778E"/>
    <w:rsid w:val="0046787C"/>
    <w:rsid w:val="0046788A"/>
    <w:rsid w:val="004678AB"/>
    <w:rsid w:val="004678F7"/>
    <w:rsid w:val="00467A9F"/>
    <w:rsid w:val="00467BFE"/>
    <w:rsid w:val="00467D12"/>
    <w:rsid w:val="00467F5C"/>
    <w:rsid w:val="00470099"/>
    <w:rsid w:val="00470151"/>
    <w:rsid w:val="00470154"/>
    <w:rsid w:val="00470361"/>
    <w:rsid w:val="0047049B"/>
    <w:rsid w:val="0047085E"/>
    <w:rsid w:val="004708D3"/>
    <w:rsid w:val="00470A09"/>
    <w:rsid w:val="00470A24"/>
    <w:rsid w:val="00470F27"/>
    <w:rsid w:val="00470F6E"/>
    <w:rsid w:val="00471065"/>
    <w:rsid w:val="0047107E"/>
    <w:rsid w:val="00471252"/>
    <w:rsid w:val="004713BD"/>
    <w:rsid w:val="00471490"/>
    <w:rsid w:val="004714EF"/>
    <w:rsid w:val="00471546"/>
    <w:rsid w:val="0047169A"/>
    <w:rsid w:val="004716DA"/>
    <w:rsid w:val="00471816"/>
    <w:rsid w:val="00471843"/>
    <w:rsid w:val="004719F2"/>
    <w:rsid w:val="00471D4A"/>
    <w:rsid w:val="00471FCD"/>
    <w:rsid w:val="004720E8"/>
    <w:rsid w:val="0047214E"/>
    <w:rsid w:val="004722F5"/>
    <w:rsid w:val="004725FE"/>
    <w:rsid w:val="004726C6"/>
    <w:rsid w:val="004727AD"/>
    <w:rsid w:val="00472A5B"/>
    <w:rsid w:val="00472AF7"/>
    <w:rsid w:val="00472C32"/>
    <w:rsid w:val="00472E3D"/>
    <w:rsid w:val="004730EB"/>
    <w:rsid w:val="0047320F"/>
    <w:rsid w:val="0047328F"/>
    <w:rsid w:val="00473387"/>
    <w:rsid w:val="004736E1"/>
    <w:rsid w:val="00473AEC"/>
    <w:rsid w:val="00473C26"/>
    <w:rsid w:val="00473FC3"/>
    <w:rsid w:val="00474114"/>
    <w:rsid w:val="004741A1"/>
    <w:rsid w:val="0047421E"/>
    <w:rsid w:val="00474237"/>
    <w:rsid w:val="00474265"/>
    <w:rsid w:val="004743AC"/>
    <w:rsid w:val="004743D5"/>
    <w:rsid w:val="0047441F"/>
    <w:rsid w:val="004744C0"/>
    <w:rsid w:val="00474515"/>
    <w:rsid w:val="00474654"/>
    <w:rsid w:val="00474819"/>
    <w:rsid w:val="00474ABE"/>
    <w:rsid w:val="00474B55"/>
    <w:rsid w:val="00474ED6"/>
    <w:rsid w:val="004751E7"/>
    <w:rsid w:val="00475289"/>
    <w:rsid w:val="0047544C"/>
    <w:rsid w:val="00475497"/>
    <w:rsid w:val="0047549C"/>
    <w:rsid w:val="0047557F"/>
    <w:rsid w:val="004758A8"/>
    <w:rsid w:val="00475D44"/>
    <w:rsid w:val="00475F83"/>
    <w:rsid w:val="00476082"/>
    <w:rsid w:val="0047637D"/>
    <w:rsid w:val="004763A4"/>
    <w:rsid w:val="004764D5"/>
    <w:rsid w:val="00476552"/>
    <w:rsid w:val="00476725"/>
    <w:rsid w:val="00476826"/>
    <w:rsid w:val="0047693E"/>
    <w:rsid w:val="00476B6F"/>
    <w:rsid w:val="00476BE8"/>
    <w:rsid w:val="00476EC1"/>
    <w:rsid w:val="004770CA"/>
    <w:rsid w:val="0047748E"/>
    <w:rsid w:val="004776BA"/>
    <w:rsid w:val="00477745"/>
    <w:rsid w:val="004777A6"/>
    <w:rsid w:val="00477ADD"/>
    <w:rsid w:val="00477C76"/>
    <w:rsid w:val="00480107"/>
    <w:rsid w:val="00480171"/>
    <w:rsid w:val="00480329"/>
    <w:rsid w:val="004805CB"/>
    <w:rsid w:val="00480643"/>
    <w:rsid w:val="0048078C"/>
    <w:rsid w:val="00480803"/>
    <w:rsid w:val="00480AC6"/>
    <w:rsid w:val="00480ECD"/>
    <w:rsid w:val="00480F0C"/>
    <w:rsid w:val="004811C2"/>
    <w:rsid w:val="0048125E"/>
    <w:rsid w:val="00481271"/>
    <w:rsid w:val="0048186A"/>
    <w:rsid w:val="0048189E"/>
    <w:rsid w:val="004818B0"/>
    <w:rsid w:val="00481E9C"/>
    <w:rsid w:val="0048200B"/>
    <w:rsid w:val="004822CC"/>
    <w:rsid w:val="0048230F"/>
    <w:rsid w:val="00482459"/>
    <w:rsid w:val="004824B6"/>
    <w:rsid w:val="004825F5"/>
    <w:rsid w:val="00482604"/>
    <w:rsid w:val="00482C92"/>
    <w:rsid w:val="00482F47"/>
    <w:rsid w:val="00482FAB"/>
    <w:rsid w:val="00483058"/>
    <w:rsid w:val="0048316E"/>
    <w:rsid w:val="004831BB"/>
    <w:rsid w:val="00483347"/>
    <w:rsid w:val="00483437"/>
    <w:rsid w:val="0048377A"/>
    <w:rsid w:val="0048379F"/>
    <w:rsid w:val="004837DD"/>
    <w:rsid w:val="00483A7F"/>
    <w:rsid w:val="00483ACD"/>
    <w:rsid w:val="00483B12"/>
    <w:rsid w:val="00484B43"/>
    <w:rsid w:val="00484C7B"/>
    <w:rsid w:val="00484D1F"/>
    <w:rsid w:val="00484E32"/>
    <w:rsid w:val="00485031"/>
    <w:rsid w:val="0048509E"/>
    <w:rsid w:val="004852B7"/>
    <w:rsid w:val="0048542D"/>
    <w:rsid w:val="004854D8"/>
    <w:rsid w:val="00485503"/>
    <w:rsid w:val="0048559F"/>
    <w:rsid w:val="004855FB"/>
    <w:rsid w:val="0048571F"/>
    <w:rsid w:val="00485765"/>
    <w:rsid w:val="0048587E"/>
    <w:rsid w:val="00485C8A"/>
    <w:rsid w:val="00485C92"/>
    <w:rsid w:val="00486125"/>
    <w:rsid w:val="00486242"/>
    <w:rsid w:val="0048644A"/>
    <w:rsid w:val="00486A8E"/>
    <w:rsid w:val="00486DA4"/>
    <w:rsid w:val="00486E53"/>
    <w:rsid w:val="00486EC6"/>
    <w:rsid w:val="0048706E"/>
    <w:rsid w:val="00487224"/>
    <w:rsid w:val="00487351"/>
    <w:rsid w:val="0048753D"/>
    <w:rsid w:val="004879E2"/>
    <w:rsid w:val="00487A5D"/>
    <w:rsid w:val="00487B86"/>
    <w:rsid w:val="00487C28"/>
    <w:rsid w:val="00487E59"/>
    <w:rsid w:val="00490140"/>
    <w:rsid w:val="00490166"/>
    <w:rsid w:val="00490197"/>
    <w:rsid w:val="00490207"/>
    <w:rsid w:val="0049065E"/>
    <w:rsid w:val="0049084C"/>
    <w:rsid w:val="004909FF"/>
    <w:rsid w:val="00490B14"/>
    <w:rsid w:val="00491193"/>
    <w:rsid w:val="00491370"/>
    <w:rsid w:val="00491379"/>
    <w:rsid w:val="00491496"/>
    <w:rsid w:val="00491879"/>
    <w:rsid w:val="00491AE6"/>
    <w:rsid w:val="00491D32"/>
    <w:rsid w:val="00491E84"/>
    <w:rsid w:val="00492078"/>
    <w:rsid w:val="004920BD"/>
    <w:rsid w:val="004920C6"/>
    <w:rsid w:val="00492333"/>
    <w:rsid w:val="004928F7"/>
    <w:rsid w:val="00492955"/>
    <w:rsid w:val="00492BCC"/>
    <w:rsid w:val="00492DCD"/>
    <w:rsid w:val="00492EA1"/>
    <w:rsid w:val="0049314A"/>
    <w:rsid w:val="00493188"/>
    <w:rsid w:val="004931BE"/>
    <w:rsid w:val="0049326B"/>
    <w:rsid w:val="00493369"/>
    <w:rsid w:val="004934B4"/>
    <w:rsid w:val="00493919"/>
    <w:rsid w:val="00493B2F"/>
    <w:rsid w:val="00493B79"/>
    <w:rsid w:val="0049411D"/>
    <w:rsid w:val="0049420D"/>
    <w:rsid w:val="0049438B"/>
    <w:rsid w:val="00494420"/>
    <w:rsid w:val="004947D7"/>
    <w:rsid w:val="004948B2"/>
    <w:rsid w:val="0049491A"/>
    <w:rsid w:val="00494C7A"/>
    <w:rsid w:val="00494D7B"/>
    <w:rsid w:val="00494E98"/>
    <w:rsid w:val="00494F58"/>
    <w:rsid w:val="004950AD"/>
    <w:rsid w:val="00495198"/>
    <w:rsid w:val="0049556B"/>
    <w:rsid w:val="004956F2"/>
    <w:rsid w:val="00495723"/>
    <w:rsid w:val="00495766"/>
    <w:rsid w:val="0049578E"/>
    <w:rsid w:val="00495831"/>
    <w:rsid w:val="00495B43"/>
    <w:rsid w:val="00495C1E"/>
    <w:rsid w:val="00495DDC"/>
    <w:rsid w:val="00495EAF"/>
    <w:rsid w:val="00495F46"/>
    <w:rsid w:val="00496258"/>
    <w:rsid w:val="004966F1"/>
    <w:rsid w:val="004969E8"/>
    <w:rsid w:val="00496B17"/>
    <w:rsid w:val="00496BD0"/>
    <w:rsid w:val="00496C97"/>
    <w:rsid w:val="00497341"/>
    <w:rsid w:val="0049745D"/>
    <w:rsid w:val="00497944"/>
    <w:rsid w:val="004979DC"/>
    <w:rsid w:val="00497A8B"/>
    <w:rsid w:val="00497A94"/>
    <w:rsid w:val="00497BAF"/>
    <w:rsid w:val="00497C48"/>
    <w:rsid w:val="00497D2D"/>
    <w:rsid w:val="00497DAB"/>
    <w:rsid w:val="00497ED0"/>
    <w:rsid w:val="004A008B"/>
    <w:rsid w:val="004A008C"/>
    <w:rsid w:val="004A0242"/>
    <w:rsid w:val="004A0BCD"/>
    <w:rsid w:val="004A0C6A"/>
    <w:rsid w:val="004A0CB3"/>
    <w:rsid w:val="004A0EA2"/>
    <w:rsid w:val="004A1126"/>
    <w:rsid w:val="004A1303"/>
    <w:rsid w:val="004A139C"/>
    <w:rsid w:val="004A1618"/>
    <w:rsid w:val="004A1634"/>
    <w:rsid w:val="004A1655"/>
    <w:rsid w:val="004A1B8E"/>
    <w:rsid w:val="004A1BB5"/>
    <w:rsid w:val="004A1CFA"/>
    <w:rsid w:val="004A1EE0"/>
    <w:rsid w:val="004A246E"/>
    <w:rsid w:val="004A2757"/>
    <w:rsid w:val="004A2AF0"/>
    <w:rsid w:val="004A2F72"/>
    <w:rsid w:val="004A308D"/>
    <w:rsid w:val="004A3095"/>
    <w:rsid w:val="004A32FA"/>
    <w:rsid w:val="004A3398"/>
    <w:rsid w:val="004A35BE"/>
    <w:rsid w:val="004A3662"/>
    <w:rsid w:val="004A3936"/>
    <w:rsid w:val="004A39AE"/>
    <w:rsid w:val="004A3AD1"/>
    <w:rsid w:val="004A3BAF"/>
    <w:rsid w:val="004A3DBE"/>
    <w:rsid w:val="004A3E3E"/>
    <w:rsid w:val="004A4007"/>
    <w:rsid w:val="004A40F6"/>
    <w:rsid w:val="004A4237"/>
    <w:rsid w:val="004A429C"/>
    <w:rsid w:val="004A4330"/>
    <w:rsid w:val="004A4646"/>
    <w:rsid w:val="004A4713"/>
    <w:rsid w:val="004A484B"/>
    <w:rsid w:val="004A50C7"/>
    <w:rsid w:val="004A5277"/>
    <w:rsid w:val="004A537B"/>
    <w:rsid w:val="004A5419"/>
    <w:rsid w:val="004A55FA"/>
    <w:rsid w:val="004A5654"/>
    <w:rsid w:val="004A57A5"/>
    <w:rsid w:val="004A5ADF"/>
    <w:rsid w:val="004A5BA4"/>
    <w:rsid w:val="004A6066"/>
    <w:rsid w:val="004A62FB"/>
    <w:rsid w:val="004A6875"/>
    <w:rsid w:val="004A697E"/>
    <w:rsid w:val="004A6C5F"/>
    <w:rsid w:val="004A70D1"/>
    <w:rsid w:val="004A7400"/>
    <w:rsid w:val="004A74D7"/>
    <w:rsid w:val="004A79B0"/>
    <w:rsid w:val="004A7AAD"/>
    <w:rsid w:val="004A7EC5"/>
    <w:rsid w:val="004A7FF1"/>
    <w:rsid w:val="004B013A"/>
    <w:rsid w:val="004B04C4"/>
    <w:rsid w:val="004B09A6"/>
    <w:rsid w:val="004B0A5D"/>
    <w:rsid w:val="004B0BEF"/>
    <w:rsid w:val="004B0EAD"/>
    <w:rsid w:val="004B0EC1"/>
    <w:rsid w:val="004B138D"/>
    <w:rsid w:val="004B1515"/>
    <w:rsid w:val="004B15E9"/>
    <w:rsid w:val="004B1AEE"/>
    <w:rsid w:val="004B1C89"/>
    <w:rsid w:val="004B1F4A"/>
    <w:rsid w:val="004B220B"/>
    <w:rsid w:val="004B25BE"/>
    <w:rsid w:val="004B2875"/>
    <w:rsid w:val="004B2962"/>
    <w:rsid w:val="004B2A01"/>
    <w:rsid w:val="004B30F5"/>
    <w:rsid w:val="004B31A9"/>
    <w:rsid w:val="004B32F2"/>
    <w:rsid w:val="004B3357"/>
    <w:rsid w:val="004B339F"/>
    <w:rsid w:val="004B33BC"/>
    <w:rsid w:val="004B3661"/>
    <w:rsid w:val="004B3881"/>
    <w:rsid w:val="004B39AE"/>
    <w:rsid w:val="004B3ACA"/>
    <w:rsid w:val="004B3BD8"/>
    <w:rsid w:val="004B3C1C"/>
    <w:rsid w:val="004B3D52"/>
    <w:rsid w:val="004B3E31"/>
    <w:rsid w:val="004B3F2C"/>
    <w:rsid w:val="004B3FA3"/>
    <w:rsid w:val="004B4044"/>
    <w:rsid w:val="004B4067"/>
    <w:rsid w:val="004B4135"/>
    <w:rsid w:val="004B4266"/>
    <w:rsid w:val="004B4371"/>
    <w:rsid w:val="004B447B"/>
    <w:rsid w:val="004B45B3"/>
    <w:rsid w:val="004B47A2"/>
    <w:rsid w:val="004B47FB"/>
    <w:rsid w:val="004B4BC0"/>
    <w:rsid w:val="004B4D3F"/>
    <w:rsid w:val="004B4FD4"/>
    <w:rsid w:val="004B5466"/>
    <w:rsid w:val="004B553D"/>
    <w:rsid w:val="004B575C"/>
    <w:rsid w:val="004B5890"/>
    <w:rsid w:val="004B590A"/>
    <w:rsid w:val="004B5B67"/>
    <w:rsid w:val="004B5E5E"/>
    <w:rsid w:val="004B688F"/>
    <w:rsid w:val="004B6DC1"/>
    <w:rsid w:val="004B6FCA"/>
    <w:rsid w:val="004B7000"/>
    <w:rsid w:val="004B74A0"/>
    <w:rsid w:val="004B74A3"/>
    <w:rsid w:val="004B76E2"/>
    <w:rsid w:val="004B76F3"/>
    <w:rsid w:val="004B7833"/>
    <w:rsid w:val="004B7942"/>
    <w:rsid w:val="004B7976"/>
    <w:rsid w:val="004B7B82"/>
    <w:rsid w:val="004B7BCA"/>
    <w:rsid w:val="004B7E6C"/>
    <w:rsid w:val="004C01C6"/>
    <w:rsid w:val="004C02CD"/>
    <w:rsid w:val="004C031A"/>
    <w:rsid w:val="004C04E7"/>
    <w:rsid w:val="004C054E"/>
    <w:rsid w:val="004C05EC"/>
    <w:rsid w:val="004C074D"/>
    <w:rsid w:val="004C0D0D"/>
    <w:rsid w:val="004C0EA5"/>
    <w:rsid w:val="004C0FB2"/>
    <w:rsid w:val="004C141F"/>
    <w:rsid w:val="004C14D5"/>
    <w:rsid w:val="004C18DD"/>
    <w:rsid w:val="004C1AE3"/>
    <w:rsid w:val="004C1E58"/>
    <w:rsid w:val="004C1EB6"/>
    <w:rsid w:val="004C1F9C"/>
    <w:rsid w:val="004C1FE0"/>
    <w:rsid w:val="004C2077"/>
    <w:rsid w:val="004C23E9"/>
    <w:rsid w:val="004C2625"/>
    <w:rsid w:val="004C271F"/>
    <w:rsid w:val="004C29DA"/>
    <w:rsid w:val="004C2CBC"/>
    <w:rsid w:val="004C2D5F"/>
    <w:rsid w:val="004C2D88"/>
    <w:rsid w:val="004C2E94"/>
    <w:rsid w:val="004C2EBE"/>
    <w:rsid w:val="004C3018"/>
    <w:rsid w:val="004C3149"/>
    <w:rsid w:val="004C3624"/>
    <w:rsid w:val="004C375C"/>
    <w:rsid w:val="004C3A03"/>
    <w:rsid w:val="004C3D9D"/>
    <w:rsid w:val="004C3DE0"/>
    <w:rsid w:val="004C408D"/>
    <w:rsid w:val="004C418D"/>
    <w:rsid w:val="004C419C"/>
    <w:rsid w:val="004C4459"/>
    <w:rsid w:val="004C48A0"/>
    <w:rsid w:val="004C48DE"/>
    <w:rsid w:val="004C4AC6"/>
    <w:rsid w:val="004C4BAC"/>
    <w:rsid w:val="004C4CFB"/>
    <w:rsid w:val="004C4DCB"/>
    <w:rsid w:val="004C4E1D"/>
    <w:rsid w:val="004C4FC2"/>
    <w:rsid w:val="004C52AB"/>
    <w:rsid w:val="004C54EA"/>
    <w:rsid w:val="004C54F1"/>
    <w:rsid w:val="004C5535"/>
    <w:rsid w:val="004C57CA"/>
    <w:rsid w:val="004C57E0"/>
    <w:rsid w:val="004C5E78"/>
    <w:rsid w:val="004C61CB"/>
    <w:rsid w:val="004C61D6"/>
    <w:rsid w:val="004C6293"/>
    <w:rsid w:val="004C6571"/>
    <w:rsid w:val="004C69E8"/>
    <w:rsid w:val="004C6DE6"/>
    <w:rsid w:val="004C6EFD"/>
    <w:rsid w:val="004C6F32"/>
    <w:rsid w:val="004C7B20"/>
    <w:rsid w:val="004C7B67"/>
    <w:rsid w:val="004C7FF2"/>
    <w:rsid w:val="004D0119"/>
    <w:rsid w:val="004D03DB"/>
    <w:rsid w:val="004D0450"/>
    <w:rsid w:val="004D0592"/>
    <w:rsid w:val="004D05D8"/>
    <w:rsid w:val="004D0613"/>
    <w:rsid w:val="004D062E"/>
    <w:rsid w:val="004D0A78"/>
    <w:rsid w:val="004D0B6E"/>
    <w:rsid w:val="004D126C"/>
    <w:rsid w:val="004D154F"/>
    <w:rsid w:val="004D1EBD"/>
    <w:rsid w:val="004D2094"/>
    <w:rsid w:val="004D2180"/>
    <w:rsid w:val="004D2567"/>
    <w:rsid w:val="004D25DE"/>
    <w:rsid w:val="004D26CD"/>
    <w:rsid w:val="004D2935"/>
    <w:rsid w:val="004D2B8E"/>
    <w:rsid w:val="004D3245"/>
    <w:rsid w:val="004D337A"/>
    <w:rsid w:val="004D33B8"/>
    <w:rsid w:val="004D3458"/>
    <w:rsid w:val="004D35C9"/>
    <w:rsid w:val="004D35E6"/>
    <w:rsid w:val="004D369B"/>
    <w:rsid w:val="004D377C"/>
    <w:rsid w:val="004D39D0"/>
    <w:rsid w:val="004D3C18"/>
    <w:rsid w:val="004D3ED0"/>
    <w:rsid w:val="004D41BA"/>
    <w:rsid w:val="004D420F"/>
    <w:rsid w:val="004D4783"/>
    <w:rsid w:val="004D4912"/>
    <w:rsid w:val="004D4953"/>
    <w:rsid w:val="004D4AD7"/>
    <w:rsid w:val="004D4B9E"/>
    <w:rsid w:val="004D4FDD"/>
    <w:rsid w:val="004D5271"/>
    <w:rsid w:val="004D5B3A"/>
    <w:rsid w:val="004D5C4E"/>
    <w:rsid w:val="004D5F10"/>
    <w:rsid w:val="004D614E"/>
    <w:rsid w:val="004D65C5"/>
    <w:rsid w:val="004D6900"/>
    <w:rsid w:val="004D6AC8"/>
    <w:rsid w:val="004D6D82"/>
    <w:rsid w:val="004D6DD9"/>
    <w:rsid w:val="004D6EBF"/>
    <w:rsid w:val="004D7386"/>
    <w:rsid w:val="004D7462"/>
    <w:rsid w:val="004D74D1"/>
    <w:rsid w:val="004D78CC"/>
    <w:rsid w:val="004D78F1"/>
    <w:rsid w:val="004D7A0A"/>
    <w:rsid w:val="004D7AB5"/>
    <w:rsid w:val="004D7B0E"/>
    <w:rsid w:val="004D7C08"/>
    <w:rsid w:val="004D7C3A"/>
    <w:rsid w:val="004D7D53"/>
    <w:rsid w:val="004D7DCD"/>
    <w:rsid w:val="004D7F0F"/>
    <w:rsid w:val="004D7F61"/>
    <w:rsid w:val="004E00D3"/>
    <w:rsid w:val="004E0112"/>
    <w:rsid w:val="004E01F2"/>
    <w:rsid w:val="004E0310"/>
    <w:rsid w:val="004E03A5"/>
    <w:rsid w:val="004E0736"/>
    <w:rsid w:val="004E0D97"/>
    <w:rsid w:val="004E0EB2"/>
    <w:rsid w:val="004E1028"/>
    <w:rsid w:val="004E1165"/>
    <w:rsid w:val="004E1225"/>
    <w:rsid w:val="004E130C"/>
    <w:rsid w:val="004E1A74"/>
    <w:rsid w:val="004E1AC8"/>
    <w:rsid w:val="004E1EE6"/>
    <w:rsid w:val="004E1FA5"/>
    <w:rsid w:val="004E202F"/>
    <w:rsid w:val="004E23EA"/>
    <w:rsid w:val="004E24E9"/>
    <w:rsid w:val="004E2537"/>
    <w:rsid w:val="004E2A11"/>
    <w:rsid w:val="004E2B87"/>
    <w:rsid w:val="004E3549"/>
    <w:rsid w:val="004E39C6"/>
    <w:rsid w:val="004E3A0B"/>
    <w:rsid w:val="004E3B54"/>
    <w:rsid w:val="004E3CA3"/>
    <w:rsid w:val="004E3E22"/>
    <w:rsid w:val="004E43B6"/>
    <w:rsid w:val="004E47AF"/>
    <w:rsid w:val="004E4878"/>
    <w:rsid w:val="004E4C3C"/>
    <w:rsid w:val="004E54EF"/>
    <w:rsid w:val="004E55EE"/>
    <w:rsid w:val="004E566E"/>
    <w:rsid w:val="004E567E"/>
    <w:rsid w:val="004E572E"/>
    <w:rsid w:val="004E5746"/>
    <w:rsid w:val="004E599E"/>
    <w:rsid w:val="004E5A58"/>
    <w:rsid w:val="004E5AC6"/>
    <w:rsid w:val="004E5D55"/>
    <w:rsid w:val="004E6232"/>
    <w:rsid w:val="004E63C8"/>
    <w:rsid w:val="004E6514"/>
    <w:rsid w:val="004E6AF2"/>
    <w:rsid w:val="004E6E29"/>
    <w:rsid w:val="004E70E4"/>
    <w:rsid w:val="004E710D"/>
    <w:rsid w:val="004E7233"/>
    <w:rsid w:val="004E734C"/>
    <w:rsid w:val="004E756B"/>
    <w:rsid w:val="004E75A9"/>
    <w:rsid w:val="004E7C0F"/>
    <w:rsid w:val="004E7F88"/>
    <w:rsid w:val="004F044D"/>
    <w:rsid w:val="004F04D7"/>
    <w:rsid w:val="004F04FC"/>
    <w:rsid w:val="004F06DE"/>
    <w:rsid w:val="004F08EA"/>
    <w:rsid w:val="004F0ABE"/>
    <w:rsid w:val="004F1318"/>
    <w:rsid w:val="004F1627"/>
    <w:rsid w:val="004F1722"/>
    <w:rsid w:val="004F1895"/>
    <w:rsid w:val="004F1944"/>
    <w:rsid w:val="004F1999"/>
    <w:rsid w:val="004F2043"/>
    <w:rsid w:val="004F20EC"/>
    <w:rsid w:val="004F2611"/>
    <w:rsid w:val="004F2845"/>
    <w:rsid w:val="004F29B8"/>
    <w:rsid w:val="004F29FD"/>
    <w:rsid w:val="004F2CB5"/>
    <w:rsid w:val="004F3015"/>
    <w:rsid w:val="004F3057"/>
    <w:rsid w:val="004F3158"/>
    <w:rsid w:val="004F31BD"/>
    <w:rsid w:val="004F34DB"/>
    <w:rsid w:val="004F356C"/>
    <w:rsid w:val="004F36AF"/>
    <w:rsid w:val="004F38BE"/>
    <w:rsid w:val="004F3A67"/>
    <w:rsid w:val="004F3B67"/>
    <w:rsid w:val="004F3BD7"/>
    <w:rsid w:val="004F3C2D"/>
    <w:rsid w:val="004F3DCC"/>
    <w:rsid w:val="004F415B"/>
    <w:rsid w:val="004F42C2"/>
    <w:rsid w:val="004F43BF"/>
    <w:rsid w:val="004F452A"/>
    <w:rsid w:val="004F47BE"/>
    <w:rsid w:val="004F48D8"/>
    <w:rsid w:val="004F4A5D"/>
    <w:rsid w:val="004F4D5A"/>
    <w:rsid w:val="004F4EF8"/>
    <w:rsid w:val="004F511B"/>
    <w:rsid w:val="004F5193"/>
    <w:rsid w:val="004F54A9"/>
    <w:rsid w:val="004F5602"/>
    <w:rsid w:val="004F5889"/>
    <w:rsid w:val="004F5905"/>
    <w:rsid w:val="004F5950"/>
    <w:rsid w:val="004F5986"/>
    <w:rsid w:val="004F5C2A"/>
    <w:rsid w:val="004F5C43"/>
    <w:rsid w:val="004F5D45"/>
    <w:rsid w:val="004F5ECF"/>
    <w:rsid w:val="004F60ED"/>
    <w:rsid w:val="004F621E"/>
    <w:rsid w:val="004F625F"/>
    <w:rsid w:val="004F633F"/>
    <w:rsid w:val="004F63B6"/>
    <w:rsid w:val="004F64A2"/>
    <w:rsid w:val="004F6529"/>
    <w:rsid w:val="004F6547"/>
    <w:rsid w:val="004F65B7"/>
    <w:rsid w:val="004F6737"/>
    <w:rsid w:val="004F673E"/>
    <w:rsid w:val="004F697F"/>
    <w:rsid w:val="004F6A01"/>
    <w:rsid w:val="004F6A2D"/>
    <w:rsid w:val="004F6A5B"/>
    <w:rsid w:val="004F6DCC"/>
    <w:rsid w:val="004F6F8B"/>
    <w:rsid w:val="004F777E"/>
    <w:rsid w:val="004F7A41"/>
    <w:rsid w:val="004F7AB3"/>
    <w:rsid w:val="004F7B06"/>
    <w:rsid w:val="004F7B63"/>
    <w:rsid w:val="004F7E8B"/>
    <w:rsid w:val="00500181"/>
    <w:rsid w:val="005002BB"/>
    <w:rsid w:val="0050047C"/>
    <w:rsid w:val="0050064B"/>
    <w:rsid w:val="005008B8"/>
    <w:rsid w:val="0050094F"/>
    <w:rsid w:val="00500A6D"/>
    <w:rsid w:val="00500A97"/>
    <w:rsid w:val="00500D11"/>
    <w:rsid w:val="00500DC5"/>
    <w:rsid w:val="00500FD0"/>
    <w:rsid w:val="005012A9"/>
    <w:rsid w:val="005014D4"/>
    <w:rsid w:val="00501739"/>
    <w:rsid w:val="00501A11"/>
    <w:rsid w:val="00501A4A"/>
    <w:rsid w:val="00501A7E"/>
    <w:rsid w:val="00501B74"/>
    <w:rsid w:val="00501FF9"/>
    <w:rsid w:val="005020DD"/>
    <w:rsid w:val="005022D0"/>
    <w:rsid w:val="00502658"/>
    <w:rsid w:val="005026FF"/>
    <w:rsid w:val="00502947"/>
    <w:rsid w:val="00502D21"/>
    <w:rsid w:val="00502D50"/>
    <w:rsid w:val="00502F2F"/>
    <w:rsid w:val="00502F62"/>
    <w:rsid w:val="00503152"/>
    <w:rsid w:val="005031A5"/>
    <w:rsid w:val="005034DF"/>
    <w:rsid w:val="00503725"/>
    <w:rsid w:val="005037EC"/>
    <w:rsid w:val="00503917"/>
    <w:rsid w:val="00503C94"/>
    <w:rsid w:val="00503CE4"/>
    <w:rsid w:val="005043A8"/>
    <w:rsid w:val="005043D6"/>
    <w:rsid w:val="00504594"/>
    <w:rsid w:val="005045DB"/>
    <w:rsid w:val="0050482F"/>
    <w:rsid w:val="005049CF"/>
    <w:rsid w:val="00504A90"/>
    <w:rsid w:val="00504B6C"/>
    <w:rsid w:val="00504C45"/>
    <w:rsid w:val="00504ECF"/>
    <w:rsid w:val="00504FC4"/>
    <w:rsid w:val="005058C3"/>
    <w:rsid w:val="00505B99"/>
    <w:rsid w:val="0050623C"/>
    <w:rsid w:val="005062B1"/>
    <w:rsid w:val="005066A5"/>
    <w:rsid w:val="0050684E"/>
    <w:rsid w:val="00506970"/>
    <w:rsid w:val="00506AEE"/>
    <w:rsid w:val="00506B94"/>
    <w:rsid w:val="0050702A"/>
    <w:rsid w:val="0050711E"/>
    <w:rsid w:val="00507285"/>
    <w:rsid w:val="0050733B"/>
    <w:rsid w:val="00507449"/>
    <w:rsid w:val="00507750"/>
    <w:rsid w:val="005078C1"/>
    <w:rsid w:val="00507AB2"/>
    <w:rsid w:val="00507CF8"/>
    <w:rsid w:val="00507FBC"/>
    <w:rsid w:val="00510027"/>
    <w:rsid w:val="00510052"/>
    <w:rsid w:val="00510284"/>
    <w:rsid w:val="005104D1"/>
    <w:rsid w:val="0051064A"/>
    <w:rsid w:val="0051097F"/>
    <w:rsid w:val="00510A42"/>
    <w:rsid w:val="00510CE6"/>
    <w:rsid w:val="00511348"/>
    <w:rsid w:val="005117B3"/>
    <w:rsid w:val="00511814"/>
    <w:rsid w:val="0051192D"/>
    <w:rsid w:val="00511C6F"/>
    <w:rsid w:val="00511CD1"/>
    <w:rsid w:val="00511D47"/>
    <w:rsid w:val="005121E4"/>
    <w:rsid w:val="005123F1"/>
    <w:rsid w:val="00512710"/>
    <w:rsid w:val="005128CC"/>
    <w:rsid w:val="00512948"/>
    <w:rsid w:val="005129D8"/>
    <w:rsid w:val="00512A03"/>
    <w:rsid w:val="00512AAF"/>
    <w:rsid w:val="00512CBB"/>
    <w:rsid w:val="00512D50"/>
    <w:rsid w:val="00512DF9"/>
    <w:rsid w:val="00513183"/>
    <w:rsid w:val="0051333D"/>
    <w:rsid w:val="00513414"/>
    <w:rsid w:val="0051355C"/>
    <w:rsid w:val="0051369A"/>
    <w:rsid w:val="00513700"/>
    <w:rsid w:val="00513A93"/>
    <w:rsid w:val="00513B81"/>
    <w:rsid w:val="00513C8C"/>
    <w:rsid w:val="00513CF8"/>
    <w:rsid w:val="00514254"/>
    <w:rsid w:val="005145BB"/>
    <w:rsid w:val="005145FC"/>
    <w:rsid w:val="00514767"/>
    <w:rsid w:val="00514A75"/>
    <w:rsid w:val="00514B4C"/>
    <w:rsid w:val="0051500D"/>
    <w:rsid w:val="00515316"/>
    <w:rsid w:val="00515362"/>
    <w:rsid w:val="005153E4"/>
    <w:rsid w:val="0051595C"/>
    <w:rsid w:val="00515CD7"/>
    <w:rsid w:val="00515D07"/>
    <w:rsid w:val="00515E52"/>
    <w:rsid w:val="00515EF7"/>
    <w:rsid w:val="00515F21"/>
    <w:rsid w:val="00516395"/>
    <w:rsid w:val="0051639B"/>
    <w:rsid w:val="005164E9"/>
    <w:rsid w:val="00516659"/>
    <w:rsid w:val="005168FF"/>
    <w:rsid w:val="00516A68"/>
    <w:rsid w:val="00516AEC"/>
    <w:rsid w:val="00516C28"/>
    <w:rsid w:val="00516E8E"/>
    <w:rsid w:val="00516F44"/>
    <w:rsid w:val="00516F79"/>
    <w:rsid w:val="005172C1"/>
    <w:rsid w:val="005172ED"/>
    <w:rsid w:val="005175FA"/>
    <w:rsid w:val="00517651"/>
    <w:rsid w:val="00517657"/>
    <w:rsid w:val="00517B8F"/>
    <w:rsid w:val="00517C07"/>
    <w:rsid w:val="00517D4B"/>
    <w:rsid w:val="00517FF3"/>
    <w:rsid w:val="0052003C"/>
    <w:rsid w:val="00520100"/>
    <w:rsid w:val="00520182"/>
    <w:rsid w:val="005203E9"/>
    <w:rsid w:val="00520407"/>
    <w:rsid w:val="005207BD"/>
    <w:rsid w:val="00520A9C"/>
    <w:rsid w:val="00520E36"/>
    <w:rsid w:val="00520EF6"/>
    <w:rsid w:val="00521934"/>
    <w:rsid w:val="00521AC9"/>
    <w:rsid w:val="00521C1D"/>
    <w:rsid w:val="00521F79"/>
    <w:rsid w:val="005220BC"/>
    <w:rsid w:val="005224FB"/>
    <w:rsid w:val="0052252E"/>
    <w:rsid w:val="00522732"/>
    <w:rsid w:val="0052296C"/>
    <w:rsid w:val="00522AB4"/>
    <w:rsid w:val="00522BD4"/>
    <w:rsid w:val="00522BF3"/>
    <w:rsid w:val="00522C2A"/>
    <w:rsid w:val="00522D97"/>
    <w:rsid w:val="00523643"/>
    <w:rsid w:val="0052376E"/>
    <w:rsid w:val="005237CE"/>
    <w:rsid w:val="00523843"/>
    <w:rsid w:val="005238B4"/>
    <w:rsid w:val="00523CB6"/>
    <w:rsid w:val="00523D10"/>
    <w:rsid w:val="00523E84"/>
    <w:rsid w:val="00523E95"/>
    <w:rsid w:val="00524226"/>
    <w:rsid w:val="0052440F"/>
    <w:rsid w:val="005244FA"/>
    <w:rsid w:val="00524BEF"/>
    <w:rsid w:val="00524C9D"/>
    <w:rsid w:val="00524DDD"/>
    <w:rsid w:val="00525185"/>
    <w:rsid w:val="0052564D"/>
    <w:rsid w:val="005256DB"/>
    <w:rsid w:val="00525A98"/>
    <w:rsid w:val="00525C07"/>
    <w:rsid w:val="00525DB1"/>
    <w:rsid w:val="005262F1"/>
    <w:rsid w:val="00526479"/>
    <w:rsid w:val="0052689C"/>
    <w:rsid w:val="0052701D"/>
    <w:rsid w:val="0052712E"/>
    <w:rsid w:val="00527705"/>
    <w:rsid w:val="0052790A"/>
    <w:rsid w:val="005279B1"/>
    <w:rsid w:val="00527C1B"/>
    <w:rsid w:val="00527D74"/>
    <w:rsid w:val="00527D8B"/>
    <w:rsid w:val="00527EF0"/>
    <w:rsid w:val="00527FE6"/>
    <w:rsid w:val="005304AD"/>
    <w:rsid w:val="005306DE"/>
    <w:rsid w:val="00530933"/>
    <w:rsid w:val="00530E7F"/>
    <w:rsid w:val="005310E6"/>
    <w:rsid w:val="0053115A"/>
    <w:rsid w:val="00531215"/>
    <w:rsid w:val="0053135C"/>
    <w:rsid w:val="0053141F"/>
    <w:rsid w:val="00531665"/>
    <w:rsid w:val="005316F0"/>
    <w:rsid w:val="0053177A"/>
    <w:rsid w:val="00531AB5"/>
    <w:rsid w:val="00531B64"/>
    <w:rsid w:val="00531CAB"/>
    <w:rsid w:val="00531DAE"/>
    <w:rsid w:val="005320A1"/>
    <w:rsid w:val="00532276"/>
    <w:rsid w:val="005324B1"/>
    <w:rsid w:val="005325BE"/>
    <w:rsid w:val="00532745"/>
    <w:rsid w:val="005327B1"/>
    <w:rsid w:val="00532908"/>
    <w:rsid w:val="00532C81"/>
    <w:rsid w:val="00533022"/>
    <w:rsid w:val="00533043"/>
    <w:rsid w:val="0053339A"/>
    <w:rsid w:val="005334CF"/>
    <w:rsid w:val="0053377C"/>
    <w:rsid w:val="00533ABA"/>
    <w:rsid w:val="00533CD0"/>
    <w:rsid w:val="00533E57"/>
    <w:rsid w:val="00534190"/>
    <w:rsid w:val="005341D3"/>
    <w:rsid w:val="005341F1"/>
    <w:rsid w:val="00534214"/>
    <w:rsid w:val="00534227"/>
    <w:rsid w:val="005342F9"/>
    <w:rsid w:val="00534358"/>
    <w:rsid w:val="0053446D"/>
    <w:rsid w:val="005346F0"/>
    <w:rsid w:val="00534972"/>
    <w:rsid w:val="00534A94"/>
    <w:rsid w:val="00534B32"/>
    <w:rsid w:val="00534DEF"/>
    <w:rsid w:val="00534E62"/>
    <w:rsid w:val="00534EC0"/>
    <w:rsid w:val="00534F6A"/>
    <w:rsid w:val="005350F4"/>
    <w:rsid w:val="0053515A"/>
    <w:rsid w:val="00535175"/>
    <w:rsid w:val="0053517B"/>
    <w:rsid w:val="00535872"/>
    <w:rsid w:val="00535DE7"/>
    <w:rsid w:val="00535FC4"/>
    <w:rsid w:val="00536259"/>
    <w:rsid w:val="00536288"/>
    <w:rsid w:val="00536613"/>
    <w:rsid w:val="005366C9"/>
    <w:rsid w:val="0053674D"/>
    <w:rsid w:val="00536CFE"/>
    <w:rsid w:val="00536D28"/>
    <w:rsid w:val="00536FF3"/>
    <w:rsid w:val="00536FF5"/>
    <w:rsid w:val="00537058"/>
    <w:rsid w:val="00537077"/>
    <w:rsid w:val="005371C8"/>
    <w:rsid w:val="00537205"/>
    <w:rsid w:val="00537237"/>
    <w:rsid w:val="005372BA"/>
    <w:rsid w:val="005372DB"/>
    <w:rsid w:val="00537452"/>
    <w:rsid w:val="00537472"/>
    <w:rsid w:val="00537555"/>
    <w:rsid w:val="0053759B"/>
    <w:rsid w:val="005376FD"/>
    <w:rsid w:val="00537A28"/>
    <w:rsid w:val="00537D6C"/>
    <w:rsid w:val="00537F0F"/>
    <w:rsid w:val="00537F45"/>
    <w:rsid w:val="00540086"/>
    <w:rsid w:val="005405DC"/>
    <w:rsid w:val="00540680"/>
    <w:rsid w:val="005407A1"/>
    <w:rsid w:val="00540B54"/>
    <w:rsid w:val="00540DC1"/>
    <w:rsid w:val="00541377"/>
    <w:rsid w:val="00541405"/>
    <w:rsid w:val="005415B1"/>
    <w:rsid w:val="00541D5E"/>
    <w:rsid w:val="00541E8D"/>
    <w:rsid w:val="005420FA"/>
    <w:rsid w:val="005424FF"/>
    <w:rsid w:val="00542532"/>
    <w:rsid w:val="00542763"/>
    <w:rsid w:val="005428DF"/>
    <w:rsid w:val="00542AD1"/>
    <w:rsid w:val="00542D37"/>
    <w:rsid w:val="00542D46"/>
    <w:rsid w:val="00542E85"/>
    <w:rsid w:val="00542EF3"/>
    <w:rsid w:val="00543149"/>
    <w:rsid w:val="005433E8"/>
    <w:rsid w:val="00543623"/>
    <w:rsid w:val="005436A8"/>
    <w:rsid w:val="0054378A"/>
    <w:rsid w:val="0054395D"/>
    <w:rsid w:val="0054396C"/>
    <w:rsid w:val="00543B6E"/>
    <w:rsid w:val="00543FD2"/>
    <w:rsid w:val="0054401A"/>
    <w:rsid w:val="00544097"/>
    <w:rsid w:val="00544232"/>
    <w:rsid w:val="00544395"/>
    <w:rsid w:val="005444A6"/>
    <w:rsid w:val="00544684"/>
    <w:rsid w:val="00544791"/>
    <w:rsid w:val="00544A7D"/>
    <w:rsid w:val="00545056"/>
    <w:rsid w:val="005450BB"/>
    <w:rsid w:val="00545740"/>
    <w:rsid w:val="00545761"/>
    <w:rsid w:val="00545DED"/>
    <w:rsid w:val="00545E48"/>
    <w:rsid w:val="00545E7C"/>
    <w:rsid w:val="005461B4"/>
    <w:rsid w:val="0054635E"/>
    <w:rsid w:val="00546462"/>
    <w:rsid w:val="00546551"/>
    <w:rsid w:val="005468E5"/>
    <w:rsid w:val="00546B29"/>
    <w:rsid w:val="00546BBF"/>
    <w:rsid w:val="00546BEC"/>
    <w:rsid w:val="005470C0"/>
    <w:rsid w:val="00547139"/>
    <w:rsid w:val="00547317"/>
    <w:rsid w:val="005475C9"/>
    <w:rsid w:val="00547DD5"/>
    <w:rsid w:val="00547DE6"/>
    <w:rsid w:val="00547E05"/>
    <w:rsid w:val="0055024D"/>
    <w:rsid w:val="005502C4"/>
    <w:rsid w:val="0055059D"/>
    <w:rsid w:val="00550743"/>
    <w:rsid w:val="00550CE7"/>
    <w:rsid w:val="00550CF2"/>
    <w:rsid w:val="00550EE0"/>
    <w:rsid w:val="00550EFA"/>
    <w:rsid w:val="00550F27"/>
    <w:rsid w:val="00550FC8"/>
    <w:rsid w:val="00551443"/>
    <w:rsid w:val="0055149B"/>
    <w:rsid w:val="00551855"/>
    <w:rsid w:val="00551868"/>
    <w:rsid w:val="005519AD"/>
    <w:rsid w:val="005519B0"/>
    <w:rsid w:val="00551A86"/>
    <w:rsid w:val="00551A91"/>
    <w:rsid w:val="00551B0B"/>
    <w:rsid w:val="00551CE8"/>
    <w:rsid w:val="00552183"/>
    <w:rsid w:val="005521B6"/>
    <w:rsid w:val="005521FD"/>
    <w:rsid w:val="005524EE"/>
    <w:rsid w:val="00552522"/>
    <w:rsid w:val="005526A7"/>
    <w:rsid w:val="00552939"/>
    <w:rsid w:val="005529A3"/>
    <w:rsid w:val="00552B03"/>
    <w:rsid w:val="00552C45"/>
    <w:rsid w:val="00553088"/>
    <w:rsid w:val="00553382"/>
    <w:rsid w:val="00553484"/>
    <w:rsid w:val="0055368E"/>
    <w:rsid w:val="005536BA"/>
    <w:rsid w:val="0055396F"/>
    <w:rsid w:val="00553CF6"/>
    <w:rsid w:val="005540A4"/>
    <w:rsid w:val="005543CB"/>
    <w:rsid w:val="00554662"/>
    <w:rsid w:val="005547E7"/>
    <w:rsid w:val="0055495A"/>
    <w:rsid w:val="00554B30"/>
    <w:rsid w:val="00554C0A"/>
    <w:rsid w:val="00554C27"/>
    <w:rsid w:val="00554F1C"/>
    <w:rsid w:val="005554F9"/>
    <w:rsid w:val="005555F7"/>
    <w:rsid w:val="005556A4"/>
    <w:rsid w:val="00555A54"/>
    <w:rsid w:val="00555C00"/>
    <w:rsid w:val="00555DE9"/>
    <w:rsid w:val="00555E31"/>
    <w:rsid w:val="005562AC"/>
    <w:rsid w:val="00556402"/>
    <w:rsid w:val="005565D5"/>
    <w:rsid w:val="00556771"/>
    <w:rsid w:val="00556A58"/>
    <w:rsid w:val="00556D93"/>
    <w:rsid w:val="00556F7B"/>
    <w:rsid w:val="0055720A"/>
    <w:rsid w:val="005573B4"/>
    <w:rsid w:val="0055743E"/>
    <w:rsid w:val="005574E7"/>
    <w:rsid w:val="0055751D"/>
    <w:rsid w:val="0055754B"/>
    <w:rsid w:val="00557AC7"/>
    <w:rsid w:val="00557DC7"/>
    <w:rsid w:val="00557EDE"/>
    <w:rsid w:val="00557F2A"/>
    <w:rsid w:val="005605A7"/>
    <w:rsid w:val="005608A5"/>
    <w:rsid w:val="0056098F"/>
    <w:rsid w:val="00560D66"/>
    <w:rsid w:val="00560DFE"/>
    <w:rsid w:val="00560E36"/>
    <w:rsid w:val="00561007"/>
    <w:rsid w:val="005610B9"/>
    <w:rsid w:val="0056115B"/>
    <w:rsid w:val="00561293"/>
    <w:rsid w:val="005612DB"/>
    <w:rsid w:val="0056138D"/>
    <w:rsid w:val="00561A05"/>
    <w:rsid w:val="00561B04"/>
    <w:rsid w:val="00561B45"/>
    <w:rsid w:val="00561D97"/>
    <w:rsid w:val="00561E70"/>
    <w:rsid w:val="00561EAD"/>
    <w:rsid w:val="00561F9E"/>
    <w:rsid w:val="00562011"/>
    <w:rsid w:val="00562273"/>
    <w:rsid w:val="005624BE"/>
    <w:rsid w:val="005624C7"/>
    <w:rsid w:val="0056264D"/>
    <w:rsid w:val="005626C3"/>
    <w:rsid w:val="005628D5"/>
    <w:rsid w:val="00562AF2"/>
    <w:rsid w:val="00562B6D"/>
    <w:rsid w:val="00562BFE"/>
    <w:rsid w:val="00562E66"/>
    <w:rsid w:val="00563176"/>
    <w:rsid w:val="00563849"/>
    <w:rsid w:val="005638BC"/>
    <w:rsid w:val="00563C0F"/>
    <w:rsid w:val="00563C87"/>
    <w:rsid w:val="00563D0B"/>
    <w:rsid w:val="005642E1"/>
    <w:rsid w:val="00564420"/>
    <w:rsid w:val="00564696"/>
    <w:rsid w:val="00564921"/>
    <w:rsid w:val="00564B50"/>
    <w:rsid w:val="00564BD7"/>
    <w:rsid w:val="00564F2C"/>
    <w:rsid w:val="00565367"/>
    <w:rsid w:val="00565438"/>
    <w:rsid w:val="005658C6"/>
    <w:rsid w:val="00565935"/>
    <w:rsid w:val="00565BBA"/>
    <w:rsid w:val="00565DCD"/>
    <w:rsid w:val="00565F92"/>
    <w:rsid w:val="0056609F"/>
    <w:rsid w:val="005660BD"/>
    <w:rsid w:val="005661D4"/>
    <w:rsid w:val="00566589"/>
    <w:rsid w:val="0056667A"/>
    <w:rsid w:val="005666A1"/>
    <w:rsid w:val="00566728"/>
    <w:rsid w:val="00566949"/>
    <w:rsid w:val="00566A6C"/>
    <w:rsid w:val="00566B25"/>
    <w:rsid w:val="00566C2F"/>
    <w:rsid w:val="00567063"/>
    <w:rsid w:val="0056721F"/>
    <w:rsid w:val="005673C6"/>
    <w:rsid w:val="005673D2"/>
    <w:rsid w:val="00567468"/>
    <w:rsid w:val="005675A0"/>
    <w:rsid w:val="00567A90"/>
    <w:rsid w:val="00567AE3"/>
    <w:rsid w:val="00567CD7"/>
    <w:rsid w:val="00567E28"/>
    <w:rsid w:val="00570095"/>
    <w:rsid w:val="005701CD"/>
    <w:rsid w:val="00570498"/>
    <w:rsid w:val="005704AB"/>
    <w:rsid w:val="005707ED"/>
    <w:rsid w:val="005708CD"/>
    <w:rsid w:val="00570A9F"/>
    <w:rsid w:val="00570ACA"/>
    <w:rsid w:val="00570C04"/>
    <w:rsid w:val="00570D0A"/>
    <w:rsid w:val="00570DED"/>
    <w:rsid w:val="00570F5B"/>
    <w:rsid w:val="0057113A"/>
    <w:rsid w:val="005711B3"/>
    <w:rsid w:val="005711C7"/>
    <w:rsid w:val="00571306"/>
    <w:rsid w:val="00571678"/>
    <w:rsid w:val="00571AD8"/>
    <w:rsid w:val="00571D24"/>
    <w:rsid w:val="00571E3F"/>
    <w:rsid w:val="00571E96"/>
    <w:rsid w:val="0057202C"/>
    <w:rsid w:val="00572051"/>
    <w:rsid w:val="00572089"/>
    <w:rsid w:val="005724A6"/>
    <w:rsid w:val="005725A5"/>
    <w:rsid w:val="005725F7"/>
    <w:rsid w:val="005729CC"/>
    <w:rsid w:val="00572F76"/>
    <w:rsid w:val="0057320D"/>
    <w:rsid w:val="00573277"/>
    <w:rsid w:val="005732DB"/>
    <w:rsid w:val="0057330C"/>
    <w:rsid w:val="005733F2"/>
    <w:rsid w:val="00573571"/>
    <w:rsid w:val="00573B75"/>
    <w:rsid w:val="00573DB5"/>
    <w:rsid w:val="00573F4D"/>
    <w:rsid w:val="005741F9"/>
    <w:rsid w:val="00574339"/>
    <w:rsid w:val="00574E8D"/>
    <w:rsid w:val="00574ECB"/>
    <w:rsid w:val="005751A8"/>
    <w:rsid w:val="00575306"/>
    <w:rsid w:val="00575350"/>
    <w:rsid w:val="0057581B"/>
    <w:rsid w:val="00575878"/>
    <w:rsid w:val="0057635A"/>
    <w:rsid w:val="005764EB"/>
    <w:rsid w:val="005764EC"/>
    <w:rsid w:val="00576837"/>
    <w:rsid w:val="005768D7"/>
    <w:rsid w:val="00576D2A"/>
    <w:rsid w:val="00577148"/>
    <w:rsid w:val="005771D3"/>
    <w:rsid w:val="005777B8"/>
    <w:rsid w:val="0057781E"/>
    <w:rsid w:val="00577A34"/>
    <w:rsid w:val="00577A82"/>
    <w:rsid w:val="00577A9B"/>
    <w:rsid w:val="00577B5B"/>
    <w:rsid w:val="00577E79"/>
    <w:rsid w:val="00577EB6"/>
    <w:rsid w:val="00577FAD"/>
    <w:rsid w:val="005803E1"/>
    <w:rsid w:val="0058043F"/>
    <w:rsid w:val="0058057A"/>
    <w:rsid w:val="005806DB"/>
    <w:rsid w:val="00580942"/>
    <w:rsid w:val="00580945"/>
    <w:rsid w:val="00580C25"/>
    <w:rsid w:val="00580C92"/>
    <w:rsid w:val="005811B2"/>
    <w:rsid w:val="005812EF"/>
    <w:rsid w:val="005816C7"/>
    <w:rsid w:val="0058192C"/>
    <w:rsid w:val="00581998"/>
    <w:rsid w:val="00581A13"/>
    <w:rsid w:val="00581A5F"/>
    <w:rsid w:val="00581C24"/>
    <w:rsid w:val="00581C69"/>
    <w:rsid w:val="00581E69"/>
    <w:rsid w:val="00581F1A"/>
    <w:rsid w:val="00581FB7"/>
    <w:rsid w:val="00581FF0"/>
    <w:rsid w:val="0058244A"/>
    <w:rsid w:val="00582CDA"/>
    <w:rsid w:val="00582CED"/>
    <w:rsid w:val="00582E5E"/>
    <w:rsid w:val="00582F0E"/>
    <w:rsid w:val="0058355A"/>
    <w:rsid w:val="0058380C"/>
    <w:rsid w:val="005838AB"/>
    <w:rsid w:val="00583966"/>
    <w:rsid w:val="00583C66"/>
    <w:rsid w:val="00583D92"/>
    <w:rsid w:val="00583E1D"/>
    <w:rsid w:val="00584173"/>
    <w:rsid w:val="005843ED"/>
    <w:rsid w:val="00584872"/>
    <w:rsid w:val="00584945"/>
    <w:rsid w:val="00584953"/>
    <w:rsid w:val="00584A60"/>
    <w:rsid w:val="00584B05"/>
    <w:rsid w:val="00584BD7"/>
    <w:rsid w:val="00585414"/>
    <w:rsid w:val="00585468"/>
    <w:rsid w:val="0058564F"/>
    <w:rsid w:val="005856FF"/>
    <w:rsid w:val="005858F5"/>
    <w:rsid w:val="00585A2C"/>
    <w:rsid w:val="00585BA3"/>
    <w:rsid w:val="00585C7F"/>
    <w:rsid w:val="0058629E"/>
    <w:rsid w:val="005862B7"/>
    <w:rsid w:val="005862E8"/>
    <w:rsid w:val="00586369"/>
    <w:rsid w:val="0058643D"/>
    <w:rsid w:val="00586449"/>
    <w:rsid w:val="00586451"/>
    <w:rsid w:val="005864C5"/>
    <w:rsid w:val="005865ED"/>
    <w:rsid w:val="0058684C"/>
    <w:rsid w:val="00586AF2"/>
    <w:rsid w:val="00586BC8"/>
    <w:rsid w:val="00586C96"/>
    <w:rsid w:val="00586EF1"/>
    <w:rsid w:val="00586FD5"/>
    <w:rsid w:val="00587E54"/>
    <w:rsid w:val="005904B6"/>
    <w:rsid w:val="005904F4"/>
    <w:rsid w:val="00590507"/>
    <w:rsid w:val="00590513"/>
    <w:rsid w:val="005915E5"/>
    <w:rsid w:val="00591B24"/>
    <w:rsid w:val="00591DFE"/>
    <w:rsid w:val="00591E19"/>
    <w:rsid w:val="00591F28"/>
    <w:rsid w:val="00591FE6"/>
    <w:rsid w:val="005920CD"/>
    <w:rsid w:val="0059234F"/>
    <w:rsid w:val="0059252E"/>
    <w:rsid w:val="005932E1"/>
    <w:rsid w:val="005933B3"/>
    <w:rsid w:val="00593571"/>
    <w:rsid w:val="005936B2"/>
    <w:rsid w:val="0059393A"/>
    <w:rsid w:val="00593AEA"/>
    <w:rsid w:val="00593CE0"/>
    <w:rsid w:val="005944F6"/>
    <w:rsid w:val="005944F8"/>
    <w:rsid w:val="00594A60"/>
    <w:rsid w:val="00594E47"/>
    <w:rsid w:val="00594F76"/>
    <w:rsid w:val="005955BA"/>
    <w:rsid w:val="0059585A"/>
    <w:rsid w:val="0059588B"/>
    <w:rsid w:val="005958FD"/>
    <w:rsid w:val="00595B99"/>
    <w:rsid w:val="00595D94"/>
    <w:rsid w:val="005960FD"/>
    <w:rsid w:val="0059636C"/>
    <w:rsid w:val="0059636E"/>
    <w:rsid w:val="00596C61"/>
    <w:rsid w:val="00596C9D"/>
    <w:rsid w:val="00596CD2"/>
    <w:rsid w:val="00596E15"/>
    <w:rsid w:val="00596E2D"/>
    <w:rsid w:val="00596F9E"/>
    <w:rsid w:val="0059707F"/>
    <w:rsid w:val="0059709C"/>
    <w:rsid w:val="00597315"/>
    <w:rsid w:val="005975AB"/>
    <w:rsid w:val="0059788B"/>
    <w:rsid w:val="00597936"/>
    <w:rsid w:val="00597952"/>
    <w:rsid w:val="005979B8"/>
    <w:rsid w:val="00597B2A"/>
    <w:rsid w:val="00597BB2"/>
    <w:rsid w:val="00597EDE"/>
    <w:rsid w:val="005A0162"/>
    <w:rsid w:val="005A01C2"/>
    <w:rsid w:val="005A0302"/>
    <w:rsid w:val="005A03A9"/>
    <w:rsid w:val="005A0543"/>
    <w:rsid w:val="005A0790"/>
    <w:rsid w:val="005A0C4F"/>
    <w:rsid w:val="005A0E1A"/>
    <w:rsid w:val="005A1112"/>
    <w:rsid w:val="005A1230"/>
    <w:rsid w:val="005A14C3"/>
    <w:rsid w:val="005A14F2"/>
    <w:rsid w:val="005A1829"/>
    <w:rsid w:val="005A1B82"/>
    <w:rsid w:val="005A20C4"/>
    <w:rsid w:val="005A21CC"/>
    <w:rsid w:val="005A2260"/>
    <w:rsid w:val="005A2317"/>
    <w:rsid w:val="005A23AF"/>
    <w:rsid w:val="005A24A0"/>
    <w:rsid w:val="005A25B4"/>
    <w:rsid w:val="005A28A8"/>
    <w:rsid w:val="005A2930"/>
    <w:rsid w:val="005A2B45"/>
    <w:rsid w:val="005A2C2C"/>
    <w:rsid w:val="005A2E2C"/>
    <w:rsid w:val="005A2E6B"/>
    <w:rsid w:val="005A2F82"/>
    <w:rsid w:val="005A2FDD"/>
    <w:rsid w:val="005A3167"/>
    <w:rsid w:val="005A3232"/>
    <w:rsid w:val="005A36B1"/>
    <w:rsid w:val="005A37E5"/>
    <w:rsid w:val="005A3966"/>
    <w:rsid w:val="005A3B49"/>
    <w:rsid w:val="005A3D1F"/>
    <w:rsid w:val="005A3FF1"/>
    <w:rsid w:val="005A4203"/>
    <w:rsid w:val="005A420C"/>
    <w:rsid w:val="005A442A"/>
    <w:rsid w:val="005A44DE"/>
    <w:rsid w:val="005A46A0"/>
    <w:rsid w:val="005A4D83"/>
    <w:rsid w:val="005A4ECD"/>
    <w:rsid w:val="005A5438"/>
    <w:rsid w:val="005A5666"/>
    <w:rsid w:val="005A5743"/>
    <w:rsid w:val="005A57A7"/>
    <w:rsid w:val="005A5941"/>
    <w:rsid w:val="005A5CCB"/>
    <w:rsid w:val="005A5F7B"/>
    <w:rsid w:val="005A6013"/>
    <w:rsid w:val="005A62B0"/>
    <w:rsid w:val="005A63F6"/>
    <w:rsid w:val="005A64BF"/>
    <w:rsid w:val="005A6654"/>
    <w:rsid w:val="005A67D5"/>
    <w:rsid w:val="005A69FD"/>
    <w:rsid w:val="005A6B82"/>
    <w:rsid w:val="005A6C36"/>
    <w:rsid w:val="005A6C88"/>
    <w:rsid w:val="005A6EA0"/>
    <w:rsid w:val="005A721F"/>
    <w:rsid w:val="005A7281"/>
    <w:rsid w:val="005A7283"/>
    <w:rsid w:val="005A75B7"/>
    <w:rsid w:val="005A7C38"/>
    <w:rsid w:val="005A7D07"/>
    <w:rsid w:val="005B00EC"/>
    <w:rsid w:val="005B0115"/>
    <w:rsid w:val="005B0494"/>
    <w:rsid w:val="005B049D"/>
    <w:rsid w:val="005B063D"/>
    <w:rsid w:val="005B072C"/>
    <w:rsid w:val="005B0BA4"/>
    <w:rsid w:val="005B0F46"/>
    <w:rsid w:val="005B0F84"/>
    <w:rsid w:val="005B112B"/>
    <w:rsid w:val="005B124A"/>
    <w:rsid w:val="005B12A0"/>
    <w:rsid w:val="005B134E"/>
    <w:rsid w:val="005B13F7"/>
    <w:rsid w:val="005B1486"/>
    <w:rsid w:val="005B1B92"/>
    <w:rsid w:val="005B1CD8"/>
    <w:rsid w:val="005B1E66"/>
    <w:rsid w:val="005B203C"/>
    <w:rsid w:val="005B20D0"/>
    <w:rsid w:val="005B21A1"/>
    <w:rsid w:val="005B277D"/>
    <w:rsid w:val="005B289F"/>
    <w:rsid w:val="005B29C4"/>
    <w:rsid w:val="005B2B83"/>
    <w:rsid w:val="005B3271"/>
    <w:rsid w:val="005B344B"/>
    <w:rsid w:val="005B35FE"/>
    <w:rsid w:val="005B37F6"/>
    <w:rsid w:val="005B39B1"/>
    <w:rsid w:val="005B414A"/>
    <w:rsid w:val="005B4167"/>
    <w:rsid w:val="005B4242"/>
    <w:rsid w:val="005B4282"/>
    <w:rsid w:val="005B45A4"/>
    <w:rsid w:val="005B469D"/>
    <w:rsid w:val="005B488B"/>
    <w:rsid w:val="005B499D"/>
    <w:rsid w:val="005B4C52"/>
    <w:rsid w:val="005B4E42"/>
    <w:rsid w:val="005B5401"/>
    <w:rsid w:val="005B547F"/>
    <w:rsid w:val="005B5577"/>
    <w:rsid w:val="005B5BED"/>
    <w:rsid w:val="005B5D58"/>
    <w:rsid w:val="005B604E"/>
    <w:rsid w:val="005B61C7"/>
    <w:rsid w:val="005B62B1"/>
    <w:rsid w:val="005B62D0"/>
    <w:rsid w:val="005B6772"/>
    <w:rsid w:val="005B6827"/>
    <w:rsid w:val="005B6C3E"/>
    <w:rsid w:val="005B7009"/>
    <w:rsid w:val="005B7752"/>
    <w:rsid w:val="005B778A"/>
    <w:rsid w:val="005B7875"/>
    <w:rsid w:val="005B7A26"/>
    <w:rsid w:val="005B7C70"/>
    <w:rsid w:val="005B7E62"/>
    <w:rsid w:val="005B7EC8"/>
    <w:rsid w:val="005B7F36"/>
    <w:rsid w:val="005C0124"/>
    <w:rsid w:val="005C018B"/>
    <w:rsid w:val="005C04BF"/>
    <w:rsid w:val="005C050E"/>
    <w:rsid w:val="005C0558"/>
    <w:rsid w:val="005C070E"/>
    <w:rsid w:val="005C0960"/>
    <w:rsid w:val="005C0B36"/>
    <w:rsid w:val="005C0B6D"/>
    <w:rsid w:val="005C0B70"/>
    <w:rsid w:val="005C0F06"/>
    <w:rsid w:val="005C0F3B"/>
    <w:rsid w:val="005C18E6"/>
    <w:rsid w:val="005C1B8B"/>
    <w:rsid w:val="005C1BD0"/>
    <w:rsid w:val="005C1C34"/>
    <w:rsid w:val="005C1D84"/>
    <w:rsid w:val="005C1E5A"/>
    <w:rsid w:val="005C2225"/>
    <w:rsid w:val="005C2520"/>
    <w:rsid w:val="005C271A"/>
    <w:rsid w:val="005C29C1"/>
    <w:rsid w:val="005C2CB9"/>
    <w:rsid w:val="005C2F69"/>
    <w:rsid w:val="005C329A"/>
    <w:rsid w:val="005C352C"/>
    <w:rsid w:val="005C35E1"/>
    <w:rsid w:val="005C38E7"/>
    <w:rsid w:val="005C3B37"/>
    <w:rsid w:val="005C3E02"/>
    <w:rsid w:val="005C3FF5"/>
    <w:rsid w:val="005C40E8"/>
    <w:rsid w:val="005C4149"/>
    <w:rsid w:val="005C42B1"/>
    <w:rsid w:val="005C4687"/>
    <w:rsid w:val="005C49E8"/>
    <w:rsid w:val="005C4CE3"/>
    <w:rsid w:val="005C4E4B"/>
    <w:rsid w:val="005C4F80"/>
    <w:rsid w:val="005C5004"/>
    <w:rsid w:val="005C50BB"/>
    <w:rsid w:val="005C50F1"/>
    <w:rsid w:val="005C578B"/>
    <w:rsid w:val="005C5849"/>
    <w:rsid w:val="005C5990"/>
    <w:rsid w:val="005C5ACE"/>
    <w:rsid w:val="005C5AF3"/>
    <w:rsid w:val="005C6031"/>
    <w:rsid w:val="005C6587"/>
    <w:rsid w:val="005C6648"/>
    <w:rsid w:val="005C67F3"/>
    <w:rsid w:val="005C6856"/>
    <w:rsid w:val="005C6A85"/>
    <w:rsid w:val="005C6FEB"/>
    <w:rsid w:val="005C701F"/>
    <w:rsid w:val="005C7111"/>
    <w:rsid w:val="005C725E"/>
    <w:rsid w:val="005C732F"/>
    <w:rsid w:val="005C794B"/>
    <w:rsid w:val="005C797C"/>
    <w:rsid w:val="005C7B46"/>
    <w:rsid w:val="005C7CE5"/>
    <w:rsid w:val="005C7D91"/>
    <w:rsid w:val="005C7DBA"/>
    <w:rsid w:val="005C7EEE"/>
    <w:rsid w:val="005D0365"/>
    <w:rsid w:val="005D07F6"/>
    <w:rsid w:val="005D09DD"/>
    <w:rsid w:val="005D0A5F"/>
    <w:rsid w:val="005D0AF1"/>
    <w:rsid w:val="005D0C11"/>
    <w:rsid w:val="005D0D0B"/>
    <w:rsid w:val="005D0EFE"/>
    <w:rsid w:val="005D101A"/>
    <w:rsid w:val="005D1586"/>
    <w:rsid w:val="005D1616"/>
    <w:rsid w:val="005D1703"/>
    <w:rsid w:val="005D18E3"/>
    <w:rsid w:val="005D1FC4"/>
    <w:rsid w:val="005D2317"/>
    <w:rsid w:val="005D23A6"/>
    <w:rsid w:val="005D244A"/>
    <w:rsid w:val="005D272F"/>
    <w:rsid w:val="005D290B"/>
    <w:rsid w:val="005D2B6B"/>
    <w:rsid w:val="005D2DAF"/>
    <w:rsid w:val="005D3061"/>
    <w:rsid w:val="005D31C5"/>
    <w:rsid w:val="005D39AF"/>
    <w:rsid w:val="005D3C8E"/>
    <w:rsid w:val="005D3FA2"/>
    <w:rsid w:val="005D427E"/>
    <w:rsid w:val="005D4571"/>
    <w:rsid w:val="005D48B3"/>
    <w:rsid w:val="005D4B02"/>
    <w:rsid w:val="005D4C48"/>
    <w:rsid w:val="005D4DB0"/>
    <w:rsid w:val="005D500A"/>
    <w:rsid w:val="005D5197"/>
    <w:rsid w:val="005D55A3"/>
    <w:rsid w:val="005D5A7A"/>
    <w:rsid w:val="005D5B04"/>
    <w:rsid w:val="005D5D63"/>
    <w:rsid w:val="005D5E2C"/>
    <w:rsid w:val="005D5E4F"/>
    <w:rsid w:val="005D5E8A"/>
    <w:rsid w:val="005D6001"/>
    <w:rsid w:val="005D6092"/>
    <w:rsid w:val="005D6403"/>
    <w:rsid w:val="005D6697"/>
    <w:rsid w:val="005D6730"/>
    <w:rsid w:val="005D67E0"/>
    <w:rsid w:val="005D68BF"/>
    <w:rsid w:val="005D6A09"/>
    <w:rsid w:val="005D6CA4"/>
    <w:rsid w:val="005D6CB6"/>
    <w:rsid w:val="005D715F"/>
    <w:rsid w:val="005D731F"/>
    <w:rsid w:val="005D795C"/>
    <w:rsid w:val="005D7A81"/>
    <w:rsid w:val="005D7B82"/>
    <w:rsid w:val="005D7D59"/>
    <w:rsid w:val="005D7F33"/>
    <w:rsid w:val="005E0206"/>
    <w:rsid w:val="005E0235"/>
    <w:rsid w:val="005E0481"/>
    <w:rsid w:val="005E0485"/>
    <w:rsid w:val="005E050C"/>
    <w:rsid w:val="005E071B"/>
    <w:rsid w:val="005E0E50"/>
    <w:rsid w:val="005E0F0A"/>
    <w:rsid w:val="005E13B0"/>
    <w:rsid w:val="005E13FF"/>
    <w:rsid w:val="005E1451"/>
    <w:rsid w:val="005E15F5"/>
    <w:rsid w:val="005E1654"/>
    <w:rsid w:val="005E193F"/>
    <w:rsid w:val="005E1B0E"/>
    <w:rsid w:val="005E1EA4"/>
    <w:rsid w:val="005E24B7"/>
    <w:rsid w:val="005E24CF"/>
    <w:rsid w:val="005E2879"/>
    <w:rsid w:val="005E28FB"/>
    <w:rsid w:val="005E29E8"/>
    <w:rsid w:val="005E2DD6"/>
    <w:rsid w:val="005E2E6E"/>
    <w:rsid w:val="005E2F57"/>
    <w:rsid w:val="005E3011"/>
    <w:rsid w:val="005E31DC"/>
    <w:rsid w:val="005E3507"/>
    <w:rsid w:val="005E355F"/>
    <w:rsid w:val="005E3768"/>
    <w:rsid w:val="005E3B18"/>
    <w:rsid w:val="005E3C08"/>
    <w:rsid w:val="005E3F3F"/>
    <w:rsid w:val="005E40D3"/>
    <w:rsid w:val="005E40E5"/>
    <w:rsid w:val="005E42A8"/>
    <w:rsid w:val="005E4381"/>
    <w:rsid w:val="005E494C"/>
    <w:rsid w:val="005E4CC3"/>
    <w:rsid w:val="005E4EBA"/>
    <w:rsid w:val="005E4FF8"/>
    <w:rsid w:val="005E5089"/>
    <w:rsid w:val="005E51EA"/>
    <w:rsid w:val="005E52A2"/>
    <w:rsid w:val="005E55CB"/>
    <w:rsid w:val="005E593C"/>
    <w:rsid w:val="005E5B75"/>
    <w:rsid w:val="005E5C81"/>
    <w:rsid w:val="005E5D0B"/>
    <w:rsid w:val="005E5FC8"/>
    <w:rsid w:val="005E5FE1"/>
    <w:rsid w:val="005E6050"/>
    <w:rsid w:val="005E6102"/>
    <w:rsid w:val="005E64F0"/>
    <w:rsid w:val="005E66BE"/>
    <w:rsid w:val="005E69AC"/>
    <w:rsid w:val="005E6E70"/>
    <w:rsid w:val="005E6EF9"/>
    <w:rsid w:val="005E6F4B"/>
    <w:rsid w:val="005E6FDB"/>
    <w:rsid w:val="005E7112"/>
    <w:rsid w:val="005E75D7"/>
    <w:rsid w:val="005E7738"/>
    <w:rsid w:val="005E7763"/>
    <w:rsid w:val="005E78B4"/>
    <w:rsid w:val="005E7F73"/>
    <w:rsid w:val="005F0085"/>
    <w:rsid w:val="005F0091"/>
    <w:rsid w:val="005F020E"/>
    <w:rsid w:val="005F0690"/>
    <w:rsid w:val="005F0872"/>
    <w:rsid w:val="005F0878"/>
    <w:rsid w:val="005F09D9"/>
    <w:rsid w:val="005F0A12"/>
    <w:rsid w:val="005F0C6C"/>
    <w:rsid w:val="005F0D2B"/>
    <w:rsid w:val="005F0EC2"/>
    <w:rsid w:val="005F1236"/>
    <w:rsid w:val="005F13DD"/>
    <w:rsid w:val="005F14B9"/>
    <w:rsid w:val="005F1548"/>
    <w:rsid w:val="005F1830"/>
    <w:rsid w:val="005F19FC"/>
    <w:rsid w:val="005F1BB0"/>
    <w:rsid w:val="005F1EFF"/>
    <w:rsid w:val="005F20B8"/>
    <w:rsid w:val="005F2122"/>
    <w:rsid w:val="005F2B6D"/>
    <w:rsid w:val="005F313D"/>
    <w:rsid w:val="005F3154"/>
    <w:rsid w:val="005F3400"/>
    <w:rsid w:val="005F3630"/>
    <w:rsid w:val="005F37E7"/>
    <w:rsid w:val="005F383E"/>
    <w:rsid w:val="005F3AF4"/>
    <w:rsid w:val="005F3B37"/>
    <w:rsid w:val="005F3BB4"/>
    <w:rsid w:val="005F3D16"/>
    <w:rsid w:val="005F426D"/>
    <w:rsid w:val="005F43D3"/>
    <w:rsid w:val="005F44ED"/>
    <w:rsid w:val="005F4881"/>
    <w:rsid w:val="005F488F"/>
    <w:rsid w:val="005F4A3C"/>
    <w:rsid w:val="005F4A48"/>
    <w:rsid w:val="005F4A59"/>
    <w:rsid w:val="005F4ABD"/>
    <w:rsid w:val="005F4BEF"/>
    <w:rsid w:val="005F4C7E"/>
    <w:rsid w:val="005F4E6A"/>
    <w:rsid w:val="005F4F95"/>
    <w:rsid w:val="005F52B8"/>
    <w:rsid w:val="005F554C"/>
    <w:rsid w:val="005F55ED"/>
    <w:rsid w:val="005F5A4E"/>
    <w:rsid w:val="005F5ADF"/>
    <w:rsid w:val="005F5B74"/>
    <w:rsid w:val="005F5F6B"/>
    <w:rsid w:val="005F6016"/>
    <w:rsid w:val="005F63B3"/>
    <w:rsid w:val="005F690B"/>
    <w:rsid w:val="005F6A06"/>
    <w:rsid w:val="005F6C35"/>
    <w:rsid w:val="005F6C54"/>
    <w:rsid w:val="005F6D17"/>
    <w:rsid w:val="005F6E7A"/>
    <w:rsid w:val="005F73F5"/>
    <w:rsid w:val="005F741E"/>
    <w:rsid w:val="005F756A"/>
    <w:rsid w:val="005F7801"/>
    <w:rsid w:val="005F7F0B"/>
    <w:rsid w:val="00600085"/>
    <w:rsid w:val="00600128"/>
    <w:rsid w:val="006002B4"/>
    <w:rsid w:val="00600454"/>
    <w:rsid w:val="00600494"/>
    <w:rsid w:val="00600548"/>
    <w:rsid w:val="00600A63"/>
    <w:rsid w:val="00600BFB"/>
    <w:rsid w:val="006012FD"/>
    <w:rsid w:val="00601407"/>
    <w:rsid w:val="00601466"/>
    <w:rsid w:val="00601F61"/>
    <w:rsid w:val="00601FD2"/>
    <w:rsid w:val="00602393"/>
    <w:rsid w:val="006024F2"/>
    <w:rsid w:val="0060259D"/>
    <w:rsid w:val="006025A3"/>
    <w:rsid w:val="0060264D"/>
    <w:rsid w:val="006027FB"/>
    <w:rsid w:val="00602812"/>
    <w:rsid w:val="00602B02"/>
    <w:rsid w:val="00602B3E"/>
    <w:rsid w:val="00602CF1"/>
    <w:rsid w:val="00602FB3"/>
    <w:rsid w:val="006030CC"/>
    <w:rsid w:val="00603671"/>
    <w:rsid w:val="00603819"/>
    <w:rsid w:val="00603A6B"/>
    <w:rsid w:val="00603B82"/>
    <w:rsid w:val="00603FD3"/>
    <w:rsid w:val="0060406C"/>
    <w:rsid w:val="0060418F"/>
    <w:rsid w:val="00604266"/>
    <w:rsid w:val="0060439F"/>
    <w:rsid w:val="00604901"/>
    <w:rsid w:val="006049F3"/>
    <w:rsid w:val="00604A27"/>
    <w:rsid w:val="00604C54"/>
    <w:rsid w:val="00604C60"/>
    <w:rsid w:val="00604FF0"/>
    <w:rsid w:val="006050FB"/>
    <w:rsid w:val="006051D1"/>
    <w:rsid w:val="00605225"/>
    <w:rsid w:val="00605377"/>
    <w:rsid w:val="0060551B"/>
    <w:rsid w:val="006057E0"/>
    <w:rsid w:val="00605A11"/>
    <w:rsid w:val="00605DBB"/>
    <w:rsid w:val="00605F2B"/>
    <w:rsid w:val="00606096"/>
    <w:rsid w:val="006060CC"/>
    <w:rsid w:val="006062C9"/>
    <w:rsid w:val="006062CB"/>
    <w:rsid w:val="00606499"/>
    <w:rsid w:val="00606595"/>
    <w:rsid w:val="006065B2"/>
    <w:rsid w:val="006068E7"/>
    <w:rsid w:val="00606ABA"/>
    <w:rsid w:val="00606AF3"/>
    <w:rsid w:val="00606BBB"/>
    <w:rsid w:val="00606BDF"/>
    <w:rsid w:val="00606D68"/>
    <w:rsid w:val="006071E3"/>
    <w:rsid w:val="00607758"/>
    <w:rsid w:val="00607A07"/>
    <w:rsid w:val="00607EDB"/>
    <w:rsid w:val="00607FD8"/>
    <w:rsid w:val="006101B8"/>
    <w:rsid w:val="00610452"/>
    <w:rsid w:val="00610481"/>
    <w:rsid w:val="0061049E"/>
    <w:rsid w:val="00610711"/>
    <w:rsid w:val="00610927"/>
    <w:rsid w:val="00610C46"/>
    <w:rsid w:val="0061138D"/>
    <w:rsid w:val="0061159A"/>
    <w:rsid w:val="0061166B"/>
    <w:rsid w:val="00611849"/>
    <w:rsid w:val="006119C8"/>
    <w:rsid w:val="006119DD"/>
    <w:rsid w:val="00611A66"/>
    <w:rsid w:val="00611FA7"/>
    <w:rsid w:val="0061202E"/>
    <w:rsid w:val="006123FE"/>
    <w:rsid w:val="0061241A"/>
    <w:rsid w:val="0061259E"/>
    <w:rsid w:val="00612654"/>
    <w:rsid w:val="00612922"/>
    <w:rsid w:val="00612A06"/>
    <w:rsid w:val="00612BBA"/>
    <w:rsid w:val="00612EB7"/>
    <w:rsid w:val="0061319A"/>
    <w:rsid w:val="0061339D"/>
    <w:rsid w:val="006133C5"/>
    <w:rsid w:val="006137EF"/>
    <w:rsid w:val="0061397B"/>
    <w:rsid w:val="00613A1D"/>
    <w:rsid w:val="00613BE3"/>
    <w:rsid w:val="00614116"/>
    <w:rsid w:val="0061411C"/>
    <w:rsid w:val="00614649"/>
    <w:rsid w:val="00614BD9"/>
    <w:rsid w:val="00614C7F"/>
    <w:rsid w:val="00614CA5"/>
    <w:rsid w:val="00614CF3"/>
    <w:rsid w:val="00614D71"/>
    <w:rsid w:val="00614F25"/>
    <w:rsid w:val="00615144"/>
    <w:rsid w:val="00615676"/>
    <w:rsid w:val="00615918"/>
    <w:rsid w:val="006159EA"/>
    <w:rsid w:val="00615A51"/>
    <w:rsid w:val="00615A75"/>
    <w:rsid w:val="00615E8F"/>
    <w:rsid w:val="00616124"/>
    <w:rsid w:val="006166A1"/>
    <w:rsid w:val="00616A1C"/>
    <w:rsid w:val="00616C3D"/>
    <w:rsid w:val="00616C6B"/>
    <w:rsid w:val="006170CE"/>
    <w:rsid w:val="0061747F"/>
    <w:rsid w:val="0061779B"/>
    <w:rsid w:val="006178B4"/>
    <w:rsid w:val="00617908"/>
    <w:rsid w:val="00617AEF"/>
    <w:rsid w:val="00617E5D"/>
    <w:rsid w:val="00617F20"/>
    <w:rsid w:val="00617FA8"/>
    <w:rsid w:val="006200F5"/>
    <w:rsid w:val="006205B3"/>
    <w:rsid w:val="006208CA"/>
    <w:rsid w:val="00621491"/>
    <w:rsid w:val="006215AC"/>
    <w:rsid w:val="00621750"/>
    <w:rsid w:val="0062189A"/>
    <w:rsid w:val="00621984"/>
    <w:rsid w:val="00621BE1"/>
    <w:rsid w:val="006220E9"/>
    <w:rsid w:val="0062233B"/>
    <w:rsid w:val="0062245C"/>
    <w:rsid w:val="00622AB2"/>
    <w:rsid w:val="00622BE1"/>
    <w:rsid w:val="0062349B"/>
    <w:rsid w:val="00623542"/>
    <w:rsid w:val="00623628"/>
    <w:rsid w:val="00623AD0"/>
    <w:rsid w:val="00623C73"/>
    <w:rsid w:val="00623EEE"/>
    <w:rsid w:val="00623F49"/>
    <w:rsid w:val="00623F64"/>
    <w:rsid w:val="00624146"/>
    <w:rsid w:val="0062427C"/>
    <w:rsid w:val="006244A5"/>
    <w:rsid w:val="0062459D"/>
    <w:rsid w:val="00624811"/>
    <w:rsid w:val="00624A9A"/>
    <w:rsid w:val="00624CF0"/>
    <w:rsid w:val="00624DDB"/>
    <w:rsid w:val="00624F48"/>
    <w:rsid w:val="006252E6"/>
    <w:rsid w:val="006257DD"/>
    <w:rsid w:val="00625AF7"/>
    <w:rsid w:val="00625B38"/>
    <w:rsid w:val="00625BF2"/>
    <w:rsid w:val="00625CF8"/>
    <w:rsid w:val="00625D5D"/>
    <w:rsid w:val="00625F1C"/>
    <w:rsid w:val="00625F60"/>
    <w:rsid w:val="006261BC"/>
    <w:rsid w:val="00626318"/>
    <w:rsid w:val="0062635A"/>
    <w:rsid w:val="006263B4"/>
    <w:rsid w:val="00626509"/>
    <w:rsid w:val="00626668"/>
    <w:rsid w:val="0062669F"/>
    <w:rsid w:val="00626861"/>
    <w:rsid w:val="00626927"/>
    <w:rsid w:val="00626B90"/>
    <w:rsid w:val="00626D57"/>
    <w:rsid w:val="006270C3"/>
    <w:rsid w:val="00627417"/>
    <w:rsid w:val="0062766A"/>
    <w:rsid w:val="006278D9"/>
    <w:rsid w:val="006279E8"/>
    <w:rsid w:val="00627D1B"/>
    <w:rsid w:val="00630012"/>
    <w:rsid w:val="006305C2"/>
    <w:rsid w:val="0063081A"/>
    <w:rsid w:val="00630D2A"/>
    <w:rsid w:val="00630EE9"/>
    <w:rsid w:val="00630F2F"/>
    <w:rsid w:val="00631162"/>
    <w:rsid w:val="006312A6"/>
    <w:rsid w:val="006313FA"/>
    <w:rsid w:val="00631653"/>
    <w:rsid w:val="006319CD"/>
    <w:rsid w:val="00631A87"/>
    <w:rsid w:val="00631C4E"/>
    <w:rsid w:val="0063230E"/>
    <w:rsid w:val="00632368"/>
    <w:rsid w:val="006327D7"/>
    <w:rsid w:val="00632892"/>
    <w:rsid w:val="006328A7"/>
    <w:rsid w:val="00632B61"/>
    <w:rsid w:val="006331C4"/>
    <w:rsid w:val="006331D9"/>
    <w:rsid w:val="006331F8"/>
    <w:rsid w:val="00633349"/>
    <w:rsid w:val="00633503"/>
    <w:rsid w:val="00633675"/>
    <w:rsid w:val="0063375E"/>
    <w:rsid w:val="006338C5"/>
    <w:rsid w:val="00633C64"/>
    <w:rsid w:val="00633C89"/>
    <w:rsid w:val="00633DAA"/>
    <w:rsid w:val="006340D0"/>
    <w:rsid w:val="006344B5"/>
    <w:rsid w:val="006344F7"/>
    <w:rsid w:val="006347F4"/>
    <w:rsid w:val="006348A0"/>
    <w:rsid w:val="00634C49"/>
    <w:rsid w:val="00634D24"/>
    <w:rsid w:val="00634DF9"/>
    <w:rsid w:val="006355E9"/>
    <w:rsid w:val="00635633"/>
    <w:rsid w:val="00635896"/>
    <w:rsid w:val="00635FD2"/>
    <w:rsid w:val="006362C1"/>
    <w:rsid w:val="00636414"/>
    <w:rsid w:val="00636457"/>
    <w:rsid w:val="0063656E"/>
    <w:rsid w:val="006366E1"/>
    <w:rsid w:val="0063687F"/>
    <w:rsid w:val="00636997"/>
    <w:rsid w:val="006369BD"/>
    <w:rsid w:val="00636CA1"/>
    <w:rsid w:val="00636FC6"/>
    <w:rsid w:val="0063728F"/>
    <w:rsid w:val="0063769A"/>
    <w:rsid w:val="0063792E"/>
    <w:rsid w:val="006379B9"/>
    <w:rsid w:val="00637C4D"/>
    <w:rsid w:val="00637E1A"/>
    <w:rsid w:val="00640028"/>
    <w:rsid w:val="0064017A"/>
    <w:rsid w:val="00640370"/>
    <w:rsid w:val="00640661"/>
    <w:rsid w:val="00640873"/>
    <w:rsid w:val="00640BDD"/>
    <w:rsid w:val="00640C45"/>
    <w:rsid w:val="00640F76"/>
    <w:rsid w:val="00640F9D"/>
    <w:rsid w:val="00640FD8"/>
    <w:rsid w:val="0064111E"/>
    <w:rsid w:val="00641136"/>
    <w:rsid w:val="0064126B"/>
    <w:rsid w:val="006412BA"/>
    <w:rsid w:val="006414F1"/>
    <w:rsid w:val="00641577"/>
    <w:rsid w:val="006418C5"/>
    <w:rsid w:val="00641A5D"/>
    <w:rsid w:val="00641B9B"/>
    <w:rsid w:val="00641C0B"/>
    <w:rsid w:val="00641F4B"/>
    <w:rsid w:val="00642121"/>
    <w:rsid w:val="0064226B"/>
    <w:rsid w:val="0064228B"/>
    <w:rsid w:val="006423DA"/>
    <w:rsid w:val="006423F2"/>
    <w:rsid w:val="00642868"/>
    <w:rsid w:val="00642C6A"/>
    <w:rsid w:val="00642DC6"/>
    <w:rsid w:val="00642EA6"/>
    <w:rsid w:val="00642ED7"/>
    <w:rsid w:val="0064340B"/>
    <w:rsid w:val="0064366C"/>
    <w:rsid w:val="0064416A"/>
    <w:rsid w:val="0064421A"/>
    <w:rsid w:val="0064462E"/>
    <w:rsid w:val="00644A5C"/>
    <w:rsid w:val="00644C0F"/>
    <w:rsid w:val="00644E70"/>
    <w:rsid w:val="00644F22"/>
    <w:rsid w:val="00644F64"/>
    <w:rsid w:val="00644F6F"/>
    <w:rsid w:val="00645098"/>
    <w:rsid w:val="006457D8"/>
    <w:rsid w:val="00645821"/>
    <w:rsid w:val="0064596E"/>
    <w:rsid w:val="006459AB"/>
    <w:rsid w:val="00645B3F"/>
    <w:rsid w:val="00645B8C"/>
    <w:rsid w:val="00645E5B"/>
    <w:rsid w:val="00645E5E"/>
    <w:rsid w:val="00645EFA"/>
    <w:rsid w:val="00646138"/>
    <w:rsid w:val="006462C9"/>
    <w:rsid w:val="00646314"/>
    <w:rsid w:val="006466D4"/>
    <w:rsid w:val="006467CC"/>
    <w:rsid w:val="0064684A"/>
    <w:rsid w:val="00646EC5"/>
    <w:rsid w:val="00646EDE"/>
    <w:rsid w:val="00646EE1"/>
    <w:rsid w:val="006470EB"/>
    <w:rsid w:val="0064711B"/>
    <w:rsid w:val="0064713F"/>
    <w:rsid w:val="00647321"/>
    <w:rsid w:val="00647365"/>
    <w:rsid w:val="006473F6"/>
    <w:rsid w:val="00647ADA"/>
    <w:rsid w:val="00647CDA"/>
    <w:rsid w:val="00647DEC"/>
    <w:rsid w:val="00647E68"/>
    <w:rsid w:val="006500FB"/>
    <w:rsid w:val="006501DA"/>
    <w:rsid w:val="006503F9"/>
    <w:rsid w:val="00650440"/>
    <w:rsid w:val="00650676"/>
    <w:rsid w:val="00650E13"/>
    <w:rsid w:val="00650E99"/>
    <w:rsid w:val="00650E9B"/>
    <w:rsid w:val="00650FC5"/>
    <w:rsid w:val="00651181"/>
    <w:rsid w:val="0065143B"/>
    <w:rsid w:val="006514BA"/>
    <w:rsid w:val="006516CE"/>
    <w:rsid w:val="006519E4"/>
    <w:rsid w:val="00651ADE"/>
    <w:rsid w:val="00651C8A"/>
    <w:rsid w:val="00651D4D"/>
    <w:rsid w:val="00651F16"/>
    <w:rsid w:val="00651F1F"/>
    <w:rsid w:val="00651F27"/>
    <w:rsid w:val="00651F4F"/>
    <w:rsid w:val="00651F6F"/>
    <w:rsid w:val="00652145"/>
    <w:rsid w:val="006521ED"/>
    <w:rsid w:val="00652283"/>
    <w:rsid w:val="0065229A"/>
    <w:rsid w:val="0065253E"/>
    <w:rsid w:val="006528D4"/>
    <w:rsid w:val="00652D51"/>
    <w:rsid w:val="00652F98"/>
    <w:rsid w:val="006532AF"/>
    <w:rsid w:val="00653480"/>
    <w:rsid w:val="006534CE"/>
    <w:rsid w:val="00653B10"/>
    <w:rsid w:val="0065414B"/>
    <w:rsid w:val="00654244"/>
    <w:rsid w:val="00654598"/>
    <w:rsid w:val="006546E3"/>
    <w:rsid w:val="00654B2C"/>
    <w:rsid w:val="00654E3F"/>
    <w:rsid w:val="006550AA"/>
    <w:rsid w:val="00655366"/>
    <w:rsid w:val="00655938"/>
    <w:rsid w:val="00655A74"/>
    <w:rsid w:val="00656A59"/>
    <w:rsid w:val="00656A9D"/>
    <w:rsid w:val="00656B10"/>
    <w:rsid w:val="006573CE"/>
    <w:rsid w:val="006575CC"/>
    <w:rsid w:val="006575D5"/>
    <w:rsid w:val="006575FE"/>
    <w:rsid w:val="00657919"/>
    <w:rsid w:val="00657944"/>
    <w:rsid w:val="00657D77"/>
    <w:rsid w:val="00657E20"/>
    <w:rsid w:val="0066015F"/>
    <w:rsid w:val="00660524"/>
    <w:rsid w:val="00660541"/>
    <w:rsid w:val="006605B6"/>
    <w:rsid w:val="00660C12"/>
    <w:rsid w:val="00660C75"/>
    <w:rsid w:val="00660CA5"/>
    <w:rsid w:val="00661397"/>
    <w:rsid w:val="0066140A"/>
    <w:rsid w:val="00661757"/>
    <w:rsid w:val="0066193D"/>
    <w:rsid w:val="00661ED3"/>
    <w:rsid w:val="0066215D"/>
    <w:rsid w:val="006621D4"/>
    <w:rsid w:val="0066222D"/>
    <w:rsid w:val="00662252"/>
    <w:rsid w:val="006623C9"/>
    <w:rsid w:val="006625F5"/>
    <w:rsid w:val="00662775"/>
    <w:rsid w:val="00662900"/>
    <w:rsid w:val="0066298C"/>
    <w:rsid w:val="00662A64"/>
    <w:rsid w:val="00662E16"/>
    <w:rsid w:val="00662F22"/>
    <w:rsid w:val="00662F80"/>
    <w:rsid w:val="00663418"/>
    <w:rsid w:val="006634D2"/>
    <w:rsid w:val="00663825"/>
    <w:rsid w:val="006639F2"/>
    <w:rsid w:val="00663A53"/>
    <w:rsid w:val="00663A5A"/>
    <w:rsid w:val="00663AE5"/>
    <w:rsid w:val="00663F6E"/>
    <w:rsid w:val="006641B1"/>
    <w:rsid w:val="00664239"/>
    <w:rsid w:val="006643AE"/>
    <w:rsid w:val="00664456"/>
    <w:rsid w:val="00664507"/>
    <w:rsid w:val="00664AF2"/>
    <w:rsid w:val="00664B58"/>
    <w:rsid w:val="00664C13"/>
    <w:rsid w:val="00664C35"/>
    <w:rsid w:val="00664D9B"/>
    <w:rsid w:val="0066525A"/>
    <w:rsid w:val="006658C7"/>
    <w:rsid w:val="00665DD3"/>
    <w:rsid w:val="00665E5C"/>
    <w:rsid w:val="0066624F"/>
    <w:rsid w:val="006663F5"/>
    <w:rsid w:val="00666440"/>
    <w:rsid w:val="00666AB0"/>
    <w:rsid w:val="00666CEB"/>
    <w:rsid w:val="0066716E"/>
    <w:rsid w:val="00667198"/>
    <w:rsid w:val="006671BB"/>
    <w:rsid w:val="006671BC"/>
    <w:rsid w:val="006673D5"/>
    <w:rsid w:val="00667754"/>
    <w:rsid w:val="00667900"/>
    <w:rsid w:val="00667A4F"/>
    <w:rsid w:val="00667CCB"/>
    <w:rsid w:val="00667E31"/>
    <w:rsid w:val="00667EA7"/>
    <w:rsid w:val="00667EAC"/>
    <w:rsid w:val="00667F18"/>
    <w:rsid w:val="00667F73"/>
    <w:rsid w:val="006701D2"/>
    <w:rsid w:val="006703AB"/>
    <w:rsid w:val="006705B8"/>
    <w:rsid w:val="0067074C"/>
    <w:rsid w:val="00670944"/>
    <w:rsid w:val="006709E4"/>
    <w:rsid w:val="00670A6C"/>
    <w:rsid w:val="00670C66"/>
    <w:rsid w:val="00670CF2"/>
    <w:rsid w:val="00670D6B"/>
    <w:rsid w:val="00670F3D"/>
    <w:rsid w:val="006710EF"/>
    <w:rsid w:val="0067121C"/>
    <w:rsid w:val="0067167D"/>
    <w:rsid w:val="006716C6"/>
    <w:rsid w:val="00671AC5"/>
    <w:rsid w:val="00671B2F"/>
    <w:rsid w:val="00671C8D"/>
    <w:rsid w:val="00671DBA"/>
    <w:rsid w:val="006722E0"/>
    <w:rsid w:val="006723B9"/>
    <w:rsid w:val="0067289B"/>
    <w:rsid w:val="00672A26"/>
    <w:rsid w:val="00672A92"/>
    <w:rsid w:val="00672F3B"/>
    <w:rsid w:val="0067382E"/>
    <w:rsid w:val="00673AF4"/>
    <w:rsid w:val="00673B31"/>
    <w:rsid w:val="0067406A"/>
    <w:rsid w:val="00674AB2"/>
    <w:rsid w:val="00674B35"/>
    <w:rsid w:val="00674B57"/>
    <w:rsid w:val="00674C18"/>
    <w:rsid w:val="00674D0D"/>
    <w:rsid w:val="006752A4"/>
    <w:rsid w:val="00675300"/>
    <w:rsid w:val="00675367"/>
    <w:rsid w:val="00675504"/>
    <w:rsid w:val="00675887"/>
    <w:rsid w:val="006758E6"/>
    <w:rsid w:val="00675EE8"/>
    <w:rsid w:val="00675FF2"/>
    <w:rsid w:val="00676191"/>
    <w:rsid w:val="00676199"/>
    <w:rsid w:val="0067631A"/>
    <w:rsid w:val="00676549"/>
    <w:rsid w:val="006767F6"/>
    <w:rsid w:val="0067680B"/>
    <w:rsid w:val="00676852"/>
    <w:rsid w:val="00676A81"/>
    <w:rsid w:val="00676F1C"/>
    <w:rsid w:val="00676FF3"/>
    <w:rsid w:val="006770A7"/>
    <w:rsid w:val="006773DD"/>
    <w:rsid w:val="00677951"/>
    <w:rsid w:val="00677B9E"/>
    <w:rsid w:val="00677C92"/>
    <w:rsid w:val="00677DB3"/>
    <w:rsid w:val="00677E62"/>
    <w:rsid w:val="00677F86"/>
    <w:rsid w:val="00680197"/>
    <w:rsid w:val="0068058A"/>
    <w:rsid w:val="006805D5"/>
    <w:rsid w:val="00680647"/>
    <w:rsid w:val="006806CE"/>
    <w:rsid w:val="006806E2"/>
    <w:rsid w:val="0068071C"/>
    <w:rsid w:val="006809C5"/>
    <w:rsid w:val="00680B18"/>
    <w:rsid w:val="00680F46"/>
    <w:rsid w:val="0068116D"/>
    <w:rsid w:val="006812B7"/>
    <w:rsid w:val="00681392"/>
    <w:rsid w:val="006814F2"/>
    <w:rsid w:val="006815AA"/>
    <w:rsid w:val="006816D5"/>
    <w:rsid w:val="00681CAD"/>
    <w:rsid w:val="00681D3B"/>
    <w:rsid w:val="00682639"/>
    <w:rsid w:val="0068267D"/>
    <w:rsid w:val="006829C2"/>
    <w:rsid w:val="006829DD"/>
    <w:rsid w:val="006829E5"/>
    <w:rsid w:val="00682BA0"/>
    <w:rsid w:val="00682BB3"/>
    <w:rsid w:val="00682C0C"/>
    <w:rsid w:val="00682C78"/>
    <w:rsid w:val="00682D05"/>
    <w:rsid w:val="006830EB"/>
    <w:rsid w:val="00683279"/>
    <w:rsid w:val="0068339B"/>
    <w:rsid w:val="0068340E"/>
    <w:rsid w:val="006834D1"/>
    <w:rsid w:val="00683648"/>
    <w:rsid w:val="0068375C"/>
    <w:rsid w:val="0068396C"/>
    <w:rsid w:val="00683D67"/>
    <w:rsid w:val="0068412D"/>
    <w:rsid w:val="00684491"/>
    <w:rsid w:val="006845F6"/>
    <w:rsid w:val="00684A7B"/>
    <w:rsid w:val="00684AA2"/>
    <w:rsid w:val="00684E42"/>
    <w:rsid w:val="00684E90"/>
    <w:rsid w:val="00684F31"/>
    <w:rsid w:val="00685897"/>
    <w:rsid w:val="00685900"/>
    <w:rsid w:val="00685A42"/>
    <w:rsid w:val="00685A99"/>
    <w:rsid w:val="00685C2F"/>
    <w:rsid w:val="00685CB8"/>
    <w:rsid w:val="00685EE1"/>
    <w:rsid w:val="00686570"/>
    <w:rsid w:val="00686609"/>
    <w:rsid w:val="00686966"/>
    <w:rsid w:val="006869BF"/>
    <w:rsid w:val="00686C59"/>
    <w:rsid w:val="00686F0A"/>
    <w:rsid w:val="00687316"/>
    <w:rsid w:val="0068739D"/>
    <w:rsid w:val="00687427"/>
    <w:rsid w:val="00687473"/>
    <w:rsid w:val="00687671"/>
    <w:rsid w:val="00687907"/>
    <w:rsid w:val="00687D45"/>
    <w:rsid w:val="00687D84"/>
    <w:rsid w:val="00687E42"/>
    <w:rsid w:val="00687E9D"/>
    <w:rsid w:val="00690293"/>
    <w:rsid w:val="0069029B"/>
    <w:rsid w:val="006903FE"/>
    <w:rsid w:val="00690573"/>
    <w:rsid w:val="006906F9"/>
    <w:rsid w:val="006907CD"/>
    <w:rsid w:val="00690A2D"/>
    <w:rsid w:val="00690BC0"/>
    <w:rsid w:val="00690BE8"/>
    <w:rsid w:val="00690F93"/>
    <w:rsid w:val="00690F98"/>
    <w:rsid w:val="00691199"/>
    <w:rsid w:val="00691370"/>
    <w:rsid w:val="0069160C"/>
    <w:rsid w:val="006919DB"/>
    <w:rsid w:val="00691D89"/>
    <w:rsid w:val="00691EB4"/>
    <w:rsid w:val="00691F0F"/>
    <w:rsid w:val="006923FB"/>
    <w:rsid w:val="006925AB"/>
    <w:rsid w:val="006926FA"/>
    <w:rsid w:val="00692795"/>
    <w:rsid w:val="00692DF0"/>
    <w:rsid w:val="00692E11"/>
    <w:rsid w:val="00692FD7"/>
    <w:rsid w:val="0069306E"/>
    <w:rsid w:val="006932B2"/>
    <w:rsid w:val="00693768"/>
    <w:rsid w:val="00693790"/>
    <w:rsid w:val="006938D9"/>
    <w:rsid w:val="00693B11"/>
    <w:rsid w:val="00693B23"/>
    <w:rsid w:val="00693E86"/>
    <w:rsid w:val="00693F88"/>
    <w:rsid w:val="00694071"/>
    <w:rsid w:val="006941BD"/>
    <w:rsid w:val="00694212"/>
    <w:rsid w:val="0069462A"/>
    <w:rsid w:val="0069462E"/>
    <w:rsid w:val="006946CB"/>
    <w:rsid w:val="0069484B"/>
    <w:rsid w:val="00694A52"/>
    <w:rsid w:val="00695150"/>
    <w:rsid w:val="0069521A"/>
    <w:rsid w:val="006952E2"/>
    <w:rsid w:val="00695436"/>
    <w:rsid w:val="006955B7"/>
    <w:rsid w:val="00695662"/>
    <w:rsid w:val="00695CBA"/>
    <w:rsid w:val="00696221"/>
    <w:rsid w:val="006962EC"/>
    <w:rsid w:val="00696448"/>
    <w:rsid w:val="00696655"/>
    <w:rsid w:val="00696DBF"/>
    <w:rsid w:val="00696FA6"/>
    <w:rsid w:val="00697254"/>
    <w:rsid w:val="00697A50"/>
    <w:rsid w:val="00697AD8"/>
    <w:rsid w:val="00697CB4"/>
    <w:rsid w:val="00697D7C"/>
    <w:rsid w:val="006A021F"/>
    <w:rsid w:val="006A0420"/>
    <w:rsid w:val="006A0663"/>
    <w:rsid w:val="006A071A"/>
    <w:rsid w:val="006A077A"/>
    <w:rsid w:val="006A0804"/>
    <w:rsid w:val="006A0BF8"/>
    <w:rsid w:val="006A0C14"/>
    <w:rsid w:val="006A0C36"/>
    <w:rsid w:val="006A0DAA"/>
    <w:rsid w:val="006A0F66"/>
    <w:rsid w:val="006A1014"/>
    <w:rsid w:val="006A1468"/>
    <w:rsid w:val="006A1523"/>
    <w:rsid w:val="006A1582"/>
    <w:rsid w:val="006A175F"/>
    <w:rsid w:val="006A1795"/>
    <w:rsid w:val="006A1F5D"/>
    <w:rsid w:val="006A2091"/>
    <w:rsid w:val="006A21C4"/>
    <w:rsid w:val="006A2482"/>
    <w:rsid w:val="006A2781"/>
    <w:rsid w:val="006A2800"/>
    <w:rsid w:val="006A29D2"/>
    <w:rsid w:val="006A2B54"/>
    <w:rsid w:val="006A2D28"/>
    <w:rsid w:val="006A2D5E"/>
    <w:rsid w:val="006A309F"/>
    <w:rsid w:val="006A3302"/>
    <w:rsid w:val="006A3384"/>
    <w:rsid w:val="006A3421"/>
    <w:rsid w:val="006A357E"/>
    <w:rsid w:val="006A38CA"/>
    <w:rsid w:val="006A3AF6"/>
    <w:rsid w:val="006A3B33"/>
    <w:rsid w:val="006A3CD3"/>
    <w:rsid w:val="006A3D50"/>
    <w:rsid w:val="006A3DBC"/>
    <w:rsid w:val="006A400B"/>
    <w:rsid w:val="006A42E0"/>
    <w:rsid w:val="006A47A8"/>
    <w:rsid w:val="006A492C"/>
    <w:rsid w:val="006A4A23"/>
    <w:rsid w:val="006A4B37"/>
    <w:rsid w:val="006A4B7F"/>
    <w:rsid w:val="006A4E44"/>
    <w:rsid w:val="006A5154"/>
    <w:rsid w:val="006A51EC"/>
    <w:rsid w:val="006A532E"/>
    <w:rsid w:val="006A5342"/>
    <w:rsid w:val="006A58F1"/>
    <w:rsid w:val="006A5BCE"/>
    <w:rsid w:val="006A5CAD"/>
    <w:rsid w:val="006A5CF6"/>
    <w:rsid w:val="006A5D7B"/>
    <w:rsid w:val="006A5DDF"/>
    <w:rsid w:val="006A5FCD"/>
    <w:rsid w:val="006A6025"/>
    <w:rsid w:val="006A624D"/>
    <w:rsid w:val="006A6465"/>
    <w:rsid w:val="006A694E"/>
    <w:rsid w:val="006A6AD8"/>
    <w:rsid w:val="006A6F3E"/>
    <w:rsid w:val="006A6FC8"/>
    <w:rsid w:val="006A6FE7"/>
    <w:rsid w:val="006A71B1"/>
    <w:rsid w:val="006A7216"/>
    <w:rsid w:val="006A7459"/>
    <w:rsid w:val="006A74AA"/>
    <w:rsid w:val="006A77DA"/>
    <w:rsid w:val="006A7911"/>
    <w:rsid w:val="006A7A74"/>
    <w:rsid w:val="006A7B2F"/>
    <w:rsid w:val="006A7BD2"/>
    <w:rsid w:val="006A7CE2"/>
    <w:rsid w:val="006A7DE9"/>
    <w:rsid w:val="006A7E11"/>
    <w:rsid w:val="006A7E70"/>
    <w:rsid w:val="006A7F23"/>
    <w:rsid w:val="006B0005"/>
    <w:rsid w:val="006B073A"/>
    <w:rsid w:val="006B0AA2"/>
    <w:rsid w:val="006B0CCA"/>
    <w:rsid w:val="006B0D19"/>
    <w:rsid w:val="006B0E4B"/>
    <w:rsid w:val="006B0F3F"/>
    <w:rsid w:val="006B1B28"/>
    <w:rsid w:val="006B1C66"/>
    <w:rsid w:val="006B1D66"/>
    <w:rsid w:val="006B1DC7"/>
    <w:rsid w:val="006B1E20"/>
    <w:rsid w:val="006B1F29"/>
    <w:rsid w:val="006B219A"/>
    <w:rsid w:val="006B25FF"/>
    <w:rsid w:val="006B2754"/>
    <w:rsid w:val="006B2842"/>
    <w:rsid w:val="006B298C"/>
    <w:rsid w:val="006B2A77"/>
    <w:rsid w:val="006B2C8E"/>
    <w:rsid w:val="006B32EA"/>
    <w:rsid w:val="006B348D"/>
    <w:rsid w:val="006B350A"/>
    <w:rsid w:val="006B3575"/>
    <w:rsid w:val="006B3621"/>
    <w:rsid w:val="006B3654"/>
    <w:rsid w:val="006B3BFD"/>
    <w:rsid w:val="006B3C9E"/>
    <w:rsid w:val="006B4168"/>
    <w:rsid w:val="006B41C5"/>
    <w:rsid w:val="006B43EA"/>
    <w:rsid w:val="006B452B"/>
    <w:rsid w:val="006B4C53"/>
    <w:rsid w:val="006B4E83"/>
    <w:rsid w:val="006B4F66"/>
    <w:rsid w:val="006B525A"/>
    <w:rsid w:val="006B5745"/>
    <w:rsid w:val="006B591A"/>
    <w:rsid w:val="006B5AE6"/>
    <w:rsid w:val="006B5F38"/>
    <w:rsid w:val="006B61A9"/>
    <w:rsid w:val="006B6216"/>
    <w:rsid w:val="006B62B5"/>
    <w:rsid w:val="006B66D6"/>
    <w:rsid w:val="006B6723"/>
    <w:rsid w:val="006B6A09"/>
    <w:rsid w:val="006B6AD5"/>
    <w:rsid w:val="006B6B55"/>
    <w:rsid w:val="006B6C41"/>
    <w:rsid w:val="006B6D66"/>
    <w:rsid w:val="006B6E02"/>
    <w:rsid w:val="006B6E9B"/>
    <w:rsid w:val="006B6F9A"/>
    <w:rsid w:val="006B7082"/>
    <w:rsid w:val="006B70E7"/>
    <w:rsid w:val="006B7235"/>
    <w:rsid w:val="006B73EC"/>
    <w:rsid w:val="006B75E0"/>
    <w:rsid w:val="006B799A"/>
    <w:rsid w:val="006C0028"/>
    <w:rsid w:val="006C011A"/>
    <w:rsid w:val="006C028A"/>
    <w:rsid w:val="006C05BC"/>
    <w:rsid w:val="006C07AD"/>
    <w:rsid w:val="006C0830"/>
    <w:rsid w:val="006C096A"/>
    <w:rsid w:val="006C09B6"/>
    <w:rsid w:val="006C0C24"/>
    <w:rsid w:val="006C0D41"/>
    <w:rsid w:val="006C0D6A"/>
    <w:rsid w:val="006C0E60"/>
    <w:rsid w:val="006C13C6"/>
    <w:rsid w:val="006C1465"/>
    <w:rsid w:val="006C17B7"/>
    <w:rsid w:val="006C1935"/>
    <w:rsid w:val="006C1AC7"/>
    <w:rsid w:val="006C1B8E"/>
    <w:rsid w:val="006C1C41"/>
    <w:rsid w:val="006C1D48"/>
    <w:rsid w:val="006C2163"/>
    <w:rsid w:val="006C2240"/>
    <w:rsid w:val="006C26A6"/>
    <w:rsid w:val="006C2809"/>
    <w:rsid w:val="006C287E"/>
    <w:rsid w:val="006C2AA4"/>
    <w:rsid w:val="006C2B1C"/>
    <w:rsid w:val="006C2B52"/>
    <w:rsid w:val="006C2EF0"/>
    <w:rsid w:val="006C2F44"/>
    <w:rsid w:val="006C2F83"/>
    <w:rsid w:val="006C392B"/>
    <w:rsid w:val="006C3C0E"/>
    <w:rsid w:val="006C3DF2"/>
    <w:rsid w:val="006C3F29"/>
    <w:rsid w:val="006C3FD9"/>
    <w:rsid w:val="006C44FF"/>
    <w:rsid w:val="006C4840"/>
    <w:rsid w:val="006C4E12"/>
    <w:rsid w:val="006C4E29"/>
    <w:rsid w:val="006C512A"/>
    <w:rsid w:val="006C529B"/>
    <w:rsid w:val="006C52F7"/>
    <w:rsid w:val="006C5361"/>
    <w:rsid w:val="006C56A0"/>
    <w:rsid w:val="006C58E3"/>
    <w:rsid w:val="006C5A86"/>
    <w:rsid w:val="006C5BFB"/>
    <w:rsid w:val="006C5CC8"/>
    <w:rsid w:val="006C604F"/>
    <w:rsid w:val="006C60BE"/>
    <w:rsid w:val="006C637E"/>
    <w:rsid w:val="006C6683"/>
    <w:rsid w:val="006C68A3"/>
    <w:rsid w:val="006C6C56"/>
    <w:rsid w:val="006C6E2F"/>
    <w:rsid w:val="006C6EEF"/>
    <w:rsid w:val="006C70B0"/>
    <w:rsid w:val="006C7208"/>
    <w:rsid w:val="006C76AA"/>
    <w:rsid w:val="006C7E38"/>
    <w:rsid w:val="006C7EBF"/>
    <w:rsid w:val="006D0588"/>
    <w:rsid w:val="006D073E"/>
    <w:rsid w:val="006D08F8"/>
    <w:rsid w:val="006D0A15"/>
    <w:rsid w:val="006D0AAF"/>
    <w:rsid w:val="006D0B9E"/>
    <w:rsid w:val="006D0C54"/>
    <w:rsid w:val="006D0D27"/>
    <w:rsid w:val="006D0D67"/>
    <w:rsid w:val="006D1095"/>
    <w:rsid w:val="006D13E3"/>
    <w:rsid w:val="006D146A"/>
    <w:rsid w:val="006D1634"/>
    <w:rsid w:val="006D1747"/>
    <w:rsid w:val="006D19F4"/>
    <w:rsid w:val="006D1BD9"/>
    <w:rsid w:val="006D1E39"/>
    <w:rsid w:val="006D1E46"/>
    <w:rsid w:val="006D20B1"/>
    <w:rsid w:val="006D2348"/>
    <w:rsid w:val="006D262B"/>
    <w:rsid w:val="006D26E7"/>
    <w:rsid w:val="006D26FC"/>
    <w:rsid w:val="006D299E"/>
    <w:rsid w:val="006D303C"/>
    <w:rsid w:val="006D3098"/>
    <w:rsid w:val="006D3228"/>
    <w:rsid w:val="006D36C9"/>
    <w:rsid w:val="006D37E7"/>
    <w:rsid w:val="006D396A"/>
    <w:rsid w:val="006D3C59"/>
    <w:rsid w:val="006D3CE0"/>
    <w:rsid w:val="006D3E32"/>
    <w:rsid w:val="006D4271"/>
    <w:rsid w:val="006D42F7"/>
    <w:rsid w:val="006D4846"/>
    <w:rsid w:val="006D4BAD"/>
    <w:rsid w:val="006D4CEB"/>
    <w:rsid w:val="006D4D44"/>
    <w:rsid w:val="006D4D68"/>
    <w:rsid w:val="006D4EC8"/>
    <w:rsid w:val="006D4F97"/>
    <w:rsid w:val="006D502E"/>
    <w:rsid w:val="006D5105"/>
    <w:rsid w:val="006D517B"/>
    <w:rsid w:val="006D5882"/>
    <w:rsid w:val="006D5C48"/>
    <w:rsid w:val="006D60CA"/>
    <w:rsid w:val="006D637C"/>
    <w:rsid w:val="006D63F9"/>
    <w:rsid w:val="006D6548"/>
    <w:rsid w:val="006D6821"/>
    <w:rsid w:val="006D6C50"/>
    <w:rsid w:val="006D6F44"/>
    <w:rsid w:val="006D6F71"/>
    <w:rsid w:val="006D741B"/>
    <w:rsid w:val="006D7615"/>
    <w:rsid w:val="006D7662"/>
    <w:rsid w:val="006D78CF"/>
    <w:rsid w:val="006D7952"/>
    <w:rsid w:val="006D7A6B"/>
    <w:rsid w:val="006D7CA8"/>
    <w:rsid w:val="006E01E0"/>
    <w:rsid w:val="006E0297"/>
    <w:rsid w:val="006E0785"/>
    <w:rsid w:val="006E0792"/>
    <w:rsid w:val="006E08E4"/>
    <w:rsid w:val="006E0A1B"/>
    <w:rsid w:val="006E0B87"/>
    <w:rsid w:val="006E0CAB"/>
    <w:rsid w:val="006E0EEF"/>
    <w:rsid w:val="006E0EFD"/>
    <w:rsid w:val="006E1074"/>
    <w:rsid w:val="006E1230"/>
    <w:rsid w:val="006E1338"/>
    <w:rsid w:val="006E13BB"/>
    <w:rsid w:val="006E1604"/>
    <w:rsid w:val="006E18B1"/>
    <w:rsid w:val="006E18F7"/>
    <w:rsid w:val="006E1AD8"/>
    <w:rsid w:val="006E1DBF"/>
    <w:rsid w:val="006E25A0"/>
    <w:rsid w:val="006E25BD"/>
    <w:rsid w:val="006E2686"/>
    <w:rsid w:val="006E283C"/>
    <w:rsid w:val="006E28B0"/>
    <w:rsid w:val="006E295B"/>
    <w:rsid w:val="006E2BE4"/>
    <w:rsid w:val="006E2C61"/>
    <w:rsid w:val="006E2E15"/>
    <w:rsid w:val="006E2FA0"/>
    <w:rsid w:val="006E3464"/>
    <w:rsid w:val="006E395C"/>
    <w:rsid w:val="006E3996"/>
    <w:rsid w:val="006E4227"/>
    <w:rsid w:val="006E4254"/>
    <w:rsid w:val="006E45D8"/>
    <w:rsid w:val="006E4B57"/>
    <w:rsid w:val="006E4F49"/>
    <w:rsid w:val="006E513D"/>
    <w:rsid w:val="006E535D"/>
    <w:rsid w:val="006E53B6"/>
    <w:rsid w:val="006E5423"/>
    <w:rsid w:val="006E5937"/>
    <w:rsid w:val="006E5A95"/>
    <w:rsid w:val="006E5F54"/>
    <w:rsid w:val="006E60F0"/>
    <w:rsid w:val="006E6883"/>
    <w:rsid w:val="006E690D"/>
    <w:rsid w:val="006E6B33"/>
    <w:rsid w:val="006E6EA3"/>
    <w:rsid w:val="006E7253"/>
    <w:rsid w:val="006E73A5"/>
    <w:rsid w:val="006E74D7"/>
    <w:rsid w:val="006E7729"/>
    <w:rsid w:val="006E7BCC"/>
    <w:rsid w:val="006E7E14"/>
    <w:rsid w:val="006F00C7"/>
    <w:rsid w:val="006F019D"/>
    <w:rsid w:val="006F01D7"/>
    <w:rsid w:val="006F01F7"/>
    <w:rsid w:val="006F025E"/>
    <w:rsid w:val="006F03E2"/>
    <w:rsid w:val="006F0488"/>
    <w:rsid w:val="006F0732"/>
    <w:rsid w:val="006F084C"/>
    <w:rsid w:val="006F0B07"/>
    <w:rsid w:val="006F0E16"/>
    <w:rsid w:val="006F0E1A"/>
    <w:rsid w:val="006F0F0C"/>
    <w:rsid w:val="006F0F71"/>
    <w:rsid w:val="006F112B"/>
    <w:rsid w:val="006F11CF"/>
    <w:rsid w:val="006F13F9"/>
    <w:rsid w:val="006F1545"/>
    <w:rsid w:val="006F17B3"/>
    <w:rsid w:val="006F19F0"/>
    <w:rsid w:val="006F1A2A"/>
    <w:rsid w:val="006F1C00"/>
    <w:rsid w:val="006F1F36"/>
    <w:rsid w:val="006F214F"/>
    <w:rsid w:val="006F2156"/>
    <w:rsid w:val="006F2181"/>
    <w:rsid w:val="006F21DB"/>
    <w:rsid w:val="006F245C"/>
    <w:rsid w:val="006F2539"/>
    <w:rsid w:val="006F2560"/>
    <w:rsid w:val="006F2768"/>
    <w:rsid w:val="006F29FA"/>
    <w:rsid w:val="006F2A72"/>
    <w:rsid w:val="006F2AF9"/>
    <w:rsid w:val="006F3057"/>
    <w:rsid w:val="006F323C"/>
    <w:rsid w:val="006F3557"/>
    <w:rsid w:val="006F357D"/>
    <w:rsid w:val="006F35E5"/>
    <w:rsid w:val="006F362B"/>
    <w:rsid w:val="006F36E7"/>
    <w:rsid w:val="006F3886"/>
    <w:rsid w:val="006F3F05"/>
    <w:rsid w:val="006F41A0"/>
    <w:rsid w:val="006F41D7"/>
    <w:rsid w:val="006F440B"/>
    <w:rsid w:val="006F4582"/>
    <w:rsid w:val="006F45D6"/>
    <w:rsid w:val="006F4656"/>
    <w:rsid w:val="006F46E3"/>
    <w:rsid w:val="006F46FD"/>
    <w:rsid w:val="006F47A0"/>
    <w:rsid w:val="006F4D24"/>
    <w:rsid w:val="006F4ED9"/>
    <w:rsid w:val="006F4FB8"/>
    <w:rsid w:val="006F4FC3"/>
    <w:rsid w:val="006F4FD7"/>
    <w:rsid w:val="006F50A2"/>
    <w:rsid w:val="006F50FD"/>
    <w:rsid w:val="006F5122"/>
    <w:rsid w:val="006F53C7"/>
    <w:rsid w:val="006F5502"/>
    <w:rsid w:val="006F56B8"/>
    <w:rsid w:val="006F5717"/>
    <w:rsid w:val="006F58C7"/>
    <w:rsid w:val="006F59FA"/>
    <w:rsid w:val="006F5A71"/>
    <w:rsid w:val="006F5B10"/>
    <w:rsid w:val="006F5E1F"/>
    <w:rsid w:val="006F5E2D"/>
    <w:rsid w:val="006F63A9"/>
    <w:rsid w:val="006F63E0"/>
    <w:rsid w:val="006F6732"/>
    <w:rsid w:val="006F6756"/>
    <w:rsid w:val="006F6A21"/>
    <w:rsid w:val="006F6B25"/>
    <w:rsid w:val="006F6D98"/>
    <w:rsid w:val="006F6EA6"/>
    <w:rsid w:val="006F721A"/>
    <w:rsid w:val="006F7779"/>
    <w:rsid w:val="006F782E"/>
    <w:rsid w:val="006F78CF"/>
    <w:rsid w:val="006F7C1A"/>
    <w:rsid w:val="006F7D59"/>
    <w:rsid w:val="00700243"/>
    <w:rsid w:val="007003E6"/>
    <w:rsid w:val="00700420"/>
    <w:rsid w:val="00700739"/>
    <w:rsid w:val="007008AE"/>
    <w:rsid w:val="00700A09"/>
    <w:rsid w:val="00700B67"/>
    <w:rsid w:val="00700BE1"/>
    <w:rsid w:val="00700F34"/>
    <w:rsid w:val="0070106B"/>
    <w:rsid w:val="00701234"/>
    <w:rsid w:val="00701337"/>
    <w:rsid w:val="007013D9"/>
    <w:rsid w:val="007014CB"/>
    <w:rsid w:val="00701A3F"/>
    <w:rsid w:val="00701AE0"/>
    <w:rsid w:val="00701CE9"/>
    <w:rsid w:val="00701DEA"/>
    <w:rsid w:val="007021D0"/>
    <w:rsid w:val="00702364"/>
    <w:rsid w:val="00702402"/>
    <w:rsid w:val="0070245B"/>
    <w:rsid w:val="00702707"/>
    <w:rsid w:val="00702916"/>
    <w:rsid w:val="00702A32"/>
    <w:rsid w:val="00702BAD"/>
    <w:rsid w:val="00702F6B"/>
    <w:rsid w:val="0070316C"/>
    <w:rsid w:val="00703200"/>
    <w:rsid w:val="0070333C"/>
    <w:rsid w:val="00703366"/>
    <w:rsid w:val="00703A56"/>
    <w:rsid w:val="00703EC8"/>
    <w:rsid w:val="007040F7"/>
    <w:rsid w:val="007042E9"/>
    <w:rsid w:val="00704317"/>
    <w:rsid w:val="007043A5"/>
    <w:rsid w:val="0070453E"/>
    <w:rsid w:val="00704719"/>
    <w:rsid w:val="00704B45"/>
    <w:rsid w:val="00704B94"/>
    <w:rsid w:val="00704F57"/>
    <w:rsid w:val="00705155"/>
    <w:rsid w:val="00705269"/>
    <w:rsid w:val="007055F5"/>
    <w:rsid w:val="007059CA"/>
    <w:rsid w:val="00705A32"/>
    <w:rsid w:val="00705D6A"/>
    <w:rsid w:val="00706136"/>
    <w:rsid w:val="00706195"/>
    <w:rsid w:val="00706961"/>
    <w:rsid w:val="007069B9"/>
    <w:rsid w:val="007069D5"/>
    <w:rsid w:val="00706CCD"/>
    <w:rsid w:val="00706E1E"/>
    <w:rsid w:val="00706F2F"/>
    <w:rsid w:val="00707165"/>
    <w:rsid w:val="0070730D"/>
    <w:rsid w:val="00707365"/>
    <w:rsid w:val="007077B7"/>
    <w:rsid w:val="007077D1"/>
    <w:rsid w:val="00707951"/>
    <w:rsid w:val="007079C9"/>
    <w:rsid w:val="00707B2E"/>
    <w:rsid w:val="00707CC1"/>
    <w:rsid w:val="00707DBC"/>
    <w:rsid w:val="00707F00"/>
    <w:rsid w:val="0071013B"/>
    <w:rsid w:val="00710356"/>
    <w:rsid w:val="00710387"/>
    <w:rsid w:val="007104DA"/>
    <w:rsid w:val="007109D4"/>
    <w:rsid w:val="00710CD2"/>
    <w:rsid w:val="00711552"/>
    <w:rsid w:val="007117BB"/>
    <w:rsid w:val="00711A68"/>
    <w:rsid w:val="00711B67"/>
    <w:rsid w:val="00711BC1"/>
    <w:rsid w:val="00711E05"/>
    <w:rsid w:val="00712044"/>
    <w:rsid w:val="00712608"/>
    <w:rsid w:val="00712792"/>
    <w:rsid w:val="00712A90"/>
    <w:rsid w:val="00713344"/>
    <w:rsid w:val="0071341F"/>
    <w:rsid w:val="00713523"/>
    <w:rsid w:val="0071371D"/>
    <w:rsid w:val="00713AAA"/>
    <w:rsid w:val="00713C4A"/>
    <w:rsid w:val="00713CF0"/>
    <w:rsid w:val="00713DB6"/>
    <w:rsid w:val="00713F31"/>
    <w:rsid w:val="00713FC4"/>
    <w:rsid w:val="0071402B"/>
    <w:rsid w:val="007140C1"/>
    <w:rsid w:val="007141D5"/>
    <w:rsid w:val="0071462B"/>
    <w:rsid w:val="0071474B"/>
    <w:rsid w:val="00714961"/>
    <w:rsid w:val="00714A17"/>
    <w:rsid w:val="00714E49"/>
    <w:rsid w:val="00714E79"/>
    <w:rsid w:val="007153D7"/>
    <w:rsid w:val="00715599"/>
    <w:rsid w:val="007155AE"/>
    <w:rsid w:val="007155EA"/>
    <w:rsid w:val="007155FE"/>
    <w:rsid w:val="00715783"/>
    <w:rsid w:val="0071598A"/>
    <w:rsid w:val="00715A54"/>
    <w:rsid w:val="007163AE"/>
    <w:rsid w:val="00716549"/>
    <w:rsid w:val="007165C1"/>
    <w:rsid w:val="00716963"/>
    <w:rsid w:val="00716A25"/>
    <w:rsid w:val="00716A56"/>
    <w:rsid w:val="00716AD3"/>
    <w:rsid w:val="00716B65"/>
    <w:rsid w:val="00716BF4"/>
    <w:rsid w:val="00716C8E"/>
    <w:rsid w:val="00716FB8"/>
    <w:rsid w:val="007170C8"/>
    <w:rsid w:val="00717440"/>
    <w:rsid w:val="00717637"/>
    <w:rsid w:val="00717A42"/>
    <w:rsid w:val="00717C31"/>
    <w:rsid w:val="00717DAA"/>
    <w:rsid w:val="00717F5E"/>
    <w:rsid w:val="0072021F"/>
    <w:rsid w:val="00720375"/>
    <w:rsid w:val="007203B8"/>
    <w:rsid w:val="007206AC"/>
    <w:rsid w:val="007206D8"/>
    <w:rsid w:val="0072077F"/>
    <w:rsid w:val="0072096E"/>
    <w:rsid w:val="007209B1"/>
    <w:rsid w:val="0072102D"/>
    <w:rsid w:val="00721091"/>
    <w:rsid w:val="00721487"/>
    <w:rsid w:val="007219E8"/>
    <w:rsid w:val="00721BB9"/>
    <w:rsid w:val="00721E16"/>
    <w:rsid w:val="00721E3F"/>
    <w:rsid w:val="00721F1C"/>
    <w:rsid w:val="00721FF1"/>
    <w:rsid w:val="0072203B"/>
    <w:rsid w:val="00722486"/>
    <w:rsid w:val="00722580"/>
    <w:rsid w:val="00722785"/>
    <w:rsid w:val="00722AE3"/>
    <w:rsid w:val="00722B1E"/>
    <w:rsid w:val="00722B74"/>
    <w:rsid w:val="00722CD9"/>
    <w:rsid w:val="00722F05"/>
    <w:rsid w:val="00723085"/>
    <w:rsid w:val="00723175"/>
    <w:rsid w:val="00723195"/>
    <w:rsid w:val="007231C2"/>
    <w:rsid w:val="00723233"/>
    <w:rsid w:val="007232F0"/>
    <w:rsid w:val="007233A3"/>
    <w:rsid w:val="007236A4"/>
    <w:rsid w:val="007237EC"/>
    <w:rsid w:val="00723A06"/>
    <w:rsid w:val="00723B17"/>
    <w:rsid w:val="00723D1A"/>
    <w:rsid w:val="00723E32"/>
    <w:rsid w:val="007243A6"/>
    <w:rsid w:val="0072479B"/>
    <w:rsid w:val="00724939"/>
    <w:rsid w:val="00724B2C"/>
    <w:rsid w:val="00724DED"/>
    <w:rsid w:val="007250C9"/>
    <w:rsid w:val="0072540D"/>
    <w:rsid w:val="00725461"/>
    <w:rsid w:val="00725808"/>
    <w:rsid w:val="0072590D"/>
    <w:rsid w:val="00725A60"/>
    <w:rsid w:val="00725D7E"/>
    <w:rsid w:val="00725DA6"/>
    <w:rsid w:val="00726069"/>
    <w:rsid w:val="007260AE"/>
    <w:rsid w:val="007260DF"/>
    <w:rsid w:val="007260EF"/>
    <w:rsid w:val="00726527"/>
    <w:rsid w:val="007266F5"/>
    <w:rsid w:val="00726712"/>
    <w:rsid w:val="00726860"/>
    <w:rsid w:val="00726A8A"/>
    <w:rsid w:val="00726D01"/>
    <w:rsid w:val="0072777C"/>
    <w:rsid w:val="00727805"/>
    <w:rsid w:val="00727984"/>
    <w:rsid w:val="00727CFE"/>
    <w:rsid w:val="00727E4A"/>
    <w:rsid w:val="0073008B"/>
    <w:rsid w:val="007300D1"/>
    <w:rsid w:val="00730220"/>
    <w:rsid w:val="00730337"/>
    <w:rsid w:val="007305E5"/>
    <w:rsid w:val="0073064D"/>
    <w:rsid w:val="0073091F"/>
    <w:rsid w:val="00730AD0"/>
    <w:rsid w:val="00730C9B"/>
    <w:rsid w:val="00730E80"/>
    <w:rsid w:val="00730FB1"/>
    <w:rsid w:val="00730FF3"/>
    <w:rsid w:val="007312C9"/>
    <w:rsid w:val="00731336"/>
    <w:rsid w:val="00731496"/>
    <w:rsid w:val="007314B1"/>
    <w:rsid w:val="00731A94"/>
    <w:rsid w:val="00731CCB"/>
    <w:rsid w:val="007323F2"/>
    <w:rsid w:val="00732580"/>
    <w:rsid w:val="007328D2"/>
    <w:rsid w:val="007329FA"/>
    <w:rsid w:val="00732BB5"/>
    <w:rsid w:val="00732C7C"/>
    <w:rsid w:val="00732E0A"/>
    <w:rsid w:val="007330A3"/>
    <w:rsid w:val="0073336E"/>
    <w:rsid w:val="007337C5"/>
    <w:rsid w:val="00733885"/>
    <w:rsid w:val="00733911"/>
    <w:rsid w:val="00733922"/>
    <w:rsid w:val="00733949"/>
    <w:rsid w:val="00733A50"/>
    <w:rsid w:val="00733CA8"/>
    <w:rsid w:val="007346DD"/>
    <w:rsid w:val="00734A14"/>
    <w:rsid w:val="00734BFF"/>
    <w:rsid w:val="00734CD2"/>
    <w:rsid w:val="00734CEB"/>
    <w:rsid w:val="00734DD8"/>
    <w:rsid w:val="00735483"/>
    <w:rsid w:val="0073577E"/>
    <w:rsid w:val="007359E7"/>
    <w:rsid w:val="00735EFE"/>
    <w:rsid w:val="0073603D"/>
    <w:rsid w:val="00736094"/>
    <w:rsid w:val="007360FA"/>
    <w:rsid w:val="007361EE"/>
    <w:rsid w:val="00736400"/>
    <w:rsid w:val="0073654E"/>
    <w:rsid w:val="00736584"/>
    <w:rsid w:val="00736679"/>
    <w:rsid w:val="00736713"/>
    <w:rsid w:val="007369EF"/>
    <w:rsid w:val="00736AFC"/>
    <w:rsid w:val="00736CF0"/>
    <w:rsid w:val="00736D33"/>
    <w:rsid w:val="00736F42"/>
    <w:rsid w:val="00737299"/>
    <w:rsid w:val="00737316"/>
    <w:rsid w:val="007375BB"/>
    <w:rsid w:val="00737877"/>
    <w:rsid w:val="00737CFD"/>
    <w:rsid w:val="00737F04"/>
    <w:rsid w:val="00740105"/>
    <w:rsid w:val="0074043E"/>
    <w:rsid w:val="007406BA"/>
    <w:rsid w:val="007406FC"/>
    <w:rsid w:val="007407F7"/>
    <w:rsid w:val="00740A77"/>
    <w:rsid w:val="00740B5B"/>
    <w:rsid w:val="00740BFD"/>
    <w:rsid w:val="00740FAE"/>
    <w:rsid w:val="00740FC8"/>
    <w:rsid w:val="00741112"/>
    <w:rsid w:val="0074112A"/>
    <w:rsid w:val="00741348"/>
    <w:rsid w:val="007419FE"/>
    <w:rsid w:val="00741B6C"/>
    <w:rsid w:val="00741BAA"/>
    <w:rsid w:val="00741E40"/>
    <w:rsid w:val="00742071"/>
    <w:rsid w:val="00742248"/>
    <w:rsid w:val="007425E9"/>
    <w:rsid w:val="007425EB"/>
    <w:rsid w:val="00742686"/>
    <w:rsid w:val="007426DB"/>
    <w:rsid w:val="007427D9"/>
    <w:rsid w:val="00742CF5"/>
    <w:rsid w:val="007437D0"/>
    <w:rsid w:val="00743886"/>
    <w:rsid w:val="00743C5F"/>
    <w:rsid w:val="00743C63"/>
    <w:rsid w:val="0074469A"/>
    <w:rsid w:val="007446F1"/>
    <w:rsid w:val="00744729"/>
    <w:rsid w:val="00744A26"/>
    <w:rsid w:val="00744A5C"/>
    <w:rsid w:val="00744BB4"/>
    <w:rsid w:val="00745440"/>
    <w:rsid w:val="007454CC"/>
    <w:rsid w:val="00745536"/>
    <w:rsid w:val="00745595"/>
    <w:rsid w:val="00745DA9"/>
    <w:rsid w:val="00745F07"/>
    <w:rsid w:val="007461BC"/>
    <w:rsid w:val="0074623C"/>
    <w:rsid w:val="007464BF"/>
    <w:rsid w:val="007469ED"/>
    <w:rsid w:val="00746B49"/>
    <w:rsid w:val="00746D0E"/>
    <w:rsid w:val="00746EE1"/>
    <w:rsid w:val="00747121"/>
    <w:rsid w:val="0074718C"/>
    <w:rsid w:val="0074758D"/>
    <w:rsid w:val="00747EF3"/>
    <w:rsid w:val="00750656"/>
    <w:rsid w:val="007506AF"/>
    <w:rsid w:val="00750815"/>
    <w:rsid w:val="0075089E"/>
    <w:rsid w:val="00750A48"/>
    <w:rsid w:val="00750B5E"/>
    <w:rsid w:val="00750C0E"/>
    <w:rsid w:val="00750CDF"/>
    <w:rsid w:val="0075111E"/>
    <w:rsid w:val="00751131"/>
    <w:rsid w:val="00751413"/>
    <w:rsid w:val="00751580"/>
    <w:rsid w:val="007515F9"/>
    <w:rsid w:val="0075170C"/>
    <w:rsid w:val="007517F9"/>
    <w:rsid w:val="00751A2E"/>
    <w:rsid w:val="00751AAA"/>
    <w:rsid w:val="00751C1C"/>
    <w:rsid w:val="00751CC0"/>
    <w:rsid w:val="00751E40"/>
    <w:rsid w:val="00751F07"/>
    <w:rsid w:val="007520ED"/>
    <w:rsid w:val="0075232A"/>
    <w:rsid w:val="00752444"/>
    <w:rsid w:val="007524F2"/>
    <w:rsid w:val="00752564"/>
    <w:rsid w:val="0075284E"/>
    <w:rsid w:val="007529F0"/>
    <w:rsid w:val="00752B59"/>
    <w:rsid w:val="00752BB6"/>
    <w:rsid w:val="00752D70"/>
    <w:rsid w:val="00752EB0"/>
    <w:rsid w:val="00752FAD"/>
    <w:rsid w:val="0075368C"/>
    <w:rsid w:val="00753713"/>
    <w:rsid w:val="00753B0F"/>
    <w:rsid w:val="00753F42"/>
    <w:rsid w:val="00753FD8"/>
    <w:rsid w:val="007540AB"/>
    <w:rsid w:val="00754114"/>
    <w:rsid w:val="00754223"/>
    <w:rsid w:val="007542B2"/>
    <w:rsid w:val="007542DE"/>
    <w:rsid w:val="00754666"/>
    <w:rsid w:val="007546C3"/>
    <w:rsid w:val="00754A0D"/>
    <w:rsid w:val="00754AD2"/>
    <w:rsid w:val="00754AD5"/>
    <w:rsid w:val="00754C47"/>
    <w:rsid w:val="00754CBD"/>
    <w:rsid w:val="00754D77"/>
    <w:rsid w:val="00754E53"/>
    <w:rsid w:val="00754E77"/>
    <w:rsid w:val="00754FE7"/>
    <w:rsid w:val="00755111"/>
    <w:rsid w:val="007551DE"/>
    <w:rsid w:val="007551E5"/>
    <w:rsid w:val="007551E7"/>
    <w:rsid w:val="007551F1"/>
    <w:rsid w:val="0075529E"/>
    <w:rsid w:val="007555C9"/>
    <w:rsid w:val="007556D3"/>
    <w:rsid w:val="0075573E"/>
    <w:rsid w:val="007557E1"/>
    <w:rsid w:val="00755820"/>
    <w:rsid w:val="00755C20"/>
    <w:rsid w:val="00755F88"/>
    <w:rsid w:val="0075613A"/>
    <w:rsid w:val="0075620C"/>
    <w:rsid w:val="007563BA"/>
    <w:rsid w:val="007564EF"/>
    <w:rsid w:val="0075676F"/>
    <w:rsid w:val="00756A63"/>
    <w:rsid w:val="00756C4A"/>
    <w:rsid w:val="00756E88"/>
    <w:rsid w:val="00756FB2"/>
    <w:rsid w:val="007571B8"/>
    <w:rsid w:val="00757487"/>
    <w:rsid w:val="00757577"/>
    <w:rsid w:val="00757A9E"/>
    <w:rsid w:val="00757ACB"/>
    <w:rsid w:val="00757ADC"/>
    <w:rsid w:val="00757C10"/>
    <w:rsid w:val="00757CA8"/>
    <w:rsid w:val="00757D2E"/>
    <w:rsid w:val="007600EF"/>
    <w:rsid w:val="007600F4"/>
    <w:rsid w:val="007602B8"/>
    <w:rsid w:val="0076054A"/>
    <w:rsid w:val="00760ACB"/>
    <w:rsid w:val="0076150C"/>
    <w:rsid w:val="007616B4"/>
    <w:rsid w:val="007616F5"/>
    <w:rsid w:val="00761724"/>
    <w:rsid w:val="007617B3"/>
    <w:rsid w:val="00761859"/>
    <w:rsid w:val="007618AB"/>
    <w:rsid w:val="00761B36"/>
    <w:rsid w:val="00761C76"/>
    <w:rsid w:val="00761E54"/>
    <w:rsid w:val="00761EBB"/>
    <w:rsid w:val="00762109"/>
    <w:rsid w:val="007621DC"/>
    <w:rsid w:val="007621E9"/>
    <w:rsid w:val="007622A0"/>
    <w:rsid w:val="007624EF"/>
    <w:rsid w:val="00762625"/>
    <w:rsid w:val="00762632"/>
    <w:rsid w:val="00762976"/>
    <w:rsid w:val="007629DA"/>
    <w:rsid w:val="00762C63"/>
    <w:rsid w:val="00762D9B"/>
    <w:rsid w:val="00762DA8"/>
    <w:rsid w:val="00762DCC"/>
    <w:rsid w:val="00762E75"/>
    <w:rsid w:val="00763038"/>
    <w:rsid w:val="007633ED"/>
    <w:rsid w:val="00763401"/>
    <w:rsid w:val="00763478"/>
    <w:rsid w:val="007634E1"/>
    <w:rsid w:val="00763542"/>
    <w:rsid w:val="00763592"/>
    <w:rsid w:val="007636B7"/>
    <w:rsid w:val="00763950"/>
    <w:rsid w:val="007639CE"/>
    <w:rsid w:val="00763A59"/>
    <w:rsid w:val="00763A9D"/>
    <w:rsid w:val="00763F22"/>
    <w:rsid w:val="00763FC3"/>
    <w:rsid w:val="0076418F"/>
    <w:rsid w:val="007641FE"/>
    <w:rsid w:val="00764247"/>
    <w:rsid w:val="00764572"/>
    <w:rsid w:val="0076480E"/>
    <w:rsid w:val="00764ACF"/>
    <w:rsid w:val="00764BE4"/>
    <w:rsid w:val="00764BF8"/>
    <w:rsid w:val="0076515C"/>
    <w:rsid w:val="00765380"/>
    <w:rsid w:val="007654F0"/>
    <w:rsid w:val="00765C37"/>
    <w:rsid w:val="00765CE0"/>
    <w:rsid w:val="00765D8C"/>
    <w:rsid w:val="00765E46"/>
    <w:rsid w:val="00765F1F"/>
    <w:rsid w:val="007661BA"/>
    <w:rsid w:val="007664B3"/>
    <w:rsid w:val="007666FF"/>
    <w:rsid w:val="007667F2"/>
    <w:rsid w:val="00766983"/>
    <w:rsid w:val="00766B10"/>
    <w:rsid w:val="00766D06"/>
    <w:rsid w:val="00766D0F"/>
    <w:rsid w:val="00767577"/>
    <w:rsid w:val="007675E1"/>
    <w:rsid w:val="007675F6"/>
    <w:rsid w:val="0076761A"/>
    <w:rsid w:val="00767813"/>
    <w:rsid w:val="0076796E"/>
    <w:rsid w:val="00767C2B"/>
    <w:rsid w:val="007702A5"/>
    <w:rsid w:val="007706B3"/>
    <w:rsid w:val="0077084E"/>
    <w:rsid w:val="00770A16"/>
    <w:rsid w:val="00770C92"/>
    <w:rsid w:val="00770CAB"/>
    <w:rsid w:val="00770F0A"/>
    <w:rsid w:val="007710F4"/>
    <w:rsid w:val="007711BA"/>
    <w:rsid w:val="007713BD"/>
    <w:rsid w:val="0077159F"/>
    <w:rsid w:val="0077170F"/>
    <w:rsid w:val="007717BB"/>
    <w:rsid w:val="00771CD8"/>
    <w:rsid w:val="00771D4A"/>
    <w:rsid w:val="00771ED3"/>
    <w:rsid w:val="00772073"/>
    <w:rsid w:val="0077263C"/>
    <w:rsid w:val="00772737"/>
    <w:rsid w:val="007727A9"/>
    <w:rsid w:val="00772CAB"/>
    <w:rsid w:val="00772CC9"/>
    <w:rsid w:val="00772CE5"/>
    <w:rsid w:val="00772D23"/>
    <w:rsid w:val="0077327E"/>
    <w:rsid w:val="0077340C"/>
    <w:rsid w:val="007736F9"/>
    <w:rsid w:val="007737B7"/>
    <w:rsid w:val="007739DD"/>
    <w:rsid w:val="00773A37"/>
    <w:rsid w:val="00773ACC"/>
    <w:rsid w:val="00773BC4"/>
    <w:rsid w:val="0077405D"/>
    <w:rsid w:val="0077434D"/>
    <w:rsid w:val="007744AF"/>
    <w:rsid w:val="0077451D"/>
    <w:rsid w:val="00774554"/>
    <w:rsid w:val="007745BE"/>
    <w:rsid w:val="00774746"/>
    <w:rsid w:val="0077490D"/>
    <w:rsid w:val="00774A14"/>
    <w:rsid w:val="00774C1C"/>
    <w:rsid w:val="00774E4D"/>
    <w:rsid w:val="00775106"/>
    <w:rsid w:val="00775138"/>
    <w:rsid w:val="00775339"/>
    <w:rsid w:val="007755CC"/>
    <w:rsid w:val="007756D6"/>
    <w:rsid w:val="007759CC"/>
    <w:rsid w:val="00775A90"/>
    <w:rsid w:val="00775AB0"/>
    <w:rsid w:val="00775C4F"/>
    <w:rsid w:val="00776703"/>
    <w:rsid w:val="0077690C"/>
    <w:rsid w:val="00776A6C"/>
    <w:rsid w:val="00776CE2"/>
    <w:rsid w:val="00776EC4"/>
    <w:rsid w:val="007770F4"/>
    <w:rsid w:val="00777416"/>
    <w:rsid w:val="007774F8"/>
    <w:rsid w:val="00777698"/>
    <w:rsid w:val="00777753"/>
    <w:rsid w:val="00777968"/>
    <w:rsid w:val="00777A4A"/>
    <w:rsid w:val="00777CE7"/>
    <w:rsid w:val="00777D25"/>
    <w:rsid w:val="00777D3D"/>
    <w:rsid w:val="00777E5B"/>
    <w:rsid w:val="00777E67"/>
    <w:rsid w:val="00780581"/>
    <w:rsid w:val="00780779"/>
    <w:rsid w:val="00780930"/>
    <w:rsid w:val="00780975"/>
    <w:rsid w:val="00781129"/>
    <w:rsid w:val="007814BB"/>
    <w:rsid w:val="007816D7"/>
    <w:rsid w:val="00781768"/>
    <w:rsid w:val="007817EF"/>
    <w:rsid w:val="00781CCD"/>
    <w:rsid w:val="0078205D"/>
    <w:rsid w:val="007820FF"/>
    <w:rsid w:val="00782467"/>
    <w:rsid w:val="00782488"/>
    <w:rsid w:val="00782615"/>
    <w:rsid w:val="00782633"/>
    <w:rsid w:val="0078292F"/>
    <w:rsid w:val="00783083"/>
    <w:rsid w:val="00783267"/>
    <w:rsid w:val="007832D2"/>
    <w:rsid w:val="007836AA"/>
    <w:rsid w:val="00783DF6"/>
    <w:rsid w:val="00783F2B"/>
    <w:rsid w:val="007840D8"/>
    <w:rsid w:val="0078467B"/>
    <w:rsid w:val="00784FB3"/>
    <w:rsid w:val="00785516"/>
    <w:rsid w:val="00785524"/>
    <w:rsid w:val="007856F3"/>
    <w:rsid w:val="007857F6"/>
    <w:rsid w:val="007857FE"/>
    <w:rsid w:val="00785836"/>
    <w:rsid w:val="00785B55"/>
    <w:rsid w:val="00785C75"/>
    <w:rsid w:val="00785EA5"/>
    <w:rsid w:val="00785EB5"/>
    <w:rsid w:val="00785F7E"/>
    <w:rsid w:val="00786007"/>
    <w:rsid w:val="00786038"/>
    <w:rsid w:val="00786284"/>
    <w:rsid w:val="00786419"/>
    <w:rsid w:val="00786688"/>
    <w:rsid w:val="00786CB7"/>
    <w:rsid w:val="00786CBC"/>
    <w:rsid w:val="00786F56"/>
    <w:rsid w:val="00787248"/>
    <w:rsid w:val="0078742A"/>
    <w:rsid w:val="007877DE"/>
    <w:rsid w:val="00787837"/>
    <w:rsid w:val="007879F6"/>
    <w:rsid w:val="00787A1C"/>
    <w:rsid w:val="00787BDE"/>
    <w:rsid w:val="00787C83"/>
    <w:rsid w:val="00787FB3"/>
    <w:rsid w:val="00790088"/>
    <w:rsid w:val="007902AF"/>
    <w:rsid w:val="00790383"/>
    <w:rsid w:val="00790408"/>
    <w:rsid w:val="00790467"/>
    <w:rsid w:val="0079047D"/>
    <w:rsid w:val="00790593"/>
    <w:rsid w:val="0079062C"/>
    <w:rsid w:val="0079062F"/>
    <w:rsid w:val="00790715"/>
    <w:rsid w:val="00790B8E"/>
    <w:rsid w:val="00790DB5"/>
    <w:rsid w:val="00790DC0"/>
    <w:rsid w:val="00790E51"/>
    <w:rsid w:val="00790F34"/>
    <w:rsid w:val="00791033"/>
    <w:rsid w:val="00791194"/>
    <w:rsid w:val="007911AB"/>
    <w:rsid w:val="0079130E"/>
    <w:rsid w:val="007913F2"/>
    <w:rsid w:val="00791420"/>
    <w:rsid w:val="00791A08"/>
    <w:rsid w:val="00791A09"/>
    <w:rsid w:val="00791ABC"/>
    <w:rsid w:val="00791B08"/>
    <w:rsid w:val="00791C0F"/>
    <w:rsid w:val="00792098"/>
    <w:rsid w:val="00792115"/>
    <w:rsid w:val="00792588"/>
    <w:rsid w:val="007928F8"/>
    <w:rsid w:val="00792B56"/>
    <w:rsid w:val="00792B78"/>
    <w:rsid w:val="00792BCA"/>
    <w:rsid w:val="00792DB2"/>
    <w:rsid w:val="0079314B"/>
    <w:rsid w:val="00793219"/>
    <w:rsid w:val="007933B2"/>
    <w:rsid w:val="0079364C"/>
    <w:rsid w:val="00793752"/>
    <w:rsid w:val="007938BE"/>
    <w:rsid w:val="00793920"/>
    <w:rsid w:val="00793C74"/>
    <w:rsid w:val="0079469D"/>
    <w:rsid w:val="00794838"/>
    <w:rsid w:val="00794AF6"/>
    <w:rsid w:val="00794DF7"/>
    <w:rsid w:val="007952B1"/>
    <w:rsid w:val="007952C7"/>
    <w:rsid w:val="00795421"/>
    <w:rsid w:val="0079578F"/>
    <w:rsid w:val="007958EA"/>
    <w:rsid w:val="00795967"/>
    <w:rsid w:val="007962F9"/>
    <w:rsid w:val="0079633B"/>
    <w:rsid w:val="007964F8"/>
    <w:rsid w:val="007964FB"/>
    <w:rsid w:val="007969F1"/>
    <w:rsid w:val="00796A02"/>
    <w:rsid w:val="00796A35"/>
    <w:rsid w:val="00796AAD"/>
    <w:rsid w:val="00796B55"/>
    <w:rsid w:val="00796D77"/>
    <w:rsid w:val="00796F26"/>
    <w:rsid w:val="00796FAA"/>
    <w:rsid w:val="00796FFA"/>
    <w:rsid w:val="007970E6"/>
    <w:rsid w:val="007971C1"/>
    <w:rsid w:val="00797349"/>
    <w:rsid w:val="00797416"/>
    <w:rsid w:val="00797717"/>
    <w:rsid w:val="00797753"/>
    <w:rsid w:val="007978EE"/>
    <w:rsid w:val="007978F6"/>
    <w:rsid w:val="007979BB"/>
    <w:rsid w:val="007A0148"/>
    <w:rsid w:val="007A075B"/>
    <w:rsid w:val="007A07CF"/>
    <w:rsid w:val="007A08ED"/>
    <w:rsid w:val="007A0C7A"/>
    <w:rsid w:val="007A0CE3"/>
    <w:rsid w:val="007A0D57"/>
    <w:rsid w:val="007A0F0D"/>
    <w:rsid w:val="007A1582"/>
    <w:rsid w:val="007A16AA"/>
    <w:rsid w:val="007A1907"/>
    <w:rsid w:val="007A192A"/>
    <w:rsid w:val="007A1B15"/>
    <w:rsid w:val="007A215B"/>
    <w:rsid w:val="007A2174"/>
    <w:rsid w:val="007A24F9"/>
    <w:rsid w:val="007A25BE"/>
    <w:rsid w:val="007A2796"/>
    <w:rsid w:val="007A2A25"/>
    <w:rsid w:val="007A2C0E"/>
    <w:rsid w:val="007A2C4C"/>
    <w:rsid w:val="007A3010"/>
    <w:rsid w:val="007A3036"/>
    <w:rsid w:val="007A369A"/>
    <w:rsid w:val="007A3C89"/>
    <w:rsid w:val="007A3D18"/>
    <w:rsid w:val="007A3D34"/>
    <w:rsid w:val="007A44E1"/>
    <w:rsid w:val="007A4AC3"/>
    <w:rsid w:val="007A4F1C"/>
    <w:rsid w:val="007A501D"/>
    <w:rsid w:val="007A5107"/>
    <w:rsid w:val="007A5409"/>
    <w:rsid w:val="007A55C7"/>
    <w:rsid w:val="007A5AA4"/>
    <w:rsid w:val="007A5B8B"/>
    <w:rsid w:val="007A5D2F"/>
    <w:rsid w:val="007A5FAC"/>
    <w:rsid w:val="007A60E9"/>
    <w:rsid w:val="007A634C"/>
    <w:rsid w:val="007A654F"/>
    <w:rsid w:val="007A65B6"/>
    <w:rsid w:val="007A6606"/>
    <w:rsid w:val="007A68DB"/>
    <w:rsid w:val="007A6B34"/>
    <w:rsid w:val="007A6B65"/>
    <w:rsid w:val="007A6BF0"/>
    <w:rsid w:val="007A701D"/>
    <w:rsid w:val="007A74F0"/>
    <w:rsid w:val="007A7513"/>
    <w:rsid w:val="007A77D9"/>
    <w:rsid w:val="007A7802"/>
    <w:rsid w:val="007A7876"/>
    <w:rsid w:val="007A78B9"/>
    <w:rsid w:val="007A78D1"/>
    <w:rsid w:val="007A7BFF"/>
    <w:rsid w:val="007A7E00"/>
    <w:rsid w:val="007A7F58"/>
    <w:rsid w:val="007B02C7"/>
    <w:rsid w:val="007B0413"/>
    <w:rsid w:val="007B0A39"/>
    <w:rsid w:val="007B0B69"/>
    <w:rsid w:val="007B0B99"/>
    <w:rsid w:val="007B0CD7"/>
    <w:rsid w:val="007B1155"/>
    <w:rsid w:val="007B133E"/>
    <w:rsid w:val="007B13A5"/>
    <w:rsid w:val="007B13F1"/>
    <w:rsid w:val="007B18E9"/>
    <w:rsid w:val="007B1BC5"/>
    <w:rsid w:val="007B1C90"/>
    <w:rsid w:val="007B1CD1"/>
    <w:rsid w:val="007B1FB5"/>
    <w:rsid w:val="007B2150"/>
    <w:rsid w:val="007B26E9"/>
    <w:rsid w:val="007B29C4"/>
    <w:rsid w:val="007B2AC1"/>
    <w:rsid w:val="007B2B21"/>
    <w:rsid w:val="007B2B28"/>
    <w:rsid w:val="007B37D1"/>
    <w:rsid w:val="007B3A1A"/>
    <w:rsid w:val="007B3AC7"/>
    <w:rsid w:val="007B3CF4"/>
    <w:rsid w:val="007B3D37"/>
    <w:rsid w:val="007B3D96"/>
    <w:rsid w:val="007B3E13"/>
    <w:rsid w:val="007B3F8E"/>
    <w:rsid w:val="007B415A"/>
    <w:rsid w:val="007B42B2"/>
    <w:rsid w:val="007B4791"/>
    <w:rsid w:val="007B47BB"/>
    <w:rsid w:val="007B4E76"/>
    <w:rsid w:val="007B4E83"/>
    <w:rsid w:val="007B5108"/>
    <w:rsid w:val="007B528A"/>
    <w:rsid w:val="007B55CF"/>
    <w:rsid w:val="007B5A52"/>
    <w:rsid w:val="007B5B4D"/>
    <w:rsid w:val="007B5E97"/>
    <w:rsid w:val="007B64B9"/>
    <w:rsid w:val="007B665E"/>
    <w:rsid w:val="007B6735"/>
    <w:rsid w:val="007B6B98"/>
    <w:rsid w:val="007B6BDB"/>
    <w:rsid w:val="007B6C46"/>
    <w:rsid w:val="007B6CD7"/>
    <w:rsid w:val="007B6DB2"/>
    <w:rsid w:val="007B7006"/>
    <w:rsid w:val="007B705E"/>
    <w:rsid w:val="007B7305"/>
    <w:rsid w:val="007B731E"/>
    <w:rsid w:val="007B73D9"/>
    <w:rsid w:val="007B7935"/>
    <w:rsid w:val="007B7A6E"/>
    <w:rsid w:val="007B7EF4"/>
    <w:rsid w:val="007C004F"/>
    <w:rsid w:val="007C03A5"/>
    <w:rsid w:val="007C04EC"/>
    <w:rsid w:val="007C06CD"/>
    <w:rsid w:val="007C0968"/>
    <w:rsid w:val="007C0EAE"/>
    <w:rsid w:val="007C1448"/>
    <w:rsid w:val="007C157F"/>
    <w:rsid w:val="007C1674"/>
    <w:rsid w:val="007C18B4"/>
    <w:rsid w:val="007C18BD"/>
    <w:rsid w:val="007C193C"/>
    <w:rsid w:val="007C198A"/>
    <w:rsid w:val="007C19BF"/>
    <w:rsid w:val="007C1B46"/>
    <w:rsid w:val="007C1C04"/>
    <w:rsid w:val="007C1D49"/>
    <w:rsid w:val="007C1DC1"/>
    <w:rsid w:val="007C1DFE"/>
    <w:rsid w:val="007C22A4"/>
    <w:rsid w:val="007C2603"/>
    <w:rsid w:val="007C260F"/>
    <w:rsid w:val="007C299F"/>
    <w:rsid w:val="007C2B30"/>
    <w:rsid w:val="007C2D1E"/>
    <w:rsid w:val="007C30B2"/>
    <w:rsid w:val="007C34D5"/>
    <w:rsid w:val="007C3B8E"/>
    <w:rsid w:val="007C3DF0"/>
    <w:rsid w:val="007C3DF4"/>
    <w:rsid w:val="007C4634"/>
    <w:rsid w:val="007C4977"/>
    <w:rsid w:val="007C4DB5"/>
    <w:rsid w:val="007C4DCB"/>
    <w:rsid w:val="007C50EB"/>
    <w:rsid w:val="007C517A"/>
    <w:rsid w:val="007C52DA"/>
    <w:rsid w:val="007C538F"/>
    <w:rsid w:val="007C5496"/>
    <w:rsid w:val="007C54B7"/>
    <w:rsid w:val="007C565C"/>
    <w:rsid w:val="007C580E"/>
    <w:rsid w:val="007C5CAE"/>
    <w:rsid w:val="007C5CB6"/>
    <w:rsid w:val="007C650A"/>
    <w:rsid w:val="007C6537"/>
    <w:rsid w:val="007C67AC"/>
    <w:rsid w:val="007C69CC"/>
    <w:rsid w:val="007C6A16"/>
    <w:rsid w:val="007C6AB4"/>
    <w:rsid w:val="007C6B93"/>
    <w:rsid w:val="007C6C8B"/>
    <w:rsid w:val="007C6D55"/>
    <w:rsid w:val="007C6DFA"/>
    <w:rsid w:val="007C6E9A"/>
    <w:rsid w:val="007C705A"/>
    <w:rsid w:val="007C7134"/>
    <w:rsid w:val="007C74E4"/>
    <w:rsid w:val="007C7583"/>
    <w:rsid w:val="007C76ED"/>
    <w:rsid w:val="007C7A71"/>
    <w:rsid w:val="007D002E"/>
    <w:rsid w:val="007D00C1"/>
    <w:rsid w:val="007D0113"/>
    <w:rsid w:val="007D014B"/>
    <w:rsid w:val="007D0C00"/>
    <w:rsid w:val="007D0C05"/>
    <w:rsid w:val="007D0E2D"/>
    <w:rsid w:val="007D104E"/>
    <w:rsid w:val="007D11CC"/>
    <w:rsid w:val="007D13ED"/>
    <w:rsid w:val="007D1426"/>
    <w:rsid w:val="007D1771"/>
    <w:rsid w:val="007D1EA3"/>
    <w:rsid w:val="007D20D2"/>
    <w:rsid w:val="007D22DA"/>
    <w:rsid w:val="007D22F1"/>
    <w:rsid w:val="007D231E"/>
    <w:rsid w:val="007D2389"/>
    <w:rsid w:val="007D2876"/>
    <w:rsid w:val="007D288E"/>
    <w:rsid w:val="007D2A00"/>
    <w:rsid w:val="007D2C13"/>
    <w:rsid w:val="007D3084"/>
    <w:rsid w:val="007D3095"/>
    <w:rsid w:val="007D31FA"/>
    <w:rsid w:val="007D3927"/>
    <w:rsid w:val="007D3D6F"/>
    <w:rsid w:val="007D3E9D"/>
    <w:rsid w:val="007D3EEB"/>
    <w:rsid w:val="007D3FD5"/>
    <w:rsid w:val="007D416E"/>
    <w:rsid w:val="007D41DB"/>
    <w:rsid w:val="007D4245"/>
    <w:rsid w:val="007D4265"/>
    <w:rsid w:val="007D4467"/>
    <w:rsid w:val="007D45EC"/>
    <w:rsid w:val="007D4740"/>
    <w:rsid w:val="007D481C"/>
    <w:rsid w:val="007D49BF"/>
    <w:rsid w:val="007D4A7D"/>
    <w:rsid w:val="007D4A8F"/>
    <w:rsid w:val="007D51ED"/>
    <w:rsid w:val="007D536E"/>
    <w:rsid w:val="007D53B4"/>
    <w:rsid w:val="007D5414"/>
    <w:rsid w:val="007D5567"/>
    <w:rsid w:val="007D55FC"/>
    <w:rsid w:val="007D55FE"/>
    <w:rsid w:val="007D56A2"/>
    <w:rsid w:val="007D56B2"/>
    <w:rsid w:val="007D58E6"/>
    <w:rsid w:val="007D5A4D"/>
    <w:rsid w:val="007D5B37"/>
    <w:rsid w:val="007D5B5E"/>
    <w:rsid w:val="007D5BC1"/>
    <w:rsid w:val="007D5C9B"/>
    <w:rsid w:val="007D612C"/>
    <w:rsid w:val="007D629B"/>
    <w:rsid w:val="007D640D"/>
    <w:rsid w:val="007D655C"/>
    <w:rsid w:val="007D65D3"/>
    <w:rsid w:val="007D67CA"/>
    <w:rsid w:val="007D67CB"/>
    <w:rsid w:val="007D6880"/>
    <w:rsid w:val="007D68B6"/>
    <w:rsid w:val="007D6FCD"/>
    <w:rsid w:val="007D6FE8"/>
    <w:rsid w:val="007D7384"/>
    <w:rsid w:val="007D74A0"/>
    <w:rsid w:val="007D74CF"/>
    <w:rsid w:val="007D7548"/>
    <w:rsid w:val="007D76BD"/>
    <w:rsid w:val="007D786B"/>
    <w:rsid w:val="007D79FF"/>
    <w:rsid w:val="007D7AC4"/>
    <w:rsid w:val="007E00E0"/>
    <w:rsid w:val="007E00FF"/>
    <w:rsid w:val="007E0248"/>
    <w:rsid w:val="007E02A1"/>
    <w:rsid w:val="007E02A2"/>
    <w:rsid w:val="007E02CD"/>
    <w:rsid w:val="007E0343"/>
    <w:rsid w:val="007E04FD"/>
    <w:rsid w:val="007E06B0"/>
    <w:rsid w:val="007E0A56"/>
    <w:rsid w:val="007E0AE3"/>
    <w:rsid w:val="007E0B70"/>
    <w:rsid w:val="007E0B77"/>
    <w:rsid w:val="007E0D0F"/>
    <w:rsid w:val="007E0FB2"/>
    <w:rsid w:val="007E1037"/>
    <w:rsid w:val="007E1250"/>
    <w:rsid w:val="007E16C0"/>
    <w:rsid w:val="007E1B49"/>
    <w:rsid w:val="007E1EA6"/>
    <w:rsid w:val="007E23A3"/>
    <w:rsid w:val="007E2588"/>
    <w:rsid w:val="007E25E8"/>
    <w:rsid w:val="007E26C7"/>
    <w:rsid w:val="007E2789"/>
    <w:rsid w:val="007E2A41"/>
    <w:rsid w:val="007E343F"/>
    <w:rsid w:val="007E361E"/>
    <w:rsid w:val="007E36F2"/>
    <w:rsid w:val="007E36FE"/>
    <w:rsid w:val="007E3A22"/>
    <w:rsid w:val="007E3B09"/>
    <w:rsid w:val="007E3E44"/>
    <w:rsid w:val="007E41EE"/>
    <w:rsid w:val="007E4328"/>
    <w:rsid w:val="007E46D8"/>
    <w:rsid w:val="007E4707"/>
    <w:rsid w:val="007E4971"/>
    <w:rsid w:val="007E49AE"/>
    <w:rsid w:val="007E4C1B"/>
    <w:rsid w:val="007E4D95"/>
    <w:rsid w:val="007E4ED8"/>
    <w:rsid w:val="007E4EE9"/>
    <w:rsid w:val="007E5110"/>
    <w:rsid w:val="007E5501"/>
    <w:rsid w:val="007E57D3"/>
    <w:rsid w:val="007E57E2"/>
    <w:rsid w:val="007E5826"/>
    <w:rsid w:val="007E5861"/>
    <w:rsid w:val="007E5CFE"/>
    <w:rsid w:val="007E5E26"/>
    <w:rsid w:val="007E6140"/>
    <w:rsid w:val="007E6184"/>
    <w:rsid w:val="007E61F5"/>
    <w:rsid w:val="007E6B40"/>
    <w:rsid w:val="007E6C0B"/>
    <w:rsid w:val="007E6E69"/>
    <w:rsid w:val="007E7690"/>
    <w:rsid w:val="007E7A72"/>
    <w:rsid w:val="007E7B3D"/>
    <w:rsid w:val="007E7DBA"/>
    <w:rsid w:val="007E7F21"/>
    <w:rsid w:val="007E7F98"/>
    <w:rsid w:val="007E7FB6"/>
    <w:rsid w:val="007F0051"/>
    <w:rsid w:val="007F0300"/>
    <w:rsid w:val="007F0710"/>
    <w:rsid w:val="007F0A2A"/>
    <w:rsid w:val="007F0D05"/>
    <w:rsid w:val="007F0D93"/>
    <w:rsid w:val="007F0E3A"/>
    <w:rsid w:val="007F12C3"/>
    <w:rsid w:val="007F13B8"/>
    <w:rsid w:val="007F14E0"/>
    <w:rsid w:val="007F15DE"/>
    <w:rsid w:val="007F1653"/>
    <w:rsid w:val="007F1B34"/>
    <w:rsid w:val="007F1B3D"/>
    <w:rsid w:val="007F1EB0"/>
    <w:rsid w:val="007F1F8D"/>
    <w:rsid w:val="007F2550"/>
    <w:rsid w:val="007F26D3"/>
    <w:rsid w:val="007F2AC8"/>
    <w:rsid w:val="007F2C32"/>
    <w:rsid w:val="007F2D18"/>
    <w:rsid w:val="007F2F20"/>
    <w:rsid w:val="007F32EA"/>
    <w:rsid w:val="007F3393"/>
    <w:rsid w:val="007F3480"/>
    <w:rsid w:val="007F356D"/>
    <w:rsid w:val="007F35F7"/>
    <w:rsid w:val="007F382B"/>
    <w:rsid w:val="007F3CC1"/>
    <w:rsid w:val="007F3FF6"/>
    <w:rsid w:val="007F4097"/>
    <w:rsid w:val="007F40F0"/>
    <w:rsid w:val="007F43FD"/>
    <w:rsid w:val="007F452F"/>
    <w:rsid w:val="007F4610"/>
    <w:rsid w:val="007F4736"/>
    <w:rsid w:val="007F4793"/>
    <w:rsid w:val="007F4B38"/>
    <w:rsid w:val="007F5394"/>
    <w:rsid w:val="007F54D6"/>
    <w:rsid w:val="007F5572"/>
    <w:rsid w:val="007F5AFB"/>
    <w:rsid w:val="007F6225"/>
    <w:rsid w:val="007F6246"/>
    <w:rsid w:val="007F633B"/>
    <w:rsid w:val="007F6425"/>
    <w:rsid w:val="007F6588"/>
    <w:rsid w:val="007F6605"/>
    <w:rsid w:val="007F6699"/>
    <w:rsid w:val="007F682B"/>
    <w:rsid w:val="007F6AA3"/>
    <w:rsid w:val="007F6D37"/>
    <w:rsid w:val="007F6D38"/>
    <w:rsid w:val="007F6EB1"/>
    <w:rsid w:val="007F6EB4"/>
    <w:rsid w:val="007F6F59"/>
    <w:rsid w:val="007F709A"/>
    <w:rsid w:val="007F74DB"/>
    <w:rsid w:val="007F77F9"/>
    <w:rsid w:val="007F7896"/>
    <w:rsid w:val="007F7B94"/>
    <w:rsid w:val="007F7CFE"/>
    <w:rsid w:val="007F7D28"/>
    <w:rsid w:val="007F7E78"/>
    <w:rsid w:val="007F7EC7"/>
    <w:rsid w:val="007F7EF6"/>
    <w:rsid w:val="007F7FB4"/>
    <w:rsid w:val="0080010A"/>
    <w:rsid w:val="00800250"/>
    <w:rsid w:val="008002B7"/>
    <w:rsid w:val="008004EF"/>
    <w:rsid w:val="008007E8"/>
    <w:rsid w:val="00800C46"/>
    <w:rsid w:val="00800E21"/>
    <w:rsid w:val="00800FE5"/>
    <w:rsid w:val="00801180"/>
    <w:rsid w:val="00801320"/>
    <w:rsid w:val="00801358"/>
    <w:rsid w:val="0080150E"/>
    <w:rsid w:val="0080152D"/>
    <w:rsid w:val="0080178D"/>
    <w:rsid w:val="008018D4"/>
    <w:rsid w:val="00801A56"/>
    <w:rsid w:val="00801B26"/>
    <w:rsid w:val="00801B98"/>
    <w:rsid w:val="00801CA8"/>
    <w:rsid w:val="00801CF2"/>
    <w:rsid w:val="00801F85"/>
    <w:rsid w:val="00802218"/>
    <w:rsid w:val="00802321"/>
    <w:rsid w:val="0080241A"/>
    <w:rsid w:val="008025B1"/>
    <w:rsid w:val="00802620"/>
    <w:rsid w:val="0080284D"/>
    <w:rsid w:val="008028D1"/>
    <w:rsid w:val="00802CB5"/>
    <w:rsid w:val="008036F3"/>
    <w:rsid w:val="00803B98"/>
    <w:rsid w:val="00803C2A"/>
    <w:rsid w:val="00803E27"/>
    <w:rsid w:val="0080412C"/>
    <w:rsid w:val="0080485F"/>
    <w:rsid w:val="00804A76"/>
    <w:rsid w:val="00805075"/>
    <w:rsid w:val="00805583"/>
    <w:rsid w:val="00805824"/>
    <w:rsid w:val="00805C16"/>
    <w:rsid w:val="00805D89"/>
    <w:rsid w:val="0080622D"/>
    <w:rsid w:val="008063F2"/>
    <w:rsid w:val="008065B4"/>
    <w:rsid w:val="0080664B"/>
    <w:rsid w:val="0080676D"/>
    <w:rsid w:val="008067CE"/>
    <w:rsid w:val="00806C07"/>
    <w:rsid w:val="00806C4C"/>
    <w:rsid w:val="00806D13"/>
    <w:rsid w:val="00806D57"/>
    <w:rsid w:val="00807109"/>
    <w:rsid w:val="0080731B"/>
    <w:rsid w:val="00807419"/>
    <w:rsid w:val="008075AB"/>
    <w:rsid w:val="008076B4"/>
    <w:rsid w:val="0080794B"/>
    <w:rsid w:val="00807A93"/>
    <w:rsid w:val="00807B99"/>
    <w:rsid w:val="00807C5E"/>
    <w:rsid w:val="00807D8F"/>
    <w:rsid w:val="00807EE4"/>
    <w:rsid w:val="00810163"/>
    <w:rsid w:val="008101C4"/>
    <w:rsid w:val="00810260"/>
    <w:rsid w:val="008102CE"/>
    <w:rsid w:val="0081034E"/>
    <w:rsid w:val="008104C1"/>
    <w:rsid w:val="00810568"/>
    <w:rsid w:val="00810928"/>
    <w:rsid w:val="008109FF"/>
    <w:rsid w:val="00810F49"/>
    <w:rsid w:val="00810FEB"/>
    <w:rsid w:val="008110AA"/>
    <w:rsid w:val="0081112C"/>
    <w:rsid w:val="00811338"/>
    <w:rsid w:val="00811819"/>
    <w:rsid w:val="00811DDF"/>
    <w:rsid w:val="00811F34"/>
    <w:rsid w:val="00812569"/>
    <w:rsid w:val="008126D6"/>
    <w:rsid w:val="00812709"/>
    <w:rsid w:val="00812737"/>
    <w:rsid w:val="008127B4"/>
    <w:rsid w:val="008128DB"/>
    <w:rsid w:val="00812A02"/>
    <w:rsid w:val="00812C6F"/>
    <w:rsid w:val="00812D98"/>
    <w:rsid w:val="00812D9B"/>
    <w:rsid w:val="00812DE7"/>
    <w:rsid w:val="00812E9C"/>
    <w:rsid w:val="00812FC8"/>
    <w:rsid w:val="008131AF"/>
    <w:rsid w:val="0081327A"/>
    <w:rsid w:val="00813314"/>
    <w:rsid w:val="008135AE"/>
    <w:rsid w:val="00813625"/>
    <w:rsid w:val="00813702"/>
    <w:rsid w:val="00813746"/>
    <w:rsid w:val="00813896"/>
    <w:rsid w:val="008138C6"/>
    <w:rsid w:val="00813DF1"/>
    <w:rsid w:val="00813E18"/>
    <w:rsid w:val="00814119"/>
    <w:rsid w:val="00814196"/>
    <w:rsid w:val="00814710"/>
    <w:rsid w:val="00814AC9"/>
    <w:rsid w:val="00814B74"/>
    <w:rsid w:val="00814BB1"/>
    <w:rsid w:val="00814C50"/>
    <w:rsid w:val="00814E68"/>
    <w:rsid w:val="0081502E"/>
    <w:rsid w:val="00815203"/>
    <w:rsid w:val="0081536D"/>
    <w:rsid w:val="0081555A"/>
    <w:rsid w:val="0081557D"/>
    <w:rsid w:val="00815607"/>
    <w:rsid w:val="008156BE"/>
    <w:rsid w:val="00815A59"/>
    <w:rsid w:val="00815AC1"/>
    <w:rsid w:val="00815B78"/>
    <w:rsid w:val="00815C05"/>
    <w:rsid w:val="00815C38"/>
    <w:rsid w:val="008161E3"/>
    <w:rsid w:val="008163AE"/>
    <w:rsid w:val="008166E1"/>
    <w:rsid w:val="00816756"/>
    <w:rsid w:val="008168A6"/>
    <w:rsid w:val="00816BFE"/>
    <w:rsid w:val="00816DB5"/>
    <w:rsid w:val="0081711F"/>
    <w:rsid w:val="008172F9"/>
    <w:rsid w:val="0081753C"/>
    <w:rsid w:val="0081759B"/>
    <w:rsid w:val="008175BF"/>
    <w:rsid w:val="0081769E"/>
    <w:rsid w:val="008176AB"/>
    <w:rsid w:val="00817866"/>
    <w:rsid w:val="0081787B"/>
    <w:rsid w:val="00817B7E"/>
    <w:rsid w:val="00820483"/>
    <w:rsid w:val="008204FA"/>
    <w:rsid w:val="0082063B"/>
    <w:rsid w:val="0082087B"/>
    <w:rsid w:val="00820A68"/>
    <w:rsid w:val="00820F0E"/>
    <w:rsid w:val="00820FAF"/>
    <w:rsid w:val="00820FD3"/>
    <w:rsid w:val="00820FEA"/>
    <w:rsid w:val="008211A5"/>
    <w:rsid w:val="00821263"/>
    <w:rsid w:val="00821401"/>
    <w:rsid w:val="008215B5"/>
    <w:rsid w:val="00821994"/>
    <w:rsid w:val="00821A3A"/>
    <w:rsid w:val="00821B6C"/>
    <w:rsid w:val="00821E54"/>
    <w:rsid w:val="00822499"/>
    <w:rsid w:val="008224F0"/>
    <w:rsid w:val="00822604"/>
    <w:rsid w:val="0082276D"/>
    <w:rsid w:val="008228E0"/>
    <w:rsid w:val="008229D3"/>
    <w:rsid w:val="00822B84"/>
    <w:rsid w:val="00822C9D"/>
    <w:rsid w:val="00822D2F"/>
    <w:rsid w:val="00822DAE"/>
    <w:rsid w:val="00822F0B"/>
    <w:rsid w:val="00822F67"/>
    <w:rsid w:val="00823675"/>
    <w:rsid w:val="008239D5"/>
    <w:rsid w:val="00823A4A"/>
    <w:rsid w:val="00823A71"/>
    <w:rsid w:val="00823B83"/>
    <w:rsid w:val="00823C0A"/>
    <w:rsid w:val="00824034"/>
    <w:rsid w:val="008240D3"/>
    <w:rsid w:val="00824311"/>
    <w:rsid w:val="008244D5"/>
    <w:rsid w:val="00824839"/>
    <w:rsid w:val="00824858"/>
    <w:rsid w:val="00824A12"/>
    <w:rsid w:val="00824A99"/>
    <w:rsid w:val="00824B9F"/>
    <w:rsid w:val="00824C57"/>
    <w:rsid w:val="00824D1A"/>
    <w:rsid w:val="00825131"/>
    <w:rsid w:val="0082519F"/>
    <w:rsid w:val="00825241"/>
    <w:rsid w:val="0082575F"/>
    <w:rsid w:val="00825888"/>
    <w:rsid w:val="00825E07"/>
    <w:rsid w:val="008261A7"/>
    <w:rsid w:val="008263EF"/>
    <w:rsid w:val="00826553"/>
    <w:rsid w:val="00826655"/>
    <w:rsid w:val="0082683C"/>
    <w:rsid w:val="00826918"/>
    <w:rsid w:val="00826953"/>
    <w:rsid w:val="0082695E"/>
    <w:rsid w:val="00826B17"/>
    <w:rsid w:val="00826F9E"/>
    <w:rsid w:val="0082742B"/>
    <w:rsid w:val="00827499"/>
    <w:rsid w:val="00827859"/>
    <w:rsid w:val="00827E90"/>
    <w:rsid w:val="00827F38"/>
    <w:rsid w:val="00830168"/>
    <w:rsid w:val="0083045C"/>
    <w:rsid w:val="00830520"/>
    <w:rsid w:val="0083064C"/>
    <w:rsid w:val="00830652"/>
    <w:rsid w:val="00830BBB"/>
    <w:rsid w:val="00830EF7"/>
    <w:rsid w:val="0083117D"/>
    <w:rsid w:val="0083131C"/>
    <w:rsid w:val="00831701"/>
    <w:rsid w:val="008317C0"/>
    <w:rsid w:val="008318B8"/>
    <w:rsid w:val="008319A8"/>
    <w:rsid w:val="00831E92"/>
    <w:rsid w:val="00831F83"/>
    <w:rsid w:val="00832916"/>
    <w:rsid w:val="00832D51"/>
    <w:rsid w:val="00832FDF"/>
    <w:rsid w:val="00833224"/>
    <w:rsid w:val="0083328D"/>
    <w:rsid w:val="008334FB"/>
    <w:rsid w:val="008335AE"/>
    <w:rsid w:val="00833744"/>
    <w:rsid w:val="00833770"/>
    <w:rsid w:val="008338E9"/>
    <w:rsid w:val="00833EAE"/>
    <w:rsid w:val="00833F72"/>
    <w:rsid w:val="00834229"/>
    <w:rsid w:val="0083433E"/>
    <w:rsid w:val="008344B9"/>
    <w:rsid w:val="00834788"/>
    <w:rsid w:val="00834F85"/>
    <w:rsid w:val="00834FC7"/>
    <w:rsid w:val="0083545B"/>
    <w:rsid w:val="0083554C"/>
    <w:rsid w:val="0083554F"/>
    <w:rsid w:val="008359C9"/>
    <w:rsid w:val="00835A37"/>
    <w:rsid w:val="00835F19"/>
    <w:rsid w:val="00835F3D"/>
    <w:rsid w:val="00835FCD"/>
    <w:rsid w:val="008361D9"/>
    <w:rsid w:val="00836276"/>
    <w:rsid w:val="00836878"/>
    <w:rsid w:val="00836AEB"/>
    <w:rsid w:val="00836B92"/>
    <w:rsid w:val="00836DE6"/>
    <w:rsid w:val="00836EA9"/>
    <w:rsid w:val="008371D9"/>
    <w:rsid w:val="008372A8"/>
    <w:rsid w:val="008372B9"/>
    <w:rsid w:val="008373DA"/>
    <w:rsid w:val="008378E9"/>
    <w:rsid w:val="008379CE"/>
    <w:rsid w:val="00837BAE"/>
    <w:rsid w:val="00837FA3"/>
    <w:rsid w:val="008400D1"/>
    <w:rsid w:val="00840171"/>
    <w:rsid w:val="00840246"/>
    <w:rsid w:val="008403C1"/>
    <w:rsid w:val="008405A3"/>
    <w:rsid w:val="00840676"/>
    <w:rsid w:val="00840A5B"/>
    <w:rsid w:val="00840C31"/>
    <w:rsid w:val="00840D50"/>
    <w:rsid w:val="00840D7D"/>
    <w:rsid w:val="0084110C"/>
    <w:rsid w:val="0084119D"/>
    <w:rsid w:val="00841D22"/>
    <w:rsid w:val="00841D64"/>
    <w:rsid w:val="00841DD3"/>
    <w:rsid w:val="00841E32"/>
    <w:rsid w:val="008421A5"/>
    <w:rsid w:val="008422F0"/>
    <w:rsid w:val="00842349"/>
    <w:rsid w:val="00842532"/>
    <w:rsid w:val="00842574"/>
    <w:rsid w:val="00842704"/>
    <w:rsid w:val="00842920"/>
    <w:rsid w:val="00842A24"/>
    <w:rsid w:val="00842BB6"/>
    <w:rsid w:val="00842C08"/>
    <w:rsid w:val="00842C89"/>
    <w:rsid w:val="00842E1C"/>
    <w:rsid w:val="00843057"/>
    <w:rsid w:val="008432AF"/>
    <w:rsid w:val="008432F7"/>
    <w:rsid w:val="00843680"/>
    <w:rsid w:val="0084368D"/>
    <w:rsid w:val="00843A92"/>
    <w:rsid w:val="00843B3A"/>
    <w:rsid w:val="008444B5"/>
    <w:rsid w:val="00844583"/>
    <w:rsid w:val="0084465D"/>
    <w:rsid w:val="0084478B"/>
    <w:rsid w:val="008447E0"/>
    <w:rsid w:val="00844815"/>
    <w:rsid w:val="008448AE"/>
    <w:rsid w:val="00844A9F"/>
    <w:rsid w:val="00844C11"/>
    <w:rsid w:val="00844F3E"/>
    <w:rsid w:val="008450F2"/>
    <w:rsid w:val="008451BB"/>
    <w:rsid w:val="0084561E"/>
    <w:rsid w:val="0084580B"/>
    <w:rsid w:val="0084591D"/>
    <w:rsid w:val="00845987"/>
    <w:rsid w:val="00845C26"/>
    <w:rsid w:val="00845D5F"/>
    <w:rsid w:val="0084604A"/>
    <w:rsid w:val="008460CB"/>
    <w:rsid w:val="00846165"/>
    <w:rsid w:val="00846232"/>
    <w:rsid w:val="00846869"/>
    <w:rsid w:val="0084687D"/>
    <w:rsid w:val="00846928"/>
    <w:rsid w:val="00846AE2"/>
    <w:rsid w:val="00846BE0"/>
    <w:rsid w:val="00846E4E"/>
    <w:rsid w:val="00846F9E"/>
    <w:rsid w:val="00847004"/>
    <w:rsid w:val="00847066"/>
    <w:rsid w:val="0084743A"/>
    <w:rsid w:val="008474DA"/>
    <w:rsid w:val="008475B2"/>
    <w:rsid w:val="008478E8"/>
    <w:rsid w:val="0084791E"/>
    <w:rsid w:val="00847A25"/>
    <w:rsid w:val="00847C8E"/>
    <w:rsid w:val="00847E95"/>
    <w:rsid w:val="00847F7A"/>
    <w:rsid w:val="00850401"/>
    <w:rsid w:val="0085045E"/>
    <w:rsid w:val="008505A1"/>
    <w:rsid w:val="008506B1"/>
    <w:rsid w:val="008506D4"/>
    <w:rsid w:val="008507CC"/>
    <w:rsid w:val="00850809"/>
    <w:rsid w:val="00850857"/>
    <w:rsid w:val="0085089C"/>
    <w:rsid w:val="008508F4"/>
    <w:rsid w:val="00850DB4"/>
    <w:rsid w:val="00850E2B"/>
    <w:rsid w:val="0085101D"/>
    <w:rsid w:val="00851142"/>
    <w:rsid w:val="00851201"/>
    <w:rsid w:val="008516AE"/>
    <w:rsid w:val="00851A01"/>
    <w:rsid w:val="00851AE6"/>
    <w:rsid w:val="00851CD0"/>
    <w:rsid w:val="00851D8F"/>
    <w:rsid w:val="00851DC8"/>
    <w:rsid w:val="0085217A"/>
    <w:rsid w:val="00852268"/>
    <w:rsid w:val="0085226F"/>
    <w:rsid w:val="00852484"/>
    <w:rsid w:val="00852488"/>
    <w:rsid w:val="008525C7"/>
    <w:rsid w:val="00852780"/>
    <w:rsid w:val="00852792"/>
    <w:rsid w:val="008529DA"/>
    <w:rsid w:val="00852BC3"/>
    <w:rsid w:val="00853016"/>
    <w:rsid w:val="00853569"/>
    <w:rsid w:val="008535BA"/>
    <w:rsid w:val="008539C8"/>
    <w:rsid w:val="00853A82"/>
    <w:rsid w:val="00853B72"/>
    <w:rsid w:val="00853EF8"/>
    <w:rsid w:val="00853F74"/>
    <w:rsid w:val="00853FA5"/>
    <w:rsid w:val="0085422D"/>
    <w:rsid w:val="008542D7"/>
    <w:rsid w:val="008543C2"/>
    <w:rsid w:val="008547D9"/>
    <w:rsid w:val="008548A8"/>
    <w:rsid w:val="00854CA8"/>
    <w:rsid w:val="008552AA"/>
    <w:rsid w:val="00855460"/>
    <w:rsid w:val="0085549C"/>
    <w:rsid w:val="00855B04"/>
    <w:rsid w:val="00855E25"/>
    <w:rsid w:val="00855F53"/>
    <w:rsid w:val="0085602F"/>
    <w:rsid w:val="00856267"/>
    <w:rsid w:val="00856529"/>
    <w:rsid w:val="00856700"/>
    <w:rsid w:val="00856BB7"/>
    <w:rsid w:val="00856D1E"/>
    <w:rsid w:val="00857076"/>
    <w:rsid w:val="008572CB"/>
    <w:rsid w:val="008574D5"/>
    <w:rsid w:val="0085792E"/>
    <w:rsid w:val="00857A42"/>
    <w:rsid w:val="00857A6B"/>
    <w:rsid w:val="00857C60"/>
    <w:rsid w:val="00857E42"/>
    <w:rsid w:val="00857EB6"/>
    <w:rsid w:val="00860100"/>
    <w:rsid w:val="00860235"/>
    <w:rsid w:val="008602F1"/>
    <w:rsid w:val="0086087F"/>
    <w:rsid w:val="008608FA"/>
    <w:rsid w:val="00860991"/>
    <w:rsid w:val="00860A20"/>
    <w:rsid w:val="00860A9A"/>
    <w:rsid w:val="00860C38"/>
    <w:rsid w:val="00860DAD"/>
    <w:rsid w:val="00860EEA"/>
    <w:rsid w:val="0086140E"/>
    <w:rsid w:val="0086168F"/>
    <w:rsid w:val="008616C1"/>
    <w:rsid w:val="00861A52"/>
    <w:rsid w:val="00861BF4"/>
    <w:rsid w:val="00861C3C"/>
    <w:rsid w:val="00861D47"/>
    <w:rsid w:val="00862130"/>
    <w:rsid w:val="00862438"/>
    <w:rsid w:val="00862460"/>
    <w:rsid w:val="0086247A"/>
    <w:rsid w:val="00862493"/>
    <w:rsid w:val="0086268F"/>
    <w:rsid w:val="0086287D"/>
    <w:rsid w:val="00862A97"/>
    <w:rsid w:val="00862BA1"/>
    <w:rsid w:val="00862C65"/>
    <w:rsid w:val="00862D62"/>
    <w:rsid w:val="00862F85"/>
    <w:rsid w:val="0086307B"/>
    <w:rsid w:val="0086326C"/>
    <w:rsid w:val="00863531"/>
    <w:rsid w:val="008636E1"/>
    <w:rsid w:val="008638DA"/>
    <w:rsid w:val="00863AAA"/>
    <w:rsid w:val="00863BB4"/>
    <w:rsid w:val="00863BEC"/>
    <w:rsid w:val="00863C37"/>
    <w:rsid w:val="0086409A"/>
    <w:rsid w:val="008641C7"/>
    <w:rsid w:val="0086430B"/>
    <w:rsid w:val="00864881"/>
    <w:rsid w:val="00864AFE"/>
    <w:rsid w:val="00864BA6"/>
    <w:rsid w:val="00864C5D"/>
    <w:rsid w:val="00864ED9"/>
    <w:rsid w:val="00865107"/>
    <w:rsid w:val="008652DF"/>
    <w:rsid w:val="0086569A"/>
    <w:rsid w:val="00865A2B"/>
    <w:rsid w:val="00865CCD"/>
    <w:rsid w:val="00865DC8"/>
    <w:rsid w:val="00866351"/>
    <w:rsid w:val="00866A98"/>
    <w:rsid w:val="00866AF1"/>
    <w:rsid w:val="00866D47"/>
    <w:rsid w:val="0086713A"/>
    <w:rsid w:val="00867185"/>
    <w:rsid w:val="00867752"/>
    <w:rsid w:val="00867BF6"/>
    <w:rsid w:val="008700CE"/>
    <w:rsid w:val="008702A4"/>
    <w:rsid w:val="008705E6"/>
    <w:rsid w:val="0087079E"/>
    <w:rsid w:val="0087084B"/>
    <w:rsid w:val="00870C15"/>
    <w:rsid w:val="00870FA7"/>
    <w:rsid w:val="00870FFF"/>
    <w:rsid w:val="008712FE"/>
    <w:rsid w:val="00871335"/>
    <w:rsid w:val="00871336"/>
    <w:rsid w:val="00871343"/>
    <w:rsid w:val="0087147E"/>
    <w:rsid w:val="0087167B"/>
    <w:rsid w:val="008716B3"/>
    <w:rsid w:val="00871730"/>
    <w:rsid w:val="00871BB2"/>
    <w:rsid w:val="00871DE8"/>
    <w:rsid w:val="00871EFC"/>
    <w:rsid w:val="00872048"/>
    <w:rsid w:val="008720BF"/>
    <w:rsid w:val="00872104"/>
    <w:rsid w:val="008721D4"/>
    <w:rsid w:val="008727C6"/>
    <w:rsid w:val="00872A3D"/>
    <w:rsid w:val="00872AEF"/>
    <w:rsid w:val="00872D76"/>
    <w:rsid w:val="00873300"/>
    <w:rsid w:val="0087342F"/>
    <w:rsid w:val="00873603"/>
    <w:rsid w:val="00873682"/>
    <w:rsid w:val="00873744"/>
    <w:rsid w:val="008739BC"/>
    <w:rsid w:val="00873A18"/>
    <w:rsid w:val="00873A53"/>
    <w:rsid w:val="00873B03"/>
    <w:rsid w:val="00873B30"/>
    <w:rsid w:val="00873C4F"/>
    <w:rsid w:val="0087423C"/>
    <w:rsid w:val="00874564"/>
    <w:rsid w:val="00874786"/>
    <w:rsid w:val="00874929"/>
    <w:rsid w:val="00874AFE"/>
    <w:rsid w:val="00874C9C"/>
    <w:rsid w:val="00874D7D"/>
    <w:rsid w:val="00874F45"/>
    <w:rsid w:val="008750AD"/>
    <w:rsid w:val="0087567B"/>
    <w:rsid w:val="00875947"/>
    <w:rsid w:val="00875952"/>
    <w:rsid w:val="008759F8"/>
    <w:rsid w:val="00875AF8"/>
    <w:rsid w:val="00875C67"/>
    <w:rsid w:val="00875E5B"/>
    <w:rsid w:val="00875F16"/>
    <w:rsid w:val="0087610E"/>
    <w:rsid w:val="008761EA"/>
    <w:rsid w:val="00876582"/>
    <w:rsid w:val="00876589"/>
    <w:rsid w:val="0087678A"/>
    <w:rsid w:val="0087698C"/>
    <w:rsid w:val="00876C53"/>
    <w:rsid w:val="00876C80"/>
    <w:rsid w:val="00876DB1"/>
    <w:rsid w:val="00876F04"/>
    <w:rsid w:val="00876F0B"/>
    <w:rsid w:val="008772AE"/>
    <w:rsid w:val="00877947"/>
    <w:rsid w:val="0087794B"/>
    <w:rsid w:val="00877996"/>
    <w:rsid w:val="008779EB"/>
    <w:rsid w:val="00877C8E"/>
    <w:rsid w:val="00877CD3"/>
    <w:rsid w:val="00877CD7"/>
    <w:rsid w:val="008800D1"/>
    <w:rsid w:val="00880286"/>
    <w:rsid w:val="00880800"/>
    <w:rsid w:val="00880909"/>
    <w:rsid w:val="00880B87"/>
    <w:rsid w:val="00880C47"/>
    <w:rsid w:val="00880D55"/>
    <w:rsid w:val="0088112A"/>
    <w:rsid w:val="00881223"/>
    <w:rsid w:val="00881588"/>
    <w:rsid w:val="008815A2"/>
    <w:rsid w:val="008815E9"/>
    <w:rsid w:val="00881676"/>
    <w:rsid w:val="008816CA"/>
    <w:rsid w:val="00881841"/>
    <w:rsid w:val="00881845"/>
    <w:rsid w:val="00881D68"/>
    <w:rsid w:val="00882007"/>
    <w:rsid w:val="0088217B"/>
    <w:rsid w:val="008822AF"/>
    <w:rsid w:val="00882591"/>
    <w:rsid w:val="008825AE"/>
    <w:rsid w:val="00882727"/>
    <w:rsid w:val="00882876"/>
    <w:rsid w:val="008828D4"/>
    <w:rsid w:val="00882AA6"/>
    <w:rsid w:val="00882EB6"/>
    <w:rsid w:val="008830FC"/>
    <w:rsid w:val="00883225"/>
    <w:rsid w:val="008832BE"/>
    <w:rsid w:val="00883453"/>
    <w:rsid w:val="008838BA"/>
    <w:rsid w:val="00883B2B"/>
    <w:rsid w:val="008840EE"/>
    <w:rsid w:val="00884307"/>
    <w:rsid w:val="0088432D"/>
    <w:rsid w:val="008843B5"/>
    <w:rsid w:val="008843FA"/>
    <w:rsid w:val="00884589"/>
    <w:rsid w:val="008845EE"/>
    <w:rsid w:val="008845F0"/>
    <w:rsid w:val="008846CE"/>
    <w:rsid w:val="008849A6"/>
    <w:rsid w:val="00884A69"/>
    <w:rsid w:val="00884D05"/>
    <w:rsid w:val="00884E84"/>
    <w:rsid w:val="008850D0"/>
    <w:rsid w:val="0088515A"/>
    <w:rsid w:val="00885366"/>
    <w:rsid w:val="008853B2"/>
    <w:rsid w:val="008855FE"/>
    <w:rsid w:val="00885833"/>
    <w:rsid w:val="0088593E"/>
    <w:rsid w:val="00885ADE"/>
    <w:rsid w:val="00885B7F"/>
    <w:rsid w:val="00885EBC"/>
    <w:rsid w:val="00885EF1"/>
    <w:rsid w:val="008860BD"/>
    <w:rsid w:val="00886267"/>
    <w:rsid w:val="00886403"/>
    <w:rsid w:val="00886588"/>
    <w:rsid w:val="0088697C"/>
    <w:rsid w:val="008869BA"/>
    <w:rsid w:val="00886A10"/>
    <w:rsid w:val="00886C3F"/>
    <w:rsid w:val="00886C6E"/>
    <w:rsid w:val="00886E72"/>
    <w:rsid w:val="00886E76"/>
    <w:rsid w:val="00886ECE"/>
    <w:rsid w:val="00886EEE"/>
    <w:rsid w:val="00886FE1"/>
    <w:rsid w:val="00887011"/>
    <w:rsid w:val="00887315"/>
    <w:rsid w:val="00887386"/>
    <w:rsid w:val="008873AC"/>
    <w:rsid w:val="008874B0"/>
    <w:rsid w:val="008875D0"/>
    <w:rsid w:val="00887671"/>
    <w:rsid w:val="008876C8"/>
    <w:rsid w:val="008877F5"/>
    <w:rsid w:val="00887AA2"/>
    <w:rsid w:val="00887B00"/>
    <w:rsid w:val="00887B57"/>
    <w:rsid w:val="00887E04"/>
    <w:rsid w:val="00887E1B"/>
    <w:rsid w:val="00890138"/>
    <w:rsid w:val="00890192"/>
    <w:rsid w:val="00890544"/>
    <w:rsid w:val="0089054B"/>
    <w:rsid w:val="008909CF"/>
    <w:rsid w:val="00890FDC"/>
    <w:rsid w:val="008910F9"/>
    <w:rsid w:val="00891583"/>
    <w:rsid w:val="008915D8"/>
    <w:rsid w:val="00891B52"/>
    <w:rsid w:val="00891C98"/>
    <w:rsid w:val="00891D49"/>
    <w:rsid w:val="00892172"/>
    <w:rsid w:val="008924E7"/>
    <w:rsid w:val="008924EF"/>
    <w:rsid w:val="00892848"/>
    <w:rsid w:val="00892876"/>
    <w:rsid w:val="00892A3B"/>
    <w:rsid w:val="00892A4E"/>
    <w:rsid w:val="00892B01"/>
    <w:rsid w:val="00892BAC"/>
    <w:rsid w:val="00892C61"/>
    <w:rsid w:val="00892D33"/>
    <w:rsid w:val="00893054"/>
    <w:rsid w:val="008932F0"/>
    <w:rsid w:val="0089348C"/>
    <w:rsid w:val="008935C5"/>
    <w:rsid w:val="00893655"/>
    <w:rsid w:val="0089396E"/>
    <w:rsid w:val="00893992"/>
    <w:rsid w:val="00893C31"/>
    <w:rsid w:val="00893E0D"/>
    <w:rsid w:val="00893E68"/>
    <w:rsid w:val="00893EAD"/>
    <w:rsid w:val="0089425A"/>
    <w:rsid w:val="0089447B"/>
    <w:rsid w:val="00894925"/>
    <w:rsid w:val="00894C7A"/>
    <w:rsid w:val="00894CDE"/>
    <w:rsid w:val="00894E29"/>
    <w:rsid w:val="008951D7"/>
    <w:rsid w:val="008951F0"/>
    <w:rsid w:val="00895520"/>
    <w:rsid w:val="0089564D"/>
    <w:rsid w:val="0089589F"/>
    <w:rsid w:val="0089590A"/>
    <w:rsid w:val="008959AF"/>
    <w:rsid w:val="00895CA7"/>
    <w:rsid w:val="00895D60"/>
    <w:rsid w:val="00896008"/>
    <w:rsid w:val="008960AE"/>
    <w:rsid w:val="00896222"/>
    <w:rsid w:val="008964EF"/>
    <w:rsid w:val="008968B3"/>
    <w:rsid w:val="00896AFD"/>
    <w:rsid w:val="00896C28"/>
    <w:rsid w:val="00896CCD"/>
    <w:rsid w:val="00896DC9"/>
    <w:rsid w:val="00896EB5"/>
    <w:rsid w:val="00897243"/>
    <w:rsid w:val="008973A0"/>
    <w:rsid w:val="00897438"/>
    <w:rsid w:val="008976A3"/>
    <w:rsid w:val="008976A8"/>
    <w:rsid w:val="00897768"/>
    <w:rsid w:val="00897B85"/>
    <w:rsid w:val="00897C25"/>
    <w:rsid w:val="00897C2C"/>
    <w:rsid w:val="00897EF8"/>
    <w:rsid w:val="00897F36"/>
    <w:rsid w:val="008A0272"/>
    <w:rsid w:val="008A0321"/>
    <w:rsid w:val="008A045C"/>
    <w:rsid w:val="008A05EF"/>
    <w:rsid w:val="008A0843"/>
    <w:rsid w:val="008A098F"/>
    <w:rsid w:val="008A0A55"/>
    <w:rsid w:val="008A12B9"/>
    <w:rsid w:val="008A1302"/>
    <w:rsid w:val="008A1480"/>
    <w:rsid w:val="008A17B6"/>
    <w:rsid w:val="008A17E2"/>
    <w:rsid w:val="008A182B"/>
    <w:rsid w:val="008A19EE"/>
    <w:rsid w:val="008A1B7E"/>
    <w:rsid w:val="008A1C2F"/>
    <w:rsid w:val="008A1C80"/>
    <w:rsid w:val="008A1EC8"/>
    <w:rsid w:val="008A21BE"/>
    <w:rsid w:val="008A2491"/>
    <w:rsid w:val="008A252E"/>
    <w:rsid w:val="008A25A1"/>
    <w:rsid w:val="008A26E6"/>
    <w:rsid w:val="008A2AFF"/>
    <w:rsid w:val="008A2B2B"/>
    <w:rsid w:val="008A2CB3"/>
    <w:rsid w:val="008A3264"/>
    <w:rsid w:val="008A33BA"/>
    <w:rsid w:val="008A3531"/>
    <w:rsid w:val="008A377D"/>
    <w:rsid w:val="008A3D0E"/>
    <w:rsid w:val="008A3FC7"/>
    <w:rsid w:val="008A4033"/>
    <w:rsid w:val="008A41C8"/>
    <w:rsid w:val="008A4446"/>
    <w:rsid w:val="008A446F"/>
    <w:rsid w:val="008A4A97"/>
    <w:rsid w:val="008A4FEA"/>
    <w:rsid w:val="008A5092"/>
    <w:rsid w:val="008A5112"/>
    <w:rsid w:val="008A536B"/>
    <w:rsid w:val="008A56B3"/>
    <w:rsid w:val="008A575E"/>
    <w:rsid w:val="008A5810"/>
    <w:rsid w:val="008A5C7D"/>
    <w:rsid w:val="008A5C8C"/>
    <w:rsid w:val="008A5CD4"/>
    <w:rsid w:val="008A5D10"/>
    <w:rsid w:val="008A65B3"/>
    <w:rsid w:val="008A669F"/>
    <w:rsid w:val="008A6D34"/>
    <w:rsid w:val="008A6D72"/>
    <w:rsid w:val="008A6DFB"/>
    <w:rsid w:val="008A6E2F"/>
    <w:rsid w:val="008A6E35"/>
    <w:rsid w:val="008A6EB0"/>
    <w:rsid w:val="008A7284"/>
    <w:rsid w:val="008A732D"/>
    <w:rsid w:val="008A74BE"/>
    <w:rsid w:val="008A75AE"/>
    <w:rsid w:val="008A7655"/>
    <w:rsid w:val="008A7738"/>
    <w:rsid w:val="008A7AD2"/>
    <w:rsid w:val="008A7E2C"/>
    <w:rsid w:val="008B03EE"/>
    <w:rsid w:val="008B0572"/>
    <w:rsid w:val="008B05CC"/>
    <w:rsid w:val="008B0761"/>
    <w:rsid w:val="008B09D1"/>
    <w:rsid w:val="008B0A60"/>
    <w:rsid w:val="008B0C69"/>
    <w:rsid w:val="008B0D41"/>
    <w:rsid w:val="008B1162"/>
    <w:rsid w:val="008B1252"/>
    <w:rsid w:val="008B13C8"/>
    <w:rsid w:val="008B1621"/>
    <w:rsid w:val="008B18AC"/>
    <w:rsid w:val="008B1B7E"/>
    <w:rsid w:val="008B1BF5"/>
    <w:rsid w:val="008B1D1F"/>
    <w:rsid w:val="008B20E1"/>
    <w:rsid w:val="008B2311"/>
    <w:rsid w:val="008B2542"/>
    <w:rsid w:val="008B28FB"/>
    <w:rsid w:val="008B291C"/>
    <w:rsid w:val="008B2DB2"/>
    <w:rsid w:val="008B32B4"/>
    <w:rsid w:val="008B33D7"/>
    <w:rsid w:val="008B3491"/>
    <w:rsid w:val="008B34C2"/>
    <w:rsid w:val="008B3698"/>
    <w:rsid w:val="008B376F"/>
    <w:rsid w:val="008B3ABE"/>
    <w:rsid w:val="008B3AC1"/>
    <w:rsid w:val="008B3ACB"/>
    <w:rsid w:val="008B3B1A"/>
    <w:rsid w:val="008B3B33"/>
    <w:rsid w:val="008B3E26"/>
    <w:rsid w:val="008B40DF"/>
    <w:rsid w:val="008B4122"/>
    <w:rsid w:val="008B4338"/>
    <w:rsid w:val="008B449F"/>
    <w:rsid w:val="008B458A"/>
    <w:rsid w:val="008B4649"/>
    <w:rsid w:val="008B48CE"/>
    <w:rsid w:val="008B4909"/>
    <w:rsid w:val="008B498D"/>
    <w:rsid w:val="008B49F1"/>
    <w:rsid w:val="008B4ACB"/>
    <w:rsid w:val="008B4BF9"/>
    <w:rsid w:val="008B4CB7"/>
    <w:rsid w:val="008B4D48"/>
    <w:rsid w:val="008B4E6B"/>
    <w:rsid w:val="008B4F11"/>
    <w:rsid w:val="008B4F76"/>
    <w:rsid w:val="008B5093"/>
    <w:rsid w:val="008B521A"/>
    <w:rsid w:val="008B52FA"/>
    <w:rsid w:val="008B59DD"/>
    <w:rsid w:val="008B5BA7"/>
    <w:rsid w:val="008B5D7B"/>
    <w:rsid w:val="008B5E57"/>
    <w:rsid w:val="008B61D6"/>
    <w:rsid w:val="008B620D"/>
    <w:rsid w:val="008B654D"/>
    <w:rsid w:val="008B66BC"/>
    <w:rsid w:val="008B69DA"/>
    <w:rsid w:val="008B6B4A"/>
    <w:rsid w:val="008B6CC3"/>
    <w:rsid w:val="008B6D7D"/>
    <w:rsid w:val="008B6E32"/>
    <w:rsid w:val="008B6FCF"/>
    <w:rsid w:val="008B712D"/>
    <w:rsid w:val="008B722A"/>
    <w:rsid w:val="008B72F0"/>
    <w:rsid w:val="008B74D4"/>
    <w:rsid w:val="008B76C1"/>
    <w:rsid w:val="008B76CD"/>
    <w:rsid w:val="008B796B"/>
    <w:rsid w:val="008B7B10"/>
    <w:rsid w:val="008B7BCA"/>
    <w:rsid w:val="008B7D8A"/>
    <w:rsid w:val="008B7F91"/>
    <w:rsid w:val="008C0020"/>
    <w:rsid w:val="008C050D"/>
    <w:rsid w:val="008C0712"/>
    <w:rsid w:val="008C0949"/>
    <w:rsid w:val="008C0B30"/>
    <w:rsid w:val="008C0EFA"/>
    <w:rsid w:val="008C0F2F"/>
    <w:rsid w:val="008C1040"/>
    <w:rsid w:val="008C10DB"/>
    <w:rsid w:val="008C12CC"/>
    <w:rsid w:val="008C12F7"/>
    <w:rsid w:val="008C167E"/>
    <w:rsid w:val="008C177B"/>
    <w:rsid w:val="008C194B"/>
    <w:rsid w:val="008C1AC3"/>
    <w:rsid w:val="008C1C96"/>
    <w:rsid w:val="008C201F"/>
    <w:rsid w:val="008C2057"/>
    <w:rsid w:val="008C2171"/>
    <w:rsid w:val="008C21FA"/>
    <w:rsid w:val="008C2332"/>
    <w:rsid w:val="008C2C85"/>
    <w:rsid w:val="008C2CAF"/>
    <w:rsid w:val="008C319B"/>
    <w:rsid w:val="008C31C2"/>
    <w:rsid w:val="008C31C7"/>
    <w:rsid w:val="008C33DB"/>
    <w:rsid w:val="008C34DF"/>
    <w:rsid w:val="008C3691"/>
    <w:rsid w:val="008C3717"/>
    <w:rsid w:val="008C3814"/>
    <w:rsid w:val="008C390D"/>
    <w:rsid w:val="008C3BAB"/>
    <w:rsid w:val="008C3C55"/>
    <w:rsid w:val="008C3D17"/>
    <w:rsid w:val="008C3DA1"/>
    <w:rsid w:val="008C3E4B"/>
    <w:rsid w:val="008C3F0C"/>
    <w:rsid w:val="008C4741"/>
    <w:rsid w:val="008C47FC"/>
    <w:rsid w:val="008C4805"/>
    <w:rsid w:val="008C4CFE"/>
    <w:rsid w:val="008C4DF5"/>
    <w:rsid w:val="008C4EB2"/>
    <w:rsid w:val="008C4EDD"/>
    <w:rsid w:val="008C4F22"/>
    <w:rsid w:val="008C521E"/>
    <w:rsid w:val="008C5297"/>
    <w:rsid w:val="008C5445"/>
    <w:rsid w:val="008C58A4"/>
    <w:rsid w:val="008C5BBB"/>
    <w:rsid w:val="008C5E42"/>
    <w:rsid w:val="008C5EAB"/>
    <w:rsid w:val="008C6284"/>
    <w:rsid w:val="008C640C"/>
    <w:rsid w:val="008C6467"/>
    <w:rsid w:val="008C6818"/>
    <w:rsid w:val="008C68E5"/>
    <w:rsid w:val="008C6BCB"/>
    <w:rsid w:val="008C6D91"/>
    <w:rsid w:val="008C6F4E"/>
    <w:rsid w:val="008C70B5"/>
    <w:rsid w:val="008C7167"/>
    <w:rsid w:val="008C73A2"/>
    <w:rsid w:val="008C774A"/>
    <w:rsid w:val="008C77BC"/>
    <w:rsid w:val="008C7DEE"/>
    <w:rsid w:val="008C7EC2"/>
    <w:rsid w:val="008D021A"/>
    <w:rsid w:val="008D02A3"/>
    <w:rsid w:val="008D039F"/>
    <w:rsid w:val="008D0473"/>
    <w:rsid w:val="008D048C"/>
    <w:rsid w:val="008D0502"/>
    <w:rsid w:val="008D0658"/>
    <w:rsid w:val="008D098C"/>
    <w:rsid w:val="008D0B05"/>
    <w:rsid w:val="008D0DD2"/>
    <w:rsid w:val="008D11CB"/>
    <w:rsid w:val="008D1315"/>
    <w:rsid w:val="008D148C"/>
    <w:rsid w:val="008D1524"/>
    <w:rsid w:val="008D1999"/>
    <w:rsid w:val="008D1CC3"/>
    <w:rsid w:val="008D1D8F"/>
    <w:rsid w:val="008D1EBF"/>
    <w:rsid w:val="008D1ED5"/>
    <w:rsid w:val="008D1FDB"/>
    <w:rsid w:val="008D2027"/>
    <w:rsid w:val="008D21D7"/>
    <w:rsid w:val="008D23FE"/>
    <w:rsid w:val="008D2861"/>
    <w:rsid w:val="008D291D"/>
    <w:rsid w:val="008D2EE0"/>
    <w:rsid w:val="008D3161"/>
    <w:rsid w:val="008D3247"/>
    <w:rsid w:val="008D34C6"/>
    <w:rsid w:val="008D350C"/>
    <w:rsid w:val="008D3670"/>
    <w:rsid w:val="008D36F5"/>
    <w:rsid w:val="008D387C"/>
    <w:rsid w:val="008D39F0"/>
    <w:rsid w:val="008D3AA1"/>
    <w:rsid w:val="008D3B34"/>
    <w:rsid w:val="008D3BC2"/>
    <w:rsid w:val="008D3C09"/>
    <w:rsid w:val="008D46DE"/>
    <w:rsid w:val="008D471D"/>
    <w:rsid w:val="008D48F3"/>
    <w:rsid w:val="008D49E7"/>
    <w:rsid w:val="008D4B6C"/>
    <w:rsid w:val="008D4DE5"/>
    <w:rsid w:val="008D4E2A"/>
    <w:rsid w:val="008D4EAC"/>
    <w:rsid w:val="008D501E"/>
    <w:rsid w:val="008D50DF"/>
    <w:rsid w:val="008D519B"/>
    <w:rsid w:val="008D5501"/>
    <w:rsid w:val="008D5503"/>
    <w:rsid w:val="008D5A7B"/>
    <w:rsid w:val="008D5D74"/>
    <w:rsid w:val="008D5E54"/>
    <w:rsid w:val="008D5F48"/>
    <w:rsid w:val="008D5F70"/>
    <w:rsid w:val="008D6255"/>
    <w:rsid w:val="008D6399"/>
    <w:rsid w:val="008D658C"/>
    <w:rsid w:val="008D68F6"/>
    <w:rsid w:val="008D6E13"/>
    <w:rsid w:val="008D6F97"/>
    <w:rsid w:val="008D70AC"/>
    <w:rsid w:val="008D7191"/>
    <w:rsid w:val="008D7290"/>
    <w:rsid w:val="008D7325"/>
    <w:rsid w:val="008D73F8"/>
    <w:rsid w:val="008D780D"/>
    <w:rsid w:val="008D789A"/>
    <w:rsid w:val="008D78BF"/>
    <w:rsid w:val="008D7CA2"/>
    <w:rsid w:val="008D7CCA"/>
    <w:rsid w:val="008D7ECB"/>
    <w:rsid w:val="008D7FF7"/>
    <w:rsid w:val="008E0188"/>
    <w:rsid w:val="008E0577"/>
    <w:rsid w:val="008E0676"/>
    <w:rsid w:val="008E073B"/>
    <w:rsid w:val="008E09EC"/>
    <w:rsid w:val="008E0B5D"/>
    <w:rsid w:val="008E0E3C"/>
    <w:rsid w:val="008E0EF5"/>
    <w:rsid w:val="008E0F12"/>
    <w:rsid w:val="008E1013"/>
    <w:rsid w:val="008E119D"/>
    <w:rsid w:val="008E122A"/>
    <w:rsid w:val="008E143F"/>
    <w:rsid w:val="008E1668"/>
    <w:rsid w:val="008E17CE"/>
    <w:rsid w:val="008E1DAD"/>
    <w:rsid w:val="008E1E13"/>
    <w:rsid w:val="008E1FFB"/>
    <w:rsid w:val="008E238B"/>
    <w:rsid w:val="008E2436"/>
    <w:rsid w:val="008E245E"/>
    <w:rsid w:val="008E26A4"/>
    <w:rsid w:val="008E285A"/>
    <w:rsid w:val="008E29A3"/>
    <w:rsid w:val="008E2F54"/>
    <w:rsid w:val="008E2FD2"/>
    <w:rsid w:val="008E3225"/>
    <w:rsid w:val="008E32D6"/>
    <w:rsid w:val="008E3320"/>
    <w:rsid w:val="008E33F9"/>
    <w:rsid w:val="008E3638"/>
    <w:rsid w:val="008E371C"/>
    <w:rsid w:val="008E387F"/>
    <w:rsid w:val="008E3E83"/>
    <w:rsid w:val="008E3F54"/>
    <w:rsid w:val="008E3F69"/>
    <w:rsid w:val="008E40F6"/>
    <w:rsid w:val="008E41C7"/>
    <w:rsid w:val="008E4294"/>
    <w:rsid w:val="008E4374"/>
    <w:rsid w:val="008E476E"/>
    <w:rsid w:val="008E48A6"/>
    <w:rsid w:val="008E4AB8"/>
    <w:rsid w:val="008E4B30"/>
    <w:rsid w:val="008E4BD5"/>
    <w:rsid w:val="008E4CFE"/>
    <w:rsid w:val="008E4E6B"/>
    <w:rsid w:val="008E5446"/>
    <w:rsid w:val="008E5525"/>
    <w:rsid w:val="008E5596"/>
    <w:rsid w:val="008E5740"/>
    <w:rsid w:val="008E5795"/>
    <w:rsid w:val="008E579B"/>
    <w:rsid w:val="008E602C"/>
    <w:rsid w:val="008E647E"/>
    <w:rsid w:val="008E658F"/>
    <w:rsid w:val="008E6640"/>
    <w:rsid w:val="008E68B5"/>
    <w:rsid w:val="008E691F"/>
    <w:rsid w:val="008E6A22"/>
    <w:rsid w:val="008E6EFB"/>
    <w:rsid w:val="008E6F6D"/>
    <w:rsid w:val="008E704A"/>
    <w:rsid w:val="008E7118"/>
    <w:rsid w:val="008E7172"/>
    <w:rsid w:val="008E720A"/>
    <w:rsid w:val="008E7213"/>
    <w:rsid w:val="008E738D"/>
    <w:rsid w:val="008E7568"/>
    <w:rsid w:val="008E757A"/>
    <w:rsid w:val="008E77F2"/>
    <w:rsid w:val="008E78A1"/>
    <w:rsid w:val="008E7999"/>
    <w:rsid w:val="008E7C12"/>
    <w:rsid w:val="008E7CF8"/>
    <w:rsid w:val="008E7F8B"/>
    <w:rsid w:val="008E7F8C"/>
    <w:rsid w:val="008E7FDE"/>
    <w:rsid w:val="008F0281"/>
    <w:rsid w:val="008F02DA"/>
    <w:rsid w:val="008F0359"/>
    <w:rsid w:val="008F036D"/>
    <w:rsid w:val="008F03CA"/>
    <w:rsid w:val="008F03F3"/>
    <w:rsid w:val="008F05D9"/>
    <w:rsid w:val="008F063B"/>
    <w:rsid w:val="008F0F36"/>
    <w:rsid w:val="008F1066"/>
    <w:rsid w:val="008F1102"/>
    <w:rsid w:val="008F1120"/>
    <w:rsid w:val="008F11B7"/>
    <w:rsid w:val="008F11C0"/>
    <w:rsid w:val="008F17F7"/>
    <w:rsid w:val="008F1991"/>
    <w:rsid w:val="008F1A7A"/>
    <w:rsid w:val="008F1B59"/>
    <w:rsid w:val="008F1E16"/>
    <w:rsid w:val="008F1EC9"/>
    <w:rsid w:val="008F20F4"/>
    <w:rsid w:val="008F2296"/>
    <w:rsid w:val="008F2303"/>
    <w:rsid w:val="008F230F"/>
    <w:rsid w:val="008F252A"/>
    <w:rsid w:val="008F2603"/>
    <w:rsid w:val="008F2649"/>
    <w:rsid w:val="008F2E41"/>
    <w:rsid w:val="008F2F2F"/>
    <w:rsid w:val="008F349C"/>
    <w:rsid w:val="008F375A"/>
    <w:rsid w:val="008F39A1"/>
    <w:rsid w:val="008F39FD"/>
    <w:rsid w:val="008F3B5E"/>
    <w:rsid w:val="008F3DC2"/>
    <w:rsid w:val="008F4298"/>
    <w:rsid w:val="008F439E"/>
    <w:rsid w:val="008F456B"/>
    <w:rsid w:val="008F462C"/>
    <w:rsid w:val="008F4733"/>
    <w:rsid w:val="008F4793"/>
    <w:rsid w:val="008F4832"/>
    <w:rsid w:val="008F4B1D"/>
    <w:rsid w:val="008F4CC9"/>
    <w:rsid w:val="008F4D21"/>
    <w:rsid w:val="008F5080"/>
    <w:rsid w:val="008F508F"/>
    <w:rsid w:val="008F528A"/>
    <w:rsid w:val="008F52A2"/>
    <w:rsid w:val="008F5444"/>
    <w:rsid w:val="008F5513"/>
    <w:rsid w:val="008F559D"/>
    <w:rsid w:val="008F573E"/>
    <w:rsid w:val="008F57E5"/>
    <w:rsid w:val="008F58B7"/>
    <w:rsid w:val="008F58C2"/>
    <w:rsid w:val="008F5D66"/>
    <w:rsid w:val="008F5E7D"/>
    <w:rsid w:val="008F5FA1"/>
    <w:rsid w:val="008F6073"/>
    <w:rsid w:val="008F61C5"/>
    <w:rsid w:val="008F64B8"/>
    <w:rsid w:val="008F65D3"/>
    <w:rsid w:val="008F66F0"/>
    <w:rsid w:val="008F66F6"/>
    <w:rsid w:val="008F69B9"/>
    <w:rsid w:val="008F6A44"/>
    <w:rsid w:val="008F6A80"/>
    <w:rsid w:val="008F6D4D"/>
    <w:rsid w:val="008F6F4B"/>
    <w:rsid w:val="008F6F9A"/>
    <w:rsid w:val="008F6FE4"/>
    <w:rsid w:val="008F7299"/>
    <w:rsid w:val="008F72E1"/>
    <w:rsid w:val="008F751C"/>
    <w:rsid w:val="008F7576"/>
    <w:rsid w:val="008F7690"/>
    <w:rsid w:val="008F77EA"/>
    <w:rsid w:val="008F794B"/>
    <w:rsid w:val="008F7A90"/>
    <w:rsid w:val="008F7B02"/>
    <w:rsid w:val="008F7B74"/>
    <w:rsid w:val="008F7DFD"/>
    <w:rsid w:val="008F7EA9"/>
    <w:rsid w:val="008F7FF2"/>
    <w:rsid w:val="00900593"/>
    <w:rsid w:val="009005B1"/>
    <w:rsid w:val="00900B53"/>
    <w:rsid w:val="00900CC6"/>
    <w:rsid w:val="0090133D"/>
    <w:rsid w:val="009013A6"/>
    <w:rsid w:val="009013AE"/>
    <w:rsid w:val="009013BB"/>
    <w:rsid w:val="0090172D"/>
    <w:rsid w:val="00901794"/>
    <w:rsid w:val="00901A65"/>
    <w:rsid w:val="00901DC5"/>
    <w:rsid w:val="009020FC"/>
    <w:rsid w:val="0090241B"/>
    <w:rsid w:val="00902B1B"/>
    <w:rsid w:val="00902C9C"/>
    <w:rsid w:val="00902FDE"/>
    <w:rsid w:val="00903039"/>
    <w:rsid w:val="009030AE"/>
    <w:rsid w:val="009032B0"/>
    <w:rsid w:val="0090360E"/>
    <w:rsid w:val="0090388F"/>
    <w:rsid w:val="0090392B"/>
    <w:rsid w:val="00903A99"/>
    <w:rsid w:val="00903B0C"/>
    <w:rsid w:val="00903C78"/>
    <w:rsid w:val="00903D66"/>
    <w:rsid w:val="00903F18"/>
    <w:rsid w:val="0090417B"/>
    <w:rsid w:val="00904191"/>
    <w:rsid w:val="00904307"/>
    <w:rsid w:val="009043B5"/>
    <w:rsid w:val="009045AC"/>
    <w:rsid w:val="00904631"/>
    <w:rsid w:val="0090467F"/>
    <w:rsid w:val="009046EB"/>
    <w:rsid w:val="009047C6"/>
    <w:rsid w:val="00904B47"/>
    <w:rsid w:val="00904FDD"/>
    <w:rsid w:val="00904FF1"/>
    <w:rsid w:val="00905111"/>
    <w:rsid w:val="00905561"/>
    <w:rsid w:val="009058B8"/>
    <w:rsid w:val="00905931"/>
    <w:rsid w:val="0090597C"/>
    <w:rsid w:val="00905CB9"/>
    <w:rsid w:val="00905D7F"/>
    <w:rsid w:val="00905E00"/>
    <w:rsid w:val="00905E4C"/>
    <w:rsid w:val="00906091"/>
    <w:rsid w:val="0090654C"/>
    <w:rsid w:val="009065CE"/>
    <w:rsid w:val="009066C8"/>
    <w:rsid w:val="0090681E"/>
    <w:rsid w:val="00906922"/>
    <w:rsid w:val="00906AA9"/>
    <w:rsid w:val="00906ECA"/>
    <w:rsid w:val="009071A2"/>
    <w:rsid w:val="0090731F"/>
    <w:rsid w:val="00907423"/>
    <w:rsid w:val="0090752F"/>
    <w:rsid w:val="0090754F"/>
    <w:rsid w:val="00907CCC"/>
    <w:rsid w:val="00907E09"/>
    <w:rsid w:val="009100FB"/>
    <w:rsid w:val="009102B3"/>
    <w:rsid w:val="0091043F"/>
    <w:rsid w:val="009108E1"/>
    <w:rsid w:val="00910C6E"/>
    <w:rsid w:val="00910DC5"/>
    <w:rsid w:val="00910DEC"/>
    <w:rsid w:val="00910EFC"/>
    <w:rsid w:val="00911208"/>
    <w:rsid w:val="0091120A"/>
    <w:rsid w:val="009112AD"/>
    <w:rsid w:val="00911306"/>
    <w:rsid w:val="0091136A"/>
    <w:rsid w:val="00911552"/>
    <w:rsid w:val="009116E9"/>
    <w:rsid w:val="00911BF9"/>
    <w:rsid w:val="00911F0D"/>
    <w:rsid w:val="00911F29"/>
    <w:rsid w:val="00912074"/>
    <w:rsid w:val="009122AA"/>
    <w:rsid w:val="00912344"/>
    <w:rsid w:val="009123FF"/>
    <w:rsid w:val="0091248F"/>
    <w:rsid w:val="0091257F"/>
    <w:rsid w:val="00912859"/>
    <w:rsid w:val="00912AAB"/>
    <w:rsid w:val="00912BEB"/>
    <w:rsid w:val="009130DE"/>
    <w:rsid w:val="009132D1"/>
    <w:rsid w:val="009134E0"/>
    <w:rsid w:val="009135A7"/>
    <w:rsid w:val="0091370D"/>
    <w:rsid w:val="00913ECA"/>
    <w:rsid w:val="00913F99"/>
    <w:rsid w:val="00913F9C"/>
    <w:rsid w:val="00914568"/>
    <w:rsid w:val="0091484F"/>
    <w:rsid w:val="00914DFE"/>
    <w:rsid w:val="00914F8F"/>
    <w:rsid w:val="009151AC"/>
    <w:rsid w:val="009151EF"/>
    <w:rsid w:val="009153DF"/>
    <w:rsid w:val="009154CC"/>
    <w:rsid w:val="0091559E"/>
    <w:rsid w:val="0091566A"/>
    <w:rsid w:val="00915710"/>
    <w:rsid w:val="00915A81"/>
    <w:rsid w:val="0091641C"/>
    <w:rsid w:val="00916AA1"/>
    <w:rsid w:val="00916B74"/>
    <w:rsid w:val="00916D76"/>
    <w:rsid w:val="00916EFE"/>
    <w:rsid w:val="00917454"/>
    <w:rsid w:val="009179BB"/>
    <w:rsid w:val="00917A2E"/>
    <w:rsid w:val="00917A6E"/>
    <w:rsid w:val="00917C1B"/>
    <w:rsid w:val="009202A0"/>
    <w:rsid w:val="0092052B"/>
    <w:rsid w:val="009205DB"/>
    <w:rsid w:val="00920813"/>
    <w:rsid w:val="00920A76"/>
    <w:rsid w:val="00920CB9"/>
    <w:rsid w:val="00920D62"/>
    <w:rsid w:val="009210B1"/>
    <w:rsid w:val="009210E4"/>
    <w:rsid w:val="00921524"/>
    <w:rsid w:val="00921774"/>
    <w:rsid w:val="00921A4F"/>
    <w:rsid w:val="00921D65"/>
    <w:rsid w:val="00921E3F"/>
    <w:rsid w:val="00921E8F"/>
    <w:rsid w:val="00921F3B"/>
    <w:rsid w:val="00921FC0"/>
    <w:rsid w:val="00922191"/>
    <w:rsid w:val="00922261"/>
    <w:rsid w:val="0092234E"/>
    <w:rsid w:val="00922406"/>
    <w:rsid w:val="009228F1"/>
    <w:rsid w:val="00922BDC"/>
    <w:rsid w:val="00922D29"/>
    <w:rsid w:val="00922DF7"/>
    <w:rsid w:val="00922E6A"/>
    <w:rsid w:val="00922F11"/>
    <w:rsid w:val="00922F20"/>
    <w:rsid w:val="00923750"/>
    <w:rsid w:val="00923C14"/>
    <w:rsid w:val="00923E7B"/>
    <w:rsid w:val="00924329"/>
    <w:rsid w:val="00924522"/>
    <w:rsid w:val="00924916"/>
    <w:rsid w:val="00924B19"/>
    <w:rsid w:val="00924C64"/>
    <w:rsid w:val="00924CED"/>
    <w:rsid w:val="00924FCA"/>
    <w:rsid w:val="0092520F"/>
    <w:rsid w:val="009252A8"/>
    <w:rsid w:val="0092532B"/>
    <w:rsid w:val="00925396"/>
    <w:rsid w:val="00925494"/>
    <w:rsid w:val="009257C6"/>
    <w:rsid w:val="00925FED"/>
    <w:rsid w:val="00926133"/>
    <w:rsid w:val="00926430"/>
    <w:rsid w:val="009264D1"/>
    <w:rsid w:val="00926618"/>
    <w:rsid w:val="0092663A"/>
    <w:rsid w:val="0092676A"/>
    <w:rsid w:val="0092685B"/>
    <w:rsid w:val="00926AE1"/>
    <w:rsid w:val="00926C3B"/>
    <w:rsid w:val="00926C59"/>
    <w:rsid w:val="00926E50"/>
    <w:rsid w:val="00926F83"/>
    <w:rsid w:val="009271F2"/>
    <w:rsid w:val="009272F3"/>
    <w:rsid w:val="00927346"/>
    <w:rsid w:val="00927440"/>
    <w:rsid w:val="009274E2"/>
    <w:rsid w:val="00927735"/>
    <w:rsid w:val="00927767"/>
    <w:rsid w:val="00927822"/>
    <w:rsid w:val="00927BD7"/>
    <w:rsid w:val="00927CF9"/>
    <w:rsid w:val="00927F18"/>
    <w:rsid w:val="00927F2E"/>
    <w:rsid w:val="009301C4"/>
    <w:rsid w:val="00930325"/>
    <w:rsid w:val="0093054B"/>
    <w:rsid w:val="009305AA"/>
    <w:rsid w:val="009306B9"/>
    <w:rsid w:val="0093079E"/>
    <w:rsid w:val="00930806"/>
    <w:rsid w:val="00930C92"/>
    <w:rsid w:val="00930DDF"/>
    <w:rsid w:val="00930E76"/>
    <w:rsid w:val="009313EA"/>
    <w:rsid w:val="00931442"/>
    <w:rsid w:val="00931463"/>
    <w:rsid w:val="009314DA"/>
    <w:rsid w:val="00931593"/>
    <w:rsid w:val="009319A8"/>
    <w:rsid w:val="00931A28"/>
    <w:rsid w:val="00931BBF"/>
    <w:rsid w:val="00931C94"/>
    <w:rsid w:val="00931E4F"/>
    <w:rsid w:val="00931F42"/>
    <w:rsid w:val="00932028"/>
    <w:rsid w:val="009323F4"/>
    <w:rsid w:val="00932494"/>
    <w:rsid w:val="009324A5"/>
    <w:rsid w:val="0093251B"/>
    <w:rsid w:val="00932760"/>
    <w:rsid w:val="00932909"/>
    <w:rsid w:val="00932A65"/>
    <w:rsid w:val="00932B0E"/>
    <w:rsid w:val="00932E20"/>
    <w:rsid w:val="00932E9B"/>
    <w:rsid w:val="00932FDC"/>
    <w:rsid w:val="0093305C"/>
    <w:rsid w:val="009330D8"/>
    <w:rsid w:val="00933233"/>
    <w:rsid w:val="0093324F"/>
    <w:rsid w:val="00933384"/>
    <w:rsid w:val="00933849"/>
    <w:rsid w:val="00933E0C"/>
    <w:rsid w:val="0093405F"/>
    <w:rsid w:val="00934070"/>
    <w:rsid w:val="00934211"/>
    <w:rsid w:val="0093429E"/>
    <w:rsid w:val="009342D2"/>
    <w:rsid w:val="00934472"/>
    <w:rsid w:val="009344E8"/>
    <w:rsid w:val="00934658"/>
    <w:rsid w:val="00934C4E"/>
    <w:rsid w:val="00934D8A"/>
    <w:rsid w:val="00934F28"/>
    <w:rsid w:val="00935159"/>
    <w:rsid w:val="00935A24"/>
    <w:rsid w:val="00935A5A"/>
    <w:rsid w:val="00935B8A"/>
    <w:rsid w:val="00935F16"/>
    <w:rsid w:val="0093603B"/>
    <w:rsid w:val="00936172"/>
    <w:rsid w:val="009361AD"/>
    <w:rsid w:val="00936A89"/>
    <w:rsid w:val="00936AE5"/>
    <w:rsid w:val="00936E08"/>
    <w:rsid w:val="00936FB5"/>
    <w:rsid w:val="00937093"/>
    <w:rsid w:val="00937164"/>
    <w:rsid w:val="0093717E"/>
    <w:rsid w:val="0093718B"/>
    <w:rsid w:val="009372D4"/>
    <w:rsid w:val="009372F9"/>
    <w:rsid w:val="009373EE"/>
    <w:rsid w:val="00937442"/>
    <w:rsid w:val="00937603"/>
    <w:rsid w:val="009379EB"/>
    <w:rsid w:val="0094036A"/>
    <w:rsid w:val="00940400"/>
    <w:rsid w:val="009408B1"/>
    <w:rsid w:val="00940A0B"/>
    <w:rsid w:val="00940B43"/>
    <w:rsid w:val="00940D5C"/>
    <w:rsid w:val="00940F14"/>
    <w:rsid w:val="00940F7F"/>
    <w:rsid w:val="00940FCD"/>
    <w:rsid w:val="0094119C"/>
    <w:rsid w:val="009414A8"/>
    <w:rsid w:val="009417AD"/>
    <w:rsid w:val="009417F0"/>
    <w:rsid w:val="00941A29"/>
    <w:rsid w:val="00941A3F"/>
    <w:rsid w:val="00941A70"/>
    <w:rsid w:val="00941B96"/>
    <w:rsid w:val="00941D10"/>
    <w:rsid w:val="009424A5"/>
    <w:rsid w:val="00942501"/>
    <w:rsid w:val="00942534"/>
    <w:rsid w:val="00942815"/>
    <w:rsid w:val="009428AB"/>
    <w:rsid w:val="00942CAB"/>
    <w:rsid w:val="00943228"/>
    <w:rsid w:val="00943325"/>
    <w:rsid w:val="009433B2"/>
    <w:rsid w:val="009433BF"/>
    <w:rsid w:val="0094369F"/>
    <w:rsid w:val="009437E6"/>
    <w:rsid w:val="00943873"/>
    <w:rsid w:val="00943DC7"/>
    <w:rsid w:val="00943FC8"/>
    <w:rsid w:val="00944063"/>
    <w:rsid w:val="009441CE"/>
    <w:rsid w:val="009442AE"/>
    <w:rsid w:val="00944526"/>
    <w:rsid w:val="00944A7E"/>
    <w:rsid w:val="00944D4C"/>
    <w:rsid w:val="009453C2"/>
    <w:rsid w:val="00945720"/>
    <w:rsid w:val="009457BF"/>
    <w:rsid w:val="0094580A"/>
    <w:rsid w:val="00945A8E"/>
    <w:rsid w:val="00945AAB"/>
    <w:rsid w:val="00945FD6"/>
    <w:rsid w:val="0094602F"/>
    <w:rsid w:val="009462E4"/>
    <w:rsid w:val="00946364"/>
    <w:rsid w:val="00946616"/>
    <w:rsid w:val="009467A0"/>
    <w:rsid w:val="00946B43"/>
    <w:rsid w:val="00946D58"/>
    <w:rsid w:val="00947E3D"/>
    <w:rsid w:val="0095027D"/>
    <w:rsid w:val="009502FB"/>
    <w:rsid w:val="009503E8"/>
    <w:rsid w:val="0095065E"/>
    <w:rsid w:val="00950700"/>
    <w:rsid w:val="00950988"/>
    <w:rsid w:val="00950A31"/>
    <w:rsid w:val="00950B24"/>
    <w:rsid w:val="00950B60"/>
    <w:rsid w:val="00950CA7"/>
    <w:rsid w:val="00950D18"/>
    <w:rsid w:val="00950DB6"/>
    <w:rsid w:val="0095105B"/>
    <w:rsid w:val="00951145"/>
    <w:rsid w:val="00951493"/>
    <w:rsid w:val="00951499"/>
    <w:rsid w:val="00951812"/>
    <w:rsid w:val="00951B4B"/>
    <w:rsid w:val="00951DB3"/>
    <w:rsid w:val="00951F0A"/>
    <w:rsid w:val="0095258D"/>
    <w:rsid w:val="00952608"/>
    <w:rsid w:val="00952697"/>
    <w:rsid w:val="00952734"/>
    <w:rsid w:val="00952F00"/>
    <w:rsid w:val="00952F68"/>
    <w:rsid w:val="00953493"/>
    <w:rsid w:val="009538B3"/>
    <w:rsid w:val="00953C23"/>
    <w:rsid w:val="00953DC8"/>
    <w:rsid w:val="00953FCE"/>
    <w:rsid w:val="00954061"/>
    <w:rsid w:val="009543DE"/>
    <w:rsid w:val="009545FC"/>
    <w:rsid w:val="0095475F"/>
    <w:rsid w:val="009547F7"/>
    <w:rsid w:val="009552C1"/>
    <w:rsid w:val="009553D2"/>
    <w:rsid w:val="009554FD"/>
    <w:rsid w:val="00955985"/>
    <w:rsid w:val="00955A3C"/>
    <w:rsid w:val="00955B38"/>
    <w:rsid w:val="00955D76"/>
    <w:rsid w:val="00955D79"/>
    <w:rsid w:val="00955DD5"/>
    <w:rsid w:val="00956128"/>
    <w:rsid w:val="009563FE"/>
    <w:rsid w:val="0095665A"/>
    <w:rsid w:val="0095671F"/>
    <w:rsid w:val="009567C7"/>
    <w:rsid w:val="00956D26"/>
    <w:rsid w:val="00956EFA"/>
    <w:rsid w:val="00957317"/>
    <w:rsid w:val="00957369"/>
    <w:rsid w:val="009574FD"/>
    <w:rsid w:val="0095791C"/>
    <w:rsid w:val="009579AB"/>
    <w:rsid w:val="00957BE0"/>
    <w:rsid w:val="00957DE1"/>
    <w:rsid w:val="009600DF"/>
    <w:rsid w:val="0096025C"/>
    <w:rsid w:val="00960306"/>
    <w:rsid w:val="00960517"/>
    <w:rsid w:val="0096055C"/>
    <w:rsid w:val="009605C7"/>
    <w:rsid w:val="0096066D"/>
    <w:rsid w:val="00960734"/>
    <w:rsid w:val="009608EE"/>
    <w:rsid w:val="00960A84"/>
    <w:rsid w:val="00960C50"/>
    <w:rsid w:val="00960C88"/>
    <w:rsid w:val="00960CD1"/>
    <w:rsid w:val="00960D1E"/>
    <w:rsid w:val="00960D36"/>
    <w:rsid w:val="00960E85"/>
    <w:rsid w:val="00960EE8"/>
    <w:rsid w:val="00960F44"/>
    <w:rsid w:val="0096111D"/>
    <w:rsid w:val="00961299"/>
    <w:rsid w:val="009614D8"/>
    <w:rsid w:val="00961544"/>
    <w:rsid w:val="0096156C"/>
    <w:rsid w:val="0096197E"/>
    <w:rsid w:val="00961B0B"/>
    <w:rsid w:val="00961C88"/>
    <w:rsid w:val="00961D2A"/>
    <w:rsid w:val="00961E02"/>
    <w:rsid w:val="00961E66"/>
    <w:rsid w:val="00961EBB"/>
    <w:rsid w:val="00961FFC"/>
    <w:rsid w:val="009620D1"/>
    <w:rsid w:val="0096217E"/>
    <w:rsid w:val="0096223A"/>
    <w:rsid w:val="009622BB"/>
    <w:rsid w:val="009627C5"/>
    <w:rsid w:val="00962951"/>
    <w:rsid w:val="009629E3"/>
    <w:rsid w:val="00962A3E"/>
    <w:rsid w:val="00962B0F"/>
    <w:rsid w:val="00962E25"/>
    <w:rsid w:val="00962E48"/>
    <w:rsid w:val="00962EC7"/>
    <w:rsid w:val="00962FD0"/>
    <w:rsid w:val="009631A8"/>
    <w:rsid w:val="0096326C"/>
    <w:rsid w:val="009632E6"/>
    <w:rsid w:val="009638D0"/>
    <w:rsid w:val="00963CD4"/>
    <w:rsid w:val="00963D2E"/>
    <w:rsid w:val="00963EAD"/>
    <w:rsid w:val="00963F21"/>
    <w:rsid w:val="00964316"/>
    <w:rsid w:val="00964558"/>
    <w:rsid w:val="009645A3"/>
    <w:rsid w:val="00964833"/>
    <w:rsid w:val="00964A30"/>
    <w:rsid w:val="00964CC9"/>
    <w:rsid w:val="00964D9C"/>
    <w:rsid w:val="00964E16"/>
    <w:rsid w:val="00965182"/>
    <w:rsid w:val="009651A9"/>
    <w:rsid w:val="009658CB"/>
    <w:rsid w:val="009658D5"/>
    <w:rsid w:val="009659C5"/>
    <w:rsid w:val="00965E30"/>
    <w:rsid w:val="00966704"/>
    <w:rsid w:val="0096682D"/>
    <w:rsid w:val="00966DAD"/>
    <w:rsid w:val="00966DF4"/>
    <w:rsid w:val="00966FD6"/>
    <w:rsid w:val="00967082"/>
    <w:rsid w:val="009671FB"/>
    <w:rsid w:val="009672FC"/>
    <w:rsid w:val="00967360"/>
    <w:rsid w:val="009674E8"/>
    <w:rsid w:val="009679E8"/>
    <w:rsid w:val="00967DEE"/>
    <w:rsid w:val="00970310"/>
    <w:rsid w:val="009703BE"/>
    <w:rsid w:val="00970563"/>
    <w:rsid w:val="009707D1"/>
    <w:rsid w:val="00970952"/>
    <w:rsid w:val="00970D45"/>
    <w:rsid w:val="00970D52"/>
    <w:rsid w:val="00970D7F"/>
    <w:rsid w:val="00970F55"/>
    <w:rsid w:val="0097103F"/>
    <w:rsid w:val="009714EA"/>
    <w:rsid w:val="0097162F"/>
    <w:rsid w:val="009716CB"/>
    <w:rsid w:val="00971AC2"/>
    <w:rsid w:val="00971C15"/>
    <w:rsid w:val="00971D8C"/>
    <w:rsid w:val="00971DD5"/>
    <w:rsid w:val="00972285"/>
    <w:rsid w:val="0097229F"/>
    <w:rsid w:val="009722C6"/>
    <w:rsid w:val="0097257D"/>
    <w:rsid w:val="0097295E"/>
    <w:rsid w:val="00972FC6"/>
    <w:rsid w:val="00972FFA"/>
    <w:rsid w:val="009730B6"/>
    <w:rsid w:val="009733B0"/>
    <w:rsid w:val="00973435"/>
    <w:rsid w:val="009734B0"/>
    <w:rsid w:val="009735BF"/>
    <w:rsid w:val="009735E6"/>
    <w:rsid w:val="00973739"/>
    <w:rsid w:val="009737DF"/>
    <w:rsid w:val="009738C4"/>
    <w:rsid w:val="00973B18"/>
    <w:rsid w:val="00973D8F"/>
    <w:rsid w:val="00973F0E"/>
    <w:rsid w:val="00974245"/>
    <w:rsid w:val="0097444C"/>
    <w:rsid w:val="009744D8"/>
    <w:rsid w:val="009744E2"/>
    <w:rsid w:val="009746F0"/>
    <w:rsid w:val="009749AF"/>
    <w:rsid w:val="00974C67"/>
    <w:rsid w:val="00975292"/>
    <w:rsid w:val="0097540B"/>
    <w:rsid w:val="0097547D"/>
    <w:rsid w:val="00975820"/>
    <w:rsid w:val="00975970"/>
    <w:rsid w:val="00975AC3"/>
    <w:rsid w:val="00975B18"/>
    <w:rsid w:val="00975D75"/>
    <w:rsid w:val="00975F7B"/>
    <w:rsid w:val="0097611E"/>
    <w:rsid w:val="00976430"/>
    <w:rsid w:val="00976806"/>
    <w:rsid w:val="0097691C"/>
    <w:rsid w:val="00976BC4"/>
    <w:rsid w:val="00976D8E"/>
    <w:rsid w:val="00976E5E"/>
    <w:rsid w:val="00977121"/>
    <w:rsid w:val="0097735B"/>
    <w:rsid w:val="0097790B"/>
    <w:rsid w:val="00977976"/>
    <w:rsid w:val="009779DE"/>
    <w:rsid w:val="00977C0F"/>
    <w:rsid w:val="0098013B"/>
    <w:rsid w:val="009803AE"/>
    <w:rsid w:val="009808A0"/>
    <w:rsid w:val="00980A48"/>
    <w:rsid w:val="00980BCE"/>
    <w:rsid w:val="00980E97"/>
    <w:rsid w:val="00980F1C"/>
    <w:rsid w:val="009810F4"/>
    <w:rsid w:val="0098117E"/>
    <w:rsid w:val="00981304"/>
    <w:rsid w:val="00981497"/>
    <w:rsid w:val="00981540"/>
    <w:rsid w:val="0098176D"/>
    <w:rsid w:val="00981943"/>
    <w:rsid w:val="00981EF6"/>
    <w:rsid w:val="00981F1B"/>
    <w:rsid w:val="00982230"/>
    <w:rsid w:val="009824D8"/>
    <w:rsid w:val="00982599"/>
    <w:rsid w:val="00982785"/>
    <w:rsid w:val="009828F8"/>
    <w:rsid w:val="00982A36"/>
    <w:rsid w:val="00982BB1"/>
    <w:rsid w:val="00982D25"/>
    <w:rsid w:val="00982DB9"/>
    <w:rsid w:val="00982DF2"/>
    <w:rsid w:val="0098327C"/>
    <w:rsid w:val="0098385B"/>
    <w:rsid w:val="00983BF2"/>
    <w:rsid w:val="00983EC9"/>
    <w:rsid w:val="00983F91"/>
    <w:rsid w:val="0098400D"/>
    <w:rsid w:val="00984321"/>
    <w:rsid w:val="0098464E"/>
    <w:rsid w:val="009846C5"/>
    <w:rsid w:val="00984766"/>
    <w:rsid w:val="0098491D"/>
    <w:rsid w:val="00984964"/>
    <w:rsid w:val="00984C7D"/>
    <w:rsid w:val="009853CF"/>
    <w:rsid w:val="009857A5"/>
    <w:rsid w:val="00985871"/>
    <w:rsid w:val="009858B1"/>
    <w:rsid w:val="00985F44"/>
    <w:rsid w:val="0098621F"/>
    <w:rsid w:val="00986517"/>
    <w:rsid w:val="0098659E"/>
    <w:rsid w:val="00986799"/>
    <w:rsid w:val="00986860"/>
    <w:rsid w:val="00986AF7"/>
    <w:rsid w:val="00986C65"/>
    <w:rsid w:val="00986CF5"/>
    <w:rsid w:val="00987301"/>
    <w:rsid w:val="00987308"/>
    <w:rsid w:val="009875DE"/>
    <w:rsid w:val="00987693"/>
    <w:rsid w:val="00987C42"/>
    <w:rsid w:val="00987DB7"/>
    <w:rsid w:val="009902A4"/>
    <w:rsid w:val="00990679"/>
    <w:rsid w:val="00990680"/>
    <w:rsid w:val="009907AF"/>
    <w:rsid w:val="0099093A"/>
    <w:rsid w:val="009909F6"/>
    <w:rsid w:val="00990B39"/>
    <w:rsid w:val="00990DA5"/>
    <w:rsid w:val="00990ED2"/>
    <w:rsid w:val="009914C0"/>
    <w:rsid w:val="009916B6"/>
    <w:rsid w:val="009919B6"/>
    <w:rsid w:val="00991A7F"/>
    <w:rsid w:val="00991F4E"/>
    <w:rsid w:val="0099200D"/>
    <w:rsid w:val="0099205A"/>
    <w:rsid w:val="009920A5"/>
    <w:rsid w:val="0099233E"/>
    <w:rsid w:val="00992B1E"/>
    <w:rsid w:val="00992C0A"/>
    <w:rsid w:val="00992C19"/>
    <w:rsid w:val="00992C40"/>
    <w:rsid w:val="00993040"/>
    <w:rsid w:val="009934EB"/>
    <w:rsid w:val="00993529"/>
    <w:rsid w:val="009937CE"/>
    <w:rsid w:val="00993E94"/>
    <w:rsid w:val="00993E9F"/>
    <w:rsid w:val="00993F5F"/>
    <w:rsid w:val="00994027"/>
    <w:rsid w:val="00994193"/>
    <w:rsid w:val="0099435B"/>
    <w:rsid w:val="00994412"/>
    <w:rsid w:val="0099496D"/>
    <w:rsid w:val="00994AEC"/>
    <w:rsid w:val="00994BB0"/>
    <w:rsid w:val="00994C42"/>
    <w:rsid w:val="00994F16"/>
    <w:rsid w:val="00994FAC"/>
    <w:rsid w:val="00995196"/>
    <w:rsid w:val="00995269"/>
    <w:rsid w:val="0099530B"/>
    <w:rsid w:val="009953F4"/>
    <w:rsid w:val="009954C2"/>
    <w:rsid w:val="0099593B"/>
    <w:rsid w:val="00995B30"/>
    <w:rsid w:val="00995D09"/>
    <w:rsid w:val="009963A9"/>
    <w:rsid w:val="00996563"/>
    <w:rsid w:val="009965F1"/>
    <w:rsid w:val="009966BA"/>
    <w:rsid w:val="009966D2"/>
    <w:rsid w:val="0099688B"/>
    <w:rsid w:val="00996BBA"/>
    <w:rsid w:val="00996C82"/>
    <w:rsid w:val="00996D19"/>
    <w:rsid w:val="00996EAA"/>
    <w:rsid w:val="009972D5"/>
    <w:rsid w:val="0099737F"/>
    <w:rsid w:val="0099754D"/>
    <w:rsid w:val="009975FC"/>
    <w:rsid w:val="00997BF6"/>
    <w:rsid w:val="00997D86"/>
    <w:rsid w:val="00997F50"/>
    <w:rsid w:val="00997F52"/>
    <w:rsid w:val="009A014E"/>
    <w:rsid w:val="009A015F"/>
    <w:rsid w:val="009A01CE"/>
    <w:rsid w:val="009A0391"/>
    <w:rsid w:val="009A040D"/>
    <w:rsid w:val="009A04DB"/>
    <w:rsid w:val="009A04E4"/>
    <w:rsid w:val="009A0725"/>
    <w:rsid w:val="009A0729"/>
    <w:rsid w:val="009A09A7"/>
    <w:rsid w:val="009A0AB9"/>
    <w:rsid w:val="009A1012"/>
    <w:rsid w:val="009A110F"/>
    <w:rsid w:val="009A1382"/>
    <w:rsid w:val="009A15C3"/>
    <w:rsid w:val="009A1645"/>
    <w:rsid w:val="009A1667"/>
    <w:rsid w:val="009A1A1E"/>
    <w:rsid w:val="009A1A90"/>
    <w:rsid w:val="009A1D34"/>
    <w:rsid w:val="009A2143"/>
    <w:rsid w:val="009A2685"/>
    <w:rsid w:val="009A273A"/>
    <w:rsid w:val="009A2755"/>
    <w:rsid w:val="009A28EA"/>
    <w:rsid w:val="009A29B5"/>
    <w:rsid w:val="009A2B9A"/>
    <w:rsid w:val="009A2D03"/>
    <w:rsid w:val="009A2E9D"/>
    <w:rsid w:val="009A2FC3"/>
    <w:rsid w:val="009A3395"/>
    <w:rsid w:val="009A3471"/>
    <w:rsid w:val="009A3513"/>
    <w:rsid w:val="009A3C93"/>
    <w:rsid w:val="009A3CD3"/>
    <w:rsid w:val="009A3D02"/>
    <w:rsid w:val="009A3F71"/>
    <w:rsid w:val="009A403B"/>
    <w:rsid w:val="009A4111"/>
    <w:rsid w:val="009A456C"/>
    <w:rsid w:val="009A4629"/>
    <w:rsid w:val="009A472F"/>
    <w:rsid w:val="009A4746"/>
    <w:rsid w:val="009A5449"/>
    <w:rsid w:val="009A5860"/>
    <w:rsid w:val="009A599F"/>
    <w:rsid w:val="009A5D1E"/>
    <w:rsid w:val="009A5D90"/>
    <w:rsid w:val="009A5EE8"/>
    <w:rsid w:val="009A5F6E"/>
    <w:rsid w:val="009A5FBB"/>
    <w:rsid w:val="009A6141"/>
    <w:rsid w:val="009A62E7"/>
    <w:rsid w:val="009A6716"/>
    <w:rsid w:val="009A67D7"/>
    <w:rsid w:val="009A6830"/>
    <w:rsid w:val="009A68EF"/>
    <w:rsid w:val="009A6AE9"/>
    <w:rsid w:val="009A6CE8"/>
    <w:rsid w:val="009A6E36"/>
    <w:rsid w:val="009A6EBD"/>
    <w:rsid w:val="009A6EDC"/>
    <w:rsid w:val="009A6F2D"/>
    <w:rsid w:val="009A6F3C"/>
    <w:rsid w:val="009A6FCD"/>
    <w:rsid w:val="009A71AD"/>
    <w:rsid w:val="009A71BD"/>
    <w:rsid w:val="009A72C5"/>
    <w:rsid w:val="009A73FB"/>
    <w:rsid w:val="009A74FB"/>
    <w:rsid w:val="009A76D4"/>
    <w:rsid w:val="009A7922"/>
    <w:rsid w:val="009A7C9F"/>
    <w:rsid w:val="009A7D1B"/>
    <w:rsid w:val="009A7D67"/>
    <w:rsid w:val="009A7EED"/>
    <w:rsid w:val="009A7F32"/>
    <w:rsid w:val="009B006E"/>
    <w:rsid w:val="009B01DC"/>
    <w:rsid w:val="009B01FB"/>
    <w:rsid w:val="009B028E"/>
    <w:rsid w:val="009B02E8"/>
    <w:rsid w:val="009B0317"/>
    <w:rsid w:val="009B036D"/>
    <w:rsid w:val="009B039F"/>
    <w:rsid w:val="009B07CB"/>
    <w:rsid w:val="009B0CF1"/>
    <w:rsid w:val="009B1508"/>
    <w:rsid w:val="009B15D3"/>
    <w:rsid w:val="009B1806"/>
    <w:rsid w:val="009B1A35"/>
    <w:rsid w:val="009B1F44"/>
    <w:rsid w:val="009B209B"/>
    <w:rsid w:val="009B226E"/>
    <w:rsid w:val="009B234D"/>
    <w:rsid w:val="009B25F2"/>
    <w:rsid w:val="009B28D6"/>
    <w:rsid w:val="009B293B"/>
    <w:rsid w:val="009B2979"/>
    <w:rsid w:val="009B2A92"/>
    <w:rsid w:val="009B2D6A"/>
    <w:rsid w:val="009B2DF0"/>
    <w:rsid w:val="009B322D"/>
    <w:rsid w:val="009B33A4"/>
    <w:rsid w:val="009B33DF"/>
    <w:rsid w:val="009B35FF"/>
    <w:rsid w:val="009B3794"/>
    <w:rsid w:val="009B3B49"/>
    <w:rsid w:val="009B3F90"/>
    <w:rsid w:val="009B4027"/>
    <w:rsid w:val="009B4124"/>
    <w:rsid w:val="009B463E"/>
    <w:rsid w:val="009B499C"/>
    <w:rsid w:val="009B4C50"/>
    <w:rsid w:val="009B4E60"/>
    <w:rsid w:val="009B4F38"/>
    <w:rsid w:val="009B511E"/>
    <w:rsid w:val="009B5273"/>
    <w:rsid w:val="009B52E5"/>
    <w:rsid w:val="009B5398"/>
    <w:rsid w:val="009B541D"/>
    <w:rsid w:val="009B5517"/>
    <w:rsid w:val="009B5902"/>
    <w:rsid w:val="009B5B8A"/>
    <w:rsid w:val="009B5BA0"/>
    <w:rsid w:val="009B5F97"/>
    <w:rsid w:val="009B6467"/>
    <w:rsid w:val="009B6572"/>
    <w:rsid w:val="009B66A9"/>
    <w:rsid w:val="009B6833"/>
    <w:rsid w:val="009B683B"/>
    <w:rsid w:val="009B6900"/>
    <w:rsid w:val="009B6A31"/>
    <w:rsid w:val="009B6A52"/>
    <w:rsid w:val="009B6BBA"/>
    <w:rsid w:val="009B6CAE"/>
    <w:rsid w:val="009B6CBC"/>
    <w:rsid w:val="009B6E7A"/>
    <w:rsid w:val="009B6FF3"/>
    <w:rsid w:val="009B704C"/>
    <w:rsid w:val="009B734C"/>
    <w:rsid w:val="009B7368"/>
    <w:rsid w:val="009B74A0"/>
    <w:rsid w:val="009B750E"/>
    <w:rsid w:val="009B762C"/>
    <w:rsid w:val="009B7F16"/>
    <w:rsid w:val="009C0133"/>
    <w:rsid w:val="009C02B2"/>
    <w:rsid w:val="009C0440"/>
    <w:rsid w:val="009C0743"/>
    <w:rsid w:val="009C0825"/>
    <w:rsid w:val="009C0A9D"/>
    <w:rsid w:val="009C0CA7"/>
    <w:rsid w:val="009C0F25"/>
    <w:rsid w:val="009C0F90"/>
    <w:rsid w:val="009C109F"/>
    <w:rsid w:val="009C10A8"/>
    <w:rsid w:val="009C112B"/>
    <w:rsid w:val="009C116D"/>
    <w:rsid w:val="009C11B5"/>
    <w:rsid w:val="009C1225"/>
    <w:rsid w:val="009C1438"/>
    <w:rsid w:val="009C165A"/>
    <w:rsid w:val="009C17D8"/>
    <w:rsid w:val="009C199B"/>
    <w:rsid w:val="009C19C3"/>
    <w:rsid w:val="009C1BAC"/>
    <w:rsid w:val="009C1CF1"/>
    <w:rsid w:val="009C1E4F"/>
    <w:rsid w:val="009C1E78"/>
    <w:rsid w:val="009C1F76"/>
    <w:rsid w:val="009C2013"/>
    <w:rsid w:val="009C22A4"/>
    <w:rsid w:val="009C23F0"/>
    <w:rsid w:val="009C253E"/>
    <w:rsid w:val="009C2681"/>
    <w:rsid w:val="009C2B3D"/>
    <w:rsid w:val="009C31CC"/>
    <w:rsid w:val="009C33B3"/>
    <w:rsid w:val="009C346C"/>
    <w:rsid w:val="009C39D0"/>
    <w:rsid w:val="009C3A80"/>
    <w:rsid w:val="009C3B2E"/>
    <w:rsid w:val="009C3C8B"/>
    <w:rsid w:val="009C410E"/>
    <w:rsid w:val="009C4200"/>
    <w:rsid w:val="009C4235"/>
    <w:rsid w:val="009C42E7"/>
    <w:rsid w:val="009C486A"/>
    <w:rsid w:val="009C486D"/>
    <w:rsid w:val="009C48FA"/>
    <w:rsid w:val="009C4D73"/>
    <w:rsid w:val="009C4E96"/>
    <w:rsid w:val="009C5206"/>
    <w:rsid w:val="009C52A8"/>
    <w:rsid w:val="009C557C"/>
    <w:rsid w:val="009C5589"/>
    <w:rsid w:val="009C5885"/>
    <w:rsid w:val="009C5C9F"/>
    <w:rsid w:val="009C5D77"/>
    <w:rsid w:val="009C606B"/>
    <w:rsid w:val="009C613A"/>
    <w:rsid w:val="009C6191"/>
    <w:rsid w:val="009C6406"/>
    <w:rsid w:val="009C65ED"/>
    <w:rsid w:val="009C6706"/>
    <w:rsid w:val="009C68E7"/>
    <w:rsid w:val="009C6BF9"/>
    <w:rsid w:val="009C6C18"/>
    <w:rsid w:val="009C6CF9"/>
    <w:rsid w:val="009C6E3D"/>
    <w:rsid w:val="009C6E64"/>
    <w:rsid w:val="009C6ECF"/>
    <w:rsid w:val="009C71C0"/>
    <w:rsid w:val="009C74EF"/>
    <w:rsid w:val="009C75F9"/>
    <w:rsid w:val="009C7A45"/>
    <w:rsid w:val="009C7BD9"/>
    <w:rsid w:val="009D00BA"/>
    <w:rsid w:val="009D012F"/>
    <w:rsid w:val="009D03A7"/>
    <w:rsid w:val="009D03C5"/>
    <w:rsid w:val="009D0BFC"/>
    <w:rsid w:val="009D0DA2"/>
    <w:rsid w:val="009D0DFB"/>
    <w:rsid w:val="009D10F5"/>
    <w:rsid w:val="009D11D1"/>
    <w:rsid w:val="009D125B"/>
    <w:rsid w:val="009D1796"/>
    <w:rsid w:val="009D1A83"/>
    <w:rsid w:val="009D1B48"/>
    <w:rsid w:val="009D1BCF"/>
    <w:rsid w:val="009D1CE1"/>
    <w:rsid w:val="009D1CEE"/>
    <w:rsid w:val="009D1E0E"/>
    <w:rsid w:val="009D24BB"/>
    <w:rsid w:val="009D24D1"/>
    <w:rsid w:val="009D2893"/>
    <w:rsid w:val="009D2A3A"/>
    <w:rsid w:val="009D2B65"/>
    <w:rsid w:val="009D2E28"/>
    <w:rsid w:val="009D2E5F"/>
    <w:rsid w:val="009D31EF"/>
    <w:rsid w:val="009D331D"/>
    <w:rsid w:val="009D337A"/>
    <w:rsid w:val="009D35EA"/>
    <w:rsid w:val="009D38C4"/>
    <w:rsid w:val="009D3B0A"/>
    <w:rsid w:val="009D3F7F"/>
    <w:rsid w:val="009D4226"/>
    <w:rsid w:val="009D42EB"/>
    <w:rsid w:val="009D45AC"/>
    <w:rsid w:val="009D46B7"/>
    <w:rsid w:val="009D4728"/>
    <w:rsid w:val="009D474C"/>
    <w:rsid w:val="009D487A"/>
    <w:rsid w:val="009D48C4"/>
    <w:rsid w:val="009D4A4A"/>
    <w:rsid w:val="009D4BF9"/>
    <w:rsid w:val="009D4DCB"/>
    <w:rsid w:val="009D4DFE"/>
    <w:rsid w:val="009D4F02"/>
    <w:rsid w:val="009D4F31"/>
    <w:rsid w:val="009D5004"/>
    <w:rsid w:val="009D5049"/>
    <w:rsid w:val="009D5492"/>
    <w:rsid w:val="009D54ED"/>
    <w:rsid w:val="009D560A"/>
    <w:rsid w:val="009D59A5"/>
    <w:rsid w:val="009D59ED"/>
    <w:rsid w:val="009D5D98"/>
    <w:rsid w:val="009D5DE6"/>
    <w:rsid w:val="009D671D"/>
    <w:rsid w:val="009D689D"/>
    <w:rsid w:val="009D6A63"/>
    <w:rsid w:val="009D6C87"/>
    <w:rsid w:val="009D6CBF"/>
    <w:rsid w:val="009D6DDC"/>
    <w:rsid w:val="009D6FD9"/>
    <w:rsid w:val="009D7031"/>
    <w:rsid w:val="009D7051"/>
    <w:rsid w:val="009D72BE"/>
    <w:rsid w:val="009D7816"/>
    <w:rsid w:val="009D7894"/>
    <w:rsid w:val="009D7CC8"/>
    <w:rsid w:val="009E00B1"/>
    <w:rsid w:val="009E03E4"/>
    <w:rsid w:val="009E105B"/>
    <w:rsid w:val="009E1445"/>
    <w:rsid w:val="009E1559"/>
    <w:rsid w:val="009E184E"/>
    <w:rsid w:val="009E1A34"/>
    <w:rsid w:val="009E1D6F"/>
    <w:rsid w:val="009E1DB6"/>
    <w:rsid w:val="009E1FE1"/>
    <w:rsid w:val="009E261C"/>
    <w:rsid w:val="009E290B"/>
    <w:rsid w:val="009E2AB4"/>
    <w:rsid w:val="009E2C97"/>
    <w:rsid w:val="009E2CBD"/>
    <w:rsid w:val="009E2DC3"/>
    <w:rsid w:val="009E2DD4"/>
    <w:rsid w:val="009E3050"/>
    <w:rsid w:val="009E307D"/>
    <w:rsid w:val="009E30AF"/>
    <w:rsid w:val="009E30F4"/>
    <w:rsid w:val="009E34CE"/>
    <w:rsid w:val="009E363D"/>
    <w:rsid w:val="009E37A7"/>
    <w:rsid w:val="009E37B8"/>
    <w:rsid w:val="009E38AF"/>
    <w:rsid w:val="009E38BC"/>
    <w:rsid w:val="009E3B17"/>
    <w:rsid w:val="009E3BC4"/>
    <w:rsid w:val="009E3C6D"/>
    <w:rsid w:val="009E3D49"/>
    <w:rsid w:val="009E3E59"/>
    <w:rsid w:val="009E3E82"/>
    <w:rsid w:val="009E3EE9"/>
    <w:rsid w:val="009E42A5"/>
    <w:rsid w:val="009E4D6C"/>
    <w:rsid w:val="009E4DAE"/>
    <w:rsid w:val="009E4E29"/>
    <w:rsid w:val="009E4EAA"/>
    <w:rsid w:val="009E5243"/>
    <w:rsid w:val="009E541F"/>
    <w:rsid w:val="009E558D"/>
    <w:rsid w:val="009E5647"/>
    <w:rsid w:val="009E570B"/>
    <w:rsid w:val="009E57EE"/>
    <w:rsid w:val="009E58A8"/>
    <w:rsid w:val="009E5A12"/>
    <w:rsid w:val="009E5A93"/>
    <w:rsid w:val="009E5D35"/>
    <w:rsid w:val="009E5E2E"/>
    <w:rsid w:val="009E5FC1"/>
    <w:rsid w:val="009E6208"/>
    <w:rsid w:val="009E6220"/>
    <w:rsid w:val="009E65AC"/>
    <w:rsid w:val="009E69A8"/>
    <w:rsid w:val="009E6A8B"/>
    <w:rsid w:val="009E6B73"/>
    <w:rsid w:val="009E6BDC"/>
    <w:rsid w:val="009E6C14"/>
    <w:rsid w:val="009E6E01"/>
    <w:rsid w:val="009E6E25"/>
    <w:rsid w:val="009E6EB0"/>
    <w:rsid w:val="009E71AE"/>
    <w:rsid w:val="009E72CA"/>
    <w:rsid w:val="009E73F1"/>
    <w:rsid w:val="009E7552"/>
    <w:rsid w:val="009E7641"/>
    <w:rsid w:val="009E769B"/>
    <w:rsid w:val="009E77D8"/>
    <w:rsid w:val="009E78DF"/>
    <w:rsid w:val="009E79D9"/>
    <w:rsid w:val="009E7B48"/>
    <w:rsid w:val="009E7C9E"/>
    <w:rsid w:val="009E7F02"/>
    <w:rsid w:val="009F00AF"/>
    <w:rsid w:val="009F0B12"/>
    <w:rsid w:val="009F0B1B"/>
    <w:rsid w:val="009F0C38"/>
    <w:rsid w:val="009F0C5D"/>
    <w:rsid w:val="009F0C8D"/>
    <w:rsid w:val="009F0CE3"/>
    <w:rsid w:val="009F0EC6"/>
    <w:rsid w:val="009F108F"/>
    <w:rsid w:val="009F115A"/>
    <w:rsid w:val="009F11D7"/>
    <w:rsid w:val="009F135D"/>
    <w:rsid w:val="009F17B1"/>
    <w:rsid w:val="009F181F"/>
    <w:rsid w:val="009F195A"/>
    <w:rsid w:val="009F19EC"/>
    <w:rsid w:val="009F1BCE"/>
    <w:rsid w:val="009F1C8A"/>
    <w:rsid w:val="009F1D5C"/>
    <w:rsid w:val="009F1DE5"/>
    <w:rsid w:val="009F2023"/>
    <w:rsid w:val="009F246A"/>
    <w:rsid w:val="009F2904"/>
    <w:rsid w:val="009F2CF8"/>
    <w:rsid w:val="009F2E88"/>
    <w:rsid w:val="009F31A7"/>
    <w:rsid w:val="009F31F7"/>
    <w:rsid w:val="009F34BE"/>
    <w:rsid w:val="009F39D2"/>
    <w:rsid w:val="009F3A21"/>
    <w:rsid w:val="009F3D42"/>
    <w:rsid w:val="009F3FB1"/>
    <w:rsid w:val="009F4028"/>
    <w:rsid w:val="009F41B6"/>
    <w:rsid w:val="009F41C9"/>
    <w:rsid w:val="009F43AA"/>
    <w:rsid w:val="009F4539"/>
    <w:rsid w:val="009F4701"/>
    <w:rsid w:val="009F4E55"/>
    <w:rsid w:val="009F50E1"/>
    <w:rsid w:val="009F517C"/>
    <w:rsid w:val="009F51CA"/>
    <w:rsid w:val="009F55A5"/>
    <w:rsid w:val="009F56F5"/>
    <w:rsid w:val="009F5A0D"/>
    <w:rsid w:val="009F5BFB"/>
    <w:rsid w:val="009F5D3B"/>
    <w:rsid w:val="009F5ED9"/>
    <w:rsid w:val="009F6080"/>
    <w:rsid w:val="009F64F1"/>
    <w:rsid w:val="009F6664"/>
    <w:rsid w:val="009F696A"/>
    <w:rsid w:val="009F69C2"/>
    <w:rsid w:val="009F6A23"/>
    <w:rsid w:val="009F7096"/>
    <w:rsid w:val="009F70F9"/>
    <w:rsid w:val="009F7120"/>
    <w:rsid w:val="009F7245"/>
    <w:rsid w:val="009F73C1"/>
    <w:rsid w:val="009F7509"/>
    <w:rsid w:val="009F7593"/>
    <w:rsid w:val="009F764F"/>
    <w:rsid w:val="009F79A9"/>
    <w:rsid w:val="009F7C1C"/>
    <w:rsid w:val="009F7F18"/>
    <w:rsid w:val="009F7F60"/>
    <w:rsid w:val="00A0009A"/>
    <w:rsid w:val="00A0022B"/>
    <w:rsid w:val="00A0042A"/>
    <w:rsid w:val="00A00498"/>
    <w:rsid w:val="00A0061E"/>
    <w:rsid w:val="00A00BDA"/>
    <w:rsid w:val="00A00C04"/>
    <w:rsid w:val="00A00CB5"/>
    <w:rsid w:val="00A00D46"/>
    <w:rsid w:val="00A00D4A"/>
    <w:rsid w:val="00A00E90"/>
    <w:rsid w:val="00A00F0D"/>
    <w:rsid w:val="00A01049"/>
    <w:rsid w:val="00A0149C"/>
    <w:rsid w:val="00A01577"/>
    <w:rsid w:val="00A01642"/>
    <w:rsid w:val="00A0164D"/>
    <w:rsid w:val="00A016DD"/>
    <w:rsid w:val="00A01A75"/>
    <w:rsid w:val="00A01EA3"/>
    <w:rsid w:val="00A022E7"/>
    <w:rsid w:val="00A02507"/>
    <w:rsid w:val="00A026F8"/>
    <w:rsid w:val="00A027FE"/>
    <w:rsid w:val="00A02BC0"/>
    <w:rsid w:val="00A02C07"/>
    <w:rsid w:val="00A02F0B"/>
    <w:rsid w:val="00A0304B"/>
    <w:rsid w:val="00A031F8"/>
    <w:rsid w:val="00A0368B"/>
    <w:rsid w:val="00A0396D"/>
    <w:rsid w:val="00A03A96"/>
    <w:rsid w:val="00A03AFA"/>
    <w:rsid w:val="00A03BD7"/>
    <w:rsid w:val="00A03CCF"/>
    <w:rsid w:val="00A04481"/>
    <w:rsid w:val="00A04762"/>
    <w:rsid w:val="00A048E6"/>
    <w:rsid w:val="00A04921"/>
    <w:rsid w:val="00A04994"/>
    <w:rsid w:val="00A049B0"/>
    <w:rsid w:val="00A04A0D"/>
    <w:rsid w:val="00A04B4F"/>
    <w:rsid w:val="00A04E60"/>
    <w:rsid w:val="00A04F7B"/>
    <w:rsid w:val="00A0515E"/>
    <w:rsid w:val="00A05393"/>
    <w:rsid w:val="00A05541"/>
    <w:rsid w:val="00A057BE"/>
    <w:rsid w:val="00A05DCD"/>
    <w:rsid w:val="00A05F62"/>
    <w:rsid w:val="00A05F6C"/>
    <w:rsid w:val="00A06386"/>
    <w:rsid w:val="00A0638A"/>
    <w:rsid w:val="00A06816"/>
    <w:rsid w:val="00A06918"/>
    <w:rsid w:val="00A06A62"/>
    <w:rsid w:val="00A06E53"/>
    <w:rsid w:val="00A06E92"/>
    <w:rsid w:val="00A0700B"/>
    <w:rsid w:val="00A07398"/>
    <w:rsid w:val="00A073D7"/>
    <w:rsid w:val="00A0743F"/>
    <w:rsid w:val="00A075E0"/>
    <w:rsid w:val="00A07652"/>
    <w:rsid w:val="00A0771C"/>
    <w:rsid w:val="00A07DBB"/>
    <w:rsid w:val="00A101CB"/>
    <w:rsid w:val="00A102BE"/>
    <w:rsid w:val="00A10482"/>
    <w:rsid w:val="00A10723"/>
    <w:rsid w:val="00A108FE"/>
    <w:rsid w:val="00A10A51"/>
    <w:rsid w:val="00A10C17"/>
    <w:rsid w:val="00A10E76"/>
    <w:rsid w:val="00A11270"/>
    <w:rsid w:val="00A11376"/>
    <w:rsid w:val="00A118A8"/>
    <w:rsid w:val="00A11904"/>
    <w:rsid w:val="00A11D5C"/>
    <w:rsid w:val="00A11EFC"/>
    <w:rsid w:val="00A120E8"/>
    <w:rsid w:val="00A12551"/>
    <w:rsid w:val="00A1258F"/>
    <w:rsid w:val="00A1268C"/>
    <w:rsid w:val="00A12901"/>
    <w:rsid w:val="00A129A0"/>
    <w:rsid w:val="00A1313C"/>
    <w:rsid w:val="00A13248"/>
    <w:rsid w:val="00A13355"/>
    <w:rsid w:val="00A1335E"/>
    <w:rsid w:val="00A135B7"/>
    <w:rsid w:val="00A1396E"/>
    <w:rsid w:val="00A1399C"/>
    <w:rsid w:val="00A13C49"/>
    <w:rsid w:val="00A13D41"/>
    <w:rsid w:val="00A13E82"/>
    <w:rsid w:val="00A13FFF"/>
    <w:rsid w:val="00A145DB"/>
    <w:rsid w:val="00A1462B"/>
    <w:rsid w:val="00A1485A"/>
    <w:rsid w:val="00A149C3"/>
    <w:rsid w:val="00A14B18"/>
    <w:rsid w:val="00A14D33"/>
    <w:rsid w:val="00A14FDE"/>
    <w:rsid w:val="00A15066"/>
    <w:rsid w:val="00A15453"/>
    <w:rsid w:val="00A1595E"/>
    <w:rsid w:val="00A16015"/>
    <w:rsid w:val="00A1607E"/>
    <w:rsid w:val="00A160E6"/>
    <w:rsid w:val="00A1630E"/>
    <w:rsid w:val="00A163DE"/>
    <w:rsid w:val="00A163F8"/>
    <w:rsid w:val="00A164E5"/>
    <w:rsid w:val="00A165F4"/>
    <w:rsid w:val="00A16969"/>
    <w:rsid w:val="00A17469"/>
    <w:rsid w:val="00A17C66"/>
    <w:rsid w:val="00A17CCD"/>
    <w:rsid w:val="00A17FF2"/>
    <w:rsid w:val="00A2000A"/>
    <w:rsid w:val="00A20075"/>
    <w:rsid w:val="00A200BB"/>
    <w:rsid w:val="00A200F5"/>
    <w:rsid w:val="00A20126"/>
    <w:rsid w:val="00A20280"/>
    <w:rsid w:val="00A20437"/>
    <w:rsid w:val="00A20485"/>
    <w:rsid w:val="00A2062D"/>
    <w:rsid w:val="00A207A6"/>
    <w:rsid w:val="00A207A7"/>
    <w:rsid w:val="00A20950"/>
    <w:rsid w:val="00A209D5"/>
    <w:rsid w:val="00A20AEB"/>
    <w:rsid w:val="00A20CC8"/>
    <w:rsid w:val="00A20D85"/>
    <w:rsid w:val="00A2100B"/>
    <w:rsid w:val="00A21B05"/>
    <w:rsid w:val="00A21C0E"/>
    <w:rsid w:val="00A21E73"/>
    <w:rsid w:val="00A22002"/>
    <w:rsid w:val="00A2208A"/>
    <w:rsid w:val="00A2217F"/>
    <w:rsid w:val="00A2224F"/>
    <w:rsid w:val="00A22493"/>
    <w:rsid w:val="00A224C4"/>
    <w:rsid w:val="00A2257C"/>
    <w:rsid w:val="00A226FD"/>
    <w:rsid w:val="00A22885"/>
    <w:rsid w:val="00A229DE"/>
    <w:rsid w:val="00A22ABF"/>
    <w:rsid w:val="00A22D40"/>
    <w:rsid w:val="00A22E06"/>
    <w:rsid w:val="00A22E9A"/>
    <w:rsid w:val="00A2319F"/>
    <w:rsid w:val="00A231B9"/>
    <w:rsid w:val="00A23436"/>
    <w:rsid w:val="00A23504"/>
    <w:rsid w:val="00A235F0"/>
    <w:rsid w:val="00A238A7"/>
    <w:rsid w:val="00A2393A"/>
    <w:rsid w:val="00A23A04"/>
    <w:rsid w:val="00A23B6F"/>
    <w:rsid w:val="00A23B97"/>
    <w:rsid w:val="00A23CCB"/>
    <w:rsid w:val="00A23DCF"/>
    <w:rsid w:val="00A23E81"/>
    <w:rsid w:val="00A23ECD"/>
    <w:rsid w:val="00A240A8"/>
    <w:rsid w:val="00A245C1"/>
    <w:rsid w:val="00A247F2"/>
    <w:rsid w:val="00A24847"/>
    <w:rsid w:val="00A24D17"/>
    <w:rsid w:val="00A24DF7"/>
    <w:rsid w:val="00A24EA0"/>
    <w:rsid w:val="00A251E6"/>
    <w:rsid w:val="00A254B8"/>
    <w:rsid w:val="00A25701"/>
    <w:rsid w:val="00A257CE"/>
    <w:rsid w:val="00A25B21"/>
    <w:rsid w:val="00A25C0B"/>
    <w:rsid w:val="00A25E7A"/>
    <w:rsid w:val="00A261E0"/>
    <w:rsid w:val="00A2654B"/>
    <w:rsid w:val="00A265DE"/>
    <w:rsid w:val="00A265FC"/>
    <w:rsid w:val="00A2672C"/>
    <w:rsid w:val="00A269B1"/>
    <w:rsid w:val="00A269C8"/>
    <w:rsid w:val="00A26CF5"/>
    <w:rsid w:val="00A26FEE"/>
    <w:rsid w:val="00A27604"/>
    <w:rsid w:val="00A27F1B"/>
    <w:rsid w:val="00A27FAB"/>
    <w:rsid w:val="00A302C9"/>
    <w:rsid w:val="00A30336"/>
    <w:rsid w:val="00A3088C"/>
    <w:rsid w:val="00A308D2"/>
    <w:rsid w:val="00A30E24"/>
    <w:rsid w:val="00A30E47"/>
    <w:rsid w:val="00A31098"/>
    <w:rsid w:val="00A3161E"/>
    <w:rsid w:val="00A31732"/>
    <w:rsid w:val="00A317EF"/>
    <w:rsid w:val="00A31CC7"/>
    <w:rsid w:val="00A3209D"/>
    <w:rsid w:val="00A32774"/>
    <w:rsid w:val="00A32936"/>
    <w:rsid w:val="00A32C35"/>
    <w:rsid w:val="00A32C51"/>
    <w:rsid w:val="00A33161"/>
    <w:rsid w:val="00A332C5"/>
    <w:rsid w:val="00A334F8"/>
    <w:rsid w:val="00A335BE"/>
    <w:rsid w:val="00A3383A"/>
    <w:rsid w:val="00A33B24"/>
    <w:rsid w:val="00A34024"/>
    <w:rsid w:val="00A34351"/>
    <w:rsid w:val="00A3445A"/>
    <w:rsid w:val="00A34519"/>
    <w:rsid w:val="00A34530"/>
    <w:rsid w:val="00A345B1"/>
    <w:rsid w:val="00A3471D"/>
    <w:rsid w:val="00A34D7B"/>
    <w:rsid w:val="00A34EC5"/>
    <w:rsid w:val="00A35149"/>
    <w:rsid w:val="00A3514D"/>
    <w:rsid w:val="00A35210"/>
    <w:rsid w:val="00A35C6A"/>
    <w:rsid w:val="00A35E5F"/>
    <w:rsid w:val="00A35F45"/>
    <w:rsid w:val="00A35F4C"/>
    <w:rsid w:val="00A36271"/>
    <w:rsid w:val="00A364BA"/>
    <w:rsid w:val="00A3669F"/>
    <w:rsid w:val="00A36994"/>
    <w:rsid w:val="00A36C65"/>
    <w:rsid w:val="00A36F8E"/>
    <w:rsid w:val="00A370E1"/>
    <w:rsid w:val="00A371FC"/>
    <w:rsid w:val="00A372CE"/>
    <w:rsid w:val="00A372D1"/>
    <w:rsid w:val="00A37390"/>
    <w:rsid w:val="00A373EA"/>
    <w:rsid w:val="00A374EF"/>
    <w:rsid w:val="00A37757"/>
    <w:rsid w:val="00A377F5"/>
    <w:rsid w:val="00A37830"/>
    <w:rsid w:val="00A378D7"/>
    <w:rsid w:val="00A37A16"/>
    <w:rsid w:val="00A37F8D"/>
    <w:rsid w:val="00A40186"/>
    <w:rsid w:val="00A40396"/>
    <w:rsid w:val="00A40404"/>
    <w:rsid w:val="00A40424"/>
    <w:rsid w:val="00A4043A"/>
    <w:rsid w:val="00A40759"/>
    <w:rsid w:val="00A40823"/>
    <w:rsid w:val="00A40914"/>
    <w:rsid w:val="00A40C14"/>
    <w:rsid w:val="00A40D56"/>
    <w:rsid w:val="00A40E27"/>
    <w:rsid w:val="00A4118C"/>
    <w:rsid w:val="00A4149E"/>
    <w:rsid w:val="00A41608"/>
    <w:rsid w:val="00A41702"/>
    <w:rsid w:val="00A4196F"/>
    <w:rsid w:val="00A41C4F"/>
    <w:rsid w:val="00A41D75"/>
    <w:rsid w:val="00A420BE"/>
    <w:rsid w:val="00A421D6"/>
    <w:rsid w:val="00A42445"/>
    <w:rsid w:val="00A42485"/>
    <w:rsid w:val="00A4248B"/>
    <w:rsid w:val="00A42761"/>
    <w:rsid w:val="00A4278E"/>
    <w:rsid w:val="00A428B2"/>
    <w:rsid w:val="00A428F0"/>
    <w:rsid w:val="00A429C8"/>
    <w:rsid w:val="00A42A72"/>
    <w:rsid w:val="00A42AAE"/>
    <w:rsid w:val="00A42AC8"/>
    <w:rsid w:val="00A42E79"/>
    <w:rsid w:val="00A42E9B"/>
    <w:rsid w:val="00A42FCF"/>
    <w:rsid w:val="00A433D9"/>
    <w:rsid w:val="00A434AB"/>
    <w:rsid w:val="00A437F5"/>
    <w:rsid w:val="00A43BC2"/>
    <w:rsid w:val="00A43BF3"/>
    <w:rsid w:val="00A43BFC"/>
    <w:rsid w:val="00A43C44"/>
    <w:rsid w:val="00A43CEF"/>
    <w:rsid w:val="00A4418D"/>
    <w:rsid w:val="00A441AB"/>
    <w:rsid w:val="00A442A0"/>
    <w:rsid w:val="00A44447"/>
    <w:rsid w:val="00A44834"/>
    <w:rsid w:val="00A44962"/>
    <w:rsid w:val="00A44AA7"/>
    <w:rsid w:val="00A44CCE"/>
    <w:rsid w:val="00A44D27"/>
    <w:rsid w:val="00A451EF"/>
    <w:rsid w:val="00A45476"/>
    <w:rsid w:val="00A45481"/>
    <w:rsid w:val="00A456D3"/>
    <w:rsid w:val="00A459F7"/>
    <w:rsid w:val="00A45CD7"/>
    <w:rsid w:val="00A45CEA"/>
    <w:rsid w:val="00A46213"/>
    <w:rsid w:val="00A4636B"/>
    <w:rsid w:val="00A463A5"/>
    <w:rsid w:val="00A4649B"/>
    <w:rsid w:val="00A46CF2"/>
    <w:rsid w:val="00A46D20"/>
    <w:rsid w:val="00A46DC7"/>
    <w:rsid w:val="00A46E84"/>
    <w:rsid w:val="00A46F9C"/>
    <w:rsid w:val="00A4719C"/>
    <w:rsid w:val="00A47688"/>
    <w:rsid w:val="00A477C1"/>
    <w:rsid w:val="00A478CB"/>
    <w:rsid w:val="00A47AE8"/>
    <w:rsid w:val="00A47B5C"/>
    <w:rsid w:val="00A47BE1"/>
    <w:rsid w:val="00A47DFD"/>
    <w:rsid w:val="00A47E82"/>
    <w:rsid w:val="00A50245"/>
    <w:rsid w:val="00A5037C"/>
    <w:rsid w:val="00A50C68"/>
    <w:rsid w:val="00A510A8"/>
    <w:rsid w:val="00A5114C"/>
    <w:rsid w:val="00A518C4"/>
    <w:rsid w:val="00A51EF7"/>
    <w:rsid w:val="00A51F88"/>
    <w:rsid w:val="00A51FC1"/>
    <w:rsid w:val="00A51FC5"/>
    <w:rsid w:val="00A52320"/>
    <w:rsid w:val="00A52621"/>
    <w:rsid w:val="00A52648"/>
    <w:rsid w:val="00A52768"/>
    <w:rsid w:val="00A53278"/>
    <w:rsid w:val="00A534AF"/>
    <w:rsid w:val="00A534CB"/>
    <w:rsid w:val="00A5397C"/>
    <w:rsid w:val="00A5398E"/>
    <w:rsid w:val="00A53FB3"/>
    <w:rsid w:val="00A540A5"/>
    <w:rsid w:val="00A542E0"/>
    <w:rsid w:val="00A54328"/>
    <w:rsid w:val="00A54498"/>
    <w:rsid w:val="00A545BE"/>
    <w:rsid w:val="00A54AE0"/>
    <w:rsid w:val="00A54B97"/>
    <w:rsid w:val="00A54FAC"/>
    <w:rsid w:val="00A552F7"/>
    <w:rsid w:val="00A55357"/>
    <w:rsid w:val="00A553CF"/>
    <w:rsid w:val="00A5553E"/>
    <w:rsid w:val="00A55588"/>
    <w:rsid w:val="00A557DD"/>
    <w:rsid w:val="00A558D7"/>
    <w:rsid w:val="00A559C0"/>
    <w:rsid w:val="00A55B91"/>
    <w:rsid w:val="00A55C9E"/>
    <w:rsid w:val="00A55EC1"/>
    <w:rsid w:val="00A55F36"/>
    <w:rsid w:val="00A56049"/>
    <w:rsid w:val="00A56283"/>
    <w:rsid w:val="00A56535"/>
    <w:rsid w:val="00A566A0"/>
    <w:rsid w:val="00A566D1"/>
    <w:rsid w:val="00A56B1A"/>
    <w:rsid w:val="00A56F1A"/>
    <w:rsid w:val="00A57429"/>
    <w:rsid w:val="00A5745B"/>
    <w:rsid w:val="00A5747D"/>
    <w:rsid w:val="00A57AA3"/>
    <w:rsid w:val="00A57B35"/>
    <w:rsid w:val="00A57CB6"/>
    <w:rsid w:val="00A57CF5"/>
    <w:rsid w:val="00A600C1"/>
    <w:rsid w:val="00A601B9"/>
    <w:rsid w:val="00A6051A"/>
    <w:rsid w:val="00A606FD"/>
    <w:rsid w:val="00A60A95"/>
    <w:rsid w:val="00A60AEA"/>
    <w:rsid w:val="00A60B71"/>
    <w:rsid w:val="00A60CB5"/>
    <w:rsid w:val="00A60DAE"/>
    <w:rsid w:val="00A60F6A"/>
    <w:rsid w:val="00A61315"/>
    <w:rsid w:val="00A613AF"/>
    <w:rsid w:val="00A613F0"/>
    <w:rsid w:val="00A61400"/>
    <w:rsid w:val="00A61617"/>
    <w:rsid w:val="00A616F7"/>
    <w:rsid w:val="00A6187D"/>
    <w:rsid w:val="00A6189D"/>
    <w:rsid w:val="00A618B7"/>
    <w:rsid w:val="00A619D9"/>
    <w:rsid w:val="00A61B09"/>
    <w:rsid w:val="00A61FBF"/>
    <w:rsid w:val="00A624AC"/>
    <w:rsid w:val="00A62521"/>
    <w:rsid w:val="00A62982"/>
    <w:rsid w:val="00A63060"/>
    <w:rsid w:val="00A63061"/>
    <w:rsid w:val="00A63102"/>
    <w:rsid w:val="00A632D5"/>
    <w:rsid w:val="00A63735"/>
    <w:rsid w:val="00A6378E"/>
    <w:rsid w:val="00A639DE"/>
    <w:rsid w:val="00A63BD3"/>
    <w:rsid w:val="00A63CEF"/>
    <w:rsid w:val="00A640B0"/>
    <w:rsid w:val="00A64304"/>
    <w:rsid w:val="00A6441D"/>
    <w:rsid w:val="00A6456C"/>
    <w:rsid w:val="00A6467F"/>
    <w:rsid w:val="00A64836"/>
    <w:rsid w:val="00A64992"/>
    <w:rsid w:val="00A64A72"/>
    <w:rsid w:val="00A64CB5"/>
    <w:rsid w:val="00A64D85"/>
    <w:rsid w:val="00A64DAA"/>
    <w:rsid w:val="00A64E4B"/>
    <w:rsid w:val="00A64F13"/>
    <w:rsid w:val="00A65025"/>
    <w:rsid w:val="00A650F7"/>
    <w:rsid w:val="00A65245"/>
    <w:rsid w:val="00A65637"/>
    <w:rsid w:val="00A6588D"/>
    <w:rsid w:val="00A65C3F"/>
    <w:rsid w:val="00A65C61"/>
    <w:rsid w:val="00A65C7A"/>
    <w:rsid w:val="00A662AB"/>
    <w:rsid w:val="00A66335"/>
    <w:rsid w:val="00A66871"/>
    <w:rsid w:val="00A668FC"/>
    <w:rsid w:val="00A66D7A"/>
    <w:rsid w:val="00A66ED7"/>
    <w:rsid w:val="00A66FF2"/>
    <w:rsid w:val="00A672F4"/>
    <w:rsid w:val="00A676D0"/>
    <w:rsid w:val="00A677BE"/>
    <w:rsid w:val="00A67915"/>
    <w:rsid w:val="00A6798F"/>
    <w:rsid w:val="00A679A1"/>
    <w:rsid w:val="00A70002"/>
    <w:rsid w:val="00A70439"/>
    <w:rsid w:val="00A70556"/>
    <w:rsid w:val="00A7081A"/>
    <w:rsid w:val="00A70A85"/>
    <w:rsid w:val="00A70B5D"/>
    <w:rsid w:val="00A70D0C"/>
    <w:rsid w:val="00A70D74"/>
    <w:rsid w:val="00A70DF3"/>
    <w:rsid w:val="00A711DF"/>
    <w:rsid w:val="00A71247"/>
    <w:rsid w:val="00A7140B"/>
    <w:rsid w:val="00A719C5"/>
    <w:rsid w:val="00A71A5B"/>
    <w:rsid w:val="00A71C56"/>
    <w:rsid w:val="00A71F7C"/>
    <w:rsid w:val="00A7285E"/>
    <w:rsid w:val="00A7290C"/>
    <w:rsid w:val="00A72AC3"/>
    <w:rsid w:val="00A72F3A"/>
    <w:rsid w:val="00A72F70"/>
    <w:rsid w:val="00A72FE5"/>
    <w:rsid w:val="00A7305C"/>
    <w:rsid w:val="00A730F2"/>
    <w:rsid w:val="00A73249"/>
    <w:rsid w:val="00A733D8"/>
    <w:rsid w:val="00A734E1"/>
    <w:rsid w:val="00A73625"/>
    <w:rsid w:val="00A737DB"/>
    <w:rsid w:val="00A7382C"/>
    <w:rsid w:val="00A7387C"/>
    <w:rsid w:val="00A7395A"/>
    <w:rsid w:val="00A73CDA"/>
    <w:rsid w:val="00A73D73"/>
    <w:rsid w:val="00A73DE3"/>
    <w:rsid w:val="00A74080"/>
    <w:rsid w:val="00A743AB"/>
    <w:rsid w:val="00A744EA"/>
    <w:rsid w:val="00A7450C"/>
    <w:rsid w:val="00A74F2B"/>
    <w:rsid w:val="00A750AB"/>
    <w:rsid w:val="00A75270"/>
    <w:rsid w:val="00A756B4"/>
    <w:rsid w:val="00A75859"/>
    <w:rsid w:val="00A7592B"/>
    <w:rsid w:val="00A75A84"/>
    <w:rsid w:val="00A75AB1"/>
    <w:rsid w:val="00A75B02"/>
    <w:rsid w:val="00A75B12"/>
    <w:rsid w:val="00A75CFF"/>
    <w:rsid w:val="00A75D57"/>
    <w:rsid w:val="00A760D0"/>
    <w:rsid w:val="00A761FF"/>
    <w:rsid w:val="00A76329"/>
    <w:rsid w:val="00A76336"/>
    <w:rsid w:val="00A76448"/>
    <w:rsid w:val="00A764CD"/>
    <w:rsid w:val="00A76574"/>
    <w:rsid w:val="00A76629"/>
    <w:rsid w:val="00A76837"/>
    <w:rsid w:val="00A76848"/>
    <w:rsid w:val="00A76AD3"/>
    <w:rsid w:val="00A77229"/>
    <w:rsid w:val="00A77710"/>
    <w:rsid w:val="00A7778C"/>
    <w:rsid w:val="00A778FC"/>
    <w:rsid w:val="00A77F33"/>
    <w:rsid w:val="00A8007A"/>
    <w:rsid w:val="00A80163"/>
    <w:rsid w:val="00A80194"/>
    <w:rsid w:val="00A801BB"/>
    <w:rsid w:val="00A804E3"/>
    <w:rsid w:val="00A8058C"/>
    <w:rsid w:val="00A80B91"/>
    <w:rsid w:val="00A80BFA"/>
    <w:rsid w:val="00A80CC8"/>
    <w:rsid w:val="00A80D25"/>
    <w:rsid w:val="00A80D7C"/>
    <w:rsid w:val="00A81025"/>
    <w:rsid w:val="00A8116F"/>
    <w:rsid w:val="00A8126E"/>
    <w:rsid w:val="00A812C7"/>
    <w:rsid w:val="00A813C9"/>
    <w:rsid w:val="00A813D5"/>
    <w:rsid w:val="00A8152A"/>
    <w:rsid w:val="00A81567"/>
    <w:rsid w:val="00A81677"/>
    <w:rsid w:val="00A816C2"/>
    <w:rsid w:val="00A8179E"/>
    <w:rsid w:val="00A81825"/>
    <w:rsid w:val="00A81948"/>
    <w:rsid w:val="00A81A7A"/>
    <w:rsid w:val="00A81DA8"/>
    <w:rsid w:val="00A82269"/>
    <w:rsid w:val="00A82517"/>
    <w:rsid w:val="00A82881"/>
    <w:rsid w:val="00A82D55"/>
    <w:rsid w:val="00A82D8D"/>
    <w:rsid w:val="00A83014"/>
    <w:rsid w:val="00A83122"/>
    <w:rsid w:val="00A83294"/>
    <w:rsid w:val="00A83323"/>
    <w:rsid w:val="00A835D3"/>
    <w:rsid w:val="00A836DE"/>
    <w:rsid w:val="00A83826"/>
    <w:rsid w:val="00A83A0D"/>
    <w:rsid w:val="00A83CBE"/>
    <w:rsid w:val="00A83DC1"/>
    <w:rsid w:val="00A83DCA"/>
    <w:rsid w:val="00A83FCF"/>
    <w:rsid w:val="00A83FFD"/>
    <w:rsid w:val="00A84244"/>
    <w:rsid w:val="00A8465B"/>
    <w:rsid w:val="00A84AE8"/>
    <w:rsid w:val="00A84B9A"/>
    <w:rsid w:val="00A84D85"/>
    <w:rsid w:val="00A84E3F"/>
    <w:rsid w:val="00A8507C"/>
    <w:rsid w:val="00A85091"/>
    <w:rsid w:val="00A85332"/>
    <w:rsid w:val="00A857D2"/>
    <w:rsid w:val="00A85804"/>
    <w:rsid w:val="00A85842"/>
    <w:rsid w:val="00A858CD"/>
    <w:rsid w:val="00A85A11"/>
    <w:rsid w:val="00A85C0D"/>
    <w:rsid w:val="00A860B7"/>
    <w:rsid w:val="00A860BD"/>
    <w:rsid w:val="00A86108"/>
    <w:rsid w:val="00A861CE"/>
    <w:rsid w:val="00A8678D"/>
    <w:rsid w:val="00A868F4"/>
    <w:rsid w:val="00A869F1"/>
    <w:rsid w:val="00A86C12"/>
    <w:rsid w:val="00A86D91"/>
    <w:rsid w:val="00A86DE1"/>
    <w:rsid w:val="00A87392"/>
    <w:rsid w:val="00A875DF"/>
    <w:rsid w:val="00A87853"/>
    <w:rsid w:val="00A8791B"/>
    <w:rsid w:val="00A90163"/>
    <w:rsid w:val="00A904D4"/>
    <w:rsid w:val="00A9051C"/>
    <w:rsid w:val="00A909E4"/>
    <w:rsid w:val="00A90B4C"/>
    <w:rsid w:val="00A90B86"/>
    <w:rsid w:val="00A90BA0"/>
    <w:rsid w:val="00A90BFD"/>
    <w:rsid w:val="00A90F40"/>
    <w:rsid w:val="00A910C5"/>
    <w:rsid w:val="00A911FA"/>
    <w:rsid w:val="00A912BB"/>
    <w:rsid w:val="00A91DD3"/>
    <w:rsid w:val="00A91E04"/>
    <w:rsid w:val="00A91E3D"/>
    <w:rsid w:val="00A91F87"/>
    <w:rsid w:val="00A91FA8"/>
    <w:rsid w:val="00A92023"/>
    <w:rsid w:val="00A92171"/>
    <w:rsid w:val="00A921F8"/>
    <w:rsid w:val="00A922AC"/>
    <w:rsid w:val="00A925BF"/>
    <w:rsid w:val="00A9278B"/>
    <w:rsid w:val="00A92B16"/>
    <w:rsid w:val="00A92CED"/>
    <w:rsid w:val="00A92E30"/>
    <w:rsid w:val="00A93123"/>
    <w:rsid w:val="00A932D4"/>
    <w:rsid w:val="00A934B4"/>
    <w:rsid w:val="00A936F5"/>
    <w:rsid w:val="00A93829"/>
    <w:rsid w:val="00A93CE1"/>
    <w:rsid w:val="00A9448E"/>
    <w:rsid w:val="00A9469E"/>
    <w:rsid w:val="00A946E8"/>
    <w:rsid w:val="00A9480D"/>
    <w:rsid w:val="00A94A99"/>
    <w:rsid w:val="00A94CB4"/>
    <w:rsid w:val="00A94EBA"/>
    <w:rsid w:val="00A94F14"/>
    <w:rsid w:val="00A95039"/>
    <w:rsid w:val="00A9512B"/>
    <w:rsid w:val="00A95906"/>
    <w:rsid w:val="00A95983"/>
    <w:rsid w:val="00A95AF1"/>
    <w:rsid w:val="00A95CF8"/>
    <w:rsid w:val="00A95E97"/>
    <w:rsid w:val="00A95E98"/>
    <w:rsid w:val="00A9601F"/>
    <w:rsid w:val="00A963D9"/>
    <w:rsid w:val="00A964D4"/>
    <w:rsid w:val="00A9658D"/>
    <w:rsid w:val="00A96898"/>
    <w:rsid w:val="00A96A30"/>
    <w:rsid w:val="00A96AB2"/>
    <w:rsid w:val="00A96B9F"/>
    <w:rsid w:val="00A96BC9"/>
    <w:rsid w:val="00A96ED0"/>
    <w:rsid w:val="00A96F44"/>
    <w:rsid w:val="00A971D5"/>
    <w:rsid w:val="00A97265"/>
    <w:rsid w:val="00A973FB"/>
    <w:rsid w:val="00A97602"/>
    <w:rsid w:val="00A976F9"/>
    <w:rsid w:val="00A9770D"/>
    <w:rsid w:val="00A97834"/>
    <w:rsid w:val="00A97BC4"/>
    <w:rsid w:val="00A97E87"/>
    <w:rsid w:val="00AA0310"/>
    <w:rsid w:val="00AA0365"/>
    <w:rsid w:val="00AA06C2"/>
    <w:rsid w:val="00AA06D6"/>
    <w:rsid w:val="00AA07B4"/>
    <w:rsid w:val="00AA0871"/>
    <w:rsid w:val="00AA0A16"/>
    <w:rsid w:val="00AA0BD2"/>
    <w:rsid w:val="00AA0F25"/>
    <w:rsid w:val="00AA0F49"/>
    <w:rsid w:val="00AA0F6C"/>
    <w:rsid w:val="00AA10A5"/>
    <w:rsid w:val="00AA131F"/>
    <w:rsid w:val="00AA1348"/>
    <w:rsid w:val="00AA135E"/>
    <w:rsid w:val="00AA168E"/>
    <w:rsid w:val="00AA1941"/>
    <w:rsid w:val="00AA19CA"/>
    <w:rsid w:val="00AA1A0E"/>
    <w:rsid w:val="00AA1B20"/>
    <w:rsid w:val="00AA1B37"/>
    <w:rsid w:val="00AA1CD1"/>
    <w:rsid w:val="00AA20FC"/>
    <w:rsid w:val="00AA2517"/>
    <w:rsid w:val="00AA256C"/>
    <w:rsid w:val="00AA2764"/>
    <w:rsid w:val="00AA2845"/>
    <w:rsid w:val="00AA2867"/>
    <w:rsid w:val="00AA2A4E"/>
    <w:rsid w:val="00AA2B58"/>
    <w:rsid w:val="00AA2CCD"/>
    <w:rsid w:val="00AA2E1D"/>
    <w:rsid w:val="00AA2E2B"/>
    <w:rsid w:val="00AA2ED0"/>
    <w:rsid w:val="00AA2ED4"/>
    <w:rsid w:val="00AA3323"/>
    <w:rsid w:val="00AA3A34"/>
    <w:rsid w:val="00AA3B8B"/>
    <w:rsid w:val="00AA3FD8"/>
    <w:rsid w:val="00AA40FC"/>
    <w:rsid w:val="00AA4375"/>
    <w:rsid w:val="00AA44BB"/>
    <w:rsid w:val="00AA45BF"/>
    <w:rsid w:val="00AA4605"/>
    <w:rsid w:val="00AA4995"/>
    <w:rsid w:val="00AA4ACA"/>
    <w:rsid w:val="00AA4B89"/>
    <w:rsid w:val="00AA4BB2"/>
    <w:rsid w:val="00AA4C7E"/>
    <w:rsid w:val="00AA4F41"/>
    <w:rsid w:val="00AA5467"/>
    <w:rsid w:val="00AA54B1"/>
    <w:rsid w:val="00AA5586"/>
    <w:rsid w:val="00AA55E5"/>
    <w:rsid w:val="00AA5A84"/>
    <w:rsid w:val="00AA5AA6"/>
    <w:rsid w:val="00AA5BB0"/>
    <w:rsid w:val="00AA5F56"/>
    <w:rsid w:val="00AA62CF"/>
    <w:rsid w:val="00AA65CF"/>
    <w:rsid w:val="00AA6CF1"/>
    <w:rsid w:val="00AA6DD4"/>
    <w:rsid w:val="00AA72A9"/>
    <w:rsid w:val="00AA7418"/>
    <w:rsid w:val="00AA74AD"/>
    <w:rsid w:val="00AA7723"/>
    <w:rsid w:val="00AA7A49"/>
    <w:rsid w:val="00AA7D9F"/>
    <w:rsid w:val="00AA7E4D"/>
    <w:rsid w:val="00AA7FC9"/>
    <w:rsid w:val="00AB044F"/>
    <w:rsid w:val="00AB0518"/>
    <w:rsid w:val="00AB0660"/>
    <w:rsid w:val="00AB0778"/>
    <w:rsid w:val="00AB08B1"/>
    <w:rsid w:val="00AB0A09"/>
    <w:rsid w:val="00AB0E62"/>
    <w:rsid w:val="00AB121B"/>
    <w:rsid w:val="00AB135E"/>
    <w:rsid w:val="00AB1623"/>
    <w:rsid w:val="00AB1910"/>
    <w:rsid w:val="00AB1A7E"/>
    <w:rsid w:val="00AB1E05"/>
    <w:rsid w:val="00AB1EA4"/>
    <w:rsid w:val="00AB1EA7"/>
    <w:rsid w:val="00AB1FED"/>
    <w:rsid w:val="00AB200D"/>
    <w:rsid w:val="00AB2079"/>
    <w:rsid w:val="00AB214C"/>
    <w:rsid w:val="00AB215C"/>
    <w:rsid w:val="00AB2318"/>
    <w:rsid w:val="00AB2480"/>
    <w:rsid w:val="00AB261F"/>
    <w:rsid w:val="00AB28C6"/>
    <w:rsid w:val="00AB2962"/>
    <w:rsid w:val="00AB2C26"/>
    <w:rsid w:val="00AB2C72"/>
    <w:rsid w:val="00AB2DBD"/>
    <w:rsid w:val="00AB3277"/>
    <w:rsid w:val="00AB33F9"/>
    <w:rsid w:val="00AB3483"/>
    <w:rsid w:val="00AB36D4"/>
    <w:rsid w:val="00AB3737"/>
    <w:rsid w:val="00AB379E"/>
    <w:rsid w:val="00AB3913"/>
    <w:rsid w:val="00AB3945"/>
    <w:rsid w:val="00AB3C9C"/>
    <w:rsid w:val="00AB3DBE"/>
    <w:rsid w:val="00AB42FD"/>
    <w:rsid w:val="00AB434D"/>
    <w:rsid w:val="00AB4394"/>
    <w:rsid w:val="00AB43D0"/>
    <w:rsid w:val="00AB4522"/>
    <w:rsid w:val="00AB4BE1"/>
    <w:rsid w:val="00AB4D89"/>
    <w:rsid w:val="00AB4E3E"/>
    <w:rsid w:val="00AB4EE6"/>
    <w:rsid w:val="00AB52BB"/>
    <w:rsid w:val="00AB559B"/>
    <w:rsid w:val="00AB55CD"/>
    <w:rsid w:val="00AB56B4"/>
    <w:rsid w:val="00AB56ED"/>
    <w:rsid w:val="00AB5CBA"/>
    <w:rsid w:val="00AB5EE6"/>
    <w:rsid w:val="00AB65E4"/>
    <w:rsid w:val="00AB6B27"/>
    <w:rsid w:val="00AB6BF5"/>
    <w:rsid w:val="00AB6C3C"/>
    <w:rsid w:val="00AB6D12"/>
    <w:rsid w:val="00AB6DB5"/>
    <w:rsid w:val="00AB6E3A"/>
    <w:rsid w:val="00AB7077"/>
    <w:rsid w:val="00AB71EE"/>
    <w:rsid w:val="00AB75BA"/>
    <w:rsid w:val="00AB7657"/>
    <w:rsid w:val="00AB7938"/>
    <w:rsid w:val="00AB796E"/>
    <w:rsid w:val="00AB7C8E"/>
    <w:rsid w:val="00AC0327"/>
    <w:rsid w:val="00AC03C0"/>
    <w:rsid w:val="00AC0468"/>
    <w:rsid w:val="00AC05A1"/>
    <w:rsid w:val="00AC05C8"/>
    <w:rsid w:val="00AC094F"/>
    <w:rsid w:val="00AC0967"/>
    <w:rsid w:val="00AC0C45"/>
    <w:rsid w:val="00AC0C4D"/>
    <w:rsid w:val="00AC0CF5"/>
    <w:rsid w:val="00AC0F87"/>
    <w:rsid w:val="00AC1253"/>
    <w:rsid w:val="00AC1344"/>
    <w:rsid w:val="00AC154E"/>
    <w:rsid w:val="00AC193A"/>
    <w:rsid w:val="00AC196C"/>
    <w:rsid w:val="00AC19CD"/>
    <w:rsid w:val="00AC19FE"/>
    <w:rsid w:val="00AC1C2E"/>
    <w:rsid w:val="00AC1D31"/>
    <w:rsid w:val="00AC1D40"/>
    <w:rsid w:val="00AC1D69"/>
    <w:rsid w:val="00AC1E2E"/>
    <w:rsid w:val="00AC2437"/>
    <w:rsid w:val="00AC24C0"/>
    <w:rsid w:val="00AC24D0"/>
    <w:rsid w:val="00AC259F"/>
    <w:rsid w:val="00AC2696"/>
    <w:rsid w:val="00AC26EA"/>
    <w:rsid w:val="00AC2763"/>
    <w:rsid w:val="00AC2BC2"/>
    <w:rsid w:val="00AC2E93"/>
    <w:rsid w:val="00AC2FAE"/>
    <w:rsid w:val="00AC300F"/>
    <w:rsid w:val="00AC34AF"/>
    <w:rsid w:val="00AC36C0"/>
    <w:rsid w:val="00AC3A8B"/>
    <w:rsid w:val="00AC3A8E"/>
    <w:rsid w:val="00AC3A92"/>
    <w:rsid w:val="00AC3BF7"/>
    <w:rsid w:val="00AC3F18"/>
    <w:rsid w:val="00AC3F60"/>
    <w:rsid w:val="00AC4112"/>
    <w:rsid w:val="00AC428B"/>
    <w:rsid w:val="00AC4371"/>
    <w:rsid w:val="00AC47C2"/>
    <w:rsid w:val="00AC4960"/>
    <w:rsid w:val="00AC4967"/>
    <w:rsid w:val="00AC4AA7"/>
    <w:rsid w:val="00AC4BC4"/>
    <w:rsid w:val="00AC4D0C"/>
    <w:rsid w:val="00AC4D9D"/>
    <w:rsid w:val="00AC51B5"/>
    <w:rsid w:val="00AC54AE"/>
    <w:rsid w:val="00AC59F7"/>
    <w:rsid w:val="00AC6178"/>
    <w:rsid w:val="00AC6273"/>
    <w:rsid w:val="00AC663C"/>
    <w:rsid w:val="00AC670D"/>
    <w:rsid w:val="00AC6741"/>
    <w:rsid w:val="00AC6821"/>
    <w:rsid w:val="00AC68B9"/>
    <w:rsid w:val="00AC6E65"/>
    <w:rsid w:val="00AC6F39"/>
    <w:rsid w:val="00AC724A"/>
    <w:rsid w:val="00AC7777"/>
    <w:rsid w:val="00AC7816"/>
    <w:rsid w:val="00AD00BA"/>
    <w:rsid w:val="00AD0316"/>
    <w:rsid w:val="00AD037C"/>
    <w:rsid w:val="00AD03E8"/>
    <w:rsid w:val="00AD05FC"/>
    <w:rsid w:val="00AD081A"/>
    <w:rsid w:val="00AD0828"/>
    <w:rsid w:val="00AD09CD"/>
    <w:rsid w:val="00AD1271"/>
    <w:rsid w:val="00AD12B3"/>
    <w:rsid w:val="00AD16C7"/>
    <w:rsid w:val="00AD16E2"/>
    <w:rsid w:val="00AD1811"/>
    <w:rsid w:val="00AD1915"/>
    <w:rsid w:val="00AD1AC2"/>
    <w:rsid w:val="00AD1B44"/>
    <w:rsid w:val="00AD1D9F"/>
    <w:rsid w:val="00AD1FE7"/>
    <w:rsid w:val="00AD2032"/>
    <w:rsid w:val="00AD211A"/>
    <w:rsid w:val="00AD230D"/>
    <w:rsid w:val="00AD2316"/>
    <w:rsid w:val="00AD24A6"/>
    <w:rsid w:val="00AD24BD"/>
    <w:rsid w:val="00AD2549"/>
    <w:rsid w:val="00AD2914"/>
    <w:rsid w:val="00AD2B73"/>
    <w:rsid w:val="00AD2D8B"/>
    <w:rsid w:val="00AD2FA7"/>
    <w:rsid w:val="00AD31E1"/>
    <w:rsid w:val="00AD3403"/>
    <w:rsid w:val="00AD34D4"/>
    <w:rsid w:val="00AD3850"/>
    <w:rsid w:val="00AD3A5A"/>
    <w:rsid w:val="00AD3BF7"/>
    <w:rsid w:val="00AD41FA"/>
    <w:rsid w:val="00AD42AF"/>
    <w:rsid w:val="00AD4357"/>
    <w:rsid w:val="00AD4A06"/>
    <w:rsid w:val="00AD4D60"/>
    <w:rsid w:val="00AD4DAE"/>
    <w:rsid w:val="00AD540C"/>
    <w:rsid w:val="00AD5877"/>
    <w:rsid w:val="00AD5A7C"/>
    <w:rsid w:val="00AD5B43"/>
    <w:rsid w:val="00AD5CCD"/>
    <w:rsid w:val="00AD5E4E"/>
    <w:rsid w:val="00AD5ECB"/>
    <w:rsid w:val="00AD5F5D"/>
    <w:rsid w:val="00AD60BE"/>
    <w:rsid w:val="00AD60C7"/>
    <w:rsid w:val="00AD614B"/>
    <w:rsid w:val="00AD6664"/>
    <w:rsid w:val="00AD6835"/>
    <w:rsid w:val="00AD6A0D"/>
    <w:rsid w:val="00AD6A60"/>
    <w:rsid w:val="00AD70D5"/>
    <w:rsid w:val="00AD76B2"/>
    <w:rsid w:val="00AD77FB"/>
    <w:rsid w:val="00AD7978"/>
    <w:rsid w:val="00AD7CD0"/>
    <w:rsid w:val="00AD7EF8"/>
    <w:rsid w:val="00AE026B"/>
    <w:rsid w:val="00AE0320"/>
    <w:rsid w:val="00AE059E"/>
    <w:rsid w:val="00AE09C4"/>
    <w:rsid w:val="00AE0BF7"/>
    <w:rsid w:val="00AE0E47"/>
    <w:rsid w:val="00AE1014"/>
    <w:rsid w:val="00AE145A"/>
    <w:rsid w:val="00AE1751"/>
    <w:rsid w:val="00AE1AAD"/>
    <w:rsid w:val="00AE1ABF"/>
    <w:rsid w:val="00AE1DC9"/>
    <w:rsid w:val="00AE1E5D"/>
    <w:rsid w:val="00AE244B"/>
    <w:rsid w:val="00AE2555"/>
    <w:rsid w:val="00AE281B"/>
    <w:rsid w:val="00AE2926"/>
    <w:rsid w:val="00AE2969"/>
    <w:rsid w:val="00AE2A1B"/>
    <w:rsid w:val="00AE2D71"/>
    <w:rsid w:val="00AE2FBA"/>
    <w:rsid w:val="00AE3087"/>
    <w:rsid w:val="00AE3106"/>
    <w:rsid w:val="00AE32DF"/>
    <w:rsid w:val="00AE33A2"/>
    <w:rsid w:val="00AE3433"/>
    <w:rsid w:val="00AE35A3"/>
    <w:rsid w:val="00AE35DD"/>
    <w:rsid w:val="00AE372C"/>
    <w:rsid w:val="00AE399D"/>
    <w:rsid w:val="00AE3B05"/>
    <w:rsid w:val="00AE3BF7"/>
    <w:rsid w:val="00AE3C50"/>
    <w:rsid w:val="00AE3EB4"/>
    <w:rsid w:val="00AE3FFD"/>
    <w:rsid w:val="00AE4533"/>
    <w:rsid w:val="00AE455E"/>
    <w:rsid w:val="00AE466A"/>
    <w:rsid w:val="00AE46E7"/>
    <w:rsid w:val="00AE4895"/>
    <w:rsid w:val="00AE4B77"/>
    <w:rsid w:val="00AE5057"/>
    <w:rsid w:val="00AE513F"/>
    <w:rsid w:val="00AE5280"/>
    <w:rsid w:val="00AE5600"/>
    <w:rsid w:val="00AE584B"/>
    <w:rsid w:val="00AE585A"/>
    <w:rsid w:val="00AE5B5B"/>
    <w:rsid w:val="00AE600B"/>
    <w:rsid w:val="00AE6152"/>
    <w:rsid w:val="00AE64F5"/>
    <w:rsid w:val="00AE6594"/>
    <w:rsid w:val="00AE68C6"/>
    <w:rsid w:val="00AE6997"/>
    <w:rsid w:val="00AE6C06"/>
    <w:rsid w:val="00AE6C7A"/>
    <w:rsid w:val="00AE6E14"/>
    <w:rsid w:val="00AE6F8C"/>
    <w:rsid w:val="00AE728C"/>
    <w:rsid w:val="00AE75A1"/>
    <w:rsid w:val="00AE7BE5"/>
    <w:rsid w:val="00AE7DA2"/>
    <w:rsid w:val="00AE7E2C"/>
    <w:rsid w:val="00AE7EAE"/>
    <w:rsid w:val="00AF03F5"/>
    <w:rsid w:val="00AF06D4"/>
    <w:rsid w:val="00AF0E74"/>
    <w:rsid w:val="00AF0ED9"/>
    <w:rsid w:val="00AF13CF"/>
    <w:rsid w:val="00AF19A5"/>
    <w:rsid w:val="00AF1E02"/>
    <w:rsid w:val="00AF1FF0"/>
    <w:rsid w:val="00AF2001"/>
    <w:rsid w:val="00AF2225"/>
    <w:rsid w:val="00AF23A2"/>
    <w:rsid w:val="00AF251C"/>
    <w:rsid w:val="00AF26C1"/>
    <w:rsid w:val="00AF2856"/>
    <w:rsid w:val="00AF2BC0"/>
    <w:rsid w:val="00AF2C7B"/>
    <w:rsid w:val="00AF2E69"/>
    <w:rsid w:val="00AF325D"/>
    <w:rsid w:val="00AF3303"/>
    <w:rsid w:val="00AF3338"/>
    <w:rsid w:val="00AF38BB"/>
    <w:rsid w:val="00AF397F"/>
    <w:rsid w:val="00AF3B76"/>
    <w:rsid w:val="00AF3C98"/>
    <w:rsid w:val="00AF3D67"/>
    <w:rsid w:val="00AF3E8B"/>
    <w:rsid w:val="00AF3F52"/>
    <w:rsid w:val="00AF4527"/>
    <w:rsid w:val="00AF458F"/>
    <w:rsid w:val="00AF45FB"/>
    <w:rsid w:val="00AF461B"/>
    <w:rsid w:val="00AF4727"/>
    <w:rsid w:val="00AF4737"/>
    <w:rsid w:val="00AF47A1"/>
    <w:rsid w:val="00AF47B8"/>
    <w:rsid w:val="00AF494B"/>
    <w:rsid w:val="00AF496B"/>
    <w:rsid w:val="00AF49D2"/>
    <w:rsid w:val="00AF4B4C"/>
    <w:rsid w:val="00AF4C83"/>
    <w:rsid w:val="00AF4D58"/>
    <w:rsid w:val="00AF4D82"/>
    <w:rsid w:val="00AF4D9D"/>
    <w:rsid w:val="00AF5116"/>
    <w:rsid w:val="00AF5188"/>
    <w:rsid w:val="00AF5634"/>
    <w:rsid w:val="00AF5912"/>
    <w:rsid w:val="00AF5FAE"/>
    <w:rsid w:val="00AF6073"/>
    <w:rsid w:val="00AF6089"/>
    <w:rsid w:val="00AF6139"/>
    <w:rsid w:val="00AF64DF"/>
    <w:rsid w:val="00AF6778"/>
    <w:rsid w:val="00AF6853"/>
    <w:rsid w:val="00AF69C6"/>
    <w:rsid w:val="00AF6A63"/>
    <w:rsid w:val="00AF6B1E"/>
    <w:rsid w:val="00AF6B64"/>
    <w:rsid w:val="00AF6DEC"/>
    <w:rsid w:val="00AF6FDB"/>
    <w:rsid w:val="00AF6FF0"/>
    <w:rsid w:val="00AF7092"/>
    <w:rsid w:val="00AF71A0"/>
    <w:rsid w:val="00AF77F2"/>
    <w:rsid w:val="00AF79BE"/>
    <w:rsid w:val="00AF7B20"/>
    <w:rsid w:val="00AF7C85"/>
    <w:rsid w:val="00B000F8"/>
    <w:rsid w:val="00B00237"/>
    <w:rsid w:val="00B006A8"/>
    <w:rsid w:val="00B00828"/>
    <w:rsid w:val="00B009BD"/>
    <w:rsid w:val="00B009E7"/>
    <w:rsid w:val="00B00B56"/>
    <w:rsid w:val="00B00B5F"/>
    <w:rsid w:val="00B00DA7"/>
    <w:rsid w:val="00B00F3C"/>
    <w:rsid w:val="00B00FFE"/>
    <w:rsid w:val="00B0120F"/>
    <w:rsid w:val="00B0126E"/>
    <w:rsid w:val="00B013C1"/>
    <w:rsid w:val="00B014E0"/>
    <w:rsid w:val="00B01555"/>
    <w:rsid w:val="00B016BB"/>
    <w:rsid w:val="00B01779"/>
    <w:rsid w:val="00B01782"/>
    <w:rsid w:val="00B01787"/>
    <w:rsid w:val="00B01A49"/>
    <w:rsid w:val="00B01C0E"/>
    <w:rsid w:val="00B01C96"/>
    <w:rsid w:val="00B01DC5"/>
    <w:rsid w:val="00B01F97"/>
    <w:rsid w:val="00B01FF6"/>
    <w:rsid w:val="00B02042"/>
    <w:rsid w:val="00B0217D"/>
    <w:rsid w:val="00B02376"/>
    <w:rsid w:val="00B02379"/>
    <w:rsid w:val="00B023EA"/>
    <w:rsid w:val="00B02727"/>
    <w:rsid w:val="00B02746"/>
    <w:rsid w:val="00B02A72"/>
    <w:rsid w:val="00B02CA0"/>
    <w:rsid w:val="00B032C9"/>
    <w:rsid w:val="00B03453"/>
    <w:rsid w:val="00B03497"/>
    <w:rsid w:val="00B035B7"/>
    <w:rsid w:val="00B03831"/>
    <w:rsid w:val="00B03887"/>
    <w:rsid w:val="00B03946"/>
    <w:rsid w:val="00B03AA7"/>
    <w:rsid w:val="00B03ABD"/>
    <w:rsid w:val="00B03ADC"/>
    <w:rsid w:val="00B03C74"/>
    <w:rsid w:val="00B03DCD"/>
    <w:rsid w:val="00B042ED"/>
    <w:rsid w:val="00B04730"/>
    <w:rsid w:val="00B04D19"/>
    <w:rsid w:val="00B04E3D"/>
    <w:rsid w:val="00B050E3"/>
    <w:rsid w:val="00B05794"/>
    <w:rsid w:val="00B05852"/>
    <w:rsid w:val="00B059C1"/>
    <w:rsid w:val="00B05BDD"/>
    <w:rsid w:val="00B05C32"/>
    <w:rsid w:val="00B05CD1"/>
    <w:rsid w:val="00B05D56"/>
    <w:rsid w:val="00B06065"/>
    <w:rsid w:val="00B06140"/>
    <w:rsid w:val="00B0637D"/>
    <w:rsid w:val="00B0663D"/>
    <w:rsid w:val="00B06850"/>
    <w:rsid w:val="00B068AC"/>
    <w:rsid w:val="00B06914"/>
    <w:rsid w:val="00B06A90"/>
    <w:rsid w:val="00B06C3C"/>
    <w:rsid w:val="00B06F83"/>
    <w:rsid w:val="00B07045"/>
    <w:rsid w:val="00B07305"/>
    <w:rsid w:val="00B0731C"/>
    <w:rsid w:val="00B07444"/>
    <w:rsid w:val="00B0763F"/>
    <w:rsid w:val="00B077E1"/>
    <w:rsid w:val="00B0789C"/>
    <w:rsid w:val="00B07BCE"/>
    <w:rsid w:val="00B07DD2"/>
    <w:rsid w:val="00B102C0"/>
    <w:rsid w:val="00B10374"/>
    <w:rsid w:val="00B104E1"/>
    <w:rsid w:val="00B10BA6"/>
    <w:rsid w:val="00B10BA7"/>
    <w:rsid w:val="00B10CCC"/>
    <w:rsid w:val="00B110C6"/>
    <w:rsid w:val="00B1116C"/>
    <w:rsid w:val="00B1145A"/>
    <w:rsid w:val="00B117DC"/>
    <w:rsid w:val="00B119EE"/>
    <w:rsid w:val="00B11A35"/>
    <w:rsid w:val="00B11F1C"/>
    <w:rsid w:val="00B123E0"/>
    <w:rsid w:val="00B12566"/>
    <w:rsid w:val="00B12688"/>
    <w:rsid w:val="00B12818"/>
    <w:rsid w:val="00B12875"/>
    <w:rsid w:val="00B12A5C"/>
    <w:rsid w:val="00B12CC0"/>
    <w:rsid w:val="00B12CD6"/>
    <w:rsid w:val="00B12EA2"/>
    <w:rsid w:val="00B12F5B"/>
    <w:rsid w:val="00B12F60"/>
    <w:rsid w:val="00B12FF8"/>
    <w:rsid w:val="00B133BB"/>
    <w:rsid w:val="00B13465"/>
    <w:rsid w:val="00B134B1"/>
    <w:rsid w:val="00B13549"/>
    <w:rsid w:val="00B13810"/>
    <w:rsid w:val="00B13821"/>
    <w:rsid w:val="00B13CDF"/>
    <w:rsid w:val="00B140CC"/>
    <w:rsid w:val="00B141E5"/>
    <w:rsid w:val="00B141FF"/>
    <w:rsid w:val="00B1436F"/>
    <w:rsid w:val="00B14435"/>
    <w:rsid w:val="00B14622"/>
    <w:rsid w:val="00B14743"/>
    <w:rsid w:val="00B14956"/>
    <w:rsid w:val="00B14997"/>
    <w:rsid w:val="00B14A74"/>
    <w:rsid w:val="00B14B9E"/>
    <w:rsid w:val="00B14CC0"/>
    <w:rsid w:val="00B14D05"/>
    <w:rsid w:val="00B14DCE"/>
    <w:rsid w:val="00B14E96"/>
    <w:rsid w:val="00B14EF7"/>
    <w:rsid w:val="00B15572"/>
    <w:rsid w:val="00B15613"/>
    <w:rsid w:val="00B1568A"/>
    <w:rsid w:val="00B15875"/>
    <w:rsid w:val="00B15A17"/>
    <w:rsid w:val="00B15D19"/>
    <w:rsid w:val="00B15DC8"/>
    <w:rsid w:val="00B1625B"/>
    <w:rsid w:val="00B163A8"/>
    <w:rsid w:val="00B16501"/>
    <w:rsid w:val="00B1685A"/>
    <w:rsid w:val="00B16958"/>
    <w:rsid w:val="00B16CC2"/>
    <w:rsid w:val="00B16D95"/>
    <w:rsid w:val="00B16DED"/>
    <w:rsid w:val="00B17092"/>
    <w:rsid w:val="00B171C9"/>
    <w:rsid w:val="00B17684"/>
    <w:rsid w:val="00B17695"/>
    <w:rsid w:val="00B1774D"/>
    <w:rsid w:val="00B17A2B"/>
    <w:rsid w:val="00B17C0F"/>
    <w:rsid w:val="00B17D1D"/>
    <w:rsid w:val="00B17E1B"/>
    <w:rsid w:val="00B17FAB"/>
    <w:rsid w:val="00B200C7"/>
    <w:rsid w:val="00B20107"/>
    <w:rsid w:val="00B2011D"/>
    <w:rsid w:val="00B206BF"/>
    <w:rsid w:val="00B20898"/>
    <w:rsid w:val="00B20987"/>
    <w:rsid w:val="00B20A58"/>
    <w:rsid w:val="00B20B62"/>
    <w:rsid w:val="00B211EF"/>
    <w:rsid w:val="00B212B0"/>
    <w:rsid w:val="00B21424"/>
    <w:rsid w:val="00B21426"/>
    <w:rsid w:val="00B2179D"/>
    <w:rsid w:val="00B219BF"/>
    <w:rsid w:val="00B219DE"/>
    <w:rsid w:val="00B21A27"/>
    <w:rsid w:val="00B21B2C"/>
    <w:rsid w:val="00B21D92"/>
    <w:rsid w:val="00B2222A"/>
    <w:rsid w:val="00B22822"/>
    <w:rsid w:val="00B22A40"/>
    <w:rsid w:val="00B23155"/>
    <w:rsid w:val="00B231D7"/>
    <w:rsid w:val="00B23212"/>
    <w:rsid w:val="00B233DA"/>
    <w:rsid w:val="00B2389C"/>
    <w:rsid w:val="00B23AF5"/>
    <w:rsid w:val="00B23B39"/>
    <w:rsid w:val="00B23C62"/>
    <w:rsid w:val="00B24B2E"/>
    <w:rsid w:val="00B24CA2"/>
    <w:rsid w:val="00B2525D"/>
    <w:rsid w:val="00B25858"/>
    <w:rsid w:val="00B25980"/>
    <w:rsid w:val="00B25AC7"/>
    <w:rsid w:val="00B26008"/>
    <w:rsid w:val="00B26341"/>
    <w:rsid w:val="00B2637E"/>
    <w:rsid w:val="00B26716"/>
    <w:rsid w:val="00B267AA"/>
    <w:rsid w:val="00B267B9"/>
    <w:rsid w:val="00B26808"/>
    <w:rsid w:val="00B26AB6"/>
    <w:rsid w:val="00B26C98"/>
    <w:rsid w:val="00B26D9F"/>
    <w:rsid w:val="00B26EEC"/>
    <w:rsid w:val="00B27023"/>
    <w:rsid w:val="00B270A7"/>
    <w:rsid w:val="00B270F3"/>
    <w:rsid w:val="00B27303"/>
    <w:rsid w:val="00B27411"/>
    <w:rsid w:val="00B274D2"/>
    <w:rsid w:val="00B2761E"/>
    <w:rsid w:val="00B27C6C"/>
    <w:rsid w:val="00B27E06"/>
    <w:rsid w:val="00B27E5E"/>
    <w:rsid w:val="00B3005A"/>
    <w:rsid w:val="00B3013B"/>
    <w:rsid w:val="00B301CE"/>
    <w:rsid w:val="00B304B1"/>
    <w:rsid w:val="00B304CF"/>
    <w:rsid w:val="00B3053B"/>
    <w:rsid w:val="00B305D6"/>
    <w:rsid w:val="00B30634"/>
    <w:rsid w:val="00B308D9"/>
    <w:rsid w:val="00B30975"/>
    <w:rsid w:val="00B30BBC"/>
    <w:rsid w:val="00B3114D"/>
    <w:rsid w:val="00B3144B"/>
    <w:rsid w:val="00B3163B"/>
    <w:rsid w:val="00B317E5"/>
    <w:rsid w:val="00B317ED"/>
    <w:rsid w:val="00B3182B"/>
    <w:rsid w:val="00B318B1"/>
    <w:rsid w:val="00B31995"/>
    <w:rsid w:val="00B319D5"/>
    <w:rsid w:val="00B31CDA"/>
    <w:rsid w:val="00B31EE2"/>
    <w:rsid w:val="00B31F3B"/>
    <w:rsid w:val="00B3209A"/>
    <w:rsid w:val="00B32272"/>
    <w:rsid w:val="00B323D9"/>
    <w:rsid w:val="00B32439"/>
    <w:rsid w:val="00B32572"/>
    <w:rsid w:val="00B328F5"/>
    <w:rsid w:val="00B32E56"/>
    <w:rsid w:val="00B32E78"/>
    <w:rsid w:val="00B32EFB"/>
    <w:rsid w:val="00B3310D"/>
    <w:rsid w:val="00B332BD"/>
    <w:rsid w:val="00B33801"/>
    <w:rsid w:val="00B3397C"/>
    <w:rsid w:val="00B339BD"/>
    <w:rsid w:val="00B33E3A"/>
    <w:rsid w:val="00B343B4"/>
    <w:rsid w:val="00B34892"/>
    <w:rsid w:val="00B34B48"/>
    <w:rsid w:val="00B34F5D"/>
    <w:rsid w:val="00B355B1"/>
    <w:rsid w:val="00B356D6"/>
    <w:rsid w:val="00B35785"/>
    <w:rsid w:val="00B357D7"/>
    <w:rsid w:val="00B35958"/>
    <w:rsid w:val="00B3596A"/>
    <w:rsid w:val="00B35A00"/>
    <w:rsid w:val="00B35A59"/>
    <w:rsid w:val="00B3603C"/>
    <w:rsid w:val="00B3612E"/>
    <w:rsid w:val="00B364AE"/>
    <w:rsid w:val="00B3652A"/>
    <w:rsid w:val="00B365D6"/>
    <w:rsid w:val="00B36B41"/>
    <w:rsid w:val="00B36C11"/>
    <w:rsid w:val="00B36CA7"/>
    <w:rsid w:val="00B36CD7"/>
    <w:rsid w:val="00B36DFF"/>
    <w:rsid w:val="00B36E66"/>
    <w:rsid w:val="00B36F00"/>
    <w:rsid w:val="00B36F75"/>
    <w:rsid w:val="00B3722A"/>
    <w:rsid w:val="00B37304"/>
    <w:rsid w:val="00B37AB3"/>
    <w:rsid w:val="00B37B28"/>
    <w:rsid w:val="00B4029D"/>
    <w:rsid w:val="00B403F8"/>
    <w:rsid w:val="00B40569"/>
    <w:rsid w:val="00B40880"/>
    <w:rsid w:val="00B4094B"/>
    <w:rsid w:val="00B40B76"/>
    <w:rsid w:val="00B40BB7"/>
    <w:rsid w:val="00B40C99"/>
    <w:rsid w:val="00B4109E"/>
    <w:rsid w:val="00B412DB"/>
    <w:rsid w:val="00B413C4"/>
    <w:rsid w:val="00B4190C"/>
    <w:rsid w:val="00B41E53"/>
    <w:rsid w:val="00B41EDB"/>
    <w:rsid w:val="00B41F7D"/>
    <w:rsid w:val="00B42069"/>
    <w:rsid w:val="00B42607"/>
    <w:rsid w:val="00B4281B"/>
    <w:rsid w:val="00B428BC"/>
    <w:rsid w:val="00B428FF"/>
    <w:rsid w:val="00B42940"/>
    <w:rsid w:val="00B42D3E"/>
    <w:rsid w:val="00B43073"/>
    <w:rsid w:val="00B430EC"/>
    <w:rsid w:val="00B43517"/>
    <w:rsid w:val="00B43AE2"/>
    <w:rsid w:val="00B44063"/>
    <w:rsid w:val="00B441CD"/>
    <w:rsid w:val="00B44254"/>
    <w:rsid w:val="00B44289"/>
    <w:rsid w:val="00B449E7"/>
    <w:rsid w:val="00B44B64"/>
    <w:rsid w:val="00B44D96"/>
    <w:rsid w:val="00B44E5B"/>
    <w:rsid w:val="00B44F9E"/>
    <w:rsid w:val="00B44FA4"/>
    <w:rsid w:val="00B44FF5"/>
    <w:rsid w:val="00B451B9"/>
    <w:rsid w:val="00B45414"/>
    <w:rsid w:val="00B4547C"/>
    <w:rsid w:val="00B4572E"/>
    <w:rsid w:val="00B45764"/>
    <w:rsid w:val="00B45849"/>
    <w:rsid w:val="00B4584D"/>
    <w:rsid w:val="00B45A29"/>
    <w:rsid w:val="00B45E83"/>
    <w:rsid w:val="00B46105"/>
    <w:rsid w:val="00B4647F"/>
    <w:rsid w:val="00B464B4"/>
    <w:rsid w:val="00B46704"/>
    <w:rsid w:val="00B46BCC"/>
    <w:rsid w:val="00B46BF2"/>
    <w:rsid w:val="00B474E7"/>
    <w:rsid w:val="00B47505"/>
    <w:rsid w:val="00B47519"/>
    <w:rsid w:val="00B47630"/>
    <w:rsid w:val="00B47767"/>
    <w:rsid w:val="00B478AB"/>
    <w:rsid w:val="00B47A1D"/>
    <w:rsid w:val="00B47CAD"/>
    <w:rsid w:val="00B47FB9"/>
    <w:rsid w:val="00B50102"/>
    <w:rsid w:val="00B503C7"/>
    <w:rsid w:val="00B50584"/>
    <w:rsid w:val="00B5065A"/>
    <w:rsid w:val="00B5081B"/>
    <w:rsid w:val="00B50958"/>
    <w:rsid w:val="00B50C8E"/>
    <w:rsid w:val="00B50DA2"/>
    <w:rsid w:val="00B51301"/>
    <w:rsid w:val="00B5160E"/>
    <w:rsid w:val="00B517D2"/>
    <w:rsid w:val="00B52055"/>
    <w:rsid w:val="00B52502"/>
    <w:rsid w:val="00B525D0"/>
    <w:rsid w:val="00B527FA"/>
    <w:rsid w:val="00B52FB2"/>
    <w:rsid w:val="00B52FD4"/>
    <w:rsid w:val="00B5303A"/>
    <w:rsid w:val="00B53149"/>
    <w:rsid w:val="00B53261"/>
    <w:rsid w:val="00B5335B"/>
    <w:rsid w:val="00B53455"/>
    <w:rsid w:val="00B5352C"/>
    <w:rsid w:val="00B53603"/>
    <w:rsid w:val="00B53B21"/>
    <w:rsid w:val="00B53D49"/>
    <w:rsid w:val="00B53D75"/>
    <w:rsid w:val="00B5419A"/>
    <w:rsid w:val="00B542BE"/>
    <w:rsid w:val="00B54302"/>
    <w:rsid w:val="00B54745"/>
    <w:rsid w:val="00B547C2"/>
    <w:rsid w:val="00B547F1"/>
    <w:rsid w:val="00B5499F"/>
    <w:rsid w:val="00B549CF"/>
    <w:rsid w:val="00B54AA9"/>
    <w:rsid w:val="00B54BA5"/>
    <w:rsid w:val="00B54C24"/>
    <w:rsid w:val="00B54E29"/>
    <w:rsid w:val="00B54EEA"/>
    <w:rsid w:val="00B550C1"/>
    <w:rsid w:val="00B551C4"/>
    <w:rsid w:val="00B551E3"/>
    <w:rsid w:val="00B55222"/>
    <w:rsid w:val="00B55357"/>
    <w:rsid w:val="00B55435"/>
    <w:rsid w:val="00B5550F"/>
    <w:rsid w:val="00B5562D"/>
    <w:rsid w:val="00B55634"/>
    <w:rsid w:val="00B556D4"/>
    <w:rsid w:val="00B55938"/>
    <w:rsid w:val="00B55A30"/>
    <w:rsid w:val="00B55A85"/>
    <w:rsid w:val="00B55AFF"/>
    <w:rsid w:val="00B55B35"/>
    <w:rsid w:val="00B55B50"/>
    <w:rsid w:val="00B55F5C"/>
    <w:rsid w:val="00B560DE"/>
    <w:rsid w:val="00B56167"/>
    <w:rsid w:val="00B5655A"/>
    <w:rsid w:val="00B56689"/>
    <w:rsid w:val="00B56DC9"/>
    <w:rsid w:val="00B5740A"/>
    <w:rsid w:val="00B577A2"/>
    <w:rsid w:val="00B578C7"/>
    <w:rsid w:val="00B578D5"/>
    <w:rsid w:val="00B57AFC"/>
    <w:rsid w:val="00B57CAA"/>
    <w:rsid w:val="00B604DE"/>
    <w:rsid w:val="00B60974"/>
    <w:rsid w:val="00B60B48"/>
    <w:rsid w:val="00B60C83"/>
    <w:rsid w:val="00B60EAD"/>
    <w:rsid w:val="00B61009"/>
    <w:rsid w:val="00B61118"/>
    <w:rsid w:val="00B611EE"/>
    <w:rsid w:val="00B612A5"/>
    <w:rsid w:val="00B619D0"/>
    <w:rsid w:val="00B61A72"/>
    <w:rsid w:val="00B61B0D"/>
    <w:rsid w:val="00B61BA6"/>
    <w:rsid w:val="00B61C25"/>
    <w:rsid w:val="00B61C3F"/>
    <w:rsid w:val="00B61CCA"/>
    <w:rsid w:val="00B62170"/>
    <w:rsid w:val="00B6218C"/>
    <w:rsid w:val="00B622E1"/>
    <w:rsid w:val="00B6249E"/>
    <w:rsid w:val="00B62785"/>
    <w:rsid w:val="00B62A03"/>
    <w:rsid w:val="00B62CC1"/>
    <w:rsid w:val="00B62E69"/>
    <w:rsid w:val="00B62FEB"/>
    <w:rsid w:val="00B63025"/>
    <w:rsid w:val="00B63162"/>
    <w:rsid w:val="00B63628"/>
    <w:rsid w:val="00B63DBD"/>
    <w:rsid w:val="00B64037"/>
    <w:rsid w:val="00B6428C"/>
    <w:rsid w:val="00B64564"/>
    <w:rsid w:val="00B646DD"/>
    <w:rsid w:val="00B647C0"/>
    <w:rsid w:val="00B64925"/>
    <w:rsid w:val="00B64DC9"/>
    <w:rsid w:val="00B64E92"/>
    <w:rsid w:val="00B64F2B"/>
    <w:rsid w:val="00B650BF"/>
    <w:rsid w:val="00B6533B"/>
    <w:rsid w:val="00B65534"/>
    <w:rsid w:val="00B65722"/>
    <w:rsid w:val="00B65B65"/>
    <w:rsid w:val="00B65B6F"/>
    <w:rsid w:val="00B65F29"/>
    <w:rsid w:val="00B6613C"/>
    <w:rsid w:val="00B6616B"/>
    <w:rsid w:val="00B66188"/>
    <w:rsid w:val="00B6646C"/>
    <w:rsid w:val="00B66583"/>
    <w:rsid w:val="00B666A1"/>
    <w:rsid w:val="00B66823"/>
    <w:rsid w:val="00B66F90"/>
    <w:rsid w:val="00B671F8"/>
    <w:rsid w:val="00B677BD"/>
    <w:rsid w:val="00B677F8"/>
    <w:rsid w:val="00B67C00"/>
    <w:rsid w:val="00B67C30"/>
    <w:rsid w:val="00B67CCD"/>
    <w:rsid w:val="00B67E1C"/>
    <w:rsid w:val="00B70175"/>
    <w:rsid w:val="00B70325"/>
    <w:rsid w:val="00B70354"/>
    <w:rsid w:val="00B70382"/>
    <w:rsid w:val="00B70502"/>
    <w:rsid w:val="00B7052F"/>
    <w:rsid w:val="00B705BB"/>
    <w:rsid w:val="00B707FC"/>
    <w:rsid w:val="00B70A2D"/>
    <w:rsid w:val="00B70CF5"/>
    <w:rsid w:val="00B71082"/>
    <w:rsid w:val="00B712E4"/>
    <w:rsid w:val="00B71319"/>
    <w:rsid w:val="00B714EF"/>
    <w:rsid w:val="00B71739"/>
    <w:rsid w:val="00B71982"/>
    <w:rsid w:val="00B71A8C"/>
    <w:rsid w:val="00B71CA2"/>
    <w:rsid w:val="00B71DDD"/>
    <w:rsid w:val="00B722EE"/>
    <w:rsid w:val="00B7263E"/>
    <w:rsid w:val="00B726A9"/>
    <w:rsid w:val="00B72857"/>
    <w:rsid w:val="00B72E92"/>
    <w:rsid w:val="00B7300F"/>
    <w:rsid w:val="00B730BF"/>
    <w:rsid w:val="00B7358A"/>
    <w:rsid w:val="00B735AD"/>
    <w:rsid w:val="00B73731"/>
    <w:rsid w:val="00B73947"/>
    <w:rsid w:val="00B73EFC"/>
    <w:rsid w:val="00B7408D"/>
    <w:rsid w:val="00B741C0"/>
    <w:rsid w:val="00B74638"/>
    <w:rsid w:val="00B74702"/>
    <w:rsid w:val="00B7477D"/>
    <w:rsid w:val="00B74830"/>
    <w:rsid w:val="00B74C76"/>
    <w:rsid w:val="00B74EB7"/>
    <w:rsid w:val="00B75102"/>
    <w:rsid w:val="00B75241"/>
    <w:rsid w:val="00B752ED"/>
    <w:rsid w:val="00B75580"/>
    <w:rsid w:val="00B7584B"/>
    <w:rsid w:val="00B758C3"/>
    <w:rsid w:val="00B75A42"/>
    <w:rsid w:val="00B75B4A"/>
    <w:rsid w:val="00B75B80"/>
    <w:rsid w:val="00B76068"/>
    <w:rsid w:val="00B76147"/>
    <w:rsid w:val="00B7617D"/>
    <w:rsid w:val="00B762DF"/>
    <w:rsid w:val="00B76535"/>
    <w:rsid w:val="00B76567"/>
    <w:rsid w:val="00B7658E"/>
    <w:rsid w:val="00B76919"/>
    <w:rsid w:val="00B769E7"/>
    <w:rsid w:val="00B76C48"/>
    <w:rsid w:val="00B76CDD"/>
    <w:rsid w:val="00B76D3D"/>
    <w:rsid w:val="00B76DBA"/>
    <w:rsid w:val="00B76F60"/>
    <w:rsid w:val="00B771A5"/>
    <w:rsid w:val="00B77315"/>
    <w:rsid w:val="00B776CD"/>
    <w:rsid w:val="00B777E2"/>
    <w:rsid w:val="00B77BAC"/>
    <w:rsid w:val="00B77C0A"/>
    <w:rsid w:val="00B8004F"/>
    <w:rsid w:val="00B80123"/>
    <w:rsid w:val="00B804B4"/>
    <w:rsid w:val="00B804B6"/>
    <w:rsid w:val="00B80582"/>
    <w:rsid w:val="00B807F5"/>
    <w:rsid w:val="00B80D42"/>
    <w:rsid w:val="00B810A2"/>
    <w:rsid w:val="00B81389"/>
    <w:rsid w:val="00B81456"/>
    <w:rsid w:val="00B8165D"/>
    <w:rsid w:val="00B81705"/>
    <w:rsid w:val="00B8173C"/>
    <w:rsid w:val="00B81F16"/>
    <w:rsid w:val="00B81F76"/>
    <w:rsid w:val="00B8210F"/>
    <w:rsid w:val="00B823E3"/>
    <w:rsid w:val="00B824B1"/>
    <w:rsid w:val="00B825D5"/>
    <w:rsid w:val="00B8266A"/>
    <w:rsid w:val="00B82A3A"/>
    <w:rsid w:val="00B82C00"/>
    <w:rsid w:val="00B831E4"/>
    <w:rsid w:val="00B8349A"/>
    <w:rsid w:val="00B83586"/>
    <w:rsid w:val="00B836AE"/>
    <w:rsid w:val="00B8398E"/>
    <w:rsid w:val="00B83A79"/>
    <w:rsid w:val="00B83A9B"/>
    <w:rsid w:val="00B83C2D"/>
    <w:rsid w:val="00B83F32"/>
    <w:rsid w:val="00B83FE3"/>
    <w:rsid w:val="00B841F4"/>
    <w:rsid w:val="00B8447B"/>
    <w:rsid w:val="00B848DD"/>
    <w:rsid w:val="00B84ACE"/>
    <w:rsid w:val="00B84BD1"/>
    <w:rsid w:val="00B84BE9"/>
    <w:rsid w:val="00B84EC3"/>
    <w:rsid w:val="00B851B9"/>
    <w:rsid w:val="00B8523D"/>
    <w:rsid w:val="00B85940"/>
    <w:rsid w:val="00B85F09"/>
    <w:rsid w:val="00B8616A"/>
    <w:rsid w:val="00B8639A"/>
    <w:rsid w:val="00B8647B"/>
    <w:rsid w:val="00B866DC"/>
    <w:rsid w:val="00B86858"/>
    <w:rsid w:val="00B869E5"/>
    <w:rsid w:val="00B86AAB"/>
    <w:rsid w:val="00B86B24"/>
    <w:rsid w:val="00B86F50"/>
    <w:rsid w:val="00B87264"/>
    <w:rsid w:val="00B872D2"/>
    <w:rsid w:val="00B874CD"/>
    <w:rsid w:val="00B8767A"/>
    <w:rsid w:val="00B87867"/>
    <w:rsid w:val="00B878EB"/>
    <w:rsid w:val="00B879BE"/>
    <w:rsid w:val="00B879EC"/>
    <w:rsid w:val="00B87B0F"/>
    <w:rsid w:val="00B87EE1"/>
    <w:rsid w:val="00B87F95"/>
    <w:rsid w:val="00B9054D"/>
    <w:rsid w:val="00B906CF"/>
    <w:rsid w:val="00B90848"/>
    <w:rsid w:val="00B909AE"/>
    <w:rsid w:val="00B909CC"/>
    <w:rsid w:val="00B90C31"/>
    <w:rsid w:val="00B90E4D"/>
    <w:rsid w:val="00B90EBC"/>
    <w:rsid w:val="00B90F25"/>
    <w:rsid w:val="00B91281"/>
    <w:rsid w:val="00B912D5"/>
    <w:rsid w:val="00B91569"/>
    <w:rsid w:val="00B91731"/>
    <w:rsid w:val="00B919A0"/>
    <w:rsid w:val="00B91F20"/>
    <w:rsid w:val="00B91FF4"/>
    <w:rsid w:val="00B92298"/>
    <w:rsid w:val="00B92509"/>
    <w:rsid w:val="00B92750"/>
    <w:rsid w:val="00B927C5"/>
    <w:rsid w:val="00B928CC"/>
    <w:rsid w:val="00B92DD1"/>
    <w:rsid w:val="00B92F7E"/>
    <w:rsid w:val="00B93236"/>
    <w:rsid w:val="00B93297"/>
    <w:rsid w:val="00B9330D"/>
    <w:rsid w:val="00B93336"/>
    <w:rsid w:val="00B93994"/>
    <w:rsid w:val="00B93B0B"/>
    <w:rsid w:val="00B940E9"/>
    <w:rsid w:val="00B9414A"/>
    <w:rsid w:val="00B94204"/>
    <w:rsid w:val="00B94211"/>
    <w:rsid w:val="00B94636"/>
    <w:rsid w:val="00B94873"/>
    <w:rsid w:val="00B948AC"/>
    <w:rsid w:val="00B94D65"/>
    <w:rsid w:val="00B94F87"/>
    <w:rsid w:val="00B950ED"/>
    <w:rsid w:val="00B95CC2"/>
    <w:rsid w:val="00B95DCA"/>
    <w:rsid w:val="00B95DCF"/>
    <w:rsid w:val="00B95ECD"/>
    <w:rsid w:val="00B9606D"/>
    <w:rsid w:val="00B9616C"/>
    <w:rsid w:val="00B961BB"/>
    <w:rsid w:val="00B962BF"/>
    <w:rsid w:val="00B9641E"/>
    <w:rsid w:val="00B96526"/>
    <w:rsid w:val="00B96544"/>
    <w:rsid w:val="00B96848"/>
    <w:rsid w:val="00B9696E"/>
    <w:rsid w:val="00B96A60"/>
    <w:rsid w:val="00B96AF5"/>
    <w:rsid w:val="00B96C13"/>
    <w:rsid w:val="00B96F4A"/>
    <w:rsid w:val="00B970B7"/>
    <w:rsid w:val="00B971CF"/>
    <w:rsid w:val="00B97447"/>
    <w:rsid w:val="00BA0032"/>
    <w:rsid w:val="00BA036A"/>
    <w:rsid w:val="00BA07A9"/>
    <w:rsid w:val="00BA07DE"/>
    <w:rsid w:val="00BA0847"/>
    <w:rsid w:val="00BA09BD"/>
    <w:rsid w:val="00BA0A7E"/>
    <w:rsid w:val="00BA0AF2"/>
    <w:rsid w:val="00BA0B07"/>
    <w:rsid w:val="00BA0C2E"/>
    <w:rsid w:val="00BA0DE6"/>
    <w:rsid w:val="00BA1B77"/>
    <w:rsid w:val="00BA1ECB"/>
    <w:rsid w:val="00BA21B4"/>
    <w:rsid w:val="00BA21E2"/>
    <w:rsid w:val="00BA2252"/>
    <w:rsid w:val="00BA2430"/>
    <w:rsid w:val="00BA2586"/>
    <w:rsid w:val="00BA2622"/>
    <w:rsid w:val="00BA275A"/>
    <w:rsid w:val="00BA2814"/>
    <w:rsid w:val="00BA2A97"/>
    <w:rsid w:val="00BA301B"/>
    <w:rsid w:val="00BA3031"/>
    <w:rsid w:val="00BA3048"/>
    <w:rsid w:val="00BA3259"/>
    <w:rsid w:val="00BA3448"/>
    <w:rsid w:val="00BA37F4"/>
    <w:rsid w:val="00BA3AA6"/>
    <w:rsid w:val="00BA3B9B"/>
    <w:rsid w:val="00BA3EEF"/>
    <w:rsid w:val="00BA407C"/>
    <w:rsid w:val="00BA40BD"/>
    <w:rsid w:val="00BA4108"/>
    <w:rsid w:val="00BA4611"/>
    <w:rsid w:val="00BA4624"/>
    <w:rsid w:val="00BA495A"/>
    <w:rsid w:val="00BA499E"/>
    <w:rsid w:val="00BA4CD2"/>
    <w:rsid w:val="00BA4FAD"/>
    <w:rsid w:val="00BA5085"/>
    <w:rsid w:val="00BA521E"/>
    <w:rsid w:val="00BA560A"/>
    <w:rsid w:val="00BA5671"/>
    <w:rsid w:val="00BA56CD"/>
    <w:rsid w:val="00BA5A44"/>
    <w:rsid w:val="00BA5ECE"/>
    <w:rsid w:val="00BA6330"/>
    <w:rsid w:val="00BA634A"/>
    <w:rsid w:val="00BA63C4"/>
    <w:rsid w:val="00BA654A"/>
    <w:rsid w:val="00BA6827"/>
    <w:rsid w:val="00BA687A"/>
    <w:rsid w:val="00BA6BC9"/>
    <w:rsid w:val="00BA6E32"/>
    <w:rsid w:val="00BA6ED3"/>
    <w:rsid w:val="00BA738B"/>
    <w:rsid w:val="00BA73AD"/>
    <w:rsid w:val="00BA73C6"/>
    <w:rsid w:val="00BA744E"/>
    <w:rsid w:val="00BA7536"/>
    <w:rsid w:val="00BA75B3"/>
    <w:rsid w:val="00BA7B10"/>
    <w:rsid w:val="00BA7DE2"/>
    <w:rsid w:val="00BB0031"/>
    <w:rsid w:val="00BB0234"/>
    <w:rsid w:val="00BB0450"/>
    <w:rsid w:val="00BB0C57"/>
    <w:rsid w:val="00BB0C66"/>
    <w:rsid w:val="00BB0F65"/>
    <w:rsid w:val="00BB127A"/>
    <w:rsid w:val="00BB1404"/>
    <w:rsid w:val="00BB15D3"/>
    <w:rsid w:val="00BB17A3"/>
    <w:rsid w:val="00BB18AC"/>
    <w:rsid w:val="00BB190E"/>
    <w:rsid w:val="00BB1A97"/>
    <w:rsid w:val="00BB1D51"/>
    <w:rsid w:val="00BB21BA"/>
    <w:rsid w:val="00BB2255"/>
    <w:rsid w:val="00BB23D7"/>
    <w:rsid w:val="00BB2477"/>
    <w:rsid w:val="00BB2681"/>
    <w:rsid w:val="00BB2797"/>
    <w:rsid w:val="00BB28B4"/>
    <w:rsid w:val="00BB28F4"/>
    <w:rsid w:val="00BB2B8C"/>
    <w:rsid w:val="00BB2BDC"/>
    <w:rsid w:val="00BB31C1"/>
    <w:rsid w:val="00BB3265"/>
    <w:rsid w:val="00BB3309"/>
    <w:rsid w:val="00BB339C"/>
    <w:rsid w:val="00BB379C"/>
    <w:rsid w:val="00BB381D"/>
    <w:rsid w:val="00BB38B2"/>
    <w:rsid w:val="00BB3940"/>
    <w:rsid w:val="00BB3A04"/>
    <w:rsid w:val="00BB3DD9"/>
    <w:rsid w:val="00BB411A"/>
    <w:rsid w:val="00BB46C6"/>
    <w:rsid w:val="00BB471B"/>
    <w:rsid w:val="00BB4933"/>
    <w:rsid w:val="00BB4A0E"/>
    <w:rsid w:val="00BB4ADB"/>
    <w:rsid w:val="00BB4EA8"/>
    <w:rsid w:val="00BB4FE2"/>
    <w:rsid w:val="00BB5162"/>
    <w:rsid w:val="00BB51B9"/>
    <w:rsid w:val="00BB5580"/>
    <w:rsid w:val="00BB5652"/>
    <w:rsid w:val="00BB5A97"/>
    <w:rsid w:val="00BB5D46"/>
    <w:rsid w:val="00BB5D79"/>
    <w:rsid w:val="00BB5E76"/>
    <w:rsid w:val="00BB62EC"/>
    <w:rsid w:val="00BB63FC"/>
    <w:rsid w:val="00BB64A7"/>
    <w:rsid w:val="00BB67C2"/>
    <w:rsid w:val="00BB6AA0"/>
    <w:rsid w:val="00BB6AD3"/>
    <w:rsid w:val="00BB6C0B"/>
    <w:rsid w:val="00BB6D7F"/>
    <w:rsid w:val="00BB700D"/>
    <w:rsid w:val="00BB70D3"/>
    <w:rsid w:val="00BB7116"/>
    <w:rsid w:val="00BB7188"/>
    <w:rsid w:val="00BB731B"/>
    <w:rsid w:val="00BB75E8"/>
    <w:rsid w:val="00BB7AAE"/>
    <w:rsid w:val="00BB7E89"/>
    <w:rsid w:val="00BB7FFB"/>
    <w:rsid w:val="00BC0079"/>
    <w:rsid w:val="00BC011C"/>
    <w:rsid w:val="00BC0189"/>
    <w:rsid w:val="00BC0A35"/>
    <w:rsid w:val="00BC0F44"/>
    <w:rsid w:val="00BC0FBA"/>
    <w:rsid w:val="00BC1144"/>
    <w:rsid w:val="00BC156A"/>
    <w:rsid w:val="00BC1644"/>
    <w:rsid w:val="00BC1751"/>
    <w:rsid w:val="00BC1929"/>
    <w:rsid w:val="00BC1947"/>
    <w:rsid w:val="00BC1A60"/>
    <w:rsid w:val="00BC1C03"/>
    <w:rsid w:val="00BC1CB0"/>
    <w:rsid w:val="00BC1CD3"/>
    <w:rsid w:val="00BC1E90"/>
    <w:rsid w:val="00BC2293"/>
    <w:rsid w:val="00BC24FB"/>
    <w:rsid w:val="00BC250D"/>
    <w:rsid w:val="00BC253A"/>
    <w:rsid w:val="00BC289A"/>
    <w:rsid w:val="00BC293F"/>
    <w:rsid w:val="00BC2A95"/>
    <w:rsid w:val="00BC2B5A"/>
    <w:rsid w:val="00BC2CA7"/>
    <w:rsid w:val="00BC3228"/>
    <w:rsid w:val="00BC335B"/>
    <w:rsid w:val="00BC3421"/>
    <w:rsid w:val="00BC372D"/>
    <w:rsid w:val="00BC3773"/>
    <w:rsid w:val="00BC378B"/>
    <w:rsid w:val="00BC3A0A"/>
    <w:rsid w:val="00BC3C00"/>
    <w:rsid w:val="00BC3EDE"/>
    <w:rsid w:val="00BC3F21"/>
    <w:rsid w:val="00BC3FEE"/>
    <w:rsid w:val="00BC425A"/>
    <w:rsid w:val="00BC42D3"/>
    <w:rsid w:val="00BC435F"/>
    <w:rsid w:val="00BC43BB"/>
    <w:rsid w:val="00BC4556"/>
    <w:rsid w:val="00BC4B1C"/>
    <w:rsid w:val="00BC4B98"/>
    <w:rsid w:val="00BC4CF9"/>
    <w:rsid w:val="00BC4E5C"/>
    <w:rsid w:val="00BC5448"/>
    <w:rsid w:val="00BC57EC"/>
    <w:rsid w:val="00BC5974"/>
    <w:rsid w:val="00BC5A63"/>
    <w:rsid w:val="00BC5CDA"/>
    <w:rsid w:val="00BC5F88"/>
    <w:rsid w:val="00BC611E"/>
    <w:rsid w:val="00BC65F5"/>
    <w:rsid w:val="00BC65FF"/>
    <w:rsid w:val="00BC69E3"/>
    <w:rsid w:val="00BC6AE9"/>
    <w:rsid w:val="00BC6DA2"/>
    <w:rsid w:val="00BC700F"/>
    <w:rsid w:val="00BC70C6"/>
    <w:rsid w:val="00BC7111"/>
    <w:rsid w:val="00BC714F"/>
    <w:rsid w:val="00BC72DA"/>
    <w:rsid w:val="00BC73BB"/>
    <w:rsid w:val="00BC73DD"/>
    <w:rsid w:val="00BC75A3"/>
    <w:rsid w:val="00BC79BE"/>
    <w:rsid w:val="00BC7AB5"/>
    <w:rsid w:val="00BC7DC7"/>
    <w:rsid w:val="00BC7E13"/>
    <w:rsid w:val="00BD006C"/>
    <w:rsid w:val="00BD0589"/>
    <w:rsid w:val="00BD05F5"/>
    <w:rsid w:val="00BD0760"/>
    <w:rsid w:val="00BD07C5"/>
    <w:rsid w:val="00BD0961"/>
    <w:rsid w:val="00BD0DEC"/>
    <w:rsid w:val="00BD0DED"/>
    <w:rsid w:val="00BD1447"/>
    <w:rsid w:val="00BD1664"/>
    <w:rsid w:val="00BD18A1"/>
    <w:rsid w:val="00BD1A2A"/>
    <w:rsid w:val="00BD1CBB"/>
    <w:rsid w:val="00BD1E0C"/>
    <w:rsid w:val="00BD2016"/>
    <w:rsid w:val="00BD20EA"/>
    <w:rsid w:val="00BD22C5"/>
    <w:rsid w:val="00BD2300"/>
    <w:rsid w:val="00BD2342"/>
    <w:rsid w:val="00BD23CF"/>
    <w:rsid w:val="00BD23F1"/>
    <w:rsid w:val="00BD24E2"/>
    <w:rsid w:val="00BD28CA"/>
    <w:rsid w:val="00BD2AB9"/>
    <w:rsid w:val="00BD2B94"/>
    <w:rsid w:val="00BD2C95"/>
    <w:rsid w:val="00BD2D63"/>
    <w:rsid w:val="00BD2D7E"/>
    <w:rsid w:val="00BD2F8F"/>
    <w:rsid w:val="00BD32B2"/>
    <w:rsid w:val="00BD3963"/>
    <w:rsid w:val="00BD3A38"/>
    <w:rsid w:val="00BD3B28"/>
    <w:rsid w:val="00BD3C45"/>
    <w:rsid w:val="00BD3DD9"/>
    <w:rsid w:val="00BD3E5E"/>
    <w:rsid w:val="00BD3FBC"/>
    <w:rsid w:val="00BD40CD"/>
    <w:rsid w:val="00BD424A"/>
    <w:rsid w:val="00BD44AA"/>
    <w:rsid w:val="00BD44EB"/>
    <w:rsid w:val="00BD47AB"/>
    <w:rsid w:val="00BD4816"/>
    <w:rsid w:val="00BD4A75"/>
    <w:rsid w:val="00BD4BB8"/>
    <w:rsid w:val="00BD4F62"/>
    <w:rsid w:val="00BD513D"/>
    <w:rsid w:val="00BD5291"/>
    <w:rsid w:val="00BD53CF"/>
    <w:rsid w:val="00BD575D"/>
    <w:rsid w:val="00BD5A0A"/>
    <w:rsid w:val="00BD5A34"/>
    <w:rsid w:val="00BD5C3E"/>
    <w:rsid w:val="00BD5D13"/>
    <w:rsid w:val="00BD5D22"/>
    <w:rsid w:val="00BD5DDF"/>
    <w:rsid w:val="00BD62C8"/>
    <w:rsid w:val="00BD631F"/>
    <w:rsid w:val="00BD6623"/>
    <w:rsid w:val="00BD6CAB"/>
    <w:rsid w:val="00BD6E6A"/>
    <w:rsid w:val="00BD7093"/>
    <w:rsid w:val="00BD778E"/>
    <w:rsid w:val="00BD77F8"/>
    <w:rsid w:val="00BD7A38"/>
    <w:rsid w:val="00BD7B50"/>
    <w:rsid w:val="00BD7D19"/>
    <w:rsid w:val="00BD7F95"/>
    <w:rsid w:val="00BE01D5"/>
    <w:rsid w:val="00BE0394"/>
    <w:rsid w:val="00BE0488"/>
    <w:rsid w:val="00BE04A4"/>
    <w:rsid w:val="00BE06F1"/>
    <w:rsid w:val="00BE075A"/>
    <w:rsid w:val="00BE0885"/>
    <w:rsid w:val="00BE08DD"/>
    <w:rsid w:val="00BE09E2"/>
    <w:rsid w:val="00BE0A7A"/>
    <w:rsid w:val="00BE0A8E"/>
    <w:rsid w:val="00BE0C4E"/>
    <w:rsid w:val="00BE0E8E"/>
    <w:rsid w:val="00BE1110"/>
    <w:rsid w:val="00BE1233"/>
    <w:rsid w:val="00BE123C"/>
    <w:rsid w:val="00BE12D1"/>
    <w:rsid w:val="00BE1481"/>
    <w:rsid w:val="00BE16E6"/>
    <w:rsid w:val="00BE1726"/>
    <w:rsid w:val="00BE17DF"/>
    <w:rsid w:val="00BE1828"/>
    <w:rsid w:val="00BE1849"/>
    <w:rsid w:val="00BE1997"/>
    <w:rsid w:val="00BE1AB5"/>
    <w:rsid w:val="00BE1C7D"/>
    <w:rsid w:val="00BE1FB2"/>
    <w:rsid w:val="00BE2018"/>
    <w:rsid w:val="00BE20FE"/>
    <w:rsid w:val="00BE217C"/>
    <w:rsid w:val="00BE2282"/>
    <w:rsid w:val="00BE2497"/>
    <w:rsid w:val="00BE2701"/>
    <w:rsid w:val="00BE28E3"/>
    <w:rsid w:val="00BE29E4"/>
    <w:rsid w:val="00BE2A26"/>
    <w:rsid w:val="00BE2AE9"/>
    <w:rsid w:val="00BE2D78"/>
    <w:rsid w:val="00BE31CF"/>
    <w:rsid w:val="00BE32FB"/>
    <w:rsid w:val="00BE3340"/>
    <w:rsid w:val="00BE34A7"/>
    <w:rsid w:val="00BE3637"/>
    <w:rsid w:val="00BE39BF"/>
    <w:rsid w:val="00BE3E7B"/>
    <w:rsid w:val="00BE443A"/>
    <w:rsid w:val="00BE46A3"/>
    <w:rsid w:val="00BE486A"/>
    <w:rsid w:val="00BE48DF"/>
    <w:rsid w:val="00BE4FA9"/>
    <w:rsid w:val="00BE50EA"/>
    <w:rsid w:val="00BE52C6"/>
    <w:rsid w:val="00BE5A94"/>
    <w:rsid w:val="00BE5B8C"/>
    <w:rsid w:val="00BE5C6D"/>
    <w:rsid w:val="00BE5D61"/>
    <w:rsid w:val="00BE5E7B"/>
    <w:rsid w:val="00BE61A5"/>
    <w:rsid w:val="00BE61E5"/>
    <w:rsid w:val="00BE65C9"/>
    <w:rsid w:val="00BE6A00"/>
    <w:rsid w:val="00BE6BA4"/>
    <w:rsid w:val="00BE6C1D"/>
    <w:rsid w:val="00BE6C66"/>
    <w:rsid w:val="00BE6D90"/>
    <w:rsid w:val="00BE6FE0"/>
    <w:rsid w:val="00BE70E9"/>
    <w:rsid w:val="00BE721E"/>
    <w:rsid w:val="00BE76BF"/>
    <w:rsid w:val="00BE7A05"/>
    <w:rsid w:val="00BE7AE3"/>
    <w:rsid w:val="00BE7B29"/>
    <w:rsid w:val="00BE7CAC"/>
    <w:rsid w:val="00BE7D0F"/>
    <w:rsid w:val="00BE7F00"/>
    <w:rsid w:val="00BF0151"/>
    <w:rsid w:val="00BF048B"/>
    <w:rsid w:val="00BF04EE"/>
    <w:rsid w:val="00BF0644"/>
    <w:rsid w:val="00BF0980"/>
    <w:rsid w:val="00BF0C06"/>
    <w:rsid w:val="00BF0D5E"/>
    <w:rsid w:val="00BF101B"/>
    <w:rsid w:val="00BF10C2"/>
    <w:rsid w:val="00BF10F4"/>
    <w:rsid w:val="00BF14C8"/>
    <w:rsid w:val="00BF1514"/>
    <w:rsid w:val="00BF168F"/>
    <w:rsid w:val="00BF1A42"/>
    <w:rsid w:val="00BF1BB5"/>
    <w:rsid w:val="00BF1C36"/>
    <w:rsid w:val="00BF1CE9"/>
    <w:rsid w:val="00BF1F03"/>
    <w:rsid w:val="00BF204F"/>
    <w:rsid w:val="00BF21E5"/>
    <w:rsid w:val="00BF2A34"/>
    <w:rsid w:val="00BF2C77"/>
    <w:rsid w:val="00BF2E5B"/>
    <w:rsid w:val="00BF3225"/>
    <w:rsid w:val="00BF32D8"/>
    <w:rsid w:val="00BF3A1C"/>
    <w:rsid w:val="00BF3C9B"/>
    <w:rsid w:val="00BF3EE3"/>
    <w:rsid w:val="00BF4092"/>
    <w:rsid w:val="00BF4275"/>
    <w:rsid w:val="00BF42D3"/>
    <w:rsid w:val="00BF4870"/>
    <w:rsid w:val="00BF49B9"/>
    <w:rsid w:val="00BF4A99"/>
    <w:rsid w:val="00BF4AA6"/>
    <w:rsid w:val="00BF4B1F"/>
    <w:rsid w:val="00BF4B28"/>
    <w:rsid w:val="00BF4FE2"/>
    <w:rsid w:val="00BF5010"/>
    <w:rsid w:val="00BF5625"/>
    <w:rsid w:val="00BF5815"/>
    <w:rsid w:val="00BF5A4A"/>
    <w:rsid w:val="00BF6421"/>
    <w:rsid w:val="00BF644C"/>
    <w:rsid w:val="00BF64E5"/>
    <w:rsid w:val="00BF6632"/>
    <w:rsid w:val="00BF6764"/>
    <w:rsid w:val="00BF6A56"/>
    <w:rsid w:val="00BF6AD5"/>
    <w:rsid w:val="00BF6BB3"/>
    <w:rsid w:val="00BF6E3A"/>
    <w:rsid w:val="00BF7014"/>
    <w:rsid w:val="00BF7192"/>
    <w:rsid w:val="00BF72AB"/>
    <w:rsid w:val="00BF746E"/>
    <w:rsid w:val="00BF7478"/>
    <w:rsid w:val="00BF74A9"/>
    <w:rsid w:val="00BF7520"/>
    <w:rsid w:val="00BF75CF"/>
    <w:rsid w:val="00BF7697"/>
    <w:rsid w:val="00BF7820"/>
    <w:rsid w:val="00BF797F"/>
    <w:rsid w:val="00BF7BC8"/>
    <w:rsid w:val="00BF7D1E"/>
    <w:rsid w:val="00BF7E6C"/>
    <w:rsid w:val="00BF7EAF"/>
    <w:rsid w:val="00BF7FBB"/>
    <w:rsid w:val="00C00060"/>
    <w:rsid w:val="00C001BA"/>
    <w:rsid w:val="00C00314"/>
    <w:rsid w:val="00C00336"/>
    <w:rsid w:val="00C003B7"/>
    <w:rsid w:val="00C003E0"/>
    <w:rsid w:val="00C0078E"/>
    <w:rsid w:val="00C0091E"/>
    <w:rsid w:val="00C00AC6"/>
    <w:rsid w:val="00C00BF4"/>
    <w:rsid w:val="00C00D8F"/>
    <w:rsid w:val="00C00E9E"/>
    <w:rsid w:val="00C011D4"/>
    <w:rsid w:val="00C01642"/>
    <w:rsid w:val="00C01689"/>
    <w:rsid w:val="00C018E4"/>
    <w:rsid w:val="00C01A9E"/>
    <w:rsid w:val="00C01B17"/>
    <w:rsid w:val="00C01DAC"/>
    <w:rsid w:val="00C02117"/>
    <w:rsid w:val="00C024F9"/>
    <w:rsid w:val="00C028AD"/>
    <w:rsid w:val="00C02C16"/>
    <w:rsid w:val="00C02C93"/>
    <w:rsid w:val="00C02E7F"/>
    <w:rsid w:val="00C02EAE"/>
    <w:rsid w:val="00C032EA"/>
    <w:rsid w:val="00C0334F"/>
    <w:rsid w:val="00C03411"/>
    <w:rsid w:val="00C0390B"/>
    <w:rsid w:val="00C03A78"/>
    <w:rsid w:val="00C03A93"/>
    <w:rsid w:val="00C03ADB"/>
    <w:rsid w:val="00C03EAE"/>
    <w:rsid w:val="00C03EE9"/>
    <w:rsid w:val="00C03F0D"/>
    <w:rsid w:val="00C03F31"/>
    <w:rsid w:val="00C03FDC"/>
    <w:rsid w:val="00C03FE6"/>
    <w:rsid w:val="00C040EC"/>
    <w:rsid w:val="00C0411D"/>
    <w:rsid w:val="00C0412A"/>
    <w:rsid w:val="00C0414F"/>
    <w:rsid w:val="00C04672"/>
    <w:rsid w:val="00C0492D"/>
    <w:rsid w:val="00C04BE0"/>
    <w:rsid w:val="00C04DB1"/>
    <w:rsid w:val="00C04E0E"/>
    <w:rsid w:val="00C05267"/>
    <w:rsid w:val="00C054BC"/>
    <w:rsid w:val="00C0551E"/>
    <w:rsid w:val="00C05607"/>
    <w:rsid w:val="00C0586F"/>
    <w:rsid w:val="00C05B15"/>
    <w:rsid w:val="00C05CD5"/>
    <w:rsid w:val="00C0615A"/>
    <w:rsid w:val="00C062FF"/>
    <w:rsid w:val="00C06345"/>
    <w:rsid w:val="00C0645E"/>
    <w:rsid w:val="00C064D9"/>
    <w:rsid w:val="00C0651E"/>
    <w:rsid w:val="00C0655B"/>
    <w:rsid w:val="00C06790"/>
    <w:rsid w:val="00C06A9E"/>
    <w:rsid w:val="00C06BA6"/>
    <w:rsid w:val="00C06F3D"/>
    <w:rsid w:val="00C06F97"/>
    <w:rsid w:val="00C0734C"/>
    <w:rsid w:val="00C073CE"/>
    <w:rsid w:val="00C07478"/>
    <w:rsid w:val="00C07543"/>
    <w:rsid w:val="00C0765C"/>
    <w:rsid w:val="00C07BD9"/>
    <w:rsid w:val="00C10023"/>
    <w:rsid w:val="00C10065"/>
    <w:rsid w:val="00C1059E"/>
    <w:rsid w:val="00C107FE"/>
    <w:rsid w:val="00C1082E"/>
    <w:rsid w:val="00C1085F"/>
    <w:rsid w:val="00C10B47"/>
    <w:rsid w:val="00C10FE8"/>
    <w:rsid w:val="00C11054"/>
    <w:rsid w:val="00C110DA"/>
    <w:rsid w:val="00C114FE"/>
    <w:rsid w:val="00C116D8"/>
    <w:rsid w:val="00C11784"/>
    <w:rsid w:val="00C11D4C"/>
    <w:rsid w:val="00C1210A"/>
    <w:rsid w:val="00C12206"/>
    <w:rsid w:val="00C124ED"/>
    <w:rsid w:val="00C12561"/>
    <w:rsid w:val="00C126A2"/>
    <w:rsid w:val="00C12787"/>
    <w:rsid w:val="00C128D5"/>
    <w:rsid w:val="00C12B9F"/>
    <w:rsid w:val="00C12E99"/>
    <w:rsid w:val="00C13007"/>
    <w:rsid w:val="00C13188"/>
    <w:rsid w:val="00C1326E"/>
    <w:rsid w:val="00C132B2"/>
    <w:rsid w:val="00C13676"/>
    <w:rsid w:val="00C13685"/>
    <w:rsid w:val="00C137FA"/>
    <w:rsid w:val="00C13C3A"/>
    <w:rsid w:val="00C1416C"/>
    <w:rsid w:val="00C142AE"/>
    <w:rsid w:val="00C1439D"/>
    <w:rsid w:val="00C143AB"/>
    <w:rsid w:val="00C14420"/>
    <w:rsid w:val="00C14923"/>
    <w:rsid w:val="00C1498C"/>
    <w:rsid w:val="00C14A8F"/>
    <w:rsid w:val="00C14F11"/>
    <w:rsid w:val="00C151A0"/>
    <w:rsid w:val="00C153D0"/>
    <w:rsid w:val="00C1550E"/>
    <w:rsid w:val="00C1572F"/>
    <w:rsid w:val="00C15893"/>
    <w:rsid w:val="00C15985"/>
    <w:rsid w:val="00C159CA"/>
    <w:rsid w:val="00C15C15"/>
    <w:rsid w:val="00C1608B"/>
    <w:rsid w:val="00C16509"/>
    <w:rsid w:val="00C16631"/>
    <w:rsid w:val="00C166A4"/>
    <w:rsid w:val="00C167C6"/>
    <w:rsid w:val="00C16A6E"/>
    <w:rsid w:val="00C16CBD"/>
    <w:rsid w:val="00C16D82"/>
    <w:rsid w:val="00C16EEB"/>
    <w:rsid w:val="00C16F15"/>
    <w:rsid w:val="00C16F2B"/>
    <w:rsid w:val="00C16F75"/>
    <w:rsid w:val="00C17015"/>
    <w:rsid w:val="00C17228"/>
    <w:rsid w:val="00C1735D"/>
    <w:rsid w:val="00C1738C"/>
    <w:rsid w:val="00C173C2"/>
    <w:rsid w:val="00C175AC"/>
    <w:rsid w:val="00C177E5"/>
    <w:rsid w:val="00C17BEB"/>
    <w:rsid w:val="00C17CD2"/>
    <w:rsid w:val="00C17DB6"/>
    <w:rsid w:val="00C17E6A"/>
    <w:rsid w:val="00C20178"/>
    <w:rsid w:val="00C201D4"/>
    <w:rsid w:val="00C201E7"/>
    <w:rsid w:val="00C20350"/>
    <w:rsid w:val="00C20359"/>
    <w:rsid w:val="00C20635"/>
    <w:rsid w:val="00C208BA"/>
    <w:rsid w:val="00C20B11"/>
    <w:rsid w:val="00C20B7F"/>
    <w:rsid w:val="00C20DA0"/>
    <w:rsid w:val="00C21140"/>
    <w:rsid w:val="00C215F9"/>
    <w:rsid w:val="00C216D6"/>
    <w:rsid w:val="00C217FC"/>
    <w:rsid w:val="00C2190B"/>
    <w:rsid w:val="00C219E9"/>
    <w:rsid w:val="00C219EE"/>
    <w:rsid w:val="00C21AA0"/>
    <w:rsid w:val="00C21BAC"/>
    <w:rsid w:val="00C21DDF"/>
    <w:rsid w:val="00C22103"/>
    <w:rsid w:val="00C2248A"/>
    <w:rsid w:val="00C2282C"/>
    <w:rsid w:val="00C22855"/>
    <w:rsid w:val="00C22919"/>
    <w:rsid w:val="00C2297D"/>
    <w:rsid w:val="00C22B08"/>
    <w:rsid w:val="00C22B25"/>
    <w:rsid w:val="00C22C42"/>
    <w:rsid w:val="00C22CF9"/>
    <w:rsid w:val="00C22DE3"/>
    <w:rsid w:val="00C2313C"/>
    <w:rsid w:val="00C231EF"/>
    <w:rsid w:val="00C2324A"/>
    <w:rsid w:val="00C232B8"/>
    <w:rsid w:val="00C235B7"/>
    <w:rsid w:val="00C236BF"/>
    <w:rsid w:val="00C23E23"/>
    <w:rsid w:val="00C23EE6"/>
    <w:rsid w:val="00C241F8"/>
    <w:rsid w:val="00C24325"/>
    <w:rsid w:val="00C24945"/>
    <w:rsid w:val="00C24BDC"/>
    <w:rsid w:val="00C24BF0"/>
    <w:rsid w:val="00C24CA0"/>
    <w:rsid w:val="00C24DC3"/>
    <w:rsid w:val="00C24EB4"/>
    <w:rsid w:val="00C24F17"/>
    <w:rsid w:val="00C2517B"/>
    <w:rsid w:val="00C251A6"/>
    <w:rsid w:val="00C2558A"/>
    <w:rsid w:val="00C25A0D"/>
    <w:rsid w:val="00C25DE6"/>
    <w:rsid w:val="00C25F08"/>
    <w:rsid w:val="00C25FB5"/>
    <w:rsid w:val="00C26033"/>
    <w:rsid w:val="00C2643E"/>
    <w:rsid w:val="00C2647C"/>
    <w:rsid w:val="00C2651E"/>
    <w:rsid w:val="00C26529"/>
    <w:rsid w:val="00C26735"/>
    <w:rsid w:val="00C267AF"/>
    <w:rsid w:val="00C26819"/>
    <w:rsid w:val="00C26AA2"/>
    <w:rsid w:val="00C27042"/>
    <w:rsid w:val="00C2709E"/>
    <w:rsid w:val="00C271A2"/>
    <w:rsid w:val="00C2727A"/>
    <w:rsid w:val="00C273A9"/>
    <w:rsid w:val="00C274D0"/>
    <w:rsid w:val="00C27700"/>
    <w:rsid w:val="00C27769"/>
    <w:rsid w:val="00C27900"/>
    <w:rsid w:val="00C2798E"/>
    <w:rsid w:val="00C279C1"/>
    <w:rsid w:val="00C27A3A"/>
    <w:rsid w:val="00C27AF5"/>
    <w:rsid w:val="00C27B46"/>
    <w:rsid w:val="00C27D71"/>
    <w:rsid w:val="00C27F1B"/>
    <w:rsid w:val="00C3004B"/>
    <w:rsid w:val="00C3048B"/>
    <w:rsid w:val="00C308B9"/>
    <w:rsid w:val="00C30C35"/>
    <w:rsid w:val="00C30C5D"/>
    <w:rsid w:val="00C31077"/>
    <w:rsid w:val="00C31499"/>
    <w:rsid w:val="00C318D8"/>
    <w:rsid w:val="00C3195E"/>
    <w:rsid w:val="00C319A4"/>
    <w:rsid w:val="00C319E9"/>
    <w:rsid w:val="00C31A77"/>
    <w:rsid w:val="00C31ADC"/>
    <w:rsid w:val="00C31C3A"/>
    <w:rsid w:val="00C31D65"/>
    <w:rsid w:val="00C31DF8"/>
    <w:rsid w:val="00C31F0C"/>
    <w:rsid w:val="00C31F3E"/>
    <w:rsid w:val="00C32039"/>
    <w:rsid w:val="00C32214"/>
    <w:rsid w:val="00C3256F"/>
    <w:rsid w:val="00C32694"/>
    <w:rsid w:val="00C32928"/>
    <w:rsid w:val="00C32AC1"/>
    <w:rsid w:val="00C32AF0"/>
    <w:rsid w:val="00C32B50"/>
    <w:rsid w:val="00C32BFE"/>
    <w:rsid w:val="00C32C5A"/>
    <w:rsid w:val="00C32FD5"/>
    <w:rsid w:val="00C331F4"/>
    <w:rsid w:val="00C333C0"/>
    <w:rsid w:val="00C3351C"/>
    <w:rsid w:val="00C33522"/>
    <w:rsid w:val="00C33815"/>
    <w:rsid w:val="00C338A1"/>
    <w:rsid w:val="00C33A7A"/>
    <w:rsid w:val="00C33C03"/>
    <w:rsid w:val="00C33C3C"/>
    <w:rsid w:val="00C33D73"/>
    <w:rsid w:val="00C34048"/>
    <w:rsid w:val="00C340F1"/>
    <w:rsid w:val="00C3437E"/>
    <w:rsid w:val="00C344B4"/>
    <w:rsid w:val="00C34574"/>
    <w:rsid w:val="00C3486F"/>
    <w:rsid w:val="00C348D9"/>
    <w:rsid w:val="00C349E9"/>
    <w:rsid w:val="00C34B33"/>
    <w:rsid w:val="00C34C31"/>
    <w:rsid w:val="00C34C61"/>
    <w:rsid w:val="00C34F44"/>
    <w:rsid w:val="00C352D1"/>
    <w:rsid w:val="00C35338"/>
    <w:rsid w:val="00C35447"/>
    <w:rsid w:val="00C355B6"/>
    <w:rsid w:val="00C355CA"/>
    <w:rsid w:val="00C3560F"/>
    <w:rsid w:val="00C3582C"/>
    <w:rsid w:val="00C35963"/>
    <w:rsid w:val="00C359E9"/>
    <w:rsid w:val="00C35A9C"/>
    <w:rsid w:val="00C35AC1"/>
    <w:rsid w:val="00C35C3E"/>
    <w:rsid w:val="00C35D60"/>
    <w:rsid w:val="00C35FEE"/>
    <w:rsid w:val="00C36179"/>
    <w:rsid w:val="00C362B4"/>
    <w:rsid w:val="00C365C4"/>
    <w:rsid w:val="00C3670F"/>
    <w:rsid w:val="00C36752"/>
    <w:rsid w:val="00C3688B"/>
    <w:rsid w:val="00C368C8"/>
    <w:rsid w:val="00C369A4"/>
    <w:rsid w:val="00C36E7B"/>
    <w:rsid w:val="00C371D6"/>
    <w:rsid w:val="00C371E0"/>
    <w:rsid w:val="00C374AC"/>
    <w:rsid w:val="00C37B33"/>
    <w:rsid w:val="00C37C64"/>
    <w:rsid w:val="00C37CEA"/>
    <w:rsid w:val="00C37F31"/>
    <w:rsid w:val="00C37FE5"/>
    <w:rsid w:val="00C4044C"/>
    <w:rsid w:val="00C4048B"/>
    <w:rsid w:val="00C4054C"/>
    <w:rsid w:val="00C40777"/>
    <w:rsid w:val="00C407F1"/>
    <w:rsid w:val="00C40831"/>
    <w:rsid w:val="00C4085A"/>
    <w:rsid w:val="00C40B25"/>
    <w:rsid w:val="00C40C9B"/>
    <w:rsid w:val="00C41531"/>
    <w:rsid w:val="00C41618"/>
    <w:rsid w:val="00C4169D"/>
    <w:rsid w:val="00C4172A"/>
    <w:rsid w:val="00C41CFD"/>
    <w:rsid w:val="00C41DCA"/>
    <w:rsid w:val="00C42270"/>
    <w:rsid w:val="00C4230C"/>
    <w:rsid w:val="00C4233D"/>
    <w:rsid w:val="00C42438"/>
    <w:rsid w:val="00C4243A"/>
    <w:rsid w:val="00C4243F"/>
    <w:rsid w:val="00C426FC"/>
    <w:rsid w:val="00C4287F"/>
    <w:rsid w:val="00C429EC"/>
    <w:rsid w:val="00C42C44"/>
    <w:rsid w:val="00C42ED6"/>
    <w:rsid w:val="00C42F2C"/>
    <w:rsid w:val="00C43243"/>
    <w:rsid w:val="00C43311"/>
    <w:rsid w:val="00C433E2"/>
    <w:rsid w:val="00C4356F"/>
    <w:rsid w:val="00C439FE"/>
    <w:rsid w:val="00C43AC4"/>
    <w:rsid w:val="00C43CD2"/>
    <w:rsid w:val="00C43CF5"/>
    <w:rsid w:val="00C43D1B"/>
    <w:rsid w:val="00C43E7D"/>
    <w:rsid w:val="00C43E81"/>
    <w:rsid w:val="00C43EAC"/>
    <w:rsid w:val="00C43FB6"/>
    <w:rsid w:val="00C4403B"/>
    <w:rsid w:val="00C44070"/>
    <w:rsid w:val="00C44179"/>
    <w:rsid w:val="00C441C3"/>
    <w:rsid w:val="00C44525"/>
    <w:rsid w:val="00C446B9"/>
    <w:rsid w:val="00C447A4"/>
    <w:rsid w:val="00C449D3"/>
    <w:rsid w:val="00C44C2C"/>
    <w:rsid w:val="00C44CF0"/>
    <w:rsid w:val="00C44FC6"/>
    <w:rsid w:val="00C45007"/>
    <w:rsid w:val="00C4510C"/>
    <w:rsid w:val="00C45433"/>
    <w:rsid w:val="00C4597D"/>
    <w:rsid w:val="00C46040"/>
    <w:rsid w:val="00C462C0"/>
    <w:rsid w:val="00C467BA"/>
    <w:rsid w:val="00C467E6"/>
    <w:rsid w:val="00C46967"/>
    <w:rsid w:val="00C4698B"/>
    <w:rsid w:val="00C46A1F"/>
    <w:rsid w:val="00C46E1C"/>
    <w:rsid w:val="00C46F3A"/>
    <w:rsid w:val="00C46F52"/>
    <w:rsid w:val="00C4711C"/>
    <w:rsid w:val="00C47481"/>
    <w:rsid w:val="00C4750B"/>
    <w:rsid w:val="00C47549"/>
    <w:rsid w:val="00C47A36"/>
    <w:rsid w:val="00C47D16"/>
    <w:rsid w:val="00C47E0C"/>
    <w:rsid w:val="00C47E69"/>
    <w:rsid w:val="00C47FE9"/>
    <w:rsid w:val="00C505F0"/>
    <w:rsid w:val="00C508B2"/>
    <w:rsid w:val="00C50AB4"/>
    <w:rsid w:val="00C50B61"/>
    <w:rsid w:val="00C50BC6"/>
    <w:rsid w:val="00C50C73"/>
    <w:rsid w:val="00C50CFB"/>
    <w:rsid w:val="00C50F99"/>
    <w:rsid w:val="00C51116"/>
    <w:rsid w:val="00C51302"/>
    <w:rsid w:val="00C513D9"/>
    <w:rsid w:val="00C51481"/>
    <w:rsid w:val="00C5194E"/>
    <w:rsid w:val="00C51AD8"/>
    <w:rsid w:val="00C51C37"/>
    <w:rsid w:val="00C51C62"/>
    <w:rsid w:val="00C51D28"/>
    <w:rsid w:val="00C51F94"/>
    <w:rsid w:val="00C52512"/>
    <w:rsid w:val="00C52811"/>
    <w:rsid w:val="00C52A65"/>
    <w:rsid w:val="00C52EA7"/>
    <w:rsid w:val="00C53335"/>
    <w:rsid w:val="00C534F6"/>
    <w:rsid w:val="00C5374A"/>
    <w:rsid w:val="00C53896"/>
    <w:rsid w:val="00C538B7"/>
    <w:rsid w:val="00C53BF5"/>
    <w:rsid w:val="00C53E82"/>
    <w:rsid w:val="00C54862"/>
    <w:rsid w:val="00C54F3B"/>
    <w:rsid w:val="00C5502C"/>
    <w:rsid w:val="00C5513E"/>
    <w:rsid w:val="00C55191"/>
    <w:rsid w:val="00C55308"/>
    <w:rsid w:val="00C55328"/>
    <w:rsid w:val="00C553F2"/>
    <w:rsid w:val="00C5542A"/>
    <w:rsid w:val="00C5580E"/>
    <w:rsid w:val="00C558B2"/>
    <w:rsid w:val="00C55A3C"/>
    <w:rsid w:val="00C55AA2"/>
    <w:rsid w:val="00C55BA8"/>
    <w:rsid w:val="00C55D4A"/>
    <w:rsid w:val="00C56107"/>
    <w:rsid w:val="00C5636E"/>
    <w:rsid w:val="00C563E7"/>
    <w:rsid w:val="00C56BD0"/>
    <w:rsid w:val="00C56CA7"/>
    <w:rsid w:val="00C570EA"/>
    <w:rsid w:val="00C571F3"/>
    <w:rsid w:val="00C57278"/>
    <w:rsid w:val="00C572DB"/>
    <w:rsid w:val="00C572F3"/>
    <w:rsid w:val="00C57A99"/>
    <w:rsid w:val="00C57BCF"/>
    <w:rsid w:val="00C57C8C"/>
    <w:rsid w:val="00C57CD0"/>
    <w:rsid w:val="00C57E9C"/>
    <w:rsid w:val="00C57F6F"/>
    <w:rsid w:val="00C601A8"/>
    <w:rsid w:val="00C601B1"/>
    <w:rsid w:val="00C6049A"/>
    <w:rsid w:val="00C60601"/>
    <w:rsid w:val="00C60653"/>
    <w:rsid w:val="00C6074F"/>
    <w:rsid w:val="00C60BDA"/>
    <w:rsid w:val="00C60D75"/>
    <w:rsid w:val="00C60E69"/>
    <w:rsid w:val="00C61484"/>
    <w:rsid w:val="00C61781"/>
    <w:rsid w:val="00C617C1"/>
    <w:rsid w:val="00C61A73"/>
    <w:rsid w:val="00C61AC0"/>
    <w:rsid w:val="00C61BF4"/>
    <w:rsid w:val="00C61E4D"/>
    <w:rsid w:val="00C6220F"/>
    <w:rsid w:val="00C622C8"/>
    <w:rsid w:val="00C625E9"/>
    <w:rsid w:val="00C627DD"/>
    <w:rsid w:val="00C63013"/>
    <w:rsid w:val="00C635C2"/>
    <w:rsid w:val="00C638AC"/>
    <w:rsid w:val="00C63A84"/>
    <w:rsid w:val="00C63B15"/>
    <w:rsid w:val="00C63C5C"/>
    <w:rsid w:val="00C63D93"/>
    <w:rsid w:val="00C641F3"/>
    <w:rsid w:val="00C643E9"/>
    <w:rsid w:val="00C64980"/>
    <w:rsid w:val="00C649A6"/>
    <w:rsid w:val="00C64A5C"/>
    <w:rsid w:val="00C64AEE"/>
    <w:rsid w:val="00C64B61"/>
    <w:rsid w:val="00C64B91"/>
    <w:rsid w:val="00C64C8A"/>
    <w:rsid w:val="00C64E2E"/>
    <w:rsid w:val="00C65185"/>
    <w:rsid w:val="00C6537D"/>
    <w:rsid w:val="00C6559C"/>
    <w:rsid w:val="00C65672"/>
    <w:rsid w:val="00C6576E"/>
    <w:rsid w:val="00C659F3"/>
    <w:rsid w:val="00C65A3E"/>
    <w:rsid w:val="00C65CBF"/>
    <w:rsid w:val="00C65F05"/>
    <w:rsid w:val="00C6620D"/>
    <w:rsid w:val="00C66661"/>
    <w:rsid w:val="00C66759"/>
    <w:rsid w:val="00C66A34"/>
    <w:rsid w:val="00C66BBE"/>
    <w:rsid w:val="00C66E9B"/>
    <w:rsid w:val="00C670E9"/>
    <w:rsid w:val="00C6785F"/>
    <w:rsid w:val="00C67B08"/>
    <w:rsid w:val="00C67BA7"/>
    <w:rsid w:val="00C67DD6"/>
    <w:rsid w:val="00C67E19"/>
    <w:rsid w:val="00C67ECD"/>
    <w:rsid w:val="00C701CD"/>
    <w:rsid w:val="00C7024B"/>
    <w:rsid w:val="00C70EC0"/>
    <w:rsid w:val="00C71120"/>
    <w:rsid w:val="00C71206"/>
    <w:rsid w:val="00C712BB"/>
    <w:rsid w:val="00C713A8"/>
    <w:rsid w:val="00C713DF"/>
    <w:rsid w:val="00C714AB"/>
    <w:rsid w:val="00C71886"/>
    <w:rsid w:val="00C71AAA"/>
    <w:rsid w:val="00C71F24"/>
    <w:rsid w:val="00C7201A"/>
    <w:rsid w:val="00C72337"/>
    <w:rsid w:val="00C7246D"/>
    <w:rsid w:val="00C7246F"/>
    <w:rsid w:val="00C7275A"/>
    <w:rsid w:val="00C7298D"/>
    <w:rsid w:val="00C729C2"/>
    <w:rsid w:val="00C72D9C"/>
    <w:rsid w:val="00C72FE3"/>
    <w:rsid w:val="00C73224"/>
    <w:rsid w:val="00C73480"/>
    <w:rsid w:val="00C73517"/>
    <w:rsid w:val="00C735C0"/>
    <w:rsid w:val="00C73646"/>
    <w:rsid w:val="00C73687"/>
    <w:rsid w:val="00C7371B"/>
    <w:rsid w:val="00C73B12"/>
    <w:rsid w:val="00C73E49"/>
    <w:rsid w:val="00C73EAF"/>
    <w:rsid w:val="00C73EC1"/>
    <w:rsid w:val="00C74005"/>
    <w:rsid w:val="00C7406A"/>
    <w:rsid w:val="00C74088"/>
    <w:rsid w:val="00C740F3"/>
    <w:rsid w:val="00C74135"/>
    <w:rsid w:val="00C745B6"/>
    <w:rsid w:val="00C74AAB"/>
    <w:rsid w:val="00C74C53"/>
    <w:rsid w:val="00C74CBB"/>
    <w:rsid w:val="00C74D54"/>
    <w:rsid w:val="00C74F2C"/>
    <w:rsid w:val="00C7538D"/>
    <w:rsid w:val="00C756BC"/>
    <w:rsid w:val="00C75B07"/>
    <w:rsid w:val="00C75BAB"/>
    <w:rsid w:val="00C75F86"/>
    <w:rsid w:val="00C75F8D"/>
    <w:rsid w:val="00C75FD5"/>
    <w:rsid w:val="00C76232"/>
    <w:rsid w:val="00C762D7"/>
    <w:rsid w:val="00C764BB"/>
    <w:rsid w:val="00C76557"/>
    <w:rsid w:val="00C765AE"/>
    <w:rsid w:val="00C7684A"/>
    <w:rsid w:val="00C76E7B"/>
    <w:rsid w:val="00C77029"/>
    <w:rsid w:val="00C77057"/>
    <w:rsid w:val="00C775B4"/>
    <w:rsid w:val="00C77767"/>
    <w:rsid w:val="00C77BB0"/>
    <w:rsid w:val="00C77C3A"/>
    <w:rsid w:val="00C77D0E"/>
    <w:rsid w:val="00C77D12"/>
    <w:rsid w:val="00C77E93"/>
    <w:rsid w:val="00C803F4"/>
    <w:rsid w:val="00C80512"/>
    <w:rsid w:val="00C805C6"/>
    <w:rsid w:val="00C8066C"/>
    <w:rsid w:val="00C811E0"/>
    <w:rsid w:val="00C81532"/>
    <w:rsid w:val="00C81644"/>
    <w:rsid w:val="00C818B7"/>
    <w:rsid w:val="00C81903"/>
    <w:rsid w:val="00C81AF8"/>
    <w:rsid w:val="00C81B22"/>
    <w:rsid w:val="00C81D67"/>
    <w:rsid w:val="00C81E7D"/>
    <w:rsid w:val="00C81EEA"/>
    <w:rsid w:val="00C821D8"/>
    <w:rsid w:val="00C82324"/>
    <w:rsid w:val="00C8282E"/>
    <w:rsid w:val="00C828C9"/>
    <w:rsid w:val="00C82BC9"/>
    <w:rsid w:val="00C82D04"/>
    <w:rsid w:val="00C82D5C"/>
    <w:rsid w:val="00C83310"/>
    <w:rsid w:val="00C8341E"/>
    <w:rsid w:val="00C83627"/>
    <w:rsid w:val="00C837A0"/>
    <w:rsid w:val="00C83881"/>
    <w:rsid w:val="00C838ED"/>
    <w:rsid w:val="00C838F0"/>
    <w:rsid w:val="00C83B38"/>
    <w:rsid w:val="00C83B4D"/>
    <w:rsid w:val="00C83CCC"/>
    <w:rsid w:val="00C83FC1"/>
    <w:rsid w:val="00C84262"/>
    <w:rsid w:val="00C842DC"/>
    <w:rsid w:val="00C84307"/>
    <w:rsid w:val="00C8448B"/>
    <w:rsid w:val="00C8495D"/>
    <w:rsid w:val="00C84A35"/>
    <w:rsid w:val="00C84AB7"/>
    <w:rsid w:val="00C84C7A"/>
    <w:rsid w:val="00C84EB9"/>
    <w:rsid w:val="00C850C9"/>
    <w:rsid w:val="00C851C2"/>
    <w:rsid w:val="00C85ABA"/>
    <w:rsid w:val="00C85D3C"/>
    <w:rsid w:val="00C85E55"/>
    <w:rsid w:val="00C8603E"/>
    <w:rsid w:val="00C86216"/>
    <w:rsid w:val="00C866B8"/>
    <w:rsid w:val="00C866BE"/>
    <w:rsid w:val="00C86835"/>
    <w:rsid w:val="00C86A92"/>
    <w:rsid w:val="00C86B0E"/>
    <w:rsid w:val="00C86B5D"/>
    <w:rsid w:val="00C87056"/>
    <w:rsid w:val="00C8742F"/>
    <w:rsid w:val="00C87534"/>
    <w:rsid w:val="00C87550"/>
    <w:rsid w:val="00C875B7"/>
    <w:rsid w:val="00C878DF"/>
    <w:rsid w:val="00C87924"/>
    <w:rsid w:val="00C87B03"/>
    <w:rsid w:val="00C87DBF"/>
    <w:rsid w:val="00C9028F"/>
    <w:rsid w:val="00C9048C"/>
    <w:rsid w:val="00C90964"/>
    <w:rsid w:val="00C90999"/>
    <w:rsid w:val="00C90BBB"/>
    <w:rsid w:val="00C90BC5"/>
    <w:rsid w:val="00C90C1E"/>
    <w:rsid w:val="00C90D65"/>
    <w:rsid w:val="00C90D88"/>
    <w:rsid w:val="00C90E8E"/>
    <w:rsid w:val="00C914F9"/>
    <w:rsid w:val="00C9168D"/>
    <w:rsid w:val="00C916CC"/>
    <w:rsid w:val="00C91C86"/>
    <w:rsid w:val="00C91D2E"/>
    <w:rsid w:val="00C91F40"/>
    <w:rsid w:val="00C91F51"/>
    <w:rsid w:val="00C92065"/>
    <w:rsid w:val="00C92238"/>
    <w:rsid w:val="00C9226F"/>
    <w:rsid w:val="00C9250B"/>
    <w:rsid w:val="00C925E5"/>
    <w:rsid w:val="00C92755"/>
    <w:rsid w:val="00C92798"/>
    <w:rsid w:val="00C927AC"/>
    <w:rsid w:val="00C928DC"/>
    <w:rsid w:val="00C9291F"/>
    <w:rsid w:val="00C92B6F"/>
    <w:rsid w:val="00C92BEE"/>
    <w:rsid w:val="00C92C00"/>
    <w:rsid w:val="00C92ED4"/>
    <w:rsid w:val="00C92EF3"/>
    <w:rsid w:val="00C93158"/>
    <w:rsid w:val="00C93717"/>
    <w:rsid w:val="00C93B4E"/>
    <w:rsid w:val="00C93E4A"/>
    <w:rsid w:val="00C94355"/>
    <w:rsid w:val="00C94474"/>
    <w:rsid w:val="00C94504"/>
    <w:rsid w:val="00C947C7"/>
    <w:rsid w:val="00C947CD"/>
    <w:rsid w:val="00C94848"/>
    <w:rsid w:val="00C9491E"/>
    <w:rsid w:val="00C949B5"/>
    <w:rsid w:val="00C949F1"/>
    <w:rsid w:val="00C94A58"/>
    <w:rsid w:val="00C94DBA"/>
    <w:rsid w:val="00C95411"/>
    <w:rsid w:val="00C955E7"/>
    <w:rsid w:val="00C95999"/>
    <w:rsid w:val="00C95DA3"/>
    <w:rsid w:val="00C95DD7"/>
    <w:rsid w:val="00C95E79"/>
    <w:rsid w:val="00C96055"/>
    <w:rsid w:val="00C961A2"/>
    <w:rsid w:val="00C96247"/>
    <w:rsid w:val="00C9647D"/>
    <w:rsid w:val="00C964AC"/>
    <w:rsid w:val="00C96555"/>
    <w:rsid w:val="00C966E1"/>
    <w:rsid w:val="00C9675A"/>
    <w:rsid w:val="00C96876"/>
    <w:rsid w:val="00C96885"/>
    <w:rsid w:val="00C9690A"/>
    <w:rsid w:val="00C9692A"/>
    <w:rsid w:val="00C969B3"/>
    <w:rsid w:val="00C969C4"/>
    <w:rsid w:val="00C96A9E"/>
    <w:rsid w:val="00C97210"/>
    <w:rsid w:val="00C97489"/>
    <w:rsid w:val="00C974DE"/>
    <w:rsid w:val="00C9759D"/>
    <w:rsid w:val="00C9765F"/>
    <w:rsid w:val="00C97B1C"/>
    <w:rsid w:val="00C97B50"/>
    <w:rsid w:val="00C97BB0"/>
    <w:rsid w:val="00C97EAD"/>
    <w:rsid w:val="00C97ECD"/>
    <w:rsid w:val="00C97F75"/>
    <w:rsid w:val="00CA017B"/>
    <w:rsid w:val="00CA03AD"/>
    <w:rsid w:val="00CA047F"/>
    <w:rsid w:val="00CA0855"/>
    <w:rsid w:val="00CA0976"/>
    <w:rsid w:val="00CA0991"/>
    <w:rsid w:val="00CA0C3F"/>
    <w:rsid w:val="00CA0E5A"/>
    <w:rsid w:val="00CA0E66"/>
    <w:rsid w:val="00CA0E9F"/>
    <w:rsid w:val="00CA0F01"/>
    <w:rsid w:val="00CA0FBD"/>
    <w:rsid w:val="00CA10E4"/>
    <w:rsid w:val="00CA1112"/>
    <w:rsid w:val="00CA132F"/>
    <w:rsid w:val="00CA136F"/>
    <w:rsid w:val="00CA13E9"/>
    <w:rsid w:val="00CA15FC"/>
    <w:rsid w:val="00CA1968"/>
    <w:rsid w:val="00CA19A7"/>
    <w:rsid w:val="00CA1B13"/>
    <w:rsid w:val="00CA1BD6"/>
    <w:rsid w:val="00CA1BFA"/>
    <w:rsid w:val="00CA1CA2"/>
    <w:rsid w:val="00CA1E19"/>
    <w:rsid w:val="00CA1E51"/>
    <w:rsid w:val="00CA1F11"/>
    <w:rsid w:val="00CA1F20"/>
    <w:rsid w:val="00CA20A1"/>
    <w:rsid w:val="00CA2200"/>
    <w:rsid w:val="00CA225C"/>
    <w:rsid w:val="00CA22AE"/>
    <w:rsid w:val="00CA2660"/>
    <w:rsid w:val="00CA275F"/>
    <w:rsid w:val="00CA2A81"/>
    <w:rsid w:val="00CA2C6B"/>
    <w:rsid w:val="00CA2FA4"/>
    <w:rsid w:val="00CA31C7"/>
    <w:rsid w:val="00CA34BF"/>
    <w:rsid w:val="00CA35B9"/>
    <w:rsid w:val="00CA3614"/>
    <w:rsid w:val="00CA3952"/>
    <w:rsid w:val="00CA3D00"/>
    <w:rsid w:val="00CA452F"/>
    <w:rsid w:val="00CA465A"/>
    <w:rsid w:val="00CA46DD"/>
    <w:rsid w:val="00CA4726"/>
    <w:rsid w:val="00CA4778"/>
    <w:rsid w:val="00CA47A1"/>
    <w:rsid w:val="00CA4AAB"/>
    <w:rsid w:val="00CA4B97"/>
    <w:rsid w:val="00CA4E9C"/>
    <w:rsid w:val="00CA4F3F"/>
    <w:rsid w:val="00CA514B"/>
    <w:rsid w:val="00CA51BE"/>
    <w:rsid w:val="00CA52CF"/>
    <w:rsid w:val="00CA591E"/>
    <w:rsid w:val="00CA59EE"/>
    <w:rsid w:val="00CA5B35"/>
    <w:rsid w:val="00CA5C08"/>
    <w:rsid w:val="00CA5CB9"/>
    <w:rsid w:val="00CA5CD4"/>
    <w:rsid w:val="00CA5E09"/>
    <w:rsid w:val="00CA5F1D"/>
    <w:rsid w:val="00CA5F74"/>
    <w:rsid w:val="00CA60A9"/>
    <w:rsid w:val="00CA651A"/>
    <w:rsid w:val="00CA667A"/>
    <w:rsid w:val="00CA66E8"/>
    <w:rsid w:val="00CA6744"/>
    <w:rsid w:val="00CA6789"/>
    <w:rsid w:val="00CA67DF"/>
    <w:rsid w:val="00CA68FB"/>
    <w:rsid w:val="00CA6A4C"/>
    <w:rsid w:val="00CA6F10"/>
    <w:rsid w:val="00CA716A"/>
    <w:rsid w:val="00CA72B3"/>
    <w:rsid w:val="00CA758B"/>
    <w:rsid w:val="00CA76CD"/>
    <w:rsid w:val="00CA7AC7"/>
    <w:rsid w:val="00CA7ACC"/>
    <w:rsid w:val="00CA7B53"/>
    <w:rsid w:val="00CA7B5C"/>
    <w:rsid w:val="00CA7CEF"/>
    <w:rsid w:val="00CA7CF1"/>
    <w:rsid w:val="00CA7D52"/>
    <w:rsid w:val="00CA7E38"/>
    <w:rsid w:val="00CB012B"/>
    <w:rsid w:val="00CB02EE"/>
    <w:rsid w:val="00CB03C6"/>
    <w:rsid w:val="00CB06C4"/>
    <w:rsid w:val="00CB095D"/>
    <w:rsid w:val="00CB0B53"/>
    <w:rsid w:val="00CB0B71"/>
    <w:rsid w:val="00CB0BDD"/>
    <w:rsid w:val="00CB0BED"/>
    <w:rsid w:val="00CB0C2A"/>
    <w:rsid w:val="00CB0CA3"/>
    <w:rsid w:val="00CB10BD"/>
    <w:rsid w:val="00CB10CE"/>
    <w:rsid w:val="00CB11E5"/>
    <w:rsid w:val="00CB1272"/>
    <w:rsid w:val="00CB12A8"/>
    <w:rsid w:val="00CB1437"/>
    <w:rsid w:val="00CB156B"/>
    <w:rsid w:val="00CB1652"/>
    <w:rsid w:val="00CB1C65"/>
    <w:rsid w:val="00CB1E81"/>
    <w:rsid w:val="00CB2422"/>
    <w:rsid w:val="00CB255C"/>
    <w:rsid w:val="00CB25F8"/>
    <w:rsid w:val="00CB2805"/>
    <w:rsid w:val="00CB2928"/>
    <w:rsid w:val="00CB2992"/>
    <w:rsid w:val="00CB29E8"/>
    <w:rsid w:val="00CB2A8F"/>
    <w:rsid w:val="00CB2DA8"/>
    <w:rsid w:val="00CB3077"/>
    <w:rsid w:val="00CB30C1"/>
    <w:rsid w:val="00CB3591"/>
    <w:rsid w:val="00CB37D0"/>
    <w:rsid w:val="00CB3849"/>
    <w:rsid w:val="00CB3B0E"/>
    <w:rsid w:val="00CB3B95"/>
    <w:rsid w:val="00CB3C70"/>
    <w:rsid w:val="00CB3D24"/>
    <w:rsid w:val="00CB3DD2"/>
    <w:rsid w:val="00CB3EA9"/>
    <w:rsid w:val="00CB4404"/>
    <w:rsid w:val="00CB4492"/>
    <w:rsid w:val="00CB450E"/>
    <w:rsid w:val="00CB4828"/>
    <w:rsid w:val="00CB4899"/>
    <w:rsid w:val="00CB49FD"/>
    <w:rsid w:val="00CB4CAB"/>
    <w:rsid w:val="00CB4F45"/>
    <w:rsid w:val="00CB520C"/>
    <w:rsid w:val="00CB5229"/>
    <w:rsid w:val="00CB52EB"/>
    <w:rsid w:val="00CB536B"/>
    <w:rsid w:val="00CB557C"/>
    <w:rsid w:val="00CB5789"/>
    <w:rsid w:val="00CB5814"/>
    <w:rsid w:val="00CB5A08"/>
    <w:rsid w:val="00CB5AE3"/>
    <w:rsid w:val="00CB5BA2"/>
    <w:rsid w:val="00CB5DF2"/>
    <w:rsid w:val="00CB61A1"/>
    <w:rsid w:val="00CB64A8"/>
    <w:rsid w:val="00CB64C9"/>
    <w:rsid w:val="00CB64D1"/>
    <w:rsid w:val="00CB6512"/>
    <w:rsid w:val="00CB657E"/>
    <w:rsid w:val="00CB65B9"/>
    <w:rsid w:val="00CB69B4"/>
    <w:rsid w:val="00CB6D25"/>
    <w:rsid w:val="00CB6D2A"/>
    <w:rsid w:val="00CB70BF"/>
    <w:rsid w:val="00CB7456"/>
    <w:rsid w:val="00CB74B8"/>
    <w:rsid w:val="00CB76AB"/>
    <w:rsid w:val="00CB7813"/>
    <w:rsid w:val="00CB79AA"/>
    <w:rsid w:val="00CB7A35"/>
    <w:rsid w:val="00CB7C7C"/>
    <w:rsid w:val="00CB7FFC"/>
    <w:rsid w:val="00CC019F"/>
    <w:rsid w:val="00CC03E0"/>
    <w:rsid w:val="00CC0526"/>
    <w:rsid w:val="00CC07AF"/>
    <w:rsid w:val="00CC096E"/>
    <w:rsid w:val="00CC09C1"/>
    <w:rsid w:val="00CC0C5D"/>
    <w:rsid w:val="00CC12BA"/>
    <w:rsid w:val="00CC1348"/>
    <w:rsid w:val="00CC1645"/>
    <w:rsid w:val="00CC1712"/>
    <w:rsid w:val="00CC17A2"/>
    <w:rsid w:val="00CC1A77"/>
    <w:rsid w:val="00CC1BBD"/>
    <w:rsid w:val="00CC1C8E"/>
    <w:rsid w:val="00CC1EBC"/>
    <w:rsid w:val="00CC1F26"/>
    <w:rsid w:val="00CC2163"/>
    <w:rsid w:val="00CC2194"/>
    <w:rsid w:val="00CC2207"/>
    <w:rsid w:val="00CC225E"/>
    <w:rsid w:val="00CC2481"/>
    <w:rsid w:val="00CC2AED"/>
    <w:rsid w:val="00CC2BD3"/>
    <w:rsid w:val="00CC2C8C"/>
    <w:rsid w:val="00CC2EF5"/>
    <w:rsid w:val="00CC3283"/>
    <w:rsid w:val="00CC3428"/>
    <w:rsid w:val="00CC38D1"/>
    <w:rsid w:val="00CC3CD3"/>
    <w:rsid w:val="00CC3D89"/>
    <w:rsid w:val="00CC4553"/>
    <w:rsid w:val="00CC459F"/>
    <w:rsid w:val="00CC492F"/>
    <w:rsid w:val="00CC4B7A"/>
    <w:rsid w:val="00CC4C0E"/>
    <w:rsid w:val="00CC4DE3"/>
    <w:rsid w:val="00CC4EFD"/>
    <w:rsid w:val="00CC5AFF"/>
    <w:rsid w:val="00CC5D32"/>
    <w:rsid w:val="00CC5D80"/>
    <w:rsid w:val="00CC5DF6"/>
    <w:rsid w:val="00CC5E63"/>
    <w:rsid w:val="00CC6044"/>
    <w:rsid w:val="00CC61AC"/>
    <w:rsid w:val="00CC658D"/>
    <w:rsid w:val="00CC673F"/>
    <w:rsid w:val="00CC682A"/>
    <w:rsid w:val="00CC6841"/>
    <w:rsid w:val="00CC684D"/>
    <w:rsid w:val="00CC6873"/>
    <w:rsid w:val="00CC68D7"/>
    <w:rsid w:val="00CC69AE"/>
    <w:rsid w:val="00CC6C7D"/>
    <w:rsid w:val="00CC6D0F"/>
    <w:rsid w:val="00CC6D5B"/>
    <w:rsid w:val="00CC6E09"/>
    <w:rsid w:val="00CC702F"/>
    <w:rsid w:val="00CC70B7"/>
    <w:rsid w:val="00CC711B"/>
    <w:rsid w:val="00CC713C"/>
    <w:rsid w:val="00CC753E"/>
    <w:rsid w:val="00CC78A4"/>
    <w:rsid w:val="00CC7BE9"/>
    <w:rsid w:val="00CC7E7E"/>
    <w:rsid w:val="00CC7F17"/>
    <w:rsid w:val="00CC7FD7"/>
    <w:rsid w:val="00CD00BD"/>
    <w:rsid w:val="00CD01CC"/>
    <w:rsid w:val="00CD0243"/>
    <w:rsid w:val="00CD0443"/>
    <w:rsid w:val="00CD058C"/>
    <w:rsid w:val="00CD06E6"/>
    <w:rsid w:val="00CD0BBF"/>
    <w:rsid w:val="00CD0C1F"/>
    <w:rsid w:val="00CD0FFD"/>
    <w:rsid w:val="00CD11A3"/>
    <w:rsid w:val="00CD1214"/>
    <w:rsid w:val="00CD136F"/>
    <w:rsid w:val="00CD15C1"/>
    <w:rsid w:val="00CD1CD2"/>
    <w:rsid w:val="00CD1CED"/>
    <w:rsid w:val="00CD1D0C"/>
    <w:rsid w:val="00CD1E7B"/>
    <w:rsid w:val="00CD267F"/>
    <w:rsid w:val="00CD27F8"/>
    <w:rsid w:val="00CD282A"/>
    <w:rsid w:val="00CD2E13"/>
    <w:rsid w:val="00CD308A"/>
    <w:rsid w:val="00CD32D9"/>
    <w:rsid w:val="00CD34D5"/>
    <w:rsid w:val="00CD3595"/>
    <w:rsid w:val="00CD3983"/>
    <w:rsid w:val="00CD399D"/>
    <w:rsid w:val="00CD3D12"/>
    <w:rsid w:val="00CD4030"/>
    <w:rsid w:val="00CD42D4"/>
    <w:rsid w:val="00CD4447"/>
    <w:rsid w:val="00CD46F9"/>
    <w:rsid w:val="00CD4723"/>
    <w:rsid w:val="00CD4740"/>
    <w:rsid w:val="00CD4E42"/>
    <w:rsid w:val="00CD4EB0"/>
    <w:rsid w:val="00CD4EB9"/>
    <w:rsid w:val="00CD4ED2"/>
    <w:rsid w:val="00CD511D"/>
    <w:rsid w:val="00CD526A"/>
    <w:rsid w:val="00CD5309"/>
    <w:rsid w:val="00CD5498"/>
    <w:rsid w:val="00CD553A"/>
    <w:rsid w:val="00CD56AF"/>
    <w:rsid w:val="00CD56E6"/>
    <w:rsid w:val="00CD57A0"/>
    <w:rsid w:val="00CD5901"/>
    <w:rsid w:val="00CD5D14"/>
    <w:rsid w:val="00CD5DA8"/>
    <w:rsid w:val="00CD5FB2"/>
    <w:rsid w:val="00CD608D"/>
    <w:rsid w:val="00CD61AD"/>
    <w:rsid w:val="00CD6350"/>
    <w:rsid w:val="00CD63DE"/>
    <w:rsid w:val="00CD6796"/>
    <w:rsid w:val="00CD694B"/>
    <w:rsid w:val="00CD70C7"/>
    <w:rsid w:val="00CD7323"/>
    <w:rsid w:val="00CD77B8"/>
    <w:rsid w:val="00CD7906"/>
    <w:rsid w:val="00CD7A28"/>
    <w:rsid w:val="00CD7A47"/>
    <w:rsid w:val="00CD7D13"/>
    <w:rsid w:val="00CE004C"/>
    <w:rsid w:val="00CE0341"/>
    <w:rsid w:val="00CE0413"/>
    <w:rsid w:val="00CE043E"/>
    <w:rsid w:val="00CE055D"/>
    <w:rsid w:val="00CE0999"/>
    <w:rsid w:val="00CE0C7D"/>
    <w:rsid w:val="00CE1108"/>
    <w:rsid w:val="00CE1472"/>
    <w:rsid w:val="00CE14B0"/>
    <w:rsid w:val="00CE161B"/>
    <w:rsid w:val="00CE1B52"/>
    <w:rsid w:val="00CE1B5C"/>
    <w:rsid w:val="00CE1DD6"/>
    <w:rsid w:val="00CE1DFA"/>
    <w:rsid w:val="00CE24C8"/>
    <w:rsid w:val="00CE24EE"/>
    <w:rsid w:val="00CE25A8"/>
    <w:rsid w:val="00CE2691"/>
    <w:rsid w:val="00CE26C4"/>
    <w:rsid w:val="00CE2B06"/>
    <w:rsid w:val="00CE2B84"/>
    <w:rsid w:val="00CE2D9D"/>
    <w:rsid w:val="00CE2E50"/>
    <w:rsid w:val="00CE2E8A"/>
    <w:rsid w:val="00CE318E"/>
    <w:rsid w:val="00CE3212"/>
    <w:rsid w:val="00CE3340"/>
    <w:rsid w:val="00CE3402"/>
    <w:rsid w:val="00CE36F6"/>
    <w:rsid w:val="00CE3B06"/>
    <w:rsid w:val="00CE3D67"/>
    <w:rsid w:val="00CE3E68"/>
    <w:rsid w:val="00CE3EDD"/>
    <w:rsid w:val="00CE4036"/>
    <w:rsid w:val="00CE414A"/>
    <w:rsid w:val="00CE4927"/>
    <w:rsid w:val="00CE49ED"/>
    <w:rsid w:val="00CE4AF9"/>
    <w:rsid w:val="00CE4D8D"/>
    <w:rsid w:val="00CE4F64"/>
    <w:rsid w:val="00CE50F0"/>
    <w:rsid w:val="00CE5646"/>
    <w:rsid w:val="00CE59B7"/>
    <w:rsid w:val="00CE5B44"/>
    <w:rsid w:val="00CE5EDA"/>
    <w:rsid w:val="00CE5EED"/>
    <w:rsid w:val="00CE645A"/>
    <w:rsid w:val="00CE66E6"/>
    <w:rsid w:val="00CE67B1"/>
    <w:rsid w:val="00CE6873"/>
    <w:rsid w:val="00CE68E3"/>
    <w:rsid w:val="00CE6A23"/>
    <w:rsid w:val="00CE6B1F"/>
    <w:rsid w:val="00CE6CC1"/>
    <w:rsid w:val="00CE748F"/>
    <w:rsid w:val="00CE76A4"/>
    <w:rsid w:val="00CE799F"/>
    <w:rsid w:val="00CE7DE8"/>
    <w:rsid w:val="00CE7F1B"/>
    <w:rsid w:val="00CF0340"/>
    <w:rsid w:val="00CF03EF"/>
    <w:rsid w:val="00CF06AF"/>
    <w:rsid w:val="00CF0C65"/>
    <w:rsid w:val="00CF1165"/>
    <w:rsid w:val="00CF125F"/>
    <w:rsid w:val="00CF13E9"/>
    <w:rsid w:val="00CF1633"/>
    <w:rsid w:val="00CF199E"/>
    <w:rsid w:val="00CF1AD9"/>
    <w:rsid w:val="00CF1B80"/>
    <w:rsid w:val="00CF206D"/>
    <w:rsid w:val="00CF20B6"/>
    <w:rsid w:val="00CF2237"/>
    <w:rsid w:val="00CF236E"/>
    <w:rsid w:val="00CF25FA"/>
    <w:rsid w:val="00CF2846"/>
    <w:rsid w:val="00CF285D"/>
    <w:rsid w:val="00CF29D4"/>
    <w:rsid w:val="00CF2DA1"/>
    <w:rsid w:val="00CF2DFF"/>
    <w:rsid w:val="00CF2E07"/>
    <w:rsid w:val="00CF2EEE"/>
    <w:rsid w:val="00CF3053"/>
    <w:rsid w:val="00CF31C0"/>
    <w:rsid w:val="00CF31C7"/>
    <w:rsid w:val="00CF341A"/>
    <w:rsid w:val="00CF34FF"/>
    <w:rsid w:val="00CF37CE"/>
    <w:rsid w:val="00CF3AF1"/>
    <w:rsid w:val="00CF3D33"/>
    <w:rsid w:val="00CF3FA2"/>
    <w:rsid w:val="00CF3FEE"/>
    <w:rsid w:val="00CF44E6"/>
    <w:rsid w:val="00CF4633"/>
    <w:rsid w:val="00CF4684"/>
    <w:rsid w:val="00CF46ED"/>
    <w:rsid w:val="00CF4729"/>
    <w:rsid w:val="00CF4943"/>
    <w:rsid w:val="00CF4A4E"/>
    <w:rsid w:val="00CF4AA5"/>
    <w:rsid w:val="00CF4C8C"/>
    <w:rsid w:val="00CF4F91"/>
    <w:rsid w:val="00CF50C5"/>
    <w:rsid w:val="00CF5144"/>
    <w:rsid w:val="00CF5343"/>
    <w:rsid w:val="00CF56D8"/>
    <w:rsid w:val="00CF5704"/>
    <w:rsid w:val="00CF57FB"/>
    <w:rsid w:val="00CF5B34"/>
    <w:rsid w:val="00CF5D47"/>
    <w:rsid w:val="00CF5E24"/>
    <w:rsid w:val="00CF5FFB"/>
    <w:rsid w:val="00CF61F0"/>
    <w:rsid w:val="00CF62B8"/>
    <w:rsid w:val="00CF63BC"/>
    <w:rsid w:val="00CF656E"/>
    <w:rsid w:val="00CF673B"/>
    <w:rsid w:val="00CF6783"/>
    <w:rsid w:val="00CF6A6B"/>
    <w:rsid w:val="00CF6B05"/>
    <w:rsid w:val="00CF6BDC"/>
    <w:rsid w:val="00CF6C44"/>
    <w:rsid w:val="00CF6CC9"/>
    <w:rsid w:val="00CF703A"/>
    <w:rsid w:val="00CF7064"/>
    <w:rsid w:val="00CF76A5"/>
    <w:rsid w:val="00CF78C0"/>
    <w:rsid w:val="00CF7998"/>
    <w:rsid w:val="00CF7B5F"/>
    <w:rsid w:val="00CF7CDE"/>
    <w:rsid w:val="00CF7E06"/>
    <w:rsid w:val="00CF7E94"/>
    <w:rsid w:val="00CF7EDF"/>
    <w:rsid w:val="00D00258"/>
    <w:rsid w:val="00D002B7"/>
    <w:rsid w:val="00D003FF"/>
    <w:rsid w:val="00D0099C"/>
    <w:rsid w:val="00D00B11"/>
    <w:rsid w:val="00D01056"/>
    <w:rsid w:val="00D010DB"/>
    <w:rsid w:val="00D010F3"/>
    <w:rsid w:val="00D010F5"/>
    <w:rsid w:val="00D01101"/>
    <w:rsid w:val="00D01833"/>
    <w:rsid w:val="00D01A1C"/>
    <w:rsid w:val="00D01B91"/>
    <w:rsid w:val="00D01D27"/>
    <w:rsid w:val="00D01D64"/>
    <w:rsid w:val="00D020CC"/>
    <w:rsid w:val="00D0217E"/>
    <w:rsid w:val="00D021FC"/>
    <w:rsid w:val="00D02272"/>
    <w:rsid w:val="00D02817"/>
    <w:rsid w:val="00D02BC4"/>
    <w:rsid w:val="00D02D86"/>
    <w:rsid w:val="00D02FA6"/>
    <w:rsid w:val="00D031FA"/>
    <w:rsid w:val="00D03784"/>
    <w:rsid w:val="00D039AE"/>
    <w:rsid w:val="00D03B04"/>
    <w:rsid w:val="00D03BD6"/>
    <w:rsid w:val="00D03C40"/>
    <w:rsid w:val="00D03C6C"/>
    <w:rsid w:val="00D03CF7"/>
    <w:rsid w:val="00D03D22"/>
    <w:rsid w:val="00D03D4B"/>
    <w:rsid w:val="00D03EBA"/>
    <w:rsid w:val="00D03F93"/>
    <w:rsid w:val="00D0400C"/>
    <w:rsid w:val="00D0445D"/>
    <w:rsid w:val="00D045F2"/>
    <w:rsid w:val="00D046DA"/>
    <w:rsid w:val="00D04AEB"/>
    <w:rsid w:val="00D04BEE"/>
    <w:rsid w:val="00D04CF0"/>
    <w:rsid w:val="00D04E03"/>
    <w:rsid w:val="00D04E8B"/>
    <w:rsid w:val="00D04FF4"/>
    <w:rsid w:val="00D05130"/>
    <w:rsid w:val="00D05310"/>
    <w:rsid w:val="00D05349"/>
    <w:rsid w:val="00D05611"/>
    <w:rsid w:val="00D05862"/>
    <w:rsid w:val="00D05B9B"/>
    <w:rsid w:val="00D05CC7"/>
    <w:rsid w:val="00D05EFE"/>
    <w:rsid w:val="00D05F0E"/>
    <w:rsid w:val="00D05F54"/>
    <w:rsid w:val="00D05FA9"/>
    <w:rsid w:val="00D0600B"/>
    <w:rsid w:val="00D06215"/>
    <w:rsid w:val="00D06673"/>
    <w:rsid w:val="00D0695F"/>
    <w:rsid w:val="00D06A04"/>
    <w:rsid w:val="00D06B76"/>
    <w:rsid w:val="00D06D60"/>
    <w:rsid w:val="00D072E3"/>
    <w:rsid w:val="00D0734D"/>
    <w:rsid w:val="00D079EB"/>
    <w:rsid w:val="00D07E73"/>
    <w:rsid w:val="00D07EEE"/>
    <w:rsid w:val="00D07EF7"/>
    <w:rsid w:val="00D10030"/>
    <w:rsid w:val="00D104D9"/>
    <w:rsid w:val="00D1085F"/>
    <w:rsid w:val="00D10E94"/>
    <w:rsid w:val="00D1111E"/>
    <w:rsid w:val="00D111C3"/>
    <w:rsid w:val="00D114CF"/>
    <w:rsid w:val="00D11973"/>
    <w:rsid w:val="00D11C41"/>
    <w:rsid w:val="00D11D73"/>
    <w:rsid w:val="00D12096"/>
    <w:rsid w:val="00D12308"/>
    <w:rsid w:val="00D12354"/>
    <w:rsid w:val="00D125B7"/>
    <w:rsid w:val="00D1263A"/>
    <w:rsid w:val="00D12CBE"/>
    <w:rsid w:val="00D12ECD"/>
    <w:rsid w:val="00D1309D"/>
    <w:rsid w:val="00D131F6"/>
    <w:rsid w:val="00D13A6C"/>
    <w:rsid w:val="00D13A80"/>
    <w:rsid w:val="00D13C4B"/>
    <w:rsid w:val="00D13CB4"/>
    <w:rsid w:val="00D14248"/>
    <w:rsid w:val="00D143D6"/>
    <w:rsid w:val="00D146ED"/>
    <w:rsid w:val="00D14729"/>
    <w:rsid w:val="00D147F3"/>
    <w:rsid w:val="00D148CA"/>
    <w:rsid w:val="00D1491C"/>
    <w:rsid w:val="00D14EBA"/>
    <w:rsid w:val="00D14F72"/>
    <w:rsid w:val="00D1526E"/>
    <w:rsid w:val="00D154B4"/>
    <w:rsid w:val="00D154BB"/>
    <w:rsid w:val="00D15865"/>
    <w:rsid w:val="00D159F1"/>
    <w:rsid w:val="00D15AA4"/>
    <w:rsid w:val="00D15AAC"/>
    <w:rsid w:val="00D15B1D"/>
    <w:rsid w:val="00D15B53"/>
    <w:rsid w:val="00D15CA9"/>
    <w:rsid w:val="00D15D48"/>
    <w:rsid w:val="00D15FE1"/>
    <w:rsid w:val="00D160F9"/>
    <w:rsid w:val="00D162A6"/>
    <w:rsid w:val="00D1664D"/>
    <w:rsid w:val="00D16B17"/>
    <w:rsid w:val="00D16B96"/>
    <w:rsid w:val="00D1732B"/>
    <w:rsid w:val="00D17664"/>
    <w:rsid w:val="00D1767F"/>
    <w:rsid w:val="00D1775B"/>
    <w:rsid w:val="00D17D3A"/>
    <w:rsid w:val="00D17DAB"/>
    <w:rsid w:val="00D17DC9"/>
    <w:rsid w:val="00D17F93"/>
    <w:rsid w:val="00D17FF9"/>
    <w:rsid w:val="00D20806"/>
    <w:rsid w:val="00D213B5"/>
    <w:rsid w:val="00D219A5"/>
    <w:rsid w:val="00D21A84"/>
    <w:rsid w:val="00D21D6B"/>
    <w:rsid w:val="00D21E0E"/>
    <w:rsid w:val="00D228C6"/>
    <w:rsid w:val="00D22AF6"/>
    <w:rsid w:val="00D22C6E"/>
    <w:rsid w:val="00D22D53"/>
    <w:rsid w:val="00D22E6B"/>
    <w:rsid w:val="00D23777"/>
    <w:rsid w:val="00D237B8"/>
    <w:rsid w:val="00D237DB"/>
    <w:rsid w:val="00D23970"/>
    <w:rsid w:val="00D23A14"/>
    <w:rsid w:val="00D23C73"/>
    <w:rsid w:val="00D23E29"/>
    <w:rsid w:val="00D23E78"/>
    <w:rsid w:val="00D23F20"/>
    <w:rsid w:val="00D240BE"/>
    <w:rsid w:val="00D2463A"/>
    <w:rsid w:val="00D2474C"/>
    <w:rsid w:val="00D247F2"/>
    <w:rsid w:val="00D247F8"/>
    <w:rsid w:val="00D24D82"/>
    <w:rsid w:val="00D24F09"/>
    <w:rsid w:val="00D24FE7"/>
    <w:rsid w:val="00D25044"/>
    <w:rsid w:val="00D2533E"/>
    <w:rsid w:val="00D25645"/>
    <w:rsid w:val="00D256CA"/>
    <w:rsid w:val="00D262BD"/>
    <w:rsid w:val="00D262F6"/>
    <w:rsid w:val="00D26337"/>
    <w:rsid w:val="00D26510"/>
    <w:rsid w:val="00D2655F"/>
    <w:rsid w:val="00D26BB5"/>
    <w:rsid w:val="00D275A0"/>
    <w:rsid w:val="00D27694"/>
    <w:rsid w:val="00D279B0"/>
    <w:rsid w:val="00D27C66"/>
    <w:rsid w:val="00D27E5F"/>
    <w:rsid w:val="00D27F50"/>
    <w:rsid w:val="00D30044"/>
    <w:rsid w:val="00D30495"/>
    <w:rsid w:val="00D30C20"/>
    <w:rsid w:val="00D30F4D"/>
    <w:rsid w:val="00D310BC"/>
    <w:rsid w:val="00D312CC"/>
    <w:rsid w:val="00D3160F"/>
    <w:rsid w:val="00D3168A"/>
    <w:rsid w:val="00D31CCC"/>
    <w:rsid w:val="00D31E23"/>
    <w:rsid w:val="00D31E61"/>
    <w:rsid w:val="00D31ED4"/>
    <w:rsid w:val="00D31F10"/>
    <w:rsid w:val="00D3214D"/>
    <w:rsid w:val="00D32310"/>
    <w:rsid w:val="00D3265C"/>
    <w:rsid w:val="00D326F3"/>
    <w:rsid w:val="00D328C2"/>
    <w:rsid w:val="00D328FC"/>
    <w:rsid w:val="00D32C7D"/>
    <w:rsid w:val="00D32EE3"/>
    <w:rsid w:val="00D32F83"/>
    <w:rsid w:val="00D332FE"/>
    <w:rsid w:val="00D33330"/>
    <w:rsid w:val="00D3338D"/>
    <w:rsid w:val="00D338A6"/>
    <w:rsid w:val="00D33997"/>
    <w:rsid w:val="00D33A09"/>
    <w:rsid w:val="00D33B82"/>
    <w:rsid w:val="00D33C8F"/>
    <w:rsid w:val="00D33C93"/>
    <w:rsid w:val="00D33CFE"/>
    <w:rsid w:val="00D33D88"/>
    <w:rsid w:val="00D34075"/>
    <w:rsid w:val="00D344FC"/>
    <w:rsid w:val="00D346F4"/>
    <w:rsid w:val="00D34701"/>
    <w:rsid w:val="00D3482A"/>
    <w:rsid w:val="00D349DC"/>
    <w:rsid w:val="00D34A15"/>
    <w:rsid w:val="00D34C24"/>
    <w:rsid w:val="00D34FC3"/>
    <w:rsid w:val="00D34FFF"/>
    <w:rsid w:val="00D3509D"/>
    <w:rsid w:val="00D350D7"/>
    <w:rsid w:val="00D3511C"/>
    <w:rsid w:val="00D35242"/>
    <w:rsid w:val="00D35491"/>
    <w:rsid w:val="00D35749"/>
    <w:rsid w:val="00D35AEE"/>
    <w:rsid w:val="00D35BBD"/>
    <w:rsid w:val="00D35C5C"/>
    <w:rsid w:val="00D362FD"/>
    <w:rsid w:val="00D3683C"/>
    <w:rsid w:val="00D3689C"/>
    <w:rsid w:val="00D368E2"/>
    <w:rsid w:val="00D36962"/>
    <w:rsid w:val="00D36CD0"/>
    <w:rsid w:val="00D373BD"/>
    <w:rsid w:val="00D374A1"/>
    <w:rsid w:val="00D3758E"/>
    <w:rsid w:val="00D37A00"/>
    <w:rsid w:val="00D37CDB"/>
    <w:rsid w:val="00D37D00"/>
    <w:rsid w:val="00D4008A"/>
    <w:rsid w:val="00D402DC"/>
    <w:rsid w:val="00D40592"/>
    <w:rsid w:val="00D407C6"/>
    <w:rsid w:val="00D40C61"/>
    <w:rsid w:val="00D40DE7"/>
    <w:rsid w:val="00D41175"/>
    <w:rsid w:val="00D411BF"/>
    <w:rsid w:val="00D411C2"/>
    <w:rsid w:val="00D411CB"/>
    <w:rsid w:val="00D4120B"/>
    <w:rsid w:val="00D41333"/>
    <w:rsid w:val="00D41849"/>
    <w:rsid w:val="00D41BC9"/>
    <w:rsid w:val="00D41EF0"/>
    <w:rsid w:val="00D4201C"/>
    <w:rsid w:val="00D42282"/>
    <w:rsid w:val="00D4231C"/>
    <w:rsid w:val="00D42433"/>
    <w:rsid w:val="00D425C2"/>
    <w:rsid w:val="00D42EB9"/>
    <w:rsid w:val="00D42FCA"/>
    <w:rsid w:val="00D43038"/>
    <w:rsid w:val="00D431E4"/>
    <w:rsid w:val="00D43258"/>
    <w:rsid w:val="00D4344D"/>
    <w:rsid w:val="00D435C4"/>
    <w:rsid w:val="00D43BDC"/>
    <w:rsid w:val="00D444F2"/>
    <w:rsid w:val="00D44CBF"/>
    <w:rsid w:val="00D44D0F"/>
    <w:rsid w:val="00D44D67"/>
    <w:rsid w:val="00D44F2C"/>
    <w:rsid w:val="00D45007"/>
    <w:rsid w:val="00D45298"/>
    <w:rsid w:val="00D452A4"/>
    <w:rsid w:val="00D4531A"/>
    <w:rsid w:val="00D45767"/>
    <w:rsid w:val="00D45B9D"/>
    <w:rsid w:val="00D45F11"/>
    <w:rsid w:val="00D45FC8"/>
    <w:rsid w:val="00D45FCB"/>
    <w:rsid w:val="00D4602B"/>
    <w:rsid w:val="00D4604E"/>
    <w:rsid w:val="00D462B0"/>
    <w:rsid w:val="00D4640B"/>
    <w:rsid w:val="00D4650E"/>
    <w:rsid w:val="00D46643"/>
    <w:rsid w:val="00D46BDF"/>
    <w:rsid w:val="00D46DCB"/>
    <w:rsid w:val="00D46EA4"/>
    <w:rsid w:val="00D47433"/>
    <w:rsid w:val="00D477B8"/>
    <w:rsid w:val="00D47B72"/>
    <w:rsid w:val="00D47CD8"/>
    <w:rsid w:val="00D47CFE"/>
    <w:rsid w:val="00D47D2A"/>
    <w:rsid w:val="00D47D9F"/>
    <w:rsid w:val="00D5031B"/>
    <w:rsid w:val="00D504D9"/>
    <w:rsid w:val="00D505E6"/>
    <w:rsid w:val="00D506BD"/>
    <w:rsid w:val="00D5080E"/>
    <w:rsid w:val="00D50842"/>
    <w:rsid w:val="00D50D1A"/>
    <w:rsid w:val="00D50DE9"/>
    <w:rsid w:val="00D50F4B"/>
    <w:rsid w:val="00D5162E"/>
    <w:rsid w:val="00D51B4F"/>
    <w:rsid w:val="00D51C0E"/>
    <w:rsid w:val="00D51D2A"/>
    <w:rsid w:val="00D51E58"/>
    <w:rsid w:val="00D52046"/>
    <w:rsid w:val="00D52252"/>
    <w:rsid w:val="00D5266E"/>
    <w:rsid w:val="00D526B9"/>
    <w:rsid w:val="00D5273E"/>
    <w:rsid w:val="00D52952"/>
    <w:rsid w:val="00D529A0"/>
    <w:rsid w:val="00D52BA6"/>
    <w:rsid w:val="00D52D8C"/>
    <w:rsid w:val="00D52E1D"/>
    <w:rsid w:val="00D52E3E"/>
    <w:rsid w:val="00D52F68"/>
    <w:rsid w:val="00D5324C"/>
    <w:rsid w:val="00D53257"/>
    <w:rsid w:val="00D53487"/>
    <w:rsid w:val="00D5355B"/>
    <w:rsid w:val="00D53594"/>
    <w:rsid w:val="00D53622"/>
    <w:rsid w:val="00D5396B"/>
    <w:rsid w:val="00D539C5"/>
    <w:rsid w:val="00D53E45"/>
    <w:rsid w:val="00D544A5"/>
    <w:rsid w:val="00D544EB"/>
    <w:rsid w:val="00D5465A"/>
    <w:rsid w:val="00D547CC"/>
    <w:rsid w:val="00D547FC"/>
    <w:rsid w:val="00D54B5C"/>
    <w:rsid w:val="00D54BC9"/>
    <w:rsid w:val="00D54BCF"/>
    <w:rsid w:val="00D54F86"/>
    <w:rsid w:val="00D55345"/>
    <w:rsid w:val="00D554BD"/>
    <w:rsid w:val="00D55975"/>
    <w:rsid w:val="00D55998"/>
    <w:rsid w:val="00D55A0B"/>
    <w:rsid w:val="00D55B64"/>
    <w:rsid w:val="00D55D79"/>
    <w:rsid w:val="00D55DAA"/>
    <w:rsid w:val="00D55EE0"/>
    <w:rsid w:val="00D563B1"/>
    <w:rsid w:val="00D5647B"/>
    <w:rsid w:val="00D564F7"/>
    <w:rsid w:val="00D56A8F"/>
    <w:rsid w:val="00D56B6B"/>
    <w:rsid w:val="00D56C2E"/>
    <w:rsid w:val="00D56EB8"/>
    <w:rsid w:val="00D570B1"/>
    <w:rsid w:val="00D57352"/>
    <w:rsid w:val="00D57A61"/>
    <w:rsid w:val="00D57E1B"/>
    <w:rsid w:val="00D57F01"/>
    <w:rsid w:val="00D57F3B"/>
    <w:rsid w:val="00D57F8E"/>
    <w:rsid w:val="00D601BB"/>
    <w:rsid w:val="00D60242"/>
    <w:rsid w:val="00D6028B"/>
    <w:rsid w:val="00D60718"/>
    <w:rsid w:val="00D60BEC"/>
    <w:rsid w:val="00D60DB4"/>
    <w:rsid w:val="00D60DFA"/>
    <w:rsid w:val="00D6104C"/>
    <w:rsid w:val="00D61108"/>
    <w:rsid w:val="00D61167"/>
    <w:rsid w:val="00D61331"/>
    <w:rsid w:val="00D61593"/>
    <w:rsid w:val="00D6161A"/>
    <w:rsid w:val="00D61686"/>
    <w:rsid w:val="00D61805"/>
    <w:rsid w:val="00D619C9"/>
    <w:rsid w:val="00D61C83"/>
    <w:rsid w:val="00D61EB4"/>
    <w:rsid w:val="00D61EDE"/>
    <w:rsid w:val="00D61F72"/>
    <w:rsid w:val="00D6206D"/>
    <w:rsid w:val="00D623FB"/>
    <w:rsid w:val="00D62598"/>
    <w:rsid w:val="00D629AC"/>
    <w:rsid w:val="00D62F29"/>
    <w:rsid w:val="00D633FD"/>
    <w:rsid w:val="00D634B6"/>
    <w:rsid w:val="00D63729"/>
    <w:rsid w:val="00D639DD"/>
    <w:rsid w:val="00D639E6"/>
    <w:rsid w:val="00D63B08"/>
    <w:rsid w:val="00D63C89"/>
    <w:rsid w:val="00D63F67"/>
    <w:rsid w:val="00D6416A"/>
    <w:rsid w:val="00D6422C"/>
    <w:rsid w:val="00D6450F"/>
    <w:rsid w:val="00D64524"/>
    <w:rsid w:val="00D645B0"/>
    <w:rsid w:val="00D64614"/>
    <w:rsid w:val="00D646FC"/>
    <w:rsid w:val="00D64856"/>
    <w:rsid w:val="00D64A34"/>
    <w:rsid w:val="00D64EC1"/>
    <w:rsid w:val="00D64F75"/>
    <w:rsid w:val="00D6514B"/>
    <w:rsid w:val="00D6522F"/>
    <w:rsid w:val="00D656A3"/>
    <w:rsid w:val="00D65B5D"/>
    <w:rsid w:val="00D65C60"/>
    <w:rsid w:val="00D660AC"/>
    <w:rsid w:val="00D660F1"/>
    <w:rsid w:val="00D66359"/>
    <w:rsid w:val="00D66409"/>
    <w:rsid w:val="00D664B6"/>
    <w:rsid w:val="00D666DA"/>
    <w:rsid w:val="00D668BB"/>
    <w:rsid w:val="00D66A41"/>
    <w:rsid w:val="00D66D51"/>
    <w:rsid w:val="00D66D6A"/>
    <w:rsid w:val="00D66EA8"/>
    <w:rsid w:val="00D6704C"/>
    <w:rsid w:val="00D6709E"/>
    <w:rsid w:val="00D670AC"/>
    <w:rsid w:val="00D67170"/>
    <w:rsid w:val="00D6717D"/>
    <w:rsid w:val="00D672D7"/>
    <w:rsid w:val="00D67427"/>
    <w:rsid w:val="00D67835"/>
    <w:rsid w:val="00D67999"/>
    <w:rsid w:val="00D679ED"/>
    <w:rsid w:val="00D67A90"/>
    <w:rsid w:val="00D67DE3"/>
    <w:rsid w:val="00D701E0"/>
    <w:rsid w:val="00D7037F"/>
    <w:rsid w:val="00D706A5"/>
    <w:rsid w:val="00D708D5"/>
    <w:rsid w:val="00D708E0"/>
    <w:rsid w:val="00D709AA"/>
    <w:rsid w:val="00D70C81"/>
    <w:rsid w:val="00D70E69"/>
    <w:rsid w:val="00D70EC9"/>
    <w:rsid w:val="00D7118E"/>
    <w:rsid w:val="00D71632"/>
    <w:rsid w:val="00D716C1"/>
    <w:rsid w:val="00D7171B"/>
    <w:rsid w:val="00D71775"/>
    <w:rsid w:val="00D718AA"/>
    <w:rsid w:val="00D7190F"/>
    <w:rsid w:val="00D719D0"/>
    <w:rsid w:val="00D71D56"/>
    <w:rsid w:val="00D7233F"/>
    <w:rsid w:val="00D72347"/>
    <w:rsid w:val="00D724B6"/>
    <w:rsid w:val="00D72565"/>
    <w:rsid w:val="00D72CB6"/>
    <w:rsid w:val="00D72CE3"/>
    <w:rsid w:val="00D72FCB"/>
    <w:rsid w:val="00D730F7"/>
    <w:rsid w:val="00D7332A"/>
    <w:rsid w:val="00D73341"/>
    <w:rsid w:val="00D7344C"/>
    <w:rsid w:val="00D73503"/>
    <w:rsid w:val="00D73693"/>
    <w:rsid w:val="00D738EB"/>
    <w:rsid w:val="00D739F8"/>
    <w:rsid w:val="00D73C09"/>
    <w:rsid w:val="00D73C5E"/>
    <w:rsid w:val="00D73D62"/>
    <w:rsid w:val="00D73D89"/>
    <w:rsid w:val="00D73EC1"/>
    <w:rsid w:val="00D7420F"/>
    <w:rsid w:val="00D74478"/>
    <w:rsid w:val="00D74552"/>
    <w:rsid w:val="00D74689"/>
    <w:rsid w:val="00D74737"/>
    <w:rsid w:val="00D7481D"/>
    <w:rsid w:val="00D748D7"/>
    <w:rsid w:val="00D74D9D"/>
    <w:rsid w:val="00D74E9F"/>
    <w:rsid w:val="00D751AF"/>
    <w:rsid w:val="00D7548C"/>
    <w:rsid w:val="00D755EC"/>
    <w:rsid w:val="00D756AF"/>
    <w:rsid w:val="00D756B7"/>
    <w:rsid w:val="00D75778"/>
    <w:rsid w:val="00D75818"/>
    <w:rsid w:val="00D75819"/>
    <w:rsid w:val="00D758A5"/>
    <w:rsid w:val="00D75BA8"/>
    <w:rsid w:val="00D75CD8"/>
    <w:rsid w:val="00D75DB5"/>
    <w:rsid w:val="00D75E81"/>
    <w:rsid w:val="00D76125"/>
    <w:rsid w:val="00D761E0"/>
    <w:rsid w:val="00D7640E"/>
    <w:rsid w:val="00D7669E"/>
    <w:rsid w:val="00D76B1C"/>
    <w:rsid w:val="00D76B62"/>
    <w:rsid w:val="00D770CD"/>
    <w:rsid w:val="00D771C1"/>
    <w:rsid w:val="00D77392"/>
    <w:rsid w:val="00D77605"/>
    <w:rsid w:val="00D77A31"/>
    <w:rsid w:val="00D77CC0"/>
    <w:rsid w:val="00D77CFB"/>
    <w:rsid w:val="00D8044A"/>
    <w:rsid w:val="00D806A9"/>
    <w:rsid w:val="00D80CBA"/>
    <w:rsid w:val="00D80DD8"/>
    <w:rsid w:val="00D814FC"/>
    <w:rsid w:val="00D81C4E"/>
    <w:rsid w:val="00D81C81"/>
    <w:rsid w:val="00D81EE7"/>
    <w:rsid w:val="00D8239C"/>
    <w:rsid w:val="00D8259C"/>
    <w:rsid w:val="00D8287C"/>
    <w:rsid w:val="00D8290A"/>
    <w:rsid w:val="00D82AE1"/>
    <w:rsid w:val="00D82FE4"/>
    <w:rsid w:val="00D8303F"/>
    <w:rsid w:val="00D83400"/>
    <w:rsid w:val="00D83526"/>
    <w:rsid w:val="00D83537"/>
    <w:rsid w:val="00D83671"/>
    <w:rsid w:val="00D83AFF"/>
    <w:rsid w:val="00D83FDC"/>
    <w:rsid w:val="00D83FF8"/>
    <w:rsid w:val="00D84023"/>
    <w:rsid w:val="00D84383"/>
    <w:rsid w:val="00D84A2E"/>
    <w:rsid w:val="00D84FED"/>
    <w:rsid w:val="00D8521B"/>
    <w:rsid w:val="00D856AD"/>
    <w:rsid w:val="00D8576F"/>
    <w:rsid w:val="00D85845"/>
    <w:rsid w:val="00D85890"/>
    <w:rsid w:val="00D85982"/>
    <w:rsid w:val="00D85C4A"/>
    <w:rsid w:val="00D85CFE"/>
    <w:rsid w:val="00D8609E"/>
    <w:rsid w:val="00D86384"/>
    <w:rsid w:val="00D866A9"/>
    <w:rsid w:val="00D866B4"/>
    <w:rsid w:val="00D868CF"/>
    <w:rsid w:val="00D86A36"/>
    <w:rsid w:val="00D86AA8"/>
    <w:rsid w:val="00D86DC6"/>
    <w:rsid w:val="00D86F25"/>
    <w:rsid w:val="00D870C6"/>
    <w:rsid w:val="00D8724D"/>
    <w:rsid w:val="00D8744A"/>
    <w:rsid w:val="00D8761A"/>
    <w:rsid w:val="00D87749"/>
    <w:rsid w:val="00D87765"/>
    <w:rsid w:val="00D87893"/>
    <w:rsid w:val="00D87A90"/>
    <w:rsid w:val="00D87ACB"/>
    <w:rsid w:val="00D87EF2"/>
    <w:rsid w:val="00D87F00"/>
    <w:rsid w:val="00D87FA7"/>
    <w:rsid w:val="00D87FF7"/>
    <w:rsid w:val="00D90171"/>
    <w:rsid w:val="00D90186"/>
    <w:rsid w:val="00D90358"/>
    <w:rsid w:val="00D9050D"/>
    <w:rsid w:val="00D907E3"/>
    <w:rsid w:val="00D90A15"/>
    <w:rsid w:val="00D90B4F"/>
    <w:rsid w:val="00D90F47"/>
    <w:rsid w:val="00D9153C"/>
    <w:rsid w:val="00D9213F"/>
    <w:rsid w:val="00D92200"/>
    <w:rsid w:val="00D923C9"/>
    <w:rsid w:val="00D925C3"/>
    <w:rsid w:val="00D92760"/>
    <w:rsid w:val="00D930A4"/>
    <w:rsid w:val="00D932CD"/>
    <w:rsid w:val="00D93C3B"/>
    <w:rsid w:val="00D93C69"/>
    <w:rsid w:val="00D93CE1"/>
    <w:rsid w:val="00D93E45"/>
    <w:rsid w:val="00D93FD6"/>
    <w:rsid w:val="00D940FE"/>
    <w:rsid w:val="00D942AE"/>
    <w:rsid w:val="00D94901"/>
    <w:rsid w:val="00D94A59"/>
    <w:rsid w:val="00D951AE"/>
    <w:rsid w:val="00D95409"/>
    <w:rsid w:val="00D95485"/>
    <w:rsid w:val="00D95734"/>
    <w:rsid w:val="00D958AC"/>
    <w:rsid w:val="00D95E26"/>
    <w:rsid w:val="00D961F8"/>
    <w:rsid w:val="00D96516"/>
    <w:rsid w:val="00D96C5A"/>
    <w:rsid w:val="00D96E00"/>
    <w:rsid w:val="00D96FE3"/>
    <w:rsid w:val="00D97665"/>
    <w:rsid w:val="00D97C5C"/>
    <w:rsid w:val="00D97CD0"/>
    <w:rsid w:val="00DA02BA"/>
    <w:rsid w:val="00DA047D"/>
    <w:rsid w:val="00DA0518"/>
    <w:rsid w:val="00DA07B6"/>
    <w:rsid w:val="00DA0C9B"/>
    <w:rsid w:val="00DA0F2B"/>
    <w:rsid w:val="00DA12CF"/>
    <w:rsid w:val="00DA1434"/>
    <w:rsid w:val="00DA14A3"/>
    <w:rsid w:val="00DA1528"/>
    <w:rsid w:val="00DA1CD6"/>
    <w:rsid w:val="00DA1D81"/>
    <w:rsid w:val="00DA212A"/>
    <w:rsid w:val="00DA222C"/>
    <w:rsid w:val="00DA23F9"/>
    <w:rsid w:val="00DA243F"/>
    <w:rsid w:val="00DA2727"/>
    <w:rsid w:val="00DA29FB"/>
    <w:rsid w:val="00DA2A6B"/>
    <w:rsid w:val="00DA2D40"/>
    <w:rsid w:val="00DA2E57"/>
    <w:rsid w:val="00DA2F26"/>
    <w:rsid w:val="00DA30F6"/>
    <w:rsid w:val="00DA319C"/>
    <w:rsid w:val="00DA3A27"/>
    <w:rsid w:val="00DA3A2C"/>
    <w:rsid w:val="00DA3E2A"/>
    <w:rsid w:val="00DA3F1E"/>
    <w:rsid w:val="00DA3FEF"/>
    <w:rsid w:val="00DA41B2"/>
    <w:rsid w:val="00DA4713"/>
    <w:rsid w:val="00DA480E"/>
    <w:rsid w:val="00DA4B25"/>
    <w:rsid w:val="00DA4C07"/>
    <w:rsid w:val="00DA4C9E"/>
    <w:rsid w:val="00DA4F89"/>
    <w:rsid w:val="00DA512B"/>
    <w:rsid w:val="00DA513E"/>
    <w:rsid w:val="00DA5483"/>
    <w:rsid w:val="00DA55EB"/>
    <w:rsid w:val="00DA56D0"/>
    <w:rsid w:val="00DA5AFC"/>
    <w:rsid w:val="00DA5B2E"/>
    <w:rsid w:val="00DA5C00"/>
    <w:rsid w:val="00DA5CE9"/>
    <w:rsid w:val="00DA5F94"/>
    <w:rsid w:val="00DA6019"/>
    <w:rsid w:val="00DA62E4"/>
    <w:rsid w:val="00DA6467"/>
    <w:rsid w:val="00DA646A"/>
    <w:rsid w:val="00DA6555"/>
    <w:rsid w:val="00DA66FC"/>
    <w:rsid w:val="00DA68EF"/>
    <w:rsid w:val="00DA6A8B"/>
    <w:rsid w:val="00DA6B7A"/>
    <w:rsid w:val="00DA709A"/>
    <w:rsid w:val="00DA748B"/>
    <w:rsid w:val="00DA75EE"/>
    <w:rsid w:val="00DA76F7"/>
    <w:rsid w:val="00DA7976"/>
    <w:rsid w:val="00DB0395"/>
    <w:rsid w:val="00DB054E"/>
    <w:rsid w:val="00DB05F1"/>
    <w:rsid w:val="00DB0600"/>
    <w:rsid w:val="00DB0968"/>
    <w:rsid w:val="00DB0CB8"/>
    <w:rsid w:val="00DB0CEF"/>
    <w:rsid w:val="00DB0E5D"/>
    <w:rsid w:val="00DB10EB"/>
    <w:rsid w:val="00DB1393"/>
    <w:rsid w:val="00DB1570"/>
    <w:rsid w:val="00DB15D7"/>
    <w:rsid w:val="00DB15DD"/>
    <w:rsid w:val="00DB18B0"/>
    <w:rsid w:val="00DB1B59"/>
    <w:rsid w:val="00DB1F68"/>
    <w:rsid w:val="00DB22B1"/>
    <w:rsid w:val="00DB25C8"/>
    <w:rsid w:val="00DB2798"/>
    <w:rsid w:val="00DB27D7"/>
    <w:rsid w:val="00DB2A5C"/>
    <w:rsid w:val="00DB2EC8"/>
    <w:rsid w:val="00DB2F2E"/>
    <w:rsid w:val="00DB2F6D"/>
    <w:rsid w:val="00DB2F83"/>
    <w:rsid w:val="00DB2FEB"/>
    <w:rsid w:val="00DB3222"/>
    <w:rsid w:val="00DB33AF"/>
    <w:rsid w:val="00DB33C1"/>
    <w:rsid w:val="00DB35CB"/>
    <w:rsid w:val="00DB3649"/>
    <w:rsid w:val="00DB37B6"/>
    <w:rsid w:val="00DB3B0B"/>
    <w:rsid w:val="00DB3DBC"/>
    <w:rsid w:val="00DB4301"/>
    <w:rsid w:val="00DB43CC"/>
    <w:rsid w:val="00DB4470"/>
    <w:rsid w:val="00DB4649"/>
    <w:rsid w:val="00DB46C5"/>
    <w:rsid w:val="00DB47FE"/>
    <w:rsid w:val="00DB4A70"/>
    <w:rsid w:val="00DB4AEB"/>
    <w:rsid w:val="00DB4AF8"/>
    <w:rsid w:val="00DB4BF1"/>
    <w:rsid w:val="00DB4C1F"/>
    <w:rsid w:val="00DB4C39"/>
    <w:rsid w:val="00DB4C66"/>
    <w:rsid w:val="00DB4E61"/>
    <w:rsid w:val="00DB4F10"/>
    <w:rsid w:val="00DB5025"/>
    <w:rsid w:val="00DB5226"/>
    <w:rsid w:val="00DB524B"/>
    <w:rsid w:val="00DB5271"/>
    <w:rsid w:val="00DB57DA"/>
    <w:rsid w:val="00DB5809"/>
    <w:rsid w:val="00DB598F"/>
    <w:rsid w:val="00DB5A19"/>
    <w:rsid w:val="00DB5CB9"/>
    <w:rsid w:val="00DB5DBD"/>
    <w:rsid w:val="00DB5FB5"/>
    <w:rsid w:val="00DB5FE6"/>
    <w:rsid w:val="00DB6248"/>
    <w:rsid w:val="00DB640D"/>
    <w:rsid w:val="00DB6822"/>
    <w:rsid w:val="00DB69F8"/>
    <w:rsid w:val="00DB6EAF"/>
    <w:rsid w:val="00DB706C"/>
    <w:rsid w:val="00DB7307"/>
    <w:rsid w:val="00DB735E"/>
    <w:rsid w:val="00DB7A3F"/>
    <w:rsid w:val="00DB7B8E"/>
    <w:rsid w:val="00DB7F42"/>
    <w:rsid w:val="00DC0754"/>
    <w:rsid w:val="00DC08BE"/>
    <w:rsid w:val="00DC0958"/>
    <w:rsid w:val="00DC0AE3"/>
    <w:rsid w:val="00DC0C00"/>
    <w:rsid w:val="00DC0DFB"/>
    <w:rsid w:val="00DC0E37"/>
    <w:rsid w:val="00DC1190"/>
    <w:rsid w:val="00DC11FC"/>
    <w:rsid w:val="00DC12D3"/>
    <w:rsid w:val="00DC1319"/>
    <w:rsid w:val="00DC139F"/>
    <w:rsid w:val="00DC13AB"/>
    <w:rsid w:val="00DC1449"/>
    <w:rsid w:val="00DC159D"/>
    <w:rsid w:val="00DC1852"/>
    <w:rsid w:val="00DC1904"/>
    <w:rsid w:val="00DC19B5"/>
    <w:rsid w:val="00DC25FC"/>
    <w:rsid w:val="00DC2695"/>
    <w:rsid w:val="00DC2C6F"/>
    <w:rsid w:val="00DC2F7A"/>
    <w:rsid w:val="00DC3053"/>
    <w:rsid w:val="00DC3089"/>
    <w:rsid w:val="00DC30CD"/>
    <w:rsid w:val="00DC31E6"/>
    <w:rsid w:val="00DC3489"/>
    <w:rsid w:val="00DC3854"/>
    <w:rsid w:val="00DC3933"/>
    <w:rsid w:val="00DC3CDA"/>
    <w:rsid w:val="00DC3E11"/>
    <w:rsid w:val="00DC3FD4"/>
    <w:rsid w:val="00DC41B0"/>
    <w:rsid w:val="00DC4A3E"/>
    <w:rsid w:val="00DC4D14"/>
    <w:rsid w:val="00DC513E"/>
    <w:rsid w:val="00DC51CC"/>
    <w:rsid w:val="00DC529D"/>
    <w:rsid w:val="00DC5779"/>
    <w:rsid w:val="00DC579D"/>
    <w:rsid w:val="00DC5B0B"/>
    <w:rsid w:val="00DC5D5B"/>
    <w:rsid w:val="00DC5E0B"/>
    <w:rsid w:val="00DC5EEF"/>
    <w:rsid w:val="00DC6018"/>
    <w:rsid w:val="00DC62D5"/>
    <w:rsid w:val="00DC6943"/>
    <w:rsid w:val="00DC6BDC"/>
    <w:rsid w:val="00DC6DBA"/>
    <w:rsid w:val="00DC6FFE"/>
    <w:rsid w:val="00DC7014"/>
    <w:rsid w:val="00DC70B8"/>
    <w:rsid w:val="00DC738E"/>
    <w:rsid w:val="00DC73EF"/>
    <w:rsid w:val="00DC7410"/>
    <w:rsid w:val="00DC7621"/>
    <w:rsid w:val="00DC77A1"/>
    <w:rsid w:val="00DC7807"/>
    <w:rsid w:val="00DC7983"/>
    <w:rsid w:val="00DC79CC"/>
    <w:rsid w:val="00DC7D2A"/>
    <w:rsid w:val="00DC7D74"/>
    <w:rsid w:val="00DC7DB1"/>
    <w:rsid w:val="00DD05A2"/>
    <w:rsid w:val="00DD06C8"/>
    <w:rsid w:val="00DD0799"/>
    <w:rsid w:val="00DD07B0"/>
    <w:rsid w:val="00DD0C8B"/>
    <w:rsid w:val="00DD0C92"/>
    <w:rsid w:val="00DD0E1E"/>
    <w:rsid w:val="00DD0FFE"/>
    <w:rsid w:val="00DD1739"/>
    <w:rsid w:val="00DD17AF"/>
    <w:rsid w:val="00DD18F9"/>
    <w:rsid w:val="00DD19E0"/>
    <w:rsid w:val="00DD1A5A"/>
    <w:rsid w:val="00DD1B3C"/>
    <w:rsid w:val="00DD203B"/>
    <w:rsid w:val="00DD2226"/>
    <w:rsid w:val="00DD2683"/>
    <w:rsid w:val="00DD2BC9"/>
    <w:rsid w:val="00DD2FCE"/>
    <w:rsid w:val="00DD30C0"/>
    <w:rsid w:val="00DD30C1"/>
    <w:rsid w:val="00DD33F0"/>
    <w:rsid w:val="00DD349A"/>
    <w:rsid w:val="00DD3A48"/>
    <w:rsid w:val="00DD3AD2"/>
    <w:rsid w:val="00DD3B2E"/>
    <w:rsid w:val="00DD3BF4"/>
    <w:rsid w:val="00DD3C00"/>
    <w:rsid w:val="00DD4119"/>
    <w:rsid w:val="00DD4456"/>
    <w:rsid w:val="00DD48D2"/>
    <w:rsid w:val="00DD4F22"/>
    <w:rsid w:val="00DD50AC"/>
    <w:rsid w:val="00DD53D4"/>
    <w:rsid w:val="00DD54A3"/>
    <w:rsid w:val="00DD54C7"/>
    <w:rsid w:val="00DD5627"/>
    <w:rsid w:val="00DD579D"/>
    <w:rsid w:val="00DD5A7B"/>
    <w:rsid w:val="00DD5DD9"/>
    <w:rsid w:val="00DD5E82"/>
    <w:rsid w:val="00DD5F14"/>
    <w:rsid w:val="00DD6009"/>
    <w:rsid w:val="00DD6154"/>
    <w:rsid w:val="00DD62FA"/>
    <w:rsid w:val="00DD64C5"/>
    <w:rsid w:val="00DD651E"/>
    <w:rsid w:val="00DD6895"/>
    <w:rsid w:val="00DD6C9F"/>
    <w:rsid w:val="00DD6E73"/>
    <w:rsid w:val="00DD7586"/>
    <w:rsid w:val="00DD7690"/>
    <w:rsid w:val="00DD769B"/>
    <w:rsid w:val="00DD79F4"/>
    <w:rsid w:val="00DD7AD2"/>
    <w:rsid w:val="00DD7C7D"/>
    <w:rsid w:val="00DD7CF8"/>
    <w:rsid w:val="00DD7DB0"/>
    <w:rsid w:val="00DD7DEA"/>
    <w:rsid w:val="00DD7E5C"/>
    <w:rsid w:val="00DD7EA2"/>
    <w:rsid w:val="00DE028D"/>
    <w:rsid w:val="00DE0523"/>
    <w:rsid w:val="00DE0538"/>
    <w:rsid w:val="00DE0721"/>
    <w:rsid w:val="00DE07EA"/>
    <w:rsid w:val="00DE0C0F"/>
    <w:rsid w:val="00DE1695"/>
    <w:rsid w:val="00DE1793"/>
    <w:rsid w:val="00DE1882"/>
    <w:rsid w:val="00DE194F"/>
    <w:rsid w:val="00DE199E"/>
    <w:rsid w:val="00DE1AFB"/>
    <w:rsid w:val="00DE1E93"/>
    <w:rsid w:val="00DE1F4B"/>
    <w:rsid w:val="00DE20D0"/>
    <w:rsid w:val="00DE2150"/>
    <w:rsid w:val="00DE21A4"/>
    <w:rsid w:val="00DE22A0"/>
    <w:rsid w:val="00DE2659"/>
    <w:rsid w:val="00DE2679"/>
    <w:rsid w:val="00DE285D"/>
    <w:rsid w:val="00DE2948"/>
    <w:rsid w:val="00DE298A"/>
    <w:rsid w:val="00DE2D06"/>
    <w:rsid w:val="00DE2D5D"/>
    <w:rsid w:val="00DE2E5B"/>
    <w:rsid w:val="00DE2F79"/>
    <w:rsid w:val="00DE3275"/>
    <w:rsid w:val="00DE342D"/>
    <w:rsid w:val="00DE3927"/>
    <w:rsid w:val="00DE3A05"/>
    <w:rsid w:val="00DE3D9A"/>
    <w:rsid w:val="00DE436E"/>
    <w:rsid w:val="00DE4518"/>
    <w:rsid w:val="00DE45BB"/>
    <w:rsid w:val="00DE4682"/>
    <w:rsid w:val="00DE46CE"/>
    <w:rsid w:val="00DE4758"/>
    <w:rsid w:val="00DE47B1"/>
    <w:rsid w:val="00DE4A44"/>
    <w:rsid w:val="00DE4E96"/>
    <w:rsid w:val="00DE4F24"/>
    <w:rsid w:val="00DE50E0"/>
    <w:rsid w:val="00DE5105"/>
    <w:rsid w:val="00DE51FD"/>
    <w:rsid w:val="00DE57DE"/>
    <w:rsid w:val="00DE5B8D"/>
    <w:rsid w:val="00DE5D33"/>
    <w:rsid w:val="00DE5F42"/>
    <w:rsid w:val="00DE5FD5"/>
    <w:rsid w:val="00DE628E"/>
    <w:rsid w:val="00DE6494"/>
    <w:rsid w:val="00DE6821"/>
    <w:rsid w:val="00DE692B"/>
    <w:rsid w:val="00DE6954"/>
    <w:rsid w:val="00DE6E5D"/>
    <w:rsid w:val="00DE6F2B"/>
    <w:rsid w:val="00DE71AF"/>
    <w:rsid w:val="00DE72B2"/>
    <w:rsid w:val="00DE735E"/>
    <w:rsid w:val="00DE7393"/>
    <w:rsid w:val="00DE73CE"/>
    <w:rsid w:val="00DE79E8"/>
    <w:rsid w:val="00DE7B8B"/>
    <w:rsid w:val="00DE7F7A"/>
    <w:rsid w:val="00DF06C6"/>
    <w:rsid w:val="00DF0797"/>
    <w:rsid w:val="00DF07CE"/>
    <w:rsid w:val="00DF0A85"/>
    <w:rsid w:val="00DF0C4D"/>
    <w:rsid w:val="00DF0DF8"/>
    <w:rsid w:val="00DF1010"/>
    <w:rsid w:val="00DF110E"/>
    <w:rsid w:val="00DF1161"/>
    <w:rsid w:val="00DF11BF"/>
    <w:rsid w:val="00DF12C2"/>
    <w:rsid w:val="00DF177F"/>
    <w:rsid w:val="00DF1E16"/>
    <w:rsid w:val="00DF1E84"/>
    <w:rsid w:val="00DF2377"/>
    <w:rsid w:val="00DF2ABE"/>
    <w:rsid w:val="00DF2D31"/>
    <w:rsid w:val="00DF2E60"/>
    <w:rsid w:val="00DF2E7F"/>
    <w:rsid w:val="00DF2F95"/>
    <w:rsid w:val="00DF2FBD"/>
    <w:rsid w:val="00DF33B4"/>
    <w:rsid w:val="00DF3442"/>
    <w:rsid w:val="00DF34B0"/>
    <w:rsid w:val="00DF357B"/>
    <w:rsid w:val="00DF36A2"/>
    <w:rsid w:val="00DF3BA1"/>
    <w:rsid w:val="00DF3BCE"/>
    <w:rsid w:val="00DF3CF5"/>
    <w:rsid w:val="00DF3E75"/>
    <w:rsid w:val="00DF3F96"/>
    <w:rsid w:val="00DF3FCA"/>
    <w:rsid w:val="00DF3FF7"/>
    <w:rsid w:val="00DF4501"/>
    <w:rsid w:val="00DF4618"/>
    <w:rsid w:val="00DF4688"/>
    <w:rsid w:val="00DF4714"/>
    <w:rsid w:val="00DF480C"/>
    <w:rsid w:val="00DF4957"/>
    <w:rsid w:val="00DF4A26"/>
    <w:rsid w:val="00DF4CB2"/>
    <w:rsid w:val="00DF4D1D"/>
    <w:rsid w:val="00DF4D55"/>
    <w:rsid w:val="00DF4D63"/>
    <w:rsid w:val="00DF5825"/>
    <w:rsid w:val="00DF5931"/>
    <w:rsid w:val="00DF5B86"/>
    <w:rsid w:val="00DF5E4B"/>
    <w:rsid w:val="00DF5F49"/>
    <w:rsid w:val="00DF5F79"/>
    <w:rsid w:val="00DF5F93"/>
    <w:rsid w:val="00DF619C"/>
    <w:rsid w:val="00DF677E"/>
    <w:rsid w:val="00DF6798"/>
    <w:rsid w:val="00DF6871"/>
    <w:rsid w:val="00DF68F5"/>
    <w:rsid w:val="00DF693F"/>
    <w:rsid w:val="00DF6ADE"/>
    <w:rsid w:val="00DF6C2A"/>
    <w:rsid w:val="00DF703C"/>
    <w:rsid w:val="00DF7516"/>
    <w:rsid w:val="00DF7566"/>
    <w:rsid w:val="00DF7654"/>
    <w:rsid w:val="00DF7724"/>
    <w:rsid w:val="00DF7749"/>
    <w:rsid w:val="00DF7853"/>
    <w:rsid w:val="00DF78CE"/>
    <w:rsid w:val="00DF7C8E"/>
    <w:rsid w:val="00E001F5"/>
    <w:rsid w:val="00E002A6"/>
    <w:rsid w:val="00E004BB"/>
    <w:rsid w:val="00E004E5"/>
    <w:rsid w:val="00E008BD"/>
    <w:rsid w:val="00E009E2"/>
    <w:rsid w:val="00E00AB3"/>
    <w:rsid w:val="00E00FDE"/>
    <w:rsid w:val="00E015C9"/>
    <w:rsid w:val="00E01645"/>
    <w:rsid w:val="00E01A94"/>
    <w:rsid w:val="00E01CF5"/>
    <w:rsid w:val="00E01EEF"/>
    <w:rsid w:val="00E023B4"/>
    <w:rsid w:val="00E02656"/>
    <w:rsid w:val="00E026D7"/>
    <w:rsid w:val="00E02779"/>
    <w:rsid w:val="00E02A7D"/>
    <w:rsid w:val="00E02CDB"/>
    <w:rsid w:val="00E02D57"/>
    <w:rsid w:val="00E0312E"/>
    <w:rsid w:val="00E035E5"/>
    <w:rsid w:val="00E03616"/>
    <w:rsid w:val="00E0383F"/>
    <w:rsid w:val="00E03DA1"/>
    <w:rsid w:val="00E03E91"/>
    <w:rsid w:val="00E03F9A"/>
    <w:rsid w:val="00E040C5"/>
    <w:rsid w:val="00E0435D"/>
    <w:rsid w:val="00E043AE"/>
    <w:rsid w:val="00E04503"/>
    <w:rsid w:val="00E045A2"/>
    <w:rsid w:val="00E0470D"/>
    <w:rsid w:val="00E047E2"/>
    <w:rsid w:val="00E04872"/>
    <w:rsid w:val="00E048F4"/>
    <w:rsid w:val="00E04962"/>
    <w:rsid w:val="00E049CE"/>
    <w:rsid w:val="00E04B00"/>
    <w:rsid w:val="00E04B21"/>
    <w:rsid w:val="00E04DCA"/>
    <w:rsid w:val="00E04EBC"/>
    <w:rsid w:val="00E0501A"/>
    <w:rsid w:val="00E0522A"/>
    <w:rsid w:val="00E05523"/>
    <w:rsid w:val="00E05906"/>
    <w:rsid w:val="00E0595A"/>
    <w:rsid w:val="00E05A59"/>
    <w:rsid w:val="00E05C69"/>
    <w:rsid w:val="00E05D92"/>
    <w:rsid w:val="00E05FF6"/>
    <w:rsid w:val="00E06055"/>
    <w:rsid w:val="00E065FC"/>
    <w:rsid w:val="00E06B1F"/>
    <w:rsid w:val="00E06C58"/>
    <w:rsid w:val="00E06D3A"/>
    <w:rsid w:val="00E06EA2"/>
    <w:rsid w:val="00E0712D"/>
    <w:rsid w:val="00E072EA"/>
    <w:rsid w:val="00E07330"/>
    <w:rsid w:val="00E07396"/>
    <w:rsid w:val="00E07627"/>
    <w:rsid w:val="00E0763C"/>
    <w:rsid w:val="00E0774F"/>
    <w:rsid w:val="00E0782C"/>
    <w:rsid w:val="00E07CC6"/>
    <w:rsid w:val="00E07CD7"/>
    <w:rsid w:val="00E07CE0"/>
    <w:rsid w:val="00E07D0A"/>
    <w:rsid w:val="00E10058"/>
    <w:rsid w:val="00E10112"/>
    <w:rsid w:val="00E10162"/>
    <w:rsid w:val="00E103EB"/>
    <w:rsid w:val="00E10473"/>
    <w:rsid w:val="00E10681"/>
    <w:rsid w:val="00E10979"/>
    <w:rsid w:val="00E10EB9"/>
    <w:rsid w:val="00E10F0D"/>
    <w:rsid w:val="00E112B8"/>
    <w:rsid w:val="00E1137B"/>
    <w:rsid w:val="00E11844"/>
    <w:rsid w:val="00E11924"/>
    <w:rsid w:val="00E119F2"/>
    <w:rsid w:val="00E11B9D"/>
    <w:rsid w:val="00E11FCF"/>
    <w:rsid w:val="00E12238"/>
    <w:rsid w:val="00E1235D"/>
    <w:rsid w:val="00E125DC"/>
    <w:rsid w:val="00E129C1"/>
    <w:rsid w:val="00E12CEE"/>
    <w:rsid w:val="00E1309F"/>
    <w:rsid w:val="00E132CE"/>
    <w:rsid w:val="00E1334E"/>
    <w:rsid w:val="00E13419"/>
    <w:rsid w:val="00E1343A"/>
    <w:rsid w:val="00E13689"/>
    <w:rsid w:val="00E1374E"/>
    <w:rsid w:val="00E13764"/>
    <w:rsid w:val="00E13AF7"/>
    <w:rsid w:val="00E13D76"/>
    <w:rsid w:val="00E13DB4"/>
    <w:rsid w:val="00E13E75"/>
    <w:rsid w:val="00E13EE9"/>
    <w:rsid w:val="00E13EEA"/>
    <w:rsid w:val="00E13F3C"/>
    <w:rsid w:val="00E13F3F"/>
    <w:rsid w:val="00E14623"/>
    <w:rsid w:val="00E148E3"/>
    <w:rsid w:val="00E14AC2"/>
    <w:rsid w:val="00E14B8A"/>
    <w:rsid w:val="00E14BCF"/>
    <w:rsid w:val="00E14FC9"/>
    <w:rsid w:val="00E14FDA"/>
    <w:rsid w:val="00E15029"/>
    <w:rsid w:val="00E150A2"/>
    <w:rsid w:val="00E151E7"/>
    <w:rsid w:val="00E1523E"/>
    <w:rsid w:val="00E15618"/>
    <w:rsid w:val="00E15872"/>
    <w:rsid w:val="00E158F5"/>
    <w:rsid w:val="00E15B8F"/>
    <w:rsid w:val="00E15D55"/>
    <w:rsid w:val="00E15E79"/>
    <w:rsid w:val="00E15ECD"/>
    <w:rsid w:val="00E15F8A"/>
    <w:rsid w:val="00E15FF5"/>
    <w:rsid w:val="00E16126"/>
    <w:rsid w:val="00E1613C"/>
    <w:rsid w:val="00E1621A"/>
    <w:rsid w:val="00E1629E"/>
    <w:rsid w:val="00E1644A"/>
    <w:rsid w:val="00E16503"/>
    <w:rsid w:val="00E16981"/>
    <w:rsid w:val="00E16E54"/>
    <w:rsid w:val="00E17042"/>
    <w:rsid w:val="00E17145"/>
    <w:rsid w:val="00E17457"/>
    <w:rsid w:val="00E17549"/>
    <w:rsid w:val="00E17830"/>
    <w:rsid w:val="00E17977"/>
    <w:rsid w:val="00E17B51"/>
    <w:rsid w:val="00E17B55"/>
    <w:rsid w:val="00E17B6C"/>
    <w:rsid w:val="00E17D2D"/>
    <w:rsid w:val="00E17EA7"/>
    <w:rsid w:val="00E17F66"/>
    <w:rsid w:val="00E17FA3"/>
    <w:rsid w:val="00E17FBD"/>
    <w:rsid w:val="00E17FED"/>
    <w:rsid w:val="00E202DE"/>
    <w:rsid w:val="00E205A0"/>
    <w:rsid w:val="00E206E0"/>
    <w:rsid w:val="00E20732"/>
    <w:rsid w:val="00E207A4"/>
    <w:rsid w:val="00E208BD"/>
    <w:rsid w:val="00E209CE"/>
    <w:rsid w:val="00E209FB"/>
    <w:rsid w:val="00E20A46"/>
    <w:rsid w:val="00E20B64"/>
    <w:rsid w:val="00E20CC7"/>
    <w:rsid w:val="00E20D33"/>
    <w:rsid w:val="00E20EAC"/>
    <w:rsid w:val="00E20F7B"/>
    <w:rsid w:val="00E211F5"/>
    <w:rsid w:val="00E2128B"/>
    <w:rsid w:val="00E212D6"/>
    <w:rsid w:val="00E213C7"/>
    <w:rsid w:val="00E213F5"/>
    <w:rsid w:val="00E21482"/>
    <w:rsid w:val="00E21AF0"/>
    <w:rsid w:val="00E21BA0"/>
    <w:rsid w:val="00E21DCE"/>
    <w:rsid w:val="00E22337"/>
    <w:rsid w:val="00E22394"/>
    <w:rsid w:val="00E2250B"/>
    <w:rsid w:val="00E227E9"/>
    <w:rsid w:val="00E229BC"/>
    <w:rsid w:val="00E22BE4"/>
    <w:rsid w:val="00E22D42"/>
    <w:rsid w:val="00E22D65"/>
    <w:rsid w:val="00E22F00"/>
    <w:rsid w:val="00E22F38"/>
    <w:rsid w:val="00E22FC6"/>
    <w:rsid w:val="00E23073"/>
    <w:rsid w:val="00E23173"/>
    <w:rsid w:val="00E2320F"/>
    <w:rsid w:val="00E2327F"/>
    <w:rsid w:val="00E23ACF"/>
    <w:rsid w:val="00E23CFD"/>
    <w:rsid w:val="00E24012"/>
    <w:rsid w:val="00E240A4"/>
    <w:rsid w:val="00E241F0"/>
    <w:rsid w:val="00E2420B"/>
    <w:rsid w:val="00E242A7"/>
    <w:rsid w:val="00E24364"/>
    <w:rsid w:val="00E24390"/>
    <w:rsid w:val="00E24477"/>
    <w:rsid w:val="00E2480A"/>
    <w:rsid w:val="00E249EB"/>
    <w:rsid w:val="00E24B20"/>
    <w:rsid w:val="00E24FA7"/>
    <w:rsid w:val="00E250A8"/>
    <w:rsid w:val="00E2517D"/>
    <w:rsid w:val="00E25221"/>
    <w:rsid w:val="00E252CA"/>
    <w:rsid w:val="00E2569E"/>
    <w:rsid w:val="00E25A2F"/>
    <w:rsid w:val="00E25CDB"/>
    <w:rsid w:val="00E25EB5"/>
    <w:rsid w:val="00E2611F"/>
    <w:rsid w:val="00E2616C"/>
    <w:rsid w:val="00E261E6"/>
    <w:rsid w:val="00E26379"/>
    <w:rsid w:val="00E2642E"/>
    <w:rsid w:val="00E265DC"/>
    <w:rsid w:val="00E267E6"/>
    <w:rsid w:val="00E26812"/>
    <w:rsid w:val="00E26AAC"/>
    <w:rsid w:val="00E26C7C"/>
    <w:rsid w:val="00E26E64"/>
    <w:rsid w:val="00E26FE4"/>
    <w:rsid w:val="00E26FE5"/>
    <w:rsid w:val="00E274EB"/>
    <w:rsid w:val="00E274F5"/>
    <w:rsid w:val="00E277B5"/>
    <w:rsid w:val="00E277DE"/>
    <w:rsid w:val="00E2788B"/>
    <w:rsid w:val="00E27A19"/>
    <w:rsid w:val="00E27AAB"/>
    <w:rsid w:val="00E27DDB"/>
    <w:rsid w:val="00E27E45"/>
    <w:rsid w:val="00E3078C"/>
    <w:rsid w:val="00E30847"/>
    <w:rsid w:val="00E30D5C"/>
    <w:rsid w:val="00E30F62"/>
    <w:rsid w:val="00E312A4"/>
    <w:rsid w:val="00E31320"/>
    <w:rsid w:val="00E3141D"/>
    <w:rsid w:val="00E314AF"/>
    <w:rsid w:val="00E317E2"/>
    <w:rsid w:val="00E321C2"/>
    <w:rsid w:val="00E32881"/>
    <w:rsid w:val="00E32A28"/>
    <w:rsid w:val="00E32C90"/>
    <w:rsid w:val="00E32EDB"/>
    <w:rsid w:val="00E32EF9"/>
    <w:rsid w:val="00E32F4E"/>
    <w:rsid w:val="00E32F5C"/>
    <w:rsid w:val="00E3305B"/>
    <w:rsid w:val="00E333D4"/>
    <w:rsid w:val="00E33480"/>
    <w:rsid w:val="00E334E4"/>
    <w:rsid w:val="00E33586"/>
    <w:rsid w:val="00E33BE7"/>
    <w:rsid w:val="00E34068"/>
    <w:rsid w:val="00E341EA"/>
    <w:rsid w:val="00E343E2"/>
    <w:rsid w:val="00E345B4"/>
    <w:rsid w:val="00E348E5"/>
    <w:rsid w:val="00E34C4F"/>
    <w:rsid w:val="00E34CD4"/>
    <w:rsid w:val="00E34D43"/>
    <w:rsid w:val="00E35272"/>
    <w:rsid w:val="00E353DA"/>
    <w:rsid w:val="00E3581A"/>
    <w:rsid w:val="00E3599E"/>
    <w:rsid w:val="00E35D3F"/>
    <w:rsid w:val="00E35E0D"/>
    <w:rsid w:val="00E36210"/>
    <w:rsid w:val="00E36581"/>
    <w:rsid w:val="00E36AEC"/>
    <w:rsid w:val="00E36B4E"/>
    <w:rsid w:val="00E36E4F"/>
    <w:rsid w:val="00E37145"/>
    <w:rsid w:val="00E3763D"/>
    <w:rsid w:val="00E37BEE"/>
    <w:rsid w:val="00E37DF2"/>
    <w:rsid w:val="00E37FEB"/>
    <w:rsid w:val="00E40013"/>
    <w:rsid w:val="00E400F1"/>
    <w:rsid w:val="00E406A2"/>
    <w:rsid w:val="00E406A7"/>
    <w:rsid w:val="00E406CB"/>
    <w:rsid w:val="00E4097D"/>
    <w:rsid w:val="00E40C44"/>
    <w:rsid w:val="00E4112F"/>
    <w:rsid w:val="00E4136D"/>
    <w:rsid w:val="00E41424"/>
    <w:rsid w:val="00E414C9"/>
    <w:rsid w:val="00E419B6"/>
    <w:rsid w:val="00E41E07"/>
    <w:rsid w:val="00E424C5"/>
    <w:rsid w:val="00E42552"/>
    <w:rsid w:val="00E42593"/>
    <w:rsid w:val="00E42C13"/>
    <w:rsid w:val="00E42CA6"/>
    <w:rsid w:val="00E42CEC"/>
    <w:rsid w:val="00E4311B"/>
    <w:rsid w:val="00E43212"/>
    <w:rsid w:val="00E4322C"/>
    <w:rsid w:val="00E43325"/>
    <w:rsid w:val="00E43638"/>
    <w:rsid w:val="00E43677"/>
    <w:rsid w:val="00E43AF6"/>
    <w:rsid w:val="00E43B2D"/>
    <w:rsid w:val="00E43E60"/>
    <w:rsid w:val="00E43F84"/>
    <w:rsid w:val="00E440C9"/>
    <w:rsid w:val="00E44150"/>
    <w:rsid w:val="00E4418F"/>
    <w:rsid w:val="00E4444E"/>
    <w:rsid w:val="00E44531"/>
    <w:rsid w:val="00E44558"/>
    <w:rsid w:val="00E4468F"/>
    <w:rsid w:val="00E44A9E"/>
    <w:rsid w:val="00E44C3A"/>
    <w:rsid w:val="00E44EF6"/>
    <w:rsid w:val="00E45104"/>
    <w:rsid w:val="00E45248"/>
    <w:rsid w:val="00E45305"/>
    <w:rsid w:val="00E45340"/>
    <w:rsid w:val="00E453FB"/>
    <w:rsid w:val="00E45755"/>
    <w:rsid w:val="00E458C8"/>
    <w:rsid w:val="00E458DE"/>
    <w:rsid w:val="00E4595A"/>
    <w:rsid w:val="00E45B8C"/>
    <w:rsid w:val="00E45C23"/>
    <w:rsid w:val="00E45DD1"/>
    <w:rsid w:val="00E45F54"/>
    <w:rsid w:val="00E46B95"/>
    <w:rsid w:val="00E46CCB"/>
    <w:rsid w:val="00E46D0A"/>
    <w:rsid w:val="00E46D0B"/>
    <w:rsid w:val="00E47235"/>
    <w:rsid w:val="00E4737C"/>
    <w:rsid w:val="00E476FC"/>
    <w:rsid w:val="00E47762"/>
    <w:rsid w:val="00E47948"/>
    <w:rsid w:val="00E47BF3"/>
    <w:rsid w:val="00E47E11"/>
    <w:rsid w:val="00E47F3B"/>
    <w:rsid w:val="00E500D6"/>
    <w:rsid w:val="00E501B1"/>
    <w:rsid w:val="00E5057F"/>
    <w:rsid w:val="00E50696"/>
    <w:rsid w:val="00E50748"/>
    <w:rsid w:val="00E5090B"/>
    <w:rsid w:val="00E50AD1"/>
    <w:rsid w:val="00E50B03"/>
    <w:rsid w:val="00E50B3C"/>
    <w:rsid w:val="00E50C46"/>
    <w:rsid w:val="00E50E2E"/>
    <w:rsid w:val="00E50E4C"/>
    <w:rsid w:val="00E50F0C"/>
    <w:rsid w:val="00E50F73"/>
    <w:rsid w:val="00E5117D"/>
    <w:rsid w:val="00E5130B"/>
    <w:rsid w:val="00E5132B"/>
    <w:rsid w:val="00E5137F"/>
    <w:rsid w:val="00E514E2"/>
    <w:rsid w:val="00E5150D"/>
    <w:rsid w:val="00E5185D"/>
    <w:rsid w:val="00E51AD1"/>
    <w:rsid w:val="00E51B71"/>
    <w:rsid w:val="00E51D69"/>
    <w:rsid w:val="00E51DC3"/>
    <w:rsid w:val="00E51EBC"/>
    <w:rsid w:val="00E51EDB"/>
    <w:rsid w:val="00E5233D"/>
    <w:rsid w:val="00E52547"/>
    <w:rsid w:val="00E52752"/>
    <w:rsid w:val="00E528A3"/>
    <w:rsid w:val="00E529A0"/>
    <w:rsid w:val="00E52A9F"/>
    <w:rsid w:val="00E52C3E"/>
    <w:rsid w:val="00E52C8D"/>
    <w:rsid w:val="00E52D6C"/>
    <w:rsid w:val="00E52DD6"/>
    <w:rsid w:val="00E53080"/>
    <w:rsid w:val="00E530DE"/>
    <w:rsid w:val="00E53136"/>
    <w:rsid w:val="00E53178"/>
    <w:rsid w:val="00E533AF"/>
    <w:rsid w:val="00E538A7"/>
    <w:rsid w:val="00E53D54"/>
    <w:rsid w:val="00E5433B"/>
    <w:rsid w:val="00E54340"/>
    <w:rsid w:val="00E54651"/>
    <w:rsid w:val="00E54A10"/>
    <w:rsid w:val="00E54C33"/>
    <w:rsid w:val="00E55162"/>
    <w:rsid w:val="00E554EC"/>
    <w:rsid w:val="00E5557A"/>
    <w:rsid w:val="00E5588B"/>
    <w:rsid w:val="00E55896"/>
    <w:rsid w:val="00E559A6"/>
    <w:rsid w:val="00E55C12"/>
    <w:rsid w:val="00E55CEC"/>
    <w:rsid w:val="00E55D3A"/>
    <w:rsid w:val="00E55F98"/>
    <w:rsid w:val="00E5635F"/>
    <w:rsid w:val="00E56704"/>
    <w:rsid w:val="00E56A9E"/>
    <w:rsid w:val="00E56AF1"/>
    <w:rsid w:val="00E56E47"/>
    <w:rsid w:val="00E56E9C"/>
    <w:rsid w:val="00E56F25"/>
    <w:rsid w:val="00E56F8A"/>
    <w:rsid w:val="00E57031"/>
    <w:rsid w:val="00E571D5"/>
    <w:rsid w:val="00E5732B"/>
    <w:rsid w:val="00E573F4"/>
    <w:rsid w:val="00E578A0"/>
    <w:rsid w:val="00E57A54"/>
    <w:rsid w:val="00E57BC5"/>
    <w:rsid w:val="00E57C49"/>
    <w:rsid w:val="00E57EA4"/>
    <w:rsid w:val="00E601C1"/>
    <w:rsid w:val="00E60380"/>
    <w:rsid w:val="00E6045A"/>
    <w:rsid w:val="00E60779"/>
    <w:rsid w:val="00E6078D"/>
    <w:rsid w:val="00E60DD1"/>
    <w:rsid w:val="00E60E96"/>
    <w:rsid w:val="00E6123E"/>
    <w:rsid w:val="00E612F5"/>
    <w:rsid w:val="00E61484"/>
    <w:rsid w:val="00E616B6"/>
    <w:rsid w:val="00E61722"/>
    <w:rsid w:val="00E61A1E"/>
    <w:rsid w:val="00E61A7E"/>
    <w:rsid w:val="00E62674"/>
    <w:rsid w:val="00E627F1"/>
    <w:rsid w:val="00E62BA2"/>
    <w:rsid w:val="00E6318D"/>
    <w:rsid w:val="00E632A2"/>
    <w:rsid w:val="00E63558"/>
    <w:rsid w:val="00E6357B"/>
    <w:rsid w:val="00E63758"/>
    <w:rsid w:val="00E63865"/>
    <w:rsid w:val="00E63C50"/>
    <w:rsid w:val="00E63CBC"/>
    <w:rsid w:val="00E63CDA"/>
    <w:rsid w:val="00E64370"/>
    <w:rsid w:val="00E643D2"/>
    <w:rsid w:val="00E644C5"/>
    <w:rsid w:val="00E645A0"/>
    <w:rsid w:val="00E64930"/>
    <w:rsid w:val="00E6495A"/>
    <w:rsid w:val="00E64AF4"/>
    <w:rsid w:val="00E64BE0"/>
    <w:rsid w:val="00E64BF3"/>
    <w:rsid w:val="00E64EA5"/>
    <w:rsid w:val="00E64FA8"/>
    <w:rsid w:val="00E65102"/>
    <w:rsid w:val="00E65193"/>
    <w:rsid w:val="00E653CF"/>
    <w:rsid w:val="00E6553E"/>
    <w:rsid w:val="00E65613"/>
    <w:rsid w:val="00E6568B"/>
    <w:rsid w:val="00E656F0"/>
    <w:rsid w:val="00E656F7"/>
    <w:rsid w:val="00E65809"/>
    <w:rsid w:val="00E65FD7"/>
    <w:rsid w:val="00E66063"/>
    <w:rsid w:val="00E66633"/>
    <w:rsid w:val="00E6672A"/>
    <w:rsid w:val="00E6685E"/>
    <w:rsid w:val="00E66B99"/>
    <w:rsid w:val="00E67117"/>
    <w:rsid w:val="00E67130"/>
    <w:rsid w:val="00E673C0"/>
    <w:rsid w:val="00E67473"/>
    <w:rsid w:val="00E67554"/>
    <w:rsid w:val="00E67558"/>
    <w:rsid w:val="00E67D3A"/>
    <w:rsid w:val="00E67D97"/>
    <w:rsid w:val="00E67E54"/>
    <w:rsid w:val="00E67E9D"/>
    <w:rsid w:val="00E700AC"/>
    <w:rsid w:val="00E70190"/>
    <w:rsid w:val="00E70428"/>
    <w:rsid w:val="00E70580"/>
    <w:rsid w:val="00E70A68"/>
    <w:rsid w:val="00E70A8B"/>
    <w:rsid w:val="00E70AD2"/>
    <w:rsid w:val="00E70C75"/>
    <w:rsid w:val="00E71001"/>
    <w:rsid w:val="00E7131A"/>
    <w:rsid w:val="00E7133A"/>
    <w:rsid w:val="00E717BD"/>
    <w:rsid w:val="00E71957"/>
    <w:rsid w:val="00E7198D"/>
    <w:rsid w:val="00E71AA3"/>
    <w:rsid w:val="00E71B2C"/>
    <w:rsid w:val="00E71C5B"/>
    <w:rsid w:val="00E71DCD"/>
    <w:rsid w:val="00E71FE9"/>
    <w:rsid w:val="00E720DE"/>
    <w:rsid w:val="00E72114"/>
    <w:rsid w:val="00E72232"/>
    <w:rsid w:val="00E723DB"/>
    <w:rsid w:val="00E724C0"/>
    <w:rsid w:val="00E7259B"/>
    <w:rsid w:val="00E725E5"/>
    <w:rsid w:val="00E733BD"/>
    <w:rsid w:val="00E735B6"/>
    <w:rsid w:val="00E737B5"/>
    <w:rsid w:val="00E738FC"/>
    <w:rsid w:val="00E7398D"/>
    <w:rsid w:val="00E739A9"/>
    <w:rsid w:val="00E73BED"/>
    <w:rsid w:val="00E73CE2"/>
    <w:rsid w:val="00E741C6"/>
    <w:rsid w:val="00E7421A"/>
    <w:rsid w:val="00E74250"/>
    <w:rsid w:val="00E742D4"/>
    <w:rsid w:val="00E744F8"/>
    <w:rsid w:val="00E74575"/>
    <w:rsid w:val="00E7463D"/>
    <w:rsid w:val="00E746AE"/>
    <w:rsid w:val="00E74B99"/>
    <w:rsid w:val="00E74E37"/>
    <w:rsid w:val="00E751BD"/>
    <w:rsid w:val="00E7546F"/>
    <w:rsid w:val="00E755A4"/>
    <w:rsid w:val="00E758DD"/>
    <w:rsid w:val="00E75B45"/>
    <w:rsid w:val="00E75BC5"/>
    <w:rsid w:val="00E75E02"/>
    <w:rsid w:val="00E75F8C"/>
    <w:rsid w:val="00E76567"/>
    <w:rsid w:val="00E76700"/>
    <w:rsid w:val="00E76782"/>
    <w:rsid w:val="00E767D7"/>
    <w:rsid w:val="00E76AAB"/>
    <w:rsid w:val="00E76B3C"/>
    <w:rsid w:val="00E7707A"/>
    <w:rsid w:val="00E7710A"/>
    <w:rsid w:val="00E77190"/>
    <w:rsid w:val="00E77282"/>
    <w:rsid w:val="00E7744F"/>
    <w:rsid w:val="00E77977"/>
    <w:rsid w:val="00E779D2"/>
    <w:rsid w:val="00E77CBE"/>
    <w:rsid w:val="00E77EFA"/>
    <w:rsid w:val="00E80230"/>
    <w:rsid w:val="00E80232"/>
    <w:rsid w:val="00E802B7"/>
    <w:rsid w:val="00E8036B"/>
    <w:rsid w:val="00E803B6"/>
    <w:rsid w:val="00E8062B"/>
    <w:rsid w:val="00E806E4"/>
    <w:rsid w:val="00E80789"/>
    <w:rsid w:val="00E80BD4"/>
    <w:rsid w:val="00E80FED"/>
    <w:rsid w:val="00E81277"/>
    <w:rsid w:val="00E81513"/>
    <w:rsid w:val="00E8156D"/>
    <w:rsid w:val="00E81AF1"/>
    <w:rsid w:val="00E81E6C"/>
    <w:rsid w:val="00E81F7C"/>
    <w:rsid w:val="00E8229F"/>
    <w:rsid w:val="00E827A3"/>
    <w:rsid w:val="00E82900"/>
    <w:rsid w:val="00E82963"/>
    <w:rsid w:val="00E82CD7"/>
    <w:rsid w:val="00E830F9"/>
    <w:rsid w:val="00E831CA"/>
    <w:rsid w:val="00E8334C"/>
    <w:rsid w:val="00E8348A"/>
    <w:rsid w:val="00E836B5"/>
    <w:rsid w:val="00E83931"/>
    <w:rsid w:val="00E843A8"/>
    <w:rsid w:val="00E84532"/>
    <w:rsid w:val="00E8488B"/>
    <w:rsid w:val="00E84A8C"/>
    <w:rsid w:val="00E84E9B"/>
    <w:rsid w:val="00E84FB4"/>
    <w:rsid w:val="00E850C5"/>
    <w:rsid w:val="00E852DA"/>
    <w:rsid w:val="00E85697"/>
    <w:rsid w:val="00E85836"/>
    <w:rsid w:val="00E85A1F"/>
    <w:rsid w:val="00E85BB3"/>
    <w:rsid w:val="00E86612"/>
    <w:rsid w:val="00E867F0"/>
    <w:rsid w:val="00E868A9"/>
    <w:rsid w:val="00E86998"/>
    <w:rsid w:val="00E8704F"/>
    <w:rsid w:val="00E872A0"/>
    <w:rsid w:val="00E8770F"/>
    <w:rsid w:val="00E87926"/>
    <w:rsid w:val="00E879FA"/>
    <w:rsid w:val="00E87F26"/>
    <w:rsid w:val="00E9021C"/>
    <w:rsid w:val="00E902AD"/>
    <w:rsid w:val="00E90A97"/>
    <w:rsid w:val="00E90AC2"/>
    <w:rsid w:val="00E90BCA"/>
    <w:rsid w:val="00E91265"/>
    <w:rsid w:val="00E91314"/>
    <w:rsid w:val="00E913E1"/>
    <w:rsid w:val="00E91401"/>
    <w:rsid w:val="00E9148D"/>
    <w:rsid w:val="00E91602"/>
    <w:rsid w:val="00E91788"/>
    <w:rsid w:val="00E91A85"/>
    <w:rsid w:val="00E91FD4"/>
    <w:rsid w:val="00E921C2"/>
    <w:rsid w:val="00E9234D"/>
    <w:rsid w:val="00E929AA"/>
    <w:rsid w:val="00E92BAB"/>
    <w:rsid w:val="00E92EEB"/>
    <w:rsid w:val="00E93002"/>
    <w:rsid w:val="00E931E6"/>
    <w:rsid w:val="00E93222"/>
    <w:rsid w:val="00E93223"/>
    <w:rsid w:val="00E932FE"/>
    <w:rsid w:val="00E93359"/>
    <w:rsid w:val="00E9345A"/>
    <w:rsid w:val="00E934A8"/>
    <w:rsid w:val="00E93592"/>
    <w:rsid w:val="00E936E9"/>
    <w:rsid w:val="00E93A1B"/>
    <w:rsid w:val="00E93DD5"/>
    <w:rsid w:val="00E941AA"/>
    <w:rsid w:val="00E94410"/>
    <w:rsid w:val="00E94594"/>
    <w:rsid w:val="00E946D4"/>
    <w:rsid w:val="00E94A77"/>
    <w:rsid w:val="00E94BEC"/>
    <w:rsid w:val="00E94CEA"/>
    <w:rsid w:val="00E94D34"/>
    <w:rsid w:val="00E94F67"/>
    <w:rsid w:val="00E94FDB"/>
    <w:rsid w:val="00E9501B"/>
    <w:rsid w:val="00E95031"/>
    <w:rsid w:val="00E9503E"/>
    <w:rsid w:val="00E953E2"/>
    <w:rsid w:val="00E9543D"/>
    <w:rsid w:val="00E9548D"/>
    <w:rsid w:val="00E95740"/>
    <w:rsid w:val="00E95A3D"/>
    <w:rsid w:val="00E95ADF"/>
    <w:rsid w:val="00E95D52"/>
    <w:rsid w:val="00E95E46"/>
    <w:rsid w:val="00E9604D"/>
    <w:rsid w:val="00E96875"/>
    <w:rsid w:val="00E96A30"/>
    <w:rsid w:val="00E96B0D"/>
    <w:rsid w:val="00E96BE6"/>
    <w:rsid w:val="00E96C4B"/>
    <w:rsid w:val="00E96D9B"/>
    <w:rsid w:val="00E97180"/>
    <w:rsid w:val="00E9754D"/>
    <w:rsid w:val="00E97D61"/>
    <w:rsid w:val="00E97ED0"/>
    <w:rsid w:val="00EA0514"/>
    <w:rsid w:val="00EA07D4"/>
    <w:rsid w:val="00EA0D23"/>
    <w:rsid w:val="00EA10FA"/>
    <w:rsid w:val="00EA1176"/>
    <w:rsid w:val="00EA1226"/>
    <w:rsid w:val="00EA122F"/>
    <w:rsid w:val="00EA14E2"/>
    <w:rsid w:val="00EA17C2"/>
    <w:rsid w:val="00EA18F7"/>
    <w:rsid w:val="00EA1907"/>
    <w:rsid w:val="00EA1EA1"/>
    <w:rsid w:val="00EA24D1"/>
    <w:rsid w:val="00EA262C"/>
    <w:rsid w:val="00EA2714"/>
    <w:rsid w:val="00EA2879"/>
    <w:rsid w:val="00EA28D3"/>
    <w:rsid w:val="00EA2B77"/>
    <w:rsid w:val="00EA2C28"/>
    <w:rsid w:val="00EA2E86"/>
    <w:rsid w:val="00EA2F32"/>
    <w:rsid w:val="00EA3384"/>
    <w:rsid w:val="00EA34DC"/>
    <w:rsid w:val="00EA353D"/>
    <w:rsid w:val="00EA37DE"/>
    <w:rsid w:val="00EA3ADF"/>
    <w:rsid w:val="00EA3B5C"/>
    <w:rsid w:val="00EA4073"/>
    <w:rsid w:val="00EA43E1"/>
    <w:rsid w:val="00EA475F"/>
    <w:rsid w:val="00EA4B3C"/>
    <w:rsid w:val="00EA4BBD"/>
    <w:rsid w:val="00EA4C73"/>
    <w:rsid w:val="00EA4CAD"/>
    <w:rsid w:val="00EA4E1B"/>
    <w:rsid w:val="00EA5031"/>
    <w:rsid w:val="00EA50EE"/>
    <w:rsid w:val="00EA512C"/>
    <w:rsid w:val="00EA521F"/>
    <w:rsid w:val="00EA54D1"/>
    <w:rsid w:val="00EA5761"/>
    <w:rsid w:val="00EA57D7"/>
    <w:rsid w:val="00EA581A"/>
    <w:rsid w:val="00EA5CDB"/>
    <w:rsid w:val="00EA5E7C"/>
    <w:rsid w:val="00EA5EB5"/>
    <w:rsid w:val="00EA61F9"/>
    <w:rsid w:val="00EA6818"/>
    <w:rsid w:val="00EA6894"/>
    <w:rsid w:val="00EA6901"/>
    <w:rsid w:val="00EA6980"/>
    <w:rsid w:val="00EA6B37"/>
    <w:rsid w:val="00EA6DD6"/>
    <w:rsid w:val="00EA713E"/>
    <w:rsid w:val="00EA761D"/>
    <w:rsid w:val="00EA7636"/>
    <w:rsid w:val="00EA781D"/>
    <w:rsid w:val="00EA78D7"/>
    <w:rsid w:val="00EA79CB"/>
    <w:rsid w:val="00EA7B67"/>
    <w:rsid w:val="00EA7C11"/>
    <w:rsid w:val="00EA7CF6"/>
    <w:rsid w:val="00EA7E12"/>
    <w:rsid w:val="00EB021F"/>
    <w:rsid w:val="00EB037B"/>
    <w:rsid w:val="00EB04D0"/>
    <w:rsid w:val="00EB1082"/>
    <w:rsid w:val="00EB139E"/>
    <w:rsid w:val="00EB162F"/>
    <w:rsid w:val="00EB175C"/>
    <w:rsid w:val="00EB1954"/>
    <w:rsid w:val="00EB1A2E"/>
    <w:rsid w:val="00EB1AE1"/>
    <w:rsid w:val="00EB1C1F"/>
    <w:rsid w:val="00EB1CBA"/>
    <w:rsid w:val="00EB1DA9"/>
    <w:rsid w:val="00EB2002"/>
    <w:rsid w:val="00EB2128"/>
    <w:rsid w:val="00EB275D"/>
    <w:rsid w:val="00EB28E2"/>
    <w:rsid w:val="00EB28ED"/>
    <w:rsid w:val="00EB2D1B"/>
    <w:rsid w:val="00EB2E5F"/>
    <w:rsid w:val="00EB32AF"/>
    <w:rsid w:val="00EB34B8"/>
    <w:rsid w:val="00EB3546"/>
    <w:rsid w:val="00EB387F"/>
    <w:rsid w:val="00EB3AB9"/>
    <w:rsid w:val="00EB3BA7"/>
    <w:rsid w:val="00EB3C83"/>
    <w:rsid w:val="00EB3FFE"/>
    <w:rsid w:val="00EB41EC"/>
    <w:rsid w:val="00EB4648"/>
    <w:rsid w:val="00EB468B"/>
    <w:rsid w:val="00EB46B0"/>
    <w:rsid w:val="00EB4A18"/>
    <w:rsid w:val="00EB4A45"/>
    <w:rsid w:val="00EB4F7D"/>
    <w:rsid w:val="00EB4F89"/>
    <w:rsid w:val="00EB4FBA"/>
    <w:rsid w:val="00EB5071"/>
    <w:rsid w:val="00EB50C3"/>
    <w:rsid w:val="00EB54AA"/>
    <w:rsid w:val="00EB54C2"/>
    <w:rsid w:val="00EB554A"/>
    <w:rsid w:val="00EB56B5"/>
    <w:rsid w:val="00EB574D"/>
    <w:rsid w:val="00EB5936"/>
    <w:rsid w:val="00EB59D2"/>
    <w:rsid w:val="00EB6863"/>
    <w:rsid w:val="00EB69F6"/>
    <w:rsid w:val="00EB6E2A"/>
    <w:rsid w:val="00EB6E84"/>
    <w:rsid w:val="00EB6F42"/>
    <w:rsid w:val="00EB7192"/>
    <w:rsid w:val="00EB7248"/>
    <w:rsid w:val="00EB72B2"/>
    <w:rsid w:val="00EB7386"/>
    <w:rsid w:val="00EB7653"/>
    <w:rsid w:val="00EB76FD"/>
    <w:rsid w:val="00EB77B7"/>
    <w:rsid w:val="00EB78D6"/>
    <w:rsid w:val="00EB7A97"/>
    <w:rsid w:val="00EB7B86"/>
    <w:rsid w:val="00EB7D52"/>
    <w:rsid w:val="00EB7F04"/>
    <w:rsid w:val="00EB7F29"/>
    <w:rsid w:val="00EC00C9"/>
    <w:rsid w:val="00EC00D8"/>
    <w:rsid w:val="00EC0182"/>
    <w:rsid w:val="00EC02E7"/>
    <w:rsid w:val="00EC0519"/>
    <w:rsid w:val="00EC0579"/>
    <w:rsid w:val="00EC0733"/>
    <w:rsid w:val="00EC07C2"/>
    <w:rsid w:val="00EC08B8"/>
    <w:rsid w:val="00EC0903"/>
    <w:rsid w:val="00EC0A57"/>
    <w:rsid w:val="00EC0C6F"/>
    <w:rsid w:val="00EC1465"/>
    <w:rsid w:val="00EC154A"/>
    <w:rsid w:val="00EC1556"/>
    <w:rsid w:val="00EC1646"/>
    <w:rsid w:val="00EC1847"/>
    <w:rsid w:val="00EC1878"/>
    <w:rsid w:val="00EC1B8D"/>
    <w:rsid w:val="00EC2520"/>
    <w:rsid w:val="00EC25FF"/>
    <w:rsid w:val="00EC2AD8"/>
    <w:rsid w:val="00EC3186"/>
    <w:rsid w:val="00EC31AD"/>
    <w:rsid w:val="00EC3415"/>
    <w:rsid w:val="00EC349B"/>
    <w:rsid w:val="00EC3660"/>
    <w:rsid w:val="00EC3C7C"/>
    <w:rsid w:val="00EC3CF2"/>
    <w:rsid w:val="00EC3F91"/>
    <w:rsid w:val="00EC3FCB"/>
    <w:rsid w:val="00EC410A"/>
    <w:rsid w:val="00EC4224"/>
    <w:rsid w:val="00EC43A1"/>
    <w:rsid w:val="00EC46E8"/>
    <w:rsid w:val="00EC4809"/>
    <w:rsid w:val="00EC4B83"/>
    <w:rsid w:val="00EC4C04"/>
    <w:rsid w:val="00EC4C13"/>
    <w:rsid w:val="00EC4C46"/>
    <w:rsid w:val="00EC4D59"/>
    <w:rsid w:val="00EC507C"/>
    <w:rsid w:val="00EC5833"/>
    <w:rsid w:val="00EC59B4"/>
    <w:rsid w:val="00EC5B8E"/>
    <w:rsid w:val="00EC5D89"/>
    <w:rsid w:val="00EC5F65"/>
    <w:rsid w:val="00EC605A"/>
    <w:rsid w:val="00EC60F7"/>
    <w:rsid w:val="00EC6396"/>
    <w:rsid w:val="00EC660A"/>
    <w:rsid w:val="00EC662D"/>
    <w:rsid w:val="00EC6827"/>
    <w:rsid w:val="00EC6A43"/>
    <w:rsid w:val="00EC6C09"/>
    <w:rsid w:val="00EC6D09"/>
    <w:rsid w:val="00EC6E6B"/>
    <w:rsid w:val="00EC7013"/>
    <w:rsid w:val="00EC702A"/>
    <w:rsid w:val="00EC716F"/>
    <w:rsid w:val="00EC755D"/>
    <w:rsid w:val="00EC764F"/>
    <w:rsid w:val="00EC7C8F"/>
    <w:rsid w:val="00EC7CA2"/>
    <w:rsid w:val="00EC7D3D"/>
    <w:rsid w:val="00EC7F07"/>
    <w:rsid w:val="00ED01CF"/>
    <w:rsid w:val="00ED03A5"/>
    <w:rsid w:val="00ED04A9"/>
    <w:rsid w:val="00ED087D"/>
    <w:rsid w:val="00ED0961"/>
    <w:rsid w:val="00ED0A7C"/>
    <w:rsid w:val="00ED0F34"/>
    <w:rsid w:val="00ED104A"/>
    <w:rsid w:val="00ED1196"/>
    <w:rsid w:val="00ED12FC"/>
    <w:rsid w:val="00ED150C"/>
    <w:rsid w:val="00ED158E"/>
    <w:rsid w:val="00ED15EC"/>
    <w:rsid w:val="00ED1615"/>
    <w:rsid w:val="00ED25D5"/>
    <w:rsid w:val="00ED2780"/>
    <w:rsid w:val="00ED2959"/>
    <w:rsid w:val="00ED2D12"/>
    <w:rsid w:val="00ED2D67"/>
    <w:rsid w:val="00ED2DEC"/>
    <w:rsid w:val="00ED2E5F"/>
    <w:rsid w:val="00ED304B"/>
    <w:rsid w:val="00ED3128"/>
    <w:rsid w:val="00ED3309"/>
    <w:rsid w:val="00ED33BF"/>
    <w:rsid w:val="00ED35DB"/>
    <w:rsid w:val="00ED3715"/>
    <w:rsid w:val="00ED38FC"/>
    <w:rsid w:val="00ED3C20"/>
    <w:rsid w:val="00ED3CE8"/>
    <w:rsid w:val="00ED3DE9"/>
    <w:rsid w:val="00ED3DEC"/>
    <w:rsid w:val="00ED3E57"/>
    <w:rsid w:val="00ED3EAB"/>
    <w:rsid w:val="00ED4085"/>
    <w:rsid w:val="00ED4205"/>
    <w:rsid w:val="00ED4347"/>
    <w:rsid w:val="00ED4649"/>
    <w:rsid w:val="00ED468E"/>
    <w:rsid w:val="00ED4A3F"/>
    <w:rsid w:val="00ED4B85"/>
    <w:rsid w:val="00ED4CFB"/>
    <w:rsid w:val="00ED4D86"/>
    <w:rsid w:val="00ED4E09"/>
    <w:rsid w:val="00ED4FDB"/>
    <w:rsid w:val="00ED500D"/>
    <w:rsid w:val="00ED509C"/>
    <w:rsid w:val="00ED5564"/>
    <w:rsid w:val="00ED5651"/>
    <w:rsid w:val="00ED5A57"/>
    <w:rsid w:val="00ED5C30"/>
    <w:rsid w:val="00ED5D66"/>
    <w:rsid w:val="00ED5EAC"/>
    <w:rsid w:val="00ED6090"/>
    <w:rsid w:val="00ED6230"/>
    <w:rsid w:val="00ED64D4"/>
    <w:rsid w:val="00ED651E"/>
    <w:rsid w:val="00ED67C2"/>
    <w:rsid w:val="00ED6D03"/>
    <w:rsid w:val="00ED70CF"/>
    <w:rsid w:val="00ED70DD"/>
    <w:rsid w:val="00ED716C"/>
    <w:rsid w:val="00ED7233"/>
    <w:rsid w:val="00ED73C6"/>
    <w:rsid w:val="00ED740D"/>
    <w:rsid w:val="00ED7466"/>
    <w:rsid w:val="00ED7A3C"/>
    <w:rsid w:val="00ED7B2E"/>
    <w:rsid w:val="00ED7CDC"/>
    <w:rsid w:val="00ED7CFB"/>
    <w:rsid w:val="00ED7D8D"/>
    <w:rsid w:val="00ED7E94"/>
    <w:rsid w:val="00ED7F9A"/>
    <w:rsid w:val="00EE0241"/>
    <w:rsid w:val="00EE0303"/>
    <w:rsid w:val="00EE070C"/>
    <w:rsid w:val="00EE0912"/>
    <w:rsid w:val="00EE0BF9"/>
    <w:rsid w:val="00EE0F88"/>
    <w:rsid w:val="00EE10AA"/>
    <w:rsid w:val="00EE1173"/>
    <w:rsid w:val="00EE11C5"/>
    <w:rsid w:val="00EE14B9"/>
    <w:rsid w:val="00EE14D5"/>
    <w:rsid w:val="00EE17DF"/>
    <w:rsid w:val="00EE1B63"/>
    <w:rsid w:val="00EE1E05"/>
    <w:rsid w:val="00EE1FE8"/>
    <w:rsid w:val="00EE252C"/>
    <w:rsid w:val="00EE253C"/>
    <w:rsid w:val="00EE27FA"/>
    <w:rsid w:val="00EE29A3"/>
    <w:rsid w:val="00EE2E64"/>
    <w:rsid w:val="00EE2FA1"/>
    <w:rsid w:val="00EE331E"/>
    <w:rsid w:val="00EE3600"/>
    <w:rsid w:val="00EE37A3"/>
    <w:rsid w:val="00EE380E"/>
    <w:rsid w:val="00EE3B01"/>
    <w:rsid w:val="00EE3C3A"/>
    <w:rsid w:val="00EE3F89"/>
    <w:rsid w:val="00EE4064"/>
    <w:rsid w:val="00EE44FB"/>
    <w:rsid w:val="00EE47FD"/>
    <w:rsid w:val="00EE49B8"/>
    <w:rsid w:val="00EE4D8C"/>
    <w:rsid w:val="00EE4E8E"/>
    <w:rsid w:val="00EE4FBA"/>
    <w:rsid w:val="00EE5042"/>
    <w:rsid w:val="00EE5119"/>
    <w:rsid w:val="00EE535F"/>
    <w:rsid w:val="00EE54D9"/>
    <w:rsid w:val="00EE55B3"/>
    <w:rsid w:val="00EE56C6"/>
    <w:rsid w:val="00EE5707"/>
    <w:rsid w:val="00EE5C36"/>
    <w:rsid w:val="00EE6223"/>
    <w:rsid w:val="00EE63B8"/>
    <w:rsid w:val="00EE6979"/>
    <w:rsid w:val="00EE6AFB"/>
    <w:rsid w:val="00EE6B57"/>
    <w:rsid w:val="00EE6C62"/>
    <w:rsid w:val="00EE6D1F"/>
    <w:rsid w:val="00EE6DD9"/>
    <w:rsid w:val="00EE6EC6"/>
    <w:rsid w:val="00EE6F3A"/>
    <w:rsid w:val="00EE7538"/>
    <w:rsid w:val="00EE7558"/>
    <w:rsid w:val="00EE75D5"/>
    <w:rsid w:val="00EE78BA"/>
    <w:rsid w:val="00EE792C"/>
    <w:rsid w:val="00EE7C90"/>
    <w:rsid w:val="00EE7CB3"/>
    <w:rsid w:val="00EE7E83"/>
    <w:rsid w:val="00EE7F8B"/>
    <w:rsid w:val="00EF00A6"/>
    <w:rsid w:val="00EF03F4"/>
    <w:rsid w:val="00EF064E"/>
    <w:rsid w:val="00EF066F"/>
    <w:rsid w:val="00EF075D"/>
    <w:rsid w:val="00EF078E"/>
    <w:rsid w:val="00EF08C5"/>
    <w:rsid w:val="00EF0B73"/>
    <w:rsid w:val="00EF0DA8"/>
    <w:rsid w:val="00EF1064"/>
    <w:rsid w:val="00EF111C"/>
    <w:rsid w:val="00EF1623"/>
    <w:rsid w:val="00EF16F9"/>
    <w:rsid w:val="00EF19E2"/>
    <w:rsid w:val="00EF1C3C"/>
    <w:rsid w:val="00EF1CE5"/>
    <w:rsid w:val="00EF1E5D"/>
    <w:rsid w:val="00EF24E8"/>
    <w:rsid w:val="00EF2511"/>
    <w:rsid w:val="00EF279B"/>
    <w:rsid w:val="00EF2890"/>
    <w:rsid w:val="00EF2C55"/>
    <w:rsid w:val="00EF2EFB"/>
    <w:rsid w:val="00EF2F0C"/>
    <w:rsid w:val="00EF30BA"/>
    <w:rsid w:val="00EF31B2"/>
    <w:rsid w:val="00EF3434"/>
    <w:rsid w:val="00EF35C6"/>
    <w:rsid w:val="00EF369B"/>
    <w:rsid w:val="00EF37F1"/>
    <w:rsid w:val="00EF3B8E"/>
    <w:rsid w:val="00EF3B91"/>
    <w:rsid w:val="00EF3CBC"/>
    <w:rsid w:val="00EF421C"/>
    <w:rsid w:val="00EF42E4"/>
    <w:rsid w:val="00EF4455"/>
    <w:rsid w:val="00EF4E08"/>
    <w:rsid w:val="00EF4F1C"/>
    <w:rsid w:val="00EF584C"/>
    <w:rsid w:val="00EF5956"/>
    <w:rsid w:val="00EF598A"/>
    <w:rsid w:val="00EF5A21"/>
    <w:rsid w:val="00EF5D46"/>
    <w:rsid w:val="00EF60E3"/>
    <w:rsid w:val="00EF6198"/>
    <w:rsid w:val="00EF6220"/>
    <w:rsid w:val="00EF6264"/>
    <w:rsid w:val="00EF66BB"/>
    <w:rsid w:val="00EF672D"/>
    <w:rsid w:val="00EF6A1C"/>
    <w:rsid w:val="00EF6AD3"/>
    <w:rsid w:val="00EF6D92"/>
    <w:rsid w:val="00EF6DE5"/>
    <w:rsid w:val="00EF7258"/>
    <w:rsid w:val="00EF74E4"/>
    <w:rsid w:val="00EF7527"/>
    <w:rsid w:val="00EF76A6"/>
    <w:rsid w:val="00EF7775"/>
    <w:rsid w:val="00EF77F7"/>
    <w:rsid w:val="00EF7B97"/>
    <w:rsid w:val="00EF7C19"/>
    <w:rsid w:val="00EF7E2A"/>
    <w:rsid w:val="00EF7E65"/>
    <w:rsid w:val="00F002E6"/>
    <w:rsid w:val="00F00A3C"/>
    <w:rsid w:val="00F00BAF"/>
    <w:rsid w:val="00F00F6C"/>
    <w:rsid w:val="00F010D3"/>
    <w:rsid w:val="00F01156"/>
    <w:rsid w:val="00F011CD"/>
    <w:rsid w:val="00F01240"/>
    <w:rsid w:val="00F013BF"/>
    <w:rsid w:val="00F013D0"/>
    <w:rsid w:val="00F01405"/>
    <w:rsid w:val="00F01555"/>
    <w:rsid w:val="00F017B1"/>
    <w:rsid w:val="00F0180C"/>
    <w:rsid w:val="00F0199F"/>
    <w:rsid w:val="00F019EE"/>
    <w:rsid w:val="00F01AD2"/>
    <w:rsid w:val="00F01B1E"/>
    <w:rsid w:val="00F01C02"/>
    <w:rsid w:val="00F01E46"/>
    <w:rsid w:val="00F01E7F"/>
    <w:rsid w:val="00F0203C"/>
    <w:rsid w:val="00F021AE"/>
    <w:rsid w:val="00F021D0"/>
    <w:rsid w:val="00F021D9"/>
    <w:rsid w:val="00F025D6"/>
    <w:rsid w:val="00F02674"/>
    <w:rsid w:val="00F027CF"/>
    <w:rsid w:val="00F0284E"/>
    <w:rsid w:val="00F02ABD"/>
    <w:rsid w:val="00F02ACE"/>
    <w:rsid w:val="00F02BEE"/>
    <w:rsid w:val="00F02BF3"/>
    <w:rsid w:val="00F02E11"/>
    <w:rsid w:val="00F031F6"/>
    <w:rsid w:val="00F03503"/>
    <w:rsid w:val="00F03929"/>
    <w:rsid w:val="00F039E6"/>
    <w:rsid w:val="00F03C25"/>
    <w:rsid w:val="00F03F0F"/>
    <w:rsid w:val="00F03F1C"/>
    <w:rsid w:val="00F03F4F"/>
    <w:rsid w:val="00F03FEE"/>
    <w:rsid w:val="00F040C7"/>
    <w:rsid w:val="00F0424F"/>
    <w:rsid w:val="00F04562"/>
    <w:rsid w:val="00F04648"/>
    <w:rsid w:val="00F0467E"/>
    <w:rsid w:val="00F0471C"/>
    <w:rsid w:val="00F0477E"/>
    <w:rsid w:val="00F04A2C"/>
    <w:rsid w:val="00F04BBE"/>
    <w:rsid w:val="00F04D4E"/>
    <w:rsid w:val="00F04ED0"/>
    <w:rsid w:val="00F0505E"/>
    <w:rsid w:val="00F05088"/>
    <w:rsid w:val="00F05197"/>
    <w:rsid w:val="00F05203"/>
    <w:rsid w:val="00F05544"/>
    <w:rsid w:val="00F05705"/>
    <w:rsid w:val="00F057FE"/>
    <w:rsid w:val="00F05C1C"/>
    <w:rsid w:val="00F05CF3"/>
    <w:rsid w:val="00F05E57"/>
    <w:rsid w:val="00F05F64"/>
    <w:rsid w:val="00F05F9C"/>
    <w:rsid w:val="00F067F5"/>
    <w:rsid w:val="00F06889"/>
    <w:rsid w:val="00F06A76"/>
    <w:rsid w:val="00F06A7D"/>
    <w:rsid w:val="00F07030"/>
    <w:rsid w:val="00F072AA"/>
    <w:rsid w:val="00F072D4"/>
    <w:rsid w:val="00F07645"/>
    <w:rsid w:val="00F0768C"/>
    <w:rsid w:val="00F077A3"/>
    <w:rsid w:val="00F07835"/>
    <w:rsid w:val="00F07D2B"/>
    <w:rsid w:val="00F103A3"/>
    <w:rsid w:val="00F10503"/>
    <w:rsid w:val="00F1073C"/>
    <w:rsid w:val="00F10796"/>
    <w:rsid w:val="00F10928"/>
    <w:rsid w:val="00F10942"/>
    <w:rsid w:val="00F10971"/>
    <w:rsid w:val="00F11095"/>
    <w:rsid w:val="00F111AC"/>
    <w:rsid w:val="00F112D9"/>
    <w:rsid w:val="00F114E4"/>
    <w:rsid w:val="00F11706"/>
    <w:rsid w:val="00F11841"/>
    <w:rsid w:val="00F11AEE"/>
    <w:rsid w:val="00F11B05"/>
    <w:rsid w:val="00F11BF7"/>
    <w:rsid w:val="00F11CCF"/>
    <w:rsid w:val="00F11E39"/>
    <w:rsid w:val="00F12146"/>
    <w:rsid w:val="00F1219B"/>
    <w:rsid w:val="00F1248F"/>
    <w:rsid w:val="00F12560"/>
    <w:rsid w:val="00F12760"/>
    <w:rsid w:val="00F1285E"/>
    <w:rsid w:val="00F12A40"/>
    <w:rsid w:val="00F12A79"/>
    <w:rsid w:val="00F12DEE"/>
    <w:rsid w:val="00F130D2"/>
    <w:rsid w:val="00F132D0"/>
    <w:rsid w:val="00F1331E"/>
    <w:rsid w:val="00F13411"/>
    <w:rsid w:val="00F13829"/>
    <w:rsid w:val="00F139D4"/>
    <w:rsid w:val="00F13AF3"/>
    <w:rsid w:val="00F13B27"/>
    <w:rsid w:val="00F13B7E"/>
    <w:rsid w:val="00F13C53"/>
    <w:rsid w:val="00F13CC8"/>
    <w:rsid w:val="00F13CF9"/>
    <w:rsid w:val="00F13FB8"/>
    <w:rsid w:val="00F14000"/>
    <w:rsid w:val="00F140C0"/>
    <w:rsid w:val="00F144BE"/>
    <w:rsid w:val="00F1454D"/>
    <w:rsid w:val="00F14957"/>
    <w:rsid w:val="00F14C48"/>
    <w:rsid w:val="00F14C4F"/>
    <w:rsid w:val="00F15105"/>
    <w:rsid w:val="00F15581"/>
    <w:rsid w:val="00F15851"/>
    <w:rsid w:val="00F15886"/>
    <w:rsid w:val="00F1599F"/>
    <w:rsid w:val="00F15B38"/>
    <w:rsid w:val="00F15C46"/>
    <w:rsid w:val="00F15F53"/>
    <w:rsid w:val="00F16A55"/>
    <w:rsid w:val="00F16A7E"/>
    <w:rsid w:val="00F16A93"/>
    <w:rsid w:val="00F16FA3"/>
    <w:rsid w:val="00F17136"/>
    <w:rsid w:val="00F172DB"/>
    <w:rsid w:val="00F1765D"/>
    <w:rsid w:val="00F1781B"/>
    <w:rsid w:val="00F17DA3"/>
    <w:rsid w:val="00F17FD7"/>
    <w:rsid w:val="00F20022"/>
    <w:rsid w:val="00F205F0"/>
    <w:rsid w:val="00F20678"/>
    <w:rsid w:val="00F20A02"/>
    <w:rsid w:val="00F20C87"/>
    <w:rsid w:val="00F20EC6"/>
    <w:rsid w:val="00F2133F"/>
    <w:rsid w:val="00F2168F"/>
    <w:rsid w:val="00F21919"/>
    <w:rsid w:val="00F21F5E"/>
    <w:rsid w:val="00F22244"/>
    <w:rsid w:val="00F225D7"/>
    <w:rsid w:val="00F22D32"/>
    <w:rsid w:val="00F22F7F"/>
    <w:rsid w:val="00F231F7"/>
    <w:rsid w:val="00F23283"/>
    <w:rsid w:val="00F2394F"/>
    <w:rsid w:val="00F23CB6"/>
    <w:rsid w:val="00F242C9"/>
    <w:rsid w:val="00F24547"/>
    <w:rsid w:val="00F2467D"/>
    <w:rsid w:val="00F24846"/>
    <w:rsid w:val="00F2493B"/>
    <w:rsid w:val="00F24CD3"/>
    <w:rsid w:val="00F24E5E"/>
    <w:rsid w:val="00F24E9E"/>
    <w:rsid w:val="00F24F98"/>
    <w:rsid w:val="00F24FC4"/>
    <w:rsid w:val="00F250AC"/>
    <w:rsid w:val="00F25187"/>
    <w:rsid w:val="00F25415"/>
    <w:rsid w:val="00F25D9F"/>
    <w:rsid w:val="00F25F09"/>
    <w:rsid w:val="00F261E4"/>
    <w:rsid w:val="00F26300"/>
    <w:rsid w:val="00F263A9"/>
    <w:rsid w:val="00F264E4"/>
    <w:rsid w:val="00F267C9"/>
    <w:rsid w:val="00F26930"/>
    <w:rsid w:val="00F26A37"/>
    <w:rsid w:val="00F26DAC"/>
    <w:rsid w:val="00F26ED7"/>
    <w:rsid w:val="00F27221"/>
    <w:rsid w:val="00F27476"/>
    <w:rsid w:val="00F2747B"/>
    <w:rsid w:val="00F27608"/>
    <w:rsid w:val="00F27636"/>
    <w:rsid w:val="00F27712"/>
    <w:rsid w:val="00F277C7"/>
    <w:rsid w:val="00F27B6D"/>
    <w:rsid w:val="00F27D4D"/>
    <w:rsid w:val="00F27EB2"/>
    <w:rsid w:val="00F27EC2"/>
    <w:rsid w:val="00F300FE"/>
    <w:rsid w:val="00F304EB"/>
    <w:rsid w:val="00F309B6"/>
    <w:rsid w:val="00F30B70"/>
    <w:rsid w:val="00F30C99"/>
    <w:rsid w:val="00F30D46"/>
    <w:rsid w:val="00F31151"/>
    <w:rsid w:val="00F31361"/>
    <w:rsid w:val="00F3146C"/>
    <w:rsid w:val="00F3173F"/>
    <w:rsid w:val="00F31D9C"/>
    <w:rsid w:val="00F31F00"/>
    <w:rsid w:val="00F3207D"/>
    <w:rsid w:val="00F323A3"/>
    <w:rsid w:val="00F3243D"/>
    <w:rsid w:val="00F326E8"/>
    <w:rsid w:val="00F32874"/>
    <w:rsid w:val="00F32985"/>
    <w:rsid w:val="00F329DF"/>
    <w:rsid w:val="00F32A76"/>
    <w:rsid w:val="00F32C86"/>
    <w:rsid w:val="00F32FD9"/>
    <w:rsid w:val="00F33550"/>
    <w:rsid w:val="00F33819"/>
    <w:rsid w:val="00F339D6"/>
    <w:rsid w:val="00F33C7B"/>
    <w:rsid w:val="00F33D0D"/>
    <w:rsid w:val="00F33DAC"/>
    <w:rsid w:val="00F33E67"/>
    <w:rsid w:val="00F33EDA"/>
    <w:rsid w:val="00F34005"/>
    <w:rsid w:val="00F340DB"/>
    <w:rsid w:val="00F346CE"/>
    <w:rsid w:val="00F3478F"/>
    <w:rsid w:val="00F34C7C"/>
    <w:rsid w:val="00F34E06"/>
    <w:rsid w:val="00F34E28"/>
    <w:rsid w:val="00F34EC5"/>
    <w:rsid w:val="00F3501C"/>
    <w:rsid w:val="00F35062"/>
    <w:rsid w:val="00F35253"/>
    <w:rsid w:val="00F352C8"/>
    <w:rsid w:val="00F354AB"/>
    <w:rsid w:val="00F354D0"/>
    <w:rsid w:val="00F35687"/>
    <w:rsid w:val="00F35985"/>
    <w:rsid w:val="00F35D39"/>
    <w:rsid w:val="00F35D9D"/>
    <w:rsid w:val="00F35FD8"/>
    <w:rsid w:val="00F3605A"/>
    <w:rsid w:val="00F361DF"/>
    <w:rsid w:val="00F36445"/>
    <w:rsid w:val="00F36605"/>
    <w:rsid w:val="00F36673"/>
    <w:rsid w:val="00F368FC"/>
    <w:rsid w:val="00F3698C"/>
    <w:rsid w:val="00F36995"/>
    <w:rsid w:val="00F36B69"/>
    <w:rsid w:val="00F36CCE"/>
    <w:rsid w:val="00F36F11"/>
    <w:rsid w:val="00F3727E"/>
    <w:rsid w:val="00F372AC"/>
    <w:rsid w:val="00F37322"/>
    <w:rsid w:val="00F3733C"/>
    <w:rsid w:val="00F373BC"/>
    <w:rsid w:val="00F378E4"/>
    <w:rsid w:val="00F379CD"/>
    <w:rsid w:val="00F40521"/>
    <w:rsid w:val="00F4052C"/>
    <w:rsid w:val="00F40652"/>
    <w:rsid w:val="00F407DE"/>
    <w:rsid w:val="00F40C60"/>
    <w:rsid w:val="00F40F35"/>
    <w:rsid w:val="00F4136B"/>
    <w:rsid w:val="00F4166E"/>
    <w:rsid w:val="00F41830"/>
    <w:rsid w:val="00F41A57"/>
    <w:rsid w:val="00F4228C"/>
    <w:rsid w:val="00F42295"/>
    <w:rsid w:val="00F42415"/>
    <w:rsid w:val="00F425C3"/>
    <w:rsid w:val="00F427DD"/>
    <w:rsid w:val="00F42E23"/>
    <w:rsid w:val="00F434A2"/>
    <w:rsid w:val="00F434D7"/>
    <w:rsid w:val="00F434F3"/>
    <w:rsid w:val="00F43770"/>
    <w:rsid w:val="00F43A4B"/>
    <w:rsid w:val="00F43AAE"/>
    <w:rsid w:val="00F43BC5"/>
    <w:rsid w:val="00F43C11"/>
    <w:rsid w:val="00F43EEB"/>
    <w:rsid w:val="00F44120"/>
    <w:rsid w:val="00F442FB"/>
    <w:rsid w:val="00F4454D"/>
    <w:rsid w:val="00F4492E"/>
    <w:rsid w:val="00F4499E"/>
    <w:rsid w:val="00F44AA3"/>
    <w:rsid w:val="00F44B92"/>
    <w:rsid w:val="00F44C90"/>
    <w:rsid w:val="00F44FB5"/>
    <w:rsid w:val="00F451F2"/>
    <w:rsid w:val="00F45889"/>
    <w:rsid w:val="00F459EA"/>
    <w:rsid w:val="00F45C8D"/>
    <w:rsid w:val="00F462F9"/>
    <w:rsid w:val="00F46360"/>
    <w:rsid w:val="00F463ED"/>
    <w:rsid w:val="00F46403"/>
    <w:rsid w:val="00F464C0"/>
    <w:rsid w:val="00F4651A"/>
    <w:rsid w:val="00F46632"/>
    <w:rsid w:val="00F4693E"/>
    <w:rsid w:val="00F46C33"/>
    <w:rsid w:val="00F46C3D"/>
    <w:rsid w:val="00F46C41"/>
    <w:rsid w:val="00F46C66"/>
    <w:rsid w:val="00F46CB5"/>
    <w:rsid w:val="00F46CF4"/>
    <w:rsid w:val="00F46EC1"/>
    <w:rsid w:val="00F47151"/>
    <w:rsid w:val="00F4724F"/>
    <w:rsid w:val="00F472D4"/>
    <w:rsid w:val="00F4734A"/>
    <w:rsid w:val="00F479C8"/>
    <w:rsid w:val="00F47BA6"/>
    <w:rsid w:val="00F47DC9"/>
    <w:rsid w:val="00F503A0"/>
    <w:rsid w:val="00F503B6"/>
    <w:rsid w:val="00F507CB"/>
    <w:rsid w:val="00F509D2"/>
    <w:rsid w:val="00F50BAC"/>
    <w:rsid w:val="00F50C11"/>
    <w:rsid w:val="00F50CE3"/>
    <w:rsid w:val="00F51307"/>
    <w:rsid w:val="00F5146F"/>
    <w:rsid w:val="00F51532"/>
    <w:rsid w:val="00F517F2"/>
    <w:rsid w:val="00F51CFF"/>
    <w:rsid w:val="00F51DE3"/>
    <w:rsid w:val="00F51FA0"/>
    <w:rsid w:val="00F521E9"/>
    <w:rsid w:val="00F525B0"/>
    <w:rsid w:val="00F5281F"/>
    <w:rsid w:val="00F529CF"/>
    <w:rsid w:val="00F52A66"/>
    <w:rsid w:val="00F52C65"/>
    <w:rsid w:val="00F52DA1"/>
    <w:rsid w:val="00F52EB7"/>
    <w:rsid w:val="00F52F68"/>
    <w:rsid w:val="00F5314A"/>
    <w:rsid w:val="00F531C7"/>
    <w:rsid w:val="00F5361B"/>
    <w:rsid w:val="00F53A06"/>
    <w:rsid w:val="00F54003"/>
    <w:rsid w:val="00F5412C"/>
    <w:rsid w:val="00F54187"/>
    <w:rsid w:val="00F541C7"/>
    <w:rsid w:val="00F54362"/>
    <w:rsid w:val="00F544FE"/>
    <w:rsid w:val="00F547BF"/>
    <w:rsid w:val="00F5492E"/>
    <w:rsid w:val="00F54E74"/>
    <w:rsid w:val="00F54ED1"/>
    <w:rsid w:val="00F54F35"/>
    <w:rsid w:val="00F55000"/>
    <w:rsid w:val="00F551C3"/>
    <w:rsid w:val="00F555F0"/>
    <w:rsid w:val="00F556F1"/>
    <w:rsid w:val="00F55944"/>
    <w:rsid w:val="00F55AD3"/>
    <w:rsid w:val="00F55C2A"/>
    <w:rsid w:val="00F5619E"/>
    <w:rsid w:val="00F563AE"/>
    <w:rsid w:val="00F56753"/>
    <w:rsid w:val="00F5688F"/>
    <w:rsid w:val="00F56895"/>
    <w:rsid w:val="00F568C1"/>
    <w:rsid w:val="00F568CC"/>
    <w:rsid w:val="00F5691B"/>
    <w:rsid w:val="00F5697A"/>
    <w:rsid w:val="00F56BA7"/>
    <w:rsid w:val="00F56C5C"/>
    <w:rsid w:val="00F56F95"/>
    <w:rsid w:val="00F5722D"/>
    <w:rsid w:val="00F5730C"/>
    <w:rsid w:val="00F574E7"/>
    <w:rsid w:val="00F575FE"/>
    <w:rsid w:val="00F57729"/>
    <w:rsid w:val="00F57965"/>
    <w:rsid w:val="00F57CD8"/>
    <w:rsid w:val="00F6087F"/>
    <w:rsid w:val="00F608D7"/>
    <w:rsid w:val="00F60C44"/>
    <w:rsid w:val="00F60DE3"/>
    <w:rsid w:val="00F60FFD"/>
    <w:rsid w:val="00F61017"/>
    <w:rsid w:val="00F610C6"/>
    <w:rsid w:val="00F61144"/>
    <w:rsid w:val="00F61389"/>
    <w:rsid w:val="00F6139C"/>
    <w:rsid w:val="00F61420"/>
    <w:rsid w:val="00F61620"/>
    <w:rsid w:val="00F616BE"/>
    <w:rsid w:val="00F619CF"/>
    <w:rsid w:val="00F61CE1"/>
    <w:rsid w:val="00F61E0C"/>
    <w:rsid w:val="00F626A4"/>
    <w:rsid w:val="00F6286B"/>
    <w:rsid w:val="00F62A00"/>
    <w:rsid w:val="00F62D26"/>
    <w:rsid w:val="00F62E8F"/>
    <w:rsid w:val="00F63014"/>
    <w:rsid w:val="00F6332A"/>
    <w:rsid w:val="00F63927"/>
    <w:rsid w:val="00F63977"/>
    <w:rsid w:val="00F63A8B"/>
    <w:rsid w:val="00F63AF5"/>
    <w:rsid w:val="00F63EFF"/>
    <w:rsid w:val="00F641B7"/>
    <w:rsid w:val="00F64244"/>
    <w:rsid w:val="00F64372"/>
    <w:rsid w:val="00F64574"/>
    <w:rsid w:val="00F648AC"/>
    <w:rsid w:val="00F64B96"/>
    <w:rsid w:val="00F64FED"/>
    <w:rsid w:val="00F650EC"/>
    <w:rsid w:val="00F6541B"/>
    <w:rsid w:val="00F6590F"/>
    <w:rsid w:val="00F659CA"/>
    <w:rsid w:val="00F65C68"/>
    <w:rsid w:val="00F65DC2"/>
    <w:rsid w:val="00F65DF2"/>
    <w:rsid w:val="00F65FB5"/>
    <w:rsid w:val="00F65FB6"/>
    <w:rsid w:val="00F66164"/>
    <w:rsid w:val="00F667A5"/>
    <w:rsid w:val="00F668F5"/>
    <w:rsid w:val="00F669B4"/>
    <w:rsid w:val="00F66BD1"/>
    <w:rsid w:val="00F66C65"/>
    <w:rsid w:val="00F66CA5"/>
    <w:rsid w:val="00F66E14"/>
    <w:rsid w:val="00F67261"/>
    <w:rsid w:val="00F672BD"/>
    <w:rsid w:val="00F67939"/>
    <w:rsid w:val="00F70554"/>
    <w:rsid w:val="00F70A54"/>
    <w:rsid w:val="00F70B3A"/>
    <w:rsid w:val="00F70BEB"/>
    <w:rsid w:val="00F70C75"/>
    <w:rsid w:val="00F70CAE"/>
    <w:rsid w:val="00F70E59"/>
    <w:rsid w:val="00F70EA7"/>
    <w:rsid w:val="00F70EFE"/>
    <w:rsid w:val="00F711A7"/>
    <w:rsid w:val="00F713E5"/>
    <w:rsid w:val="00F714FA"/>
    <w:rsid w:val="00F7182B"/>
    <w:rsid w:val="00F7184C"/>
    <w:rsid w:val="00F71867"/>
    <w:rsid w:val="00F7192C"/>
    <w:rsid w:val="00F71AA3"/>
    <w:rsid w:val="00F71C30"/>
    <w:rsid w:val="00F71D74"/>
    <w:rsid w:val="00F71D88"/>
    <w:rsid w:val="00F72086"/>
    <w:rsid w:val="00F721C5"/>
    <w:rsid w:val="00F7268F"/>
    <w:rsid w:val="00F726E3"/>
    <w:rsid w:val="00F72A5F"/>
    <w:rsid w:val="00F72A9A"/>
    <w:rsid w:val="00F730C7"/>
    <w:rsid w:val="00F733C4"/>
    <w:rsid w:val="00F73577"/>
    <w:rsid w:val="00F73608"/>
    <w:rsid w:val="00F73634"/>
    <w:rsid w:val="00F73935"/>
    <w:rsid w:val="00F73A9B"/>
    <w:rsid w:val="00F73AE6"/>
    <w:rsid w:val="00F73EAD"/>
    <w:rsid w:val="00F74081"/>
    <w:rsid w:val="00F744F0"/>
    <w:rsid w:val="00F74505"/>
    <w:rsid w:val="00F74655"/>
    <w:rsid w:val="00F7471B"/>
    <w:rsid w:val="00F74798"/>
    <w:rsid w:val="00F7481F"/>
    <w:rsid w:val="00F74C5A"/>
    <w:rsid w:val="00F74D60"/>
    <w:rsid w:val="00F74E61"/>
    <w:rsid w:val="00F74E8A"/>
    <w:rsid w:val="00F74FBD"/>
    <w:rsid w:val="00F7501B"/>
    <w:rsid w:val="00F75092"/>
    <w:rsid w:val="00F750EA"/>
    <w:rsid w:val="00F750FB"/>
    <w:rsid w:val="00F75368"/>
    <w:rsid w:val="00F754BD"/>
    <w:rsid w:val="00F75878"/>
    <w:rsid w:val="00F7615C"/>
    <w:rsid w:val="00F7615F"/>
    <w:rsid w:val="00F76181"/>
    <w:rsid w:val="00F763AB"/>
    <w:rsid w:val="00F76471"/>
    <w:rsid w:val="00F76565"/>
    <w:rsid w:val="00F7670B"/>
    <w:rsid w:val="00F76BDA"/>
    <w:rsid w:val="00F76CC7"/>
    <w:rsid w:val="00F76F92"/>
    <w:rsid w:val="00F778C5"/>
    <w:rsid w:val="00F779ED"/>
    <w:rsid w:val="00F77A43"/>
    <w:rsid w:val="00F77C28"/>
    <w:rsid w:val="00F77CEC"/>
    <w:rsid w:val="00F77D5E"/>
    <w:rsid w:val="00F77DDD"/>
    <w:rsid w:val="00F80160"/>
    <w:rsid w:val="00F80375"/>
    <w:rsid w:val="00F803AF"/>
    <w:rsid w:val="00F80444"/>
    <w:rsid w:val="00F8044E"/>
    <w:rsid w:val="00F8063E"/>
    <w:rsid w:val="00F808BC"/>
    <w:rsid w:val="00F80ADF"/>
    <w:rsid w:val="00F80CCE"/>
    <w:rsid w:val="00F80D15"/>
    <w:rsid w:val="00F80D50"/>
    <w:rsid w:val="00F80E28"/>
    <w:rsid w:val="00F81638"/>
    <w:rsid w:val="00F81946"/>
    <w:rsid w:val="00F81A31"/>
    <w:rsid w:val="00F81A7D"/>
    <w:rsid w:val="00F81C5C"/>
    <w:rsid w:val="00F81FD2"/>
    <w:rsid w:val="00F820B1"/>
    <w:rsid w:val="00F82105"/>
    <w:rsid w:val="00F82C22"/>
    <w:rsid w:val="00F82ECC"/>
    <w:rsid w:val="00F83167"/>
    <w:rsid w:val="00F83251"/>
    <w:rsid w:val="00F832DF"/>
    <w:rsid w:val="00F83496"/>
    <w:rsid w:val="00F8361B"/>
    <w:rsid w:val="00F837A9"/>
    <w:rsid w:val="00F838D3"/>
    <w:rsid w:val="00F838E5"/>
    <w:rsid w:val="00F83C5D"/>
    <w:rsid w:val="00F83CAF"/>
    <w:rsid w:val="00F83EF3"/>
    <w:rsid w:val="00F83F07"/>
    <w:rsid w:val="00F84046"/>
    <w:rsid w:val="00F84273"/>
    <w:rsid w:val="00F844E6"/>
    <w:rsid w:val="00F8478E"/>
    <w:rsid w:val="00F84ADA"/>
    <w:rsid w:val="00F85138"/>
    <w:rsid w:val="00F8545E"/>
    <w:rsid w:val="00F855A2"/>
    <w:rsid w:val="00F85814"/>
    <w:rsid w:val="00F85B69"/>
    <w:rsid w:val="00F85CF6"/>
    <w:rsid w:val="00F85EB7"/>
    <w:rsid w:val="00F85FD2"/>
    <w:rsid w:val="00F8602D"/>
    <w:rsid w:val="00F861C9"/>
    <w:rsid w:val="00F86807"/>
    <w:rsid w:val="00F86933"/>
    <w:rsid w:val="00F869A6"/>
    <w:rsid w:val="00F86AFE"/>
    <w:rsid w:val="00F86F8E"/>
    <w:rsid w:val="00F87076"/>
    <w:rsid w:val="00F87408"/>
    <w:rsid w:val="00F875C3"/>
    <w:rsid w:val="00F87826"/>
    <w:rsid w:val="00F87848"/>
    <w:rsid w:val="00F878FB"/>
    <w:rsid w:val="00F8799D"/>
    <w:rsid w:val="00F87B78"/>
    <w:rsid w:val="00F87E8E"/>
    <w:rsid w:val="00F900B4"/>
    <w:rsid w:val="00F90202"/>
    <w:rsid w:val="00F907F2"/>
    <w:rsid w:val="00F90938"/>
    <w:rsid w:val="00F9098E"/>
    <w:rsid w:val="00F90ACA"/>
    <w:rsid w:val="00F90B2E"/>
    <w:rsid w:val="00F90FD3"/>
    <w:rsid w:val="00F913A7"/>
    <w:rsid w:val="00F91675"/>
    <w:rsid w:val="00F917F1"/>
    <w:rsid w:val="00F91B57"/>
    <w:rsid w:val="00F91B5B"/>
    <w:rsid w:val="00F91DC1"/>
    <w:rsid w:val="00F91F30"/>
    <w:rsid w:val="00F9204C"/>
    <w:rsid w:val="00F920A7"/>
    <w:rsid w:val="00F92159"/>
    <w:rsid w:val="00F9228C"/>
    <w:rsid w:val="00F926FD"/>
    <w:rsid w:val="00F92C33"/>
    <w:rsid w:val="00F92E17"/>
    <w:rsid w:val="00F930CD"/>
    <w:rsid w:val="00F93153"/>
    <w:rsid w:val="00F9324A"/>
    <w:rsid w:val="00F933E6"/>
    <w:rsid w:val="00F936DB"/>
    <w:rsid w:val="00F936F4"/>
    <w:rsid w:val="00F93736"/>
    <w:rsid w:val="00F93855"/>
    <w:rsid w:val="00F93AA2"/>
    <w:rsid w:val="00F93BAD"/>
    <w:rsid w:val="00F93C83"/>
    <w:rsid w:val="00F93E38"/>
    <w:rsid w:val="00F93ECD"/>
    <w:rsid w:val="00F94000"/>
    <w:rsid w:val="00F943E4"/>
    <w:rsid w:val="00F9447F"/>
    <w:rsid w:val="00F9465B"/>
    <w:rsid w:val="00F94700"/>
    <w:rsid w:val="00F94851"/>
    <w:rsid w:val="00F949B9"/>
    <w:rsid w:val="00F949CA"/>
    <w:rsid w:val="00F94D34"/>
    <w:rsid w:val="00F94EB9"/>
    <w:rsid w:val="00F9552A"/>
    <w:rsid w:val="00F95566"/>
    <w:rsid w:val="00F9562C"/>
    <w:rsid w:val="00F95AF3"/>
    <w:rsid w:val="00F95B48"/>
    <w:rsid w:val="00F961FE"/>
    <w:rsid w:val="00F96651"/>
    <w:rsid w:val="00F9673A"/>
    <w:rsid w:val="00F96CC3"/>
    <w:rsid w:val="00F96F86"/>
    <w:rsid w:val="00F97069"/>
    <w:rsid w:val="00F97422"/>
    <w:rsid w:val="00F97531"/>
    <w:rsid w:val="00F9768A"/>
    <w:rsid w:val="00F979F0"/>
    <w:rsid w:val="00F97C9F"/>
    <w:rsid w:val="00FA047E"/>
    <w:rsid w:val="00FA0611"/>
    <w:rsid w:val="00FA08DB"/>
    <w:rsid w:val="00FA0AC6"/>
    <w:rsid w:val="00FA0B7C"/>
    <w:rsid w:val="00FA0C4F"/>
    <w:rsid w:val="00FA0D7A"/>
    <w:rsid w:val="00FA0F2B"/>
    <w:rsid w:val="00FA1067"/>
    <w:rsid w:val="00FA12C9"/>
    <w:rsid w:val="00FA13BD"/>
    <w:rsid w:val="00FA1569"/>
    <w:rsid w:val="00FA176E"/>
    <w:rsid w:val="00FA189E"/>
    <w:rsid w:val="00FA1A60"/>
    <w:rsid w:val="00FA1EED"/>
    <w:rsid w:val="00FA2009"/>
    <w:rsid w:val="00FA23CE"/>
    <w:rsid w:val="00FA244F"/>
    <w:rsid w:val="00FA2C20"/>
    <w:rsid w:val="00FA2C88"/>
    <w:rsid w:val="00FA2DDD"/>
    <w:rsid w:val="00FA3073"/>
    <w:rsid w:val="00FA3162"/>
    <w:rsid w:val="00FA3182"/>
    <w:rsid w:val="00FA3433"/>
    <w:rsid w:val="00FA34A2"/>
    <w:rsid w:val="00FA35C2"/>
    <w:rsid w:val="00FA369C"/>
    <w:rsid w:val="00FA3871"/>
    <w:rsid w:val="00FA3B9B"/>
    <w:rsid w:val="00FA3D4A"/>
    <w:rsid w:val="00FA40E4"/>
    <w:rsid w:val="00FA430A"/>
    <w:rsid w:val="00FA480E"/>
    <w:rsid w:val="00FA48B5"/>
    <w:rsid w:val="00FA48FE"/>
    <w:rsid w:val="00FA49C5"/>
    <w:rsid w:val="00FA49DF"/>
    <w:rsid w:val="00FA4A07"/>
    <w:rsid w:val="00FA4A1D"/>
    <w:rsid w:val="00FA4A31"/>
    <w:rsid w:val="00FA4ED5"/>
    <w:rsid w:val="00FA518A"/>
    <w:rsid w:val="00FA518E"/>
    <w:rsid w:val="00FA51C5"/>
    <w:rsid w:val="00FA529B"/>
    <w:rsid w:val="00FA52E9"/>
    <w:rsid w:val="00FA5479"/>
    <w:rsid w:val="00FA556A"/>
    <w:rsid w:val="00FA5AA7"/>
    <w:rsid w:val="00FA5AF9"/>
    <w:rsid w:val="00FA5BCD"/>
    <w:rsid w:val="00FA5F94"/>
    <w:rsid w:val="00FA61CE"/>
    <w:rsid w:val="00FA631E"/>
    <w:rsid w:val="00FA6354"/>
    <w:rsid w:val="00FA6820"/>
    <w:rsid w:val="00FA689D"/>
    <w:rsid w:val="00FA6A59"/>
    <w:rsid w:val="00FA6BA3"/>
    <w:rsid w:val="00FA6C3C"/>
    <w:rsid w:val="00FA6C68"/>
    <w:rsid w:val="00FA6DC7"/>
    <w:rsid w:val="00FA6E2E"/>
    <w:rsid w:val="00FA6F17"/>
    <w:rsid w:val="00FA6FA6"/>
    <w:rsid w:val="00FA6FDA"/>
    <w:rsid w:val="00FA727B"/>
    <w:rsid w:val="00FA7293"/>
    <w:rsid w:val="00FA73ED"/>
    <w:rsid w:val="00FA7580"/>
    <w:rsid w:val="00FA7757"/>
    <w:rsid w:val="00FA7AD7"/>
    <w:rsid w:val="00FA7D3C"/>
    <w:rsid w:val="00FA7E65"/>
    <w:rsid w:val="00FB00AD"/>
    <w:rsid w:val="00FB02BB"/>
    <w:rsid w:val="00FB0467"/>
    <w:rsid w:val="00FB04A5"/>
    <w:rsid w:val="00FB058F"/>
    <w:rsid w:val="00FB0752"/>
    <w:rsid w:val="00FB0C50"/>
    <w:rsid w:val="00FB0CC5"/>
    <w:rsid w:val="00FB0F13"/>
    <w:rsid w:val="00FB102A"/>
    <w:rsid w:val="00FB125E"/>
    <w:rsid w:val="00FB14B9"/>
    <w:rsid w:val="00FB1543"/>
    <w:rsid w:val="00FB1732"/>
    <w:rsid w:val="00FB186F"/>
    <w:rsid w:val="00FB18AB"/>
    <w:rsid w:val="00FB18D5"/>
    <w:rsid w:val="00FB1B35"/>
    <w:rsid w:val="00FB1F4C"/>
    <w:rsid w:val="00FB202F"/>
    <w:rsid w:val="00FB21C9"/>
    <w:rsid w:val="00FB23C9"/>
    <w:rsid w:val="00FB24D3"/>
    <w:rsid w:val="00FB26CB"/>
    <w:rsid w:val="00FB2739"/>
    <w:rsid w:val="00FB277E"/>
    <w:rsid w:val="00FB27BD"/>
    <w:rsid w:val="00FB2C74"/>
    <w:rsid w:val="00FB2CF7"/>
    <w:rsid w:val="00FB2E7C"/>
    <w:rsid w:val="00FB2EA5"/>
    <w:rsid w:val="00FB2ED4"/>
    <w:rsid w:val="00FB2EF1"/>
    <w:rsid w:val="00FB3020"/>
    <w:rsid w:val="00FB3073"/>
    <w:rsid w:val="00FB31A4"/>
    <w:rsid w:val="00FB31AC"/>
    <w:rsid w:val="00FB31BC"/>
    <w:rsid w:val="00FB31D2"/>
    <w:rsid w:val="00FB32D5"/>
    <w:rsid w:val="00FB35B1"/>
    <w:rsid w:val="00FB35F8"/>
    <w:rsid w:val="00FB36D9"/>
    <w:rsid w:val="00FB378A"/>
    <w:rsid w:val="00FB3D0D"/>
    <w:rsid w:val="00FB3DF6"/>
    <w:rsid w:val="00FB3DFA"/>
    <w:rsid w:val="00FB3F12"/>
    <w:rsid w:val="00FB416E"/>
    <w:rsid w:val="00FB42DD"/>
    <w:rsid w:val="00FB43C5"/>
    <w:rsid w:val="00FB44F0"/>
    <w:rsid w:val="00FB46C3"/>
    <w:rsid w:val="00FB48CC"/>
    <w:rsid w:val="00FB4C61"/>
    <w:rsid w:val="00FB4DFF"/>
    <w:rsid w:val="00FB4E05"/>
    <w:rsid w:val="00FB51C4"/>
    <w:rsid w:val="00FB537A"/>
    <w:rsid w:val="00FB53FB"/>
    <w:rsid w:val="00FB540A"/>
    <w:rsid w:val="00FB5429"/>
    <w:rsid w:val="00FB54EC"/>
    <w:rsid w:val="00FB55BB"/>
    <w:rsid w:val="00FB5E78"/>
    <w:rsid w:val="00FB5F54"/>
    <w:rsid w:val="00FB5FC6"/>
    <w:rsid w:val="00FB6782"/>
    <w:rsid w:val="00FB70A3"/>
    <w:rsid w:val="00FB74B1"/>
    <w:rsid w:val="00FB75F1"/>
    <w:rsid w:val="00FB79CC"/>
    <w:rsid w:val="00FB7AA4"/>
    <w:rsid w:val="00FB7D86"/>
    <w:rsid w:val="00FB7F69"/>
    <w:rsid w:val="00FC0199"/>
    <w:rsid w:val="00FC03B9"/>
    <w:rsid w:val="00FC03FF"/>
    <w:rsid w:val="00FC04C1"/>
    <w:rsid w:val="00FC077A"/>
    <w:rsid w:val="00FC0AA8"/>
    <w:rsid w:val="00FC0BF8"/>
    <w:rsid w:val="00FC0CBA"/>
    <w:rsid w:val="00FC108E"/>
    <w:rsid w:val="00FC1091"/>
    <w:rsid w:val="00FC1385"/>
    <w:rsid w:val="00FC1514"/>
    <w:rsid w:val="00FC1675"/>
    <w:rsid w:val="00FC16B7"/>
    <w:rsid w:val="00FC1736"/>
    <w:rsid w:val="00FC17EB"/>
    <w:rsid w:val="00FC1877"/>
    <w:rsid w:val="00FC2187"/>
    <w:rsid w:val="00FC25DC"/>
    <w:rsid w:val="00FC27B2"/>
    <w:rsid w:val="00FC2960"/>
    <w:rsid w:val="00FC29DE"/>
    <w:rsid w:val="00FC2A95"/>
    <w:rsid w:val="00FC2DC5"/>
    <w:rsid w:val="00FC2F2B"/>
    <w:rsid w:val="00FC2FC0"/>
    <w:rsid w:val="00FC316D"/>
    <w:rsid w:val="00FC3638"/>
    <w:rsid w:val="00FC3881"/>
    <w:rsid w:val="00FC3970"/>
    <w:rsid w:val="00FC3D28"/>
    <w:rsid w:val="00FC41E9"/>
    <w:rsid w:val="00FC430D"/>
    <w:rsid w:val="00FC434A"/>
    <w:rsid w:val="00FC45C9"/>
    <w:rsid w:val="00FC4872"/>
    <w:rsid w:val="00FC4922"/>
    <w:rsid w:val="00FC49B6"/>
    <w:rsid w:val="00FC49C1"/>
    <w:rsid w:val="00FC4A97"/>
    <w:rsid w:val="00FC4AEF"/>
    <w:rsid w:val="00FC4D43"/>
    <w:rsid w:val="00FC51F9"/>
    <w:rsid w:val="00FC52EB"/>
    <w:rsid w:val="00FC53AF"/>
    <w:rsid w:val="00FC5416"/>
    <w:rsid w:val="00FC556F"/>
    <w:rsid w:val="00FC598F"/>
    <w:rsid w:val="00FC59C9"/>
    <w:rsid w:val="00FC6274"/>
    <w:rsid w:val="00FC6635"/>
    <w:rsid w:val="00FC6BE8"/>
    <w:rsid w:val="00FC6F42"/>
    <w:rsid w:val="00FC6F47"/>
    <w:rsid w:val="00FC71E1"/>
    <w:rsid w:val="00FC720D"/>
    <w:rsid w:val="00FC73DA"/>
    <w:rsid w:val="00FC7432"/>
    <w:rsid w:val="00FC74AC"/>
    <w:rsid w:val="00FC79AC"/>
    <w:rsid w:val="00FC7A59"/>
    <w:rsid w:val="00FC7A8E"/>
    <w:rsid w:val="00FC7BA9"/>
    <w:rsid w:val="00FC7EE6"/>
    <w:rsid w:val="00FD01B5"/>
    <w:rsid w:val="00FD025D"/>
    <w:rsid w:val="00FD0261"/>
    <w:rsid w:val="00FD0282"/>
    <w:rsid w:val="00FD029B"/>
    <w:rsid w:val="00FD030C"/>
    <w:rsid w:val="00FD09A7"/>
    <w:rsid w:val="00FD0C8C"/>
    <w:rsid w:val="00FD0C97"/>
    <w:rsid w:val="00FD0CB7"/>
    <w:rsid w:val="00FD0FC3"/>
    <w:rsid w:val="00FD10A8"/>
    <w:rsid w:val="00FD1771"/>
    <w:rsid w:val="00FD1A55"/>
    <w:rsid w:val="00FD1ABB"/>
    <w:rsid w:val="00FD1C96"/>
    <w:rsid w:val="00FD1D2F"/>
    <w:rsid w:val="00FD1E05"/>
    <w:rsid w:val="00FD224A"/>
    <w:rsid w:val="00FD2B71"/>
    <w:rsid w:val="00FD2C4C"/>
    <w:rsid w:val="00FD3210"/>
    <w:rsid w:val="00FD32E7"/>
    <w:rsid w:val="00FD35C2"/>
    <w:rsid w:val="00FD35EB"/>
    <w:rsid w:val="00FD3718"/>
    <w:rsid w:val="00FD382A"/>
    <w:rsid w:val="00FD3A1C"/>
    <w:rsid w:val="00FD3C31"/>
    <w:rsid w:val="00FD3FF0"/>
    <w:rsid w:val="00FD42DD"/>
    <w:rsid w:val="00FD441B"/>
    <w:rsid w:val="00FD4518"/>
    <w:rsid w:val="00FD451F"/>
    <w:rsid w:val="00FD4535"/>
    <w:rsid w:val="00FD45AC"/>
    <w:rsid w:val="00FD487B"/>
    <w:rsid w:val="00FD4A9B"/>
    <w:rsid w:val="00FD4EBE"/>
    <w:rsid w:val="00FD5458"/>
    <w:rsid w:val="00FD545E"/>
    <w:rsid w:val="00FD547B"/>
    <w:rsid w:val="00FD552B"/>
    <w:rsid w:val="00FD556B"/>
    <w:rsid w:val="00FD5943"/>
    <w:rsid w:val="00FD5B0D"/>
    <w:rsid w:val="00FD5FB6"/>
    <w:rsid w:val="00FD6368"/>
    <w:rsid w:val="00FD6377"/>
    <w:rsid w:val="00FD6B89"/>
    <w:rsid w:val="00FD71AE"/>
    <w:rsid w:val="00FD7266"/>
    <w:rsid w:val="00FD75FE"/>
    <w:rsid w:val="00FD7784"/>
    <w:rsid w:val="00FD7793"/>
    <w:rsid w:val="00FD78B4"/>
    <w:rsid w:val="00FD78F6"/>
    <w:rsid w:val="00FD7A04"/>
    <w:rsid w:val="00FD7A98"/>
    <w:rsid w:val="00FD7AB4"/>
    <w:rsid w:val="00FD7B78"/>
    <w:rsid w:val="00FD7C5C"/>
    <w:rsid w:val="00FD7CC0"/>
    <w:rsid w:val="00FE004D"/>
    <w:rsid w:val="00FE024D"/>
    <w:rsid w:val="00FE0533"/>
    <w:rsid w:val="00FE0972"/>
    <w:rsid w:val="00FE0A50"/>
    <w:rsid w:val="00FE0B39"/>
    <w:rsid w:val="00FE0F84"/>
    <w:rsid w:val="00FE11D2"/>
    <w:rsid w:val="00FE1792"/>
    <w:rsid w:val="00FE179C"/>
    <w:rsid w:val="00FE1928"/>
    <w:rsid w:val="00FE1CC5"/>
    <w:rsid w:val="00FE1FF8"/>
    <w:rsid w:val="00FE239A"/>
    <w:rsid w:val="00FE2510"/>
    <w:rsid w:val="00FE2905"/>
    <w:rsid w:val="00FE2A84"/>
    <w:rsid w:val="00FE2B3F"/>
    <w:rsid w:val="00FE2F87"/>
    <w:rsid w:val="00FE3310"/>
    <w:rsid w:val="00FE333E"/>
    <w:rsid w:val="00FE36A6"/>
    <w:rsid w:val="00FE36EC"/>
    <w:rsid w:val="00FE38B4"/>
    <w:rsid w:val="00FE38FB"/>
    <w:rsid w:val="00FE3BBE"/>
    <w:rsid w:val="00FE3D3E"/>
    <w:rsid w:val="00FE4057"/>
    <w:rsid w:val="00FE411E"/>
    <w:rsid w:val="00FE41B9"/>
    <w:rsid w:val="00FE41F8"/>
    <w:rsid w:val="00FE4344"/>
    <w:rsid w:val="00FE4447"/>
    <w:rsid w:val="00FE45CB"/>
    <w:rsid w:val="00FE4663"/>
    <w:rsid w:val="00FE46BA"/>
    <w:rsid w:val="00FE4721"/>
    <w:rsid w:val="00FE4A05"/>
    <w:rsid w:val="00FE4B06"/>
    <w:rsid w:val="00FE4B18"/>
    <w:rsid w:val="00FE4CEC"/>
    <w:rsid w:val="00FE577E"/>
    <w:rsid w:val="00FE5998"/>
    <w:rsid w:val="00FE5AF1"/>
    <w:rsid w:val="00FE5B63"/>
    <w:rsid w:val="00FE5EB2"/>
    <w:rsid w:val="00FE5FF2"/>
    <w:rsid w:val="00FE6020"/>
    <w:rsid w:val="00FE60CE"/>
    <w:rsid w:val="00FE64A4"/>
    <w:rsid w:val="00FE65DC"/>
    <w:rsid w:val="00FE6922"/>
    <w:rsid w:val="00FE6A4F"/>
    <w:rsid w:val="00FE6CAF"/>
    <w:rsid w:val="00FE6EDF"/>
    <w:rsid w:val="00FE713B"/>
    <w:rsid w:val="00FE7212"/>
    <w:rsid w:val="00FE7865"/>
    <w:rsid w:val="00FE78F7"/>
    <w:rsid w:val="00FE79F8"/>
    <w:rsid w:val="00FE7A88"/>
    <w:rsid w:val="00FE7AE2"/>
    <w:rsid w:val="00FE7BD4"/>
    <w:rsid w:val="00FF00C2"/>
    <w:rsid w:val="00FF011F"/>
    <w:rsid w:val="00FF0363"/>
    <w:rsid w:val="00FF03A6"/>
    <w:rsid w:val="00FF0541"/>
    <w:rsid w:val="00FF068F"/>
    <w:rsid w:val="00FF06C7"/>
    <w:rsid w:val="00FF070A"/>
    <w:rsid w:val="00FF0AE8"/>
    <w:rsid w:val="00FF0BBE"/>
    <w:rsid w:val="00FF0D1C"/>
    <w:rsid w:val="00FF0D93"/>
    <w:rsid w:val="00FF0E29"/>
    <w:rsid w:val="00FF1155"/>
    <w:rsid w:val="00FF11DD"/>
    <w:rsid w:val="00FF121D"/>
    <w:rsid w:val="00FF1319"/>
    <w:rsid w:val="00FF13A6"/>
    <w:rsid w:val="00FF14EB"/>
    <w:rsid w:val="00FF1584"/>
    <w:rsid w:val="00FF1626"/>
    <w:rsid w:val="00FF167A"/>
    <w:rsid w:val="00FF1688"/>
    <w:rsid w:val="00FF1755"/>
    <w:rsid w:val="00FF193C"/>
    <w:rsid w:val="00FF194D"/>
    <w:rsid w:val="00FF1987"/>
    <w:rsid w:val="00FF1C0D"/>
    <w:rsid w:val="00FF1C81"/>
    <w:rsid w:val="00FF1C8E"/>
    <w:rsid w:val="00FF205C"/>
    <w:rsid w:val="00FF25AF"/>
    <w:rsid w:val="00FF27C9"/>
    <w:rsid w:val="00FF27CF"/>
    <w:rsid w:val="00FF2881"/>
    <w:rsid w:val="00FF2962"/>
    <w:rsid w:val="00FF3064"/>
    <w:rsid w:val="00FF353D"/>
    <w:rsid w:val="00FF357D"/>
    <w:rsid w:val="00FF3A11"/>
    <w:rsid w:val="00FF3A31"/>
    <w:rsid w:val="00FF3A5B"/>
    <w:rsid w:val="00FF3DA1"/>
    <w:rsid w:val="00FF44DF"/>
    <w:rsid w:val="00FF46F7"/>
    <w:rsid w:val="00FF48C5"/>
    <w:rsid w:val="00FF48E1"/>
    <w:rsid w:val="00FF4BE3"/>
    <w:rsid w:val="00FF4CBE"/>
    <w:rsid w:val="00FF5244"/>
    <w:rsid w:val="00FF5291"/>
    <w:rsid w:val="00FF536B"/>
    <w:rsid w:val="00FF5706"/>
    <w:rsid w:val="00FF5EED"/>
    <w:rsid w:val="00FF5FE4"/>
    <w:rsid w:val="00FF6256"/>
    <w:rsid w:val="00FF633A"/>
    <w:rsid w:val="00FF654B"/>
    <w:rsid w:val="00FF6568"/>
    <w:rsid w:val="00FF65D7"/>
    <w:rsid w:val="00FF6898"/>
    <w:rsid w:val="00FF6DB4"/>
    <w:rsid w:val="00FF6E5F"/>
    <w:rsid w:val="00FF6F7A"/>
    <w:rsid w:val="00FF7074"/>
    <w:rsid w:val="00FF710B"/>
    <w:rsid w:val="00FF784B"/>
    <w:rsid w:val="00FF7946"/>
    <w:rsid w:val="00FF7CF1"/>
    <w:rsid w:val="00FF7E0D"/>
    <w:rsid w:val="00FF7FBC"/>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E31CE2"/>
  <w15:docId w15:val="{A003AEB9-73F0-4EAC-8A9D-41374836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0E1A"/>
    <w:pPr>
      <w:spacing w:before="120" w:after="120" w:line="360" w:lineRule="auto"/>
      <w:jc w:val="both"/>
    </w:pPr>
    <w:rPr>
      <w:rFonts w:ascii="Arial" w:hAnsi="Arial"/>
      <w:lang w:val="en-US"/>
    </w:rPr>
  </w:style>
  <w:style w:type="paragraph" w:styleId="Heading1">
    <w:name w:val="heading 1"/>
    <w:aliases w:val="IVSGV 1, Char"/>
    <w:basedOn w:val="Normal"/>
    <w:next w:val="Normal"/>
    <w:link w:val="Heading1Char"/>
    <w:qFormat/>
    <w:rsid w:val="000E73C9"/>
    <w:pPr>
      <w:keepNext/>
      <w:numPr>
        <w:numId w:val="1"/>
      </w:numPr>
      <w:spacing w:before="240" w:line="240" w:lineRule="auto"/>
      <w:outlineLvl w:val="0"/>
    </w:pPr>
    <w:rPr>
      <w:rFonts w:cs="Arial"/>
      <w:b/>
      <w:bCs/>
      <w:kern w:val="32"/>
      <w:sz w:val="32"/>
      <w:szCs w:val="32"/>
    </w:rPr>
  </w:style>
  <w:style w:type="paragraph" w:styleId="Heading2">
    <w:name w:val="heading 2"/>
    <w:aliases w:val="IVSGV 2"/>
    <w:basedOn w:val="Normal"/>
    <w:next w:val="Normal"/>
    <w:link w:val="Heading2Char1"/>
    <w:autoRedefine/>
    <w:qFormat/>
    <w:rsid w:val="001B0CC4"/>
    <w:pPr>
      <w:keepNext/>
      <w:numPr>
        <w:ilvl w:val="1"/>
        <w:numId w:val="1"/>
      </w:numPr>
      <w:spacing w:before="240" w:line="240" w:lineRule="auto"/>
      <w:ind w:left="567"/>
      <w:jc w:val="left"/>
      <w:outlineLvl w:val="1"/>
    </w:pPr>
    <w:rPr>
      <w:rFonts w:cs="Arial"/>
      <w:b/>
      <w:bCs/>
      <w:sz w:val="28"/>
      <w:szCs w:val="28"/>
    </w:rPr>
  </w:style>
  <w:style w:type="paragraph" w:styleId="Heading3">
    <w:name w:val="heading 3"/>
    <w:aliases w:val="IVSGV 3"/>
    <w:basedOn w:val="Normal"/>
    <w:next w:val="Normal"/>
    <w:link w:val="Heading3Char"/>
    <w:autoRedefine/>
    <w:qFormat/>
    <w:rsid w:val="00D0400C"/>
    <w:pPr>
      <w:keepNext/>
      <w:numPr>
        <w:ilvl w:val="2"/>
        <w:numId w:val="1"/>
      </w:numPr>
      <w:spacing w:before="240" w:line="240" w:lineRule="auto"/>
      <w:outlineLvl w:val="2"/>
    </w:pPr>
    <w:rPr>
      <w:rFonts w:cs="Arial"/>
      <w:b/>
      <w:bCs/>
      <w:sz w:val="24"/>
      <w:szCs w:val="24"/>
    </w:rPr>
  </w:style>
  <w:style w:type="paragraph" w:styleId="Heading4">
    <w:name w:val="heading 4"/>
    <w:aliases w:val="IVSGV 4"/>
    <w:basedOn w:val="Normal"/>
    <w:next w:val="Normal"/>
    <w:link w:val="Heading4Char"/>
    <w:qFormat/>
    <w:rsid w:val="000E73C9"/>
    <w:pPr>
      <w:keepNext/>
      <w:numPr>
        <w:ilvl w:val="3"/>
        <w:numId w:val="1"/>
      </w:numPr>
      <w:spacing w:before="240" w:line="240" w:lineRule="auto"/>
      <w:outlineLvl w:val="3"/>
    </w:pPr>
    <w:rPr>
      <w:b/>
      <w:bCs/>
      <w:sz w:val="22"/>
      <w:szCs w:val="28"/>
    </w:rPr>
  </w:style>
  <w:style w:type="paragraph" w:styleId="Heading5">
    <w:name w:val="heading 5"/>
    <w:basedOn w:val="Normal"/>
    <w:next w:val="Normal"/>
    <w:link w:val="Heading5Char"/>
    <w:qFormat/>
    <w:rsid w:val="000E73C9"/>
    <w:pPr>
      <w:numPr>
        <w:ilvl w:val="4"/>
        <w:numId w:val="1"/>
      </w:numPr>
      <w:spacing w:before="240" w:line="240" w:lineRule="auto"/>
      <w:outlineLvl w:val="4"/>
    </w:pPr>
    <w:rPr>
      <w:b/>
      <w:bCs/>
      <w:iCs/>
      <w:szCs w:val="26"/>
    </w:rPr>
  </w:style>
  <w:style w:type="paragraph" w:styleId="Heading6">
    <w:name w:val="heading 6"/>
    <w:basedOn w:val="Normal"/>
    <w:next w:val="Normal"/>
    <w:link w:val="Heading6Char"/>
    <w:autoRedefine/>
    <w:qFormat/>
    <w:rsid w:val="00472E3D"/>
    <w:pPr>
      <w:numPr>
        <w:ilvl w:val="5"/>
        <w:numId w:val="1"/>
      </w:numPr>
      <w:spacing w:before="240" w:after="0" w:line="240" w:lineRule="auto"/>
      <w:ind w:left="1151" w:hanging="1151"/>
      <w:outlineLvl w:val="5"/>
    </w:pPr>
    <w:rPr>
      <w:b/>
      <w:bCs/>
      <w:szCs w:val="22"/>
    </w:rPr>
  </w:style>
  <w:style w:type="paragraph" w:styleId="Heading7">
    <w:name w:val="heading 7"/>
    <w:basedOn w:val="Normal"/>
    <w:next w:val="Normal"/>
    <w:link w:val="Heading7Char"/>
    <w:qFormat/>
    <w:rsid w:val="00472E3D"/>
    <w:pPr>
      <w:numPr>
        <w:ilvl w:val="6"/>
        <w:numId w:val="1"/>
      </w:numPr>
      <w:spacing w:before="240" w:after="0" w:line="240" w:lineRule="auto"/>
      <w:ind w:left="1298" w:hanging="1298"/>
      <w:outlineLvl w:val="6"/>
    </w:pPr>
    <w:rPr>
      <w:b/>
      <w:szCs w:val="24"/>
    </w:rPr>
  </w:style>
  <w:style w:type="paragraph" w:styleId="Heading8">
    <w:name w:val="heading 8"/>
    <w:basedOn w:val="Normal"/>
    <w:next w:val="Normal"/>
    <w:link w:val="Heading8Char"/>
    <w:qFormat/>
    <w:rsid w:val="000E73C9"/>
    <w:pPr>
      <w:numPr>
        <w:ilvl w:val="7"/>
        <w:numId w:val="1"/>
      </w:numPr>
      <w:spacing w:before="240" w:after="60"/>
      <w:outlineLvl w:val="7"/>
    </w:pPr>
    <w:rPr>
      <w:b/>
      <w:iCs/>
      <w:szCs w:val="24"/>
    </w:rPr>
  </w:style>
  <w:style w:type="paragraph" w:styleId="Heading9">
    <w:name w:val="heading 9"/>
    <w:aliases w:val="Überschrift ohne Nummerierung"/>
    <w:basedOn w:val="Normal"/>
    <w:next w:val="Normal"/>
    <w:link w:val="Heading9Char"/>
    <w:qFormat/>
    <w:pPr>
      <w:spacing w:before="240" w:line="240" w:lineRule="auto"/>
      <w:outlineLvl w:val="8"/>
    </w:pPr>
    <w:rPr>
      <w:rFonts w:cs="Arial"/>
      <w:b/>
      <w:bCs/>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semiHidden/>
    <w:pPr>
      <w:shd w:val="clear" w:color="auto" w:fill="000080"/>
    </w:pPr>
    <w:rPr>
      <w:rFonts w:ascii="Tahoma" w:hAnsi="Tahoma" w:cs="Wingdings"/>
    </w:rPr>
  </w:style>
  <w:style w:type="paragraph" w:styleId="Title">
    <w:name w:val="Title"/>
    <w:basedOn w:val="Normal"/>
    <w:link w:val="TitleChar"/>
    <w:qFormat/>
    <w:pPr>
      <w:jc w:val="center"/>
    </w:pPr>
    <w:rPr>
      <w:b/>
      <w:bCs/>
      <w:sz w:val="36"/>
    </w:rPr>
  </w:style>
  <w:style w:type="paragraph" w:styleId="TOC1">
    <w:name w:val="toc 1"/>
    <w:basedOn w:val="Normal"/>
    <w:next w:val="Normal"/>
    <w:autoRedefine/>
    <w:uiPriority w:val="39"/>
    <w:rsid w:val="007978F6"/>
    <w:pPr>
      <w:tabs>
        <w:tab w:val="left" w:pos="425"/>
        <w:tab w:val="right" w:leader="dot" w:pos="9062"/>
      </w:tabs>
      <w:spacing w:before="100" w:after="60" w:line="240" w:lineRule="auto"/>
      <w:ind w:left="425" w:hanging="425"/>
      <w:jc w:val="left"/>
    </w:pPr>
    <w:rPr>
      <w:b/>
      <w:noProof/>
      <w:sz w:val="24"/>
      <w:szCs w:val="24"/>
    </w:rPr>
  </w:style>
  <w:style w:type="paragraph" w:styleId="TOC2">
    <w:name w:val="toc 2"/>
    <w:basedOn w:val="Normal"/>
    <w:next w:val="Normal"/>
    <w:autoRedefine/>
    <w:uiPriority w:val="39"/>
    <w:rsid w:val="0052790A"/>
    <w:pPr>
      <w:tabs>
        <w:tab w:val="left" w:pos="992"/>
        <w:tab w:val="right" w:leader="dot" w:pos="9062"/>
      </w:tabs>
      <w:spacing w:before="50" w:after="50" w:line="240" w:lineRule="auto"/>
      <w:ind w:left="992" w:hanging="567"/>
      <w:jc w:val="left"/>
    </w:pPr>
    <w:rPr>
      <w:noProof/>
      <w:sz w:val="22"/>
      <w:szCs w:val="24"/>
    </w:rPr>
  </w:style>
  <w:style w:type="paragraph" w:styleId="TOC3">
    <w:name w:val="toc 3"/>
    <w:basedOn w:val="Normal"/>
    <w:next w:val="Normal"/>
    <w:autoRedefine/>
    <w:uiPriority w:val="39"/>
    <w:rsid w:val="009A273A"/>
    <w:pPr>
      <w:tabs>
        <w:tab w:val="left" w:pos="1559"/>
        <w:tab w:val="right" w:leader="dot" w:pos="9062"/>
      </w:tabs>
      <w:spacing w:before="40" w:after="40" w:line="240" w:lineRule="auto"/>
      <w:ind w:left="1559" w:hanging="567"/>
      <w:jc w:val="left"/>
    </w:pPr>
    <w:rPr>
      <w:noProof/>
      <w:szCs w:val="24"/>
    </w:rPr>
  </w:style>
  <w:style w:type="paragraph" w:styleId="TOC4">
    <w:name w:val="toc 4"/>
    <w:basedOn w:val="Normal"/>
    <w:next w:val="Normal"/>
    <w:autoRedefine/>
    <w:uiPriority w:val="39"/>
    <w:rsid w:val="007978F6"/>
    <w:pPr>
      <w:tabs>
        <w:tab w:val="left" w:pos="2410"/>
        <w:tab w:val="right" w:leader="dot" w:pos="9060"/>
      </w:tabs>
      <w:spacing w:before="20" w:after="20" w:line="240" w:lineRule="auto"/>
      <w:ind w:left="2410" w:hanging="851"/>
      <w:jc w:val="left"/>
    </w:pPr>
    <w:rPr>
      <w:noProof/>
      <w:szCs w:val="24"/>
    </w:rPr>
  </w:style>
  <w:style w:type="paragraph" w:styleId="TOC5">
    <w:name w:val="toc 5"/>
    <w:basedOn w:val="Normal"/>
    <w:next w:val="Normal"/>
    <w:autoRedefine/>
    <w:uiPriority w:val="39"/>
    <w:rsid w:val="007978F6"/>
    <w:pPr>
      <w:tabs>
        <w:tab w:val="left" w:pos="3317"/>
        <w:tab w:val="right" w:leader="dot" w:pos="9061"/>
      </w:tabs>
      <w:spacing w:before="20" w:after="20" w:line="240" w:lineRule="auto"/>
      <w:ind w:left="3317" w:hanging="907"/>
      <w:jc w:val="left"/>
    </w:pPr>
    <w:rPr>
      <w:noProof/>
      <w:sz w:val="18"/>
      <w:szCs w:val="24"/>
    </w:rPr>
  </w:style>
  <w:style w:type="paragraph" w:styleId="TOC6">
    <w:name w:val="toc 6"/>
    <w:basedOn w:val="Normal"/>
    <w:next w:val="Normal"/>
    <w:autoRedefine/>
    <w:uiPriority w:val="39"/>
    <w:rsid w:val="009A273A"/>
    <w:pPr>
      <w:tabs>
        <w:tab w:val="left" w:pos="4224"/>
        <w:tab w:val="right" w:leader="dot" w:pos="9062"/>
      </w:tabs>
      <w:spacing w:before="0" w:after="20" w:line="240" w:lineRule="auto"/>
      <w:ind w:left="4224" w:hanging="907"/>
      <w:jc w:val="left"/>
    </w:pPr>
    <w:rPr>
      <w:noProof/>
      <w:sz w:val="16"/>
    </w:rPr>
  </w:style>
  <w:style w:type="paragraph" w:styleId="TOC7">
    <w:name w:val="toc 7"/>
    <w:basedOn w:val="Normal"/>
    <w:next w:val="Normal"/>
    <w:autoRedefine/>
    <w:uiPriority w:val="39"/>
    <w:rsid w:val="009A273A"/>
    <w:pPr>
      <w:tabs>
        <w:tab w:val="left" w:pos="5245"/>
        <w:tab w:val="right" w:leader="dot" w:pos="9061"/>
      </w:tabs>
      <w:spacing w:before="0" w:after="20" w:line="240" w:lineRule="auto"/>
      <w:ind w:left="5245" w:hanging="1021"/>
      <w:jc w:val="left"/>
    </w:pPr>
    <w:rPr>
      <w:sz w:val="16"/>
    </w:rPr>
  </w:style>
  <w:style w:type="paragraph" w:styleId="TOC8">
    <w:name w:val="toc 8"/>
    <w:basedOn w:val="Normal"/>
    <w:next w:val="Normal"/>
    <w:autoRedefine/>
    <w:uiPriority w:val="39"/>
    <w:pPr>
      <w:ind w:left="1680"/>
    </w:pPr>
  </w:style>
  <w:style w:type="paragraph" w:styleId="TOC9">
    <w:name w:val="toc 9"/>
    <w:basedOn w:val="TOC1"/>
    <w:next w:val="Normal"/>
    <w:autoRedefine/>
    <w:uiPriority w:val="39"/>
    <w:rsid w:val="001A6F64"/>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character" w:customStyle="1" w:styleId="FootnoteTextChar">
    <w:name w:val="Footnote Text Char"/>
    <w:aliases w:val="IVSGV 6 Char,Schriftart: 9 pt Char,Schriftart: 10 pt Char,Schriftart: 8 pt Char,WB-Fußnotentext Char,fn Char,footnote text Char,Footnotes Char,Footnote ak Char,Ivo Char"/>
    <w:link w:val="FootnoteText"/>
    <w:rsid w:val="00845D5F"/>
    <w:rPr>
      <w:rFonts w:ascii="Arial" w:hAnsi="Arial"/>
      <w:sz w:val="18"/>
      <w:lang w:val="de-DE" w:eastAsia="de-DE" w:bidi="ar-S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Caption">
    <w:name w:val="caption"/>
    <w:basedOn w:val="Normal"/>
    <w:next w:val="Normal"/>
    <w:link w:val="CaptionChar"/>
    <w:qFormat/>
    <w:pPr>
      <w:ind w:left="567" w:right="567"/>
      <w:jc w:val="center"/>
    </w:pPr>
    <w:rPr>
      <w:rFonts w:cs="Arial"/>
      <w:b/>
      <w:bCs/>
    </w:rPr>
  </w:style>
  <w:style w:type="paragraph" w:styleId="FootnoteText">
    <w:name w:val="footnote text"/>
    <w:aliases w:val="IVSGV 6,Schriftart: 9 pt,Schriftart: 10 pt,Schriftart: 8 pt,WB-Fußnotentext,fn,footnote text,Footnotes,Footnote ak,Ivo"/>
    <w:basedOn w:val="Normal"/>
    <w:link w:val="FootnoteTextChar"/>
    <w:pPr>
      <w:spacing w:before="60" w:after="60" w:line="240" w:lineRule="auto"/>
    </w:pPr>
    <w:rPr>
      <w:sz w:val="18"/>
    </w:rPr>
  </w:style>
  <w:style w:type="character" w:styleId="FootnoteReference">
    <w:name w:val="footnote reference"/>
    <w:aliases w:val="Footnote symbol"/>
    <w:rPr>
      <w:vertAlign w:val="superscript"/>
    </w:rPr>
  </w:style>
  <w:style w:type="character" w:styleId="PageNumber">
    <w:name w:val="page number"/>
    <w:basedOn w:val="DefaultParagraphFont"/>
  </w:style>
  <w:style w:type="paragraph" w:styleId="CommentText">
    <w:name w:val="annotation text"/>
    <w:basedOn w:val="Normal"/>
    <w:link w:val="CommentTextChar1"/>
    <w:uiPriority w:val="99"/>
    <w:rsid w:val="00845D5F"/>
    <w:rPr>
      <w:sz w:val="22"/>
    </w:rPr>
  </w:style>
  <w:style w:type="paragraph" w:styleId="TableofFigures">
    <w:name w:val="table of figures"/>
    <w:basedOn w:val="Normal"/>
    <w:next w:val="Normal"/>
    <w:uiPriority w:val="99"/>
    <w:pPr>
      <w:ind w:left="400" w:hanging="400"/>
    </w:pPr>
  </w:style>
  <w:style w:type="paragraph" w:customStyle="1" w:styleId="Zwischenberschrift">
    <w:name w:val="Zwischenüberschrift"/>
    <w:basedOn w:val="Normal"/>
    <w:link w:val="ZwischenberschriftZchn"/>
    <w:pPr>
      <w:spacing w:after="0"/>
      <w:jc w:val="left"/>
    </w:pPr>
    <w:rPr>
      <w:b/>
      <w:bCs/>
      <w:i/>
      <w:iCs/>
      <w:smallCaps/>
    </w:rPr>
  </w:style>
  <w:style w:type="paragraph" w:styleId="BalloonText">
    <w:name w:val="Balloon Text"/>
    <w:basedOn w:val="Normal"/>
    <w:link w:val="BalloonTextChar"/>
    <w:semiHidden/>
    <w:rsid w:val="000A35CC"/>
    <w:rPr>
      <w:rFonts w:ascii="Tahoma" w:hAnsi="Tahoma" w:cs="Tahoma"/>
      <w:sz w:val="16"/>
      <w:szCs w:val="16"/>
    </w:rPr>
  </w:style>
  <w:style w:type="table" w:styleId="TableGrid">
    <w:name w:val="Table Grid"/>
    <w:aliases w:val="_Tabellengitternetz zentriert"/>
    <w:basedOn w:val="TableNormal"/>
    <w:rsid w:val="00845D5F"/>
    <w:pPr>
      <w:spacing w:before="120"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rsid w:val="00845D5F"/>
    <w:rPr>
      <w:sz w:val="16"/>
      <w:szCs w:val="16"/>
    </w:rPr>
  </w:style>
  <w:style w:type="paragraph" w:styleId="CommentSubject">
    <w:name w:val="annotation subject"/>
    <w:basedOn w:val="CommentText"/>
    <w:next w:val="CommentText"/>
    <w:link w:val="CommentSubjectChar"/>
    <w:semiHidden/>
    <w:rsid w:val="00A36C65"/>
    <w:rPr>
      <w:b/>
      <w:bCs/>
      <w:sz w:val="20"/>
    </w:rPr>
  </w:style>
  <w:style w:type="paragraph" w:customStyle="1" w:styleId="Formatvorlageberschrift2BlockVor9ptNach3ptZeilenabstand">
    <w:name w:val="Formatvorlage Überschrift 2 + Block Vor:  9 pt Nach:  3 pt Zeilenabstand..."/>
    <w:basedOn w:val="Heading2"/>
    <w:rsid w:val="005A3232"/>
    <w:pPr>
      <w:spacing w:before="180" w:after="60" w:line="276" w:lineRule="auto"/>
    </w:pPr>
    <w:rPr>
      <w:rFonts w:cs="Times New Roman"/>
      <w:szCs w:val="20"/>
    </w:rPr>
  </w:style>
  <w:style w:type="character" w:customStyle="1" w:styleId="CaptionChar">
    <w:name w:val="Caption Char"/>
    <w:link w:val="Caption"/>
    <w:rsid w:val="00F025D6"/>
    <w:rPr>
      <w:rFonts w:ascii="Arial" w:hAnsi="Arial" w:cs="Arial"/>
      <w:b/>
      <w:bCs/>
      <w:lang w:val="de-DE" w:eastAsia="de-DE" w:bidi="ar-SA"/>
    </w:rPr>
  </w:style>
  <w:style w:type="paragraph" w:customStyle="1" w:styleId="FormatvorlageTextkrper3FettChar">
    <w:name w:val="Formatvorlage Textkörper 3 + Fett Char"/>
    <w:basedOn w:val="BodyText3"/>
    <w:link w:val="FormatvorlageTextkrper3FettCharChar"/>
    <w:autoRedefine/>
    <w:rsid w:val="00857A42"/>
    <w:pPr>
      <w:tabs>
        <w:tab w:val="left" w:pos="1843"/>
      </w:tabs>
      <w:ind w:left="709" w:hanging="709"/>
    </w:pPr>
    <w:rPr>
      <w:rFonts w:cs="Arial"/>
      <w:b/>
      <w:bCs/>
      <w:smallCaps/>
      <w:sz w:val="20"/>
      <w:szCs w:val="20"/>
    </w:rPr>
  </w:style>
  <w:style w:type="character" w:customStyle="1" w:styleId="FormatvorlageTextkrper3FettCharChar">
    <w:name w:val="Formatvorlage Textkörper 3 + Fett Char Char"/>
    <w:link w:val="FormatvorlageTextkrper3FettChar"/>
    <w:rsid w:val="00857A42"/>
    <w:rPr>
      <w:rFonts w:ascii="Arial" w:hAnsi="Arial" w:cs="Arial"/>
      <w:b/>
      <w:bCs/>
      <w:smallCaps/>
      <w:lang w:val="de-DE" w:eastAsia="de-DE" w:bidi="ar-SA"/>
    </w:rPr>
  </w:style>
  <w:style w:type="paragraph" w:styleId="BodyText3">
    <w:name w:val="Body Text 3"/>
    <w:basedOn w:val="Normal"/>
    <w:link w:val="BodyText3Char"/>
    <w:rsid w:val="00857A42"/>
    <w:rPr>
      <w:sz w:val="16"/>
      <w:szCs w:val="16"/>
    </w:rPr>
  </w:style>
  <w:style w:type="character" w:customStyle="1" w:styleId="a">
    <w:name w:val="a"/>
    <w:basedOn w:val="DefaultParagraphFont"/>
    <w:rsid w:val="00D2463A"/>
  </w:style>
  <w:style w:type="paragraph" w:styleId="PlainText">
    <w:name w:val="Plain Text"/>
    <w:basedOn w:val="Normal"/>
    <w:link w:val="PlainTextChar"/>
    <w:rsid w:val="00B83586"/>
    <w:pPr>
      <w:spacing w:before="0" w:after="0" w:line="240" w:lineRule="auto"/>
      <w:jc w:val="left"/>
    </w:pPr>
    <w:rPr>
      <w:rFonts w:ascii="Courier New" w:hAnsi="Courier New" w:cs="Courier New"/>
    </w:rPr>
  </w:style>
  <w:style w:type="character" w:styleId="Strong">
    <w:name w:val="Strong"/>
    <w:qFormat/>
    <w:rsid w:val="00F33C7B"/>
    <w:rPr>
      <w:b/>
      <w:bCs/>
    </w:rPr>
  </w:style>
  <w:style w:type="character" w:customStyle="1" w:styleId="ZwischenberschriftZchn">
    <w:name w:val="Zwischenüberschrift Zchn"/>
    <w:link w:val="Zwischenberschrift"/>
    <w:rsid w:val="00B14435"/>
    <w:rPr>
      <w:rFonts w:ascii="Arial" w:hAnsi="Arial"/>
      <w:b/>
      <w:bCs/>
      <w:i/>
      <w:iCs/>
      <w:smallCaps/>
      <w:lang w:val="de-DE" w:eastAsia="de-DE" w:bidi="ar-SA"/>
    </w:rPr>
  </w:style>
  <w:style w:type="character" w:customStyle="1" w:styleId="BeschriftungZchn">
    <w:name w:val="Beschriftung Zchn"/>
    <w:rsid w:val="002A5ED8"/>
    <w:rPr>
      <w:rFonts w:ascii="Arial" w:hAnsi="Arial" w:cs="Arial"/>
      <w:b/>
      <w:bCs/>
      <w:lang w:val="de-DE" w:eastAsia="de-DE" w:bidi="ar-SA"/>
    </w:rPr>
  </w:style>
  <w:style w:type="character" w:customStyle="1" w:styleId="titlesubblue">
    <w:name w:val="title_sub_blue"/>
    <w:basedOn w:val="DefaultParagraphFont"/>
    <w:rsid w:val="00F01405"/>
  </w:style>
  <w:style w:type="paragraph" w:customStyle="1" w:styleId="StandardVor3pt">
    <w:name w:val="Standard + Vor:  3 pt"/>
    <w:aliases w:val="Nach:  3 pt,Zeilenabstand:  Mehrere 1,3 ze"/>
    <w:basedOn w:val="Normal"/>
    <w:link w:val="StandardVor3ptZchn"/>
    <w:rsid w:val="005955BA"/>
  </w:style>
  <w:style w:type="paragraph" w:customStyle="1" w:styleId="FormatvorlageLinks063cm">
    <w:name w:val="Formatvorlage Links:  063 cm"/>
    <w:basedOn w:val="Normal"/>
    <w:rsid w:val="006E5A95"/>
    <w:pPr>
      <w:spacing w:before="60" w:after="60"/>
    </w:pPr>
    <w:rPr>
      <w:sz w:val="22"/>
    </w:rPr>
  </w:style>
  <w:style w:type="paragraph" w:customStyle="1" w:styleId="Default">
    <w:name w:val="Default"/>
    <w:rsid w:val="00966DAD"/>
    <w:pPr>
      <w:autoSpaceDE w:val="0"/>
      <w:autoSpaceDN w:val="0"/>
      <w:adjustRightInd w:val="0"/>
    </w:pPr>
    <w:rPr>
      <w:rFonts w:ascii="Verdana" w:hAnsi="Verdana" w:cs="Verdana"/>
      <w:color w:val="000000"/>
      <w:sz w:val="24"/>
      <w:szCs w:val="24"/>
    </w:rPr>
  </w:style>
  <w:style w:type="character" w:customStyle="1" w:styleId="Heading2Char1">
    <w:name w:val="Heading 2 Char1"/>
    <w:aliases w:val="IVSGV 2 Char"/>
    <w:link w:val="Heading2"/>
    <w:rsid w:val="001B0CC4"/>
    <w:rPr>
      <w:rFonts w:ascii="Arial" w:hAnsi="Arial" w:cs="Arial"/>
      <w:b/>
      <w:bCs/>
      <w:sz w:val="28"/>
      <w:szCs w:val="28"/>
    </w:rPr>
  </w:style>
  <w:style w:type="paragraph" w:styleId="Bibliography">
    <w:name w:val="Bibliography"/>
    <w:basedOn w:val="Normal"/>
    <w:rsid w:val="004D2094"/>
    <w:pPr>
      <w:spacing w:before="60" w:after="0" w:line="240" w:lineRule="auto"/>
      <w:ind w:left="720" w:hanging="720"/>
    </w:pPr>
    <w:rPr>
      <w:rFonts w:cs="Arial"/>
      <w:lang w:val="en-GB"/>
    </w:rPr>
  </w:style>
  <w:style w:type="character" w:customStyle="1" w:styleId="CommentTextChar1">
    <w:name w:val="Comment Text Char1"/>
    <w:link w:val="CommentText"/>
    <w:uiPriority w:val="99"/>
    <w:rsid w:val="00E15E79"/>
    <w:rPr>
      <w:rFonts w:ascii="Arial" w:hAnsi="Arial"/>
      <w:sz w:val="22"/>
    </w:rPr>
  </w:style>
  <w:style w:type="paragraph" w:customStyle="1" w:styleId="w24">
    <w:name w:val="w24"/>
    <w:basedOn w:val="Normal"/>
    <w:rsid w:val="00457889"/>
    <w:pPr>
      <w:spacing w:before="100" w:beforeAutospacing="1" w:after="100" w:afterAutospacing="1" w:line="240" w:lineRule="auto"/>
      <w:jc w:val="left"/>
    </w:pPr>
    <w:rPr>
      <w:rFonts w:ascii="Times New Roman" w:hAnsi="Times New Roman"/>
      <w:sz w:val="24"/>
      <w:szCs w:val="24"/>
    </w:rPr>
  </w:style>
  <w:style w:type="character" w:customStyle="1" w:styleId="FormatvorlageFunotenzeichen">
    <w:name w:val="Formatvorlage Fußnotenzeichen"/>
    <w:rsid w:val="00A56B1A"/>
    <w:rPr>
      <w:rFonts w:ascii="Palatino" w:hAnsi="Palatino" w:cs="Palatino"/>
      <w:sz w:val="24"/>
      <w:szCs w:val="20"/>
      <w:vertAlign w:val="superscript"/>
    </w:rPr>
  </w:style>
  <w:style w:type="paragraph" w:styleId="Revision">
    <w:name w:val="Revision"/>
    <w:hidden/>
    <w:uiPriority w:val="99"/>
    <w:semiHidden/>
    <w:rsid w:val="00C355CA"/>
    <w:rPr>
      <w:rFonts w:ascii="Arial" w:hAnsi="Arial"/>
    </w:rPr>
  </w:style>
  <w:style w:type="character" w:customStyle="1" w:styleId="PlainTextChar">
    <w:name w:val="Plain Text Char"/>
    <w:link w:val="PlainText"/>
    <w:rsid w:val="00050499"/>
    <w:rPr>
      <w:rFonts w:ascii="Courier New" w:hAnsi="Courier New" w:cs="Courier New"/>
    </w:rPr>
  </w:style>
  <w:style w:type="paragraph" w:customStyle="1" w:styleId="Standardtext">
    <w:name w:val="Standardtext"/>
    <w:basedOn w:val="Normal"/>
    <w:link w:val="StandardtextZchn"/>
    <w:rsid w:val="0051500D"/>
    <w:pPr>
      <w:overflowPunct w:val="0"/>
      <w:autoSpaceDE w:val="0"/>
      <w:autoSpaceDN w:val="0"/>
      <w:adjustRightInd w:val="0"/>
      <w:spacing w:before="0" w:after="0"/>
      <w:jc w:val="left"/>
      <w:textAlignment w:val="baseline"/>
    </w:pPr>
    <w:rPr>
      <w:rFonts w:ascii="Times New Roman" w:hAnsi="Times New Roman"/>
      <w:sz w:val="24"/>
    </w:rPr>
  </w:style>
  <w:style w:type="character" w:customStyle="1" w:styleId="StandardtextZchn">
    <w:name w:val="Standardtext Zchn"/>
    <w:link w:val="Standardtext"/>
    <w:rsid w:val="0051500D"/>
    <w:rPr>
      <w:sz w:val="24"/>
      <w:lang w:val="de-DE" w:eastAsia="de-DE" w:bidi="ar-SA"/>
    </w:rPr>
  </w:style>
  <w:style w:type="character" w:customStyle="1" w:styleId="Heading2Char">
    <w:name w:val="Heading 2 Char"/>
    <w:locked/>
    <w:rsid w:val="008E602C"/>
    <w:rPr>
      <w:rFonts w:ascii="Arial" w:hAnsi="Arial" w:cs="Arial"/>
      <w:b/>
      <w:bCs/>
      <w:sz w:val="28"/>
      <w:szCs w:val="28"/>
      <w:lang w:val="de-DE" w:eastAsia="de-DE" w:bidi="ar-SA"/>
    </w:rPr>
  </w:style>
  <w:style w:type="character" w:customStyle="1" w:styleId="Heading3Char">
    <w:name w:val="Heading 3 Char"/>
    <w:aliases w:val="IVSGV 3 Char"/>
    <w:link w:val="Heading3"/>
    <w:locked/>
    <w:rsid w:val="00D0400C"/>
    <w:rPr>
      <w:rFonts w:ascii="Arial" w:hAnsi="Arial" w:cs="Arial"/>
      <w:b/>
      <w:bCs/>
      <w:sz w:val="24"/>
      <w:szCs w:val="24"/>
      <w:lang w:val="en-US"/>
    </w:rPr>
  </w:style>
  <w:style w:type="character" w:customStyle="1" w:styleId="FootnoteTextChar1">
    <w:name w:val="Footnote Text Char1"/>
    <w:aliases w:val="IVSGV 6 Char1"/>
    <w:semiHidden/>
    <w:locked/>
    <w:rsid w:val="008E602C"/>
    <w:rPr>
      <w:rFonts w:ascii="Arial" w:hAnsi="Arial"/>
      <w:sz w:val="18"/>
      <w:szCs w:val="18"/>
      <w:lang w:val="de-DE" w:eastAsia="de-DE" w:bidi="ar-SA"/>
    </w:rPr>
  </w:style>
  <w:style w:type="character" w:customStyle="1" w:styleId="CommentTextChar">
    <w:name w:val="Comment Text Char"/>
    <w:locked/>
    <w:rsid w:val="008E602C"/>
    <w:rPr>
      <w:rFonts w:ascii="Arial" w:hAnsi="Arial" w:cs="Arial"/>
      <w:sz w:val="22"/>
      <w:szCs w:val="22"/>
      <w:lang w:val="de-DE" w:eastAsia="de-DE" w:bidi="ar-SA"/>
    </w:rPr>
  </w:style>
  <w:style w:type="paragraph" w:styleId="BlockText">
    <w:name w:val="Block Text"/>
    <w:basedOn w:val="Normal"/>
    <w:rsid w:val="00F6590F"/>
    <w:pPr>
      <w:spacing w:before="100" w:after="0" w:line="240" w:lineRule="auto"/>
      <w:ind w:left="360" w:right="-14" w:hanging="360"/>
    </w:pPr>
    <w:rPr>
      <w:rFonts w:ascii="Palatino" w:hAnsi="Palatino"/>
      <w:sz w:val="24"/>
    </w:rPr>
  </w:style>
  <w:style w:type="paragraph" w:customStyle="1" w:styleId="Kasten">
    <w:name w:val="Kasten"/>
    <w:basedOn w:val="Normal"/>
    <w:link w:val="KastenChar"/>
    <w:rsid w:val="000F3F83"/>
    <w:pPr>
      <w:pBdr>
        <w:top w:val="single" w:sz="4" w:space="1" w:color="auto"/>
        <w:left w:val="single" w:sz="4" w:space="4" w:color="auto"/>
        <w:bottom w:val="single" w:sz="4" w:space="1" w:color="auto"/>
        <w:right w:val="single" w:sz="4" w:space="4" w:color="auto"/>
      </w:pBdr>
      <w:shd w:val="clear" w:color="auto" w:fill="D9D9D9"/>
      <w:spacing w:before="60" w:after="60" w:line="312" w:lineRule="auto"/>
    </w:pPr>
  </w:style>
  <w:style w:type="character" w:customStyle="1" w:styleId="KastenChar">
    <w:name w:val="Kasten Char"/>
    <w:link w:val="Kasten"/>
    <w:rsid w:val="000F3F83"/>
    <w:rPr>
      <w:rFonts w:ascii="Arial" w:hAnsi="Arial"/>
      <w:lang w:val="de-DE" w:eastAsia="de-DE" w:bidi="ar-SA"/>
    </w:rPr>
  </w:style>
  <w:style w:type="character" w:customStyle="1" w:styleId="ZchnZchn3">
    <w:name w:val="Zchn Zchn3"/>
    <w:locked/>
    <w:rsid w:val="00690F98"/>
    <w:rPr>
      <w:rFonts w:ascii="Arial" w:hAnsi="Arial" w:cs="Arial"/>
      <w:b/>
      <w:bCs/>
      <w:sz w:val="28"/>
      <w:szCs w:val="28"/>
      <w:lang w:val="de-DE" w:eastAsia="de-DE" w:bidi="ar-SA"/>
    </w:rPr>
  </w:style>
  <w:style w:type="character" w:customStyle="1" w:styleId="ZchnZchn1">
    <w:name w:val="Zchn Zchn1"/>
    <w:locked/>
    <w:rsid w:val="00690F98"/>
    <w:rPr>
      <w:rFonts w:ascii="Arial" w:hAnsi="Arial" w:cs="Arial"/>
      <w:sz w:val="22"/>
      <w:lang w:val="de-DE" w:eastAsia="de-DE" w:bidi="ar-SA"/>
    </w:rPr>
  </w:style>
  <w:style w:type="character" w:customStyle="1" w:styleId="ZchnZchn2">
    <w:name w:val="Zchn Zchn2"/>
    <w:locked/>
    <w:rsid w:val="00690F98"/>
    <w:rPr>
      <w:rFonts w:ascii="Arial" w:hAnsi="Arial" w:cs="Arial"/>
      <w:b/>
      <w:bCs/>
      <w:lang w:val="de-DE" w:eastAsia="de-DE" w:bidi="ar-SA"/>
    </w:rPr>
  </w:style>
  <w:style w:type="character" w:customStyle="1" w:styleId="ZchnZchn">
    <w:name w:val="Zchn Zchn"/>
    <w:locked/>
    <w:rsid w:val="00690F98"/>
    <w:rPr>
      <w:rFonts w:ascii="Courier New" w:hAnsi="Courier New" w:cs="Courier New"/>
      <w:lang w:val="de-DE" w:eastAsia="de-DE" w:bidi="ar-SA"/>
    </w:rPr>
  </w:style>
  <w:style w:type="paragraph" w:customStyle="1" w:styleId="Zwischenberschriftst">
    <w:name w:val="Zwischenüberschrift + st"/>
    <w:basedOn w:val="Zwischenberschrift"/>
    <w:rsid w:val="00B55634"/>
    <w:rPr>
      <w:strike/>
    </w:rPr>
  </w:style>
  <w:style w:type="paragraph" w:customStyle="1" w:styleId="Standard16pt">
    <w:name w:val="Standard + 16 pt"/>
    <w:basedOn w:val="Normal"/>
    <w:rsid w:val="00BF0644"/>
    <w:pPr>
      <w:spacing w:after="0"/>
      <w:outlineLvl w:val="0"/>
    </w:pPr>
    <w:rPr>
      <w:b/>
      <w:sz w:val="32"/>
      <w:szCs w:val="32"/>
    </w:rPr>
  </w:style>
  <w:style w:type="character" w:customStyle="1" w:styleId="Heading9Char">
    <w:name w:val="Heading 9 Char"/>
    <w:aliases w:val="Überschrift ohne Nummerierung Char"/>
    <w:link w:val="Heading9"/>
    <w:rsid w:val="00BC3A0A"/>
    <w:rPr>
      <w:rFonts w:ascii="Arial" w:hAnsi="Arial" w:cs="Arial"/>
      <w:b/>
      <w:bCs/>
      <w:sz w:val="32"/>
      <w:szCs w:val="22"/>
      <w:lang w:val="de-DE" w:eastAsia="de-DE" w:bidi="ar-SA"/>
    </w:rPr>
  </w:style>
  <w:style w:type="paragraph" w:customStyle="1" w:styleId="berschrift1ohneNummerierung">
    <w:name w:val="Überschrift 1 ohne Nummerierung"/>
    <w:basedOn w:val="Heading1"/>
    <w:rsid w:val="00BC3A0A"/>
    <w:pPr>
      <w:numPr>
        <w:numId w:val="0"/>
      </w:numPr>
      <w:jc w:val="left"/>
    </w:pPr>
    <w:rPr>
      <w:rFonts w:cs="Times New Roman"/>
      <w:szCs w:val="20"/>
    </w:rPr>
  </w:style>
  <w:style w:type="paragraph" w:customStyle="1" w:styleId="berschrift2ohneNummerierung">
    <w:name w:val="Überschrift 2 ohne Nummerierung"/>
    <w:basedOn w:val="Heading2"/>
    <w:rsid w:val="00BC3A0A"/>
    <w:pPr>
      <w:numPr>
        <w:ilvl w:val="0"/>
        <w:numId w:val="0"/>
      </w:numPr>
    </w:pPr>
    <w:rPr>
      <w:rFonts w:cs="Times New Roman"/>
      <w:szCs w:val="20"/>
    </w:rPr>
  </w:style>
  <w:style w:type="paragraph" w:customStyle="1" w:styleId="Allgemein">
    <w:name w:val="Allgemein"/>
    <w:basedOn w:val="Normal"/>
    <w:rsid w:val="00BC3A0A"/>
    <w:pPr>
      <w:spacing w:before="0" w:after="0" w:line="240" w:lineRule="auto"/>
    </w:pPr>
    <w:rPr>
      <w:sz w:val="24"/>
      <w:szCs w:val="24"/>
    </w:rPr>
  </w:style>
  <w:style w:type="paragraph" w:styleId="BodyTextIndent">
    <w:name w:val="Body Text Indent"/>
    <w:basedOn w:val="Normal"/>
    <w:link w:val="BodyTextIndentChar"/>
    <w:rsid w:val="00BC3A0A"/>
    <w:pPr>
      <w:spacing w:before="30" w:after="30" w:line="276" w:lineRule="auto"/>
      <w:ind w:left="708"/>
      <w:jc w:val="left"/>
    </w:pPr>
    <w:rPr>
      <w:sz w:val="22"/>
    </w:rPr>
  </w:style>
  <w:style w:type="paragraph" w:styleId="NormalWeb">
    <w:name w:val="Normal (Web)"/>
    <w:basedOn w:val="Normal"/>
    <w:uiPriority w:val="99"/>
    <w:rsid w:val="00BC3A0A"/>
    <w:pPr>
      <w:spacing w:before="100" w:beforeAutospacing="1" w:after="100" w:afterAutospacing="1" w:line="240" w:lineRule="auto"/>
      <w:ind w:left="225" w:right="150"/>
      <w:jc w:val="left"/>
    </w:pPr>
    <w:rPr>
      <w:rFonts w:eastAsia="Batang" w:cs="Arial"/>
      <w:color w:val="000000"/>
      <w:sz w:val="17"/>
      <w:szCs w:val="17"/>
      <w:lang w:eastAsia="ko-KR"/>
    </w:rPr>
  </w:style>
  <w:style w:type="paragraph" w:customStyle="1" w:styleId="StyleBefore0Hanging05">
    <w:name w:val="Style Before:  0&quot; Hanging:  05&quot;"/>
    <w:basedOn w:val="Normal"/>
    <w:rsid w:val="00BC3A0A"/>
    <w:pPr>
      <w:ind w:left="720" w:hanging="720"/>
      <w:jc w:val="left"/>
    </w:pPr>
  </w:style>
  <w:style w:type="paragraph" w:styleId="BodyText">
    <w:name w:val="Body Text"/>
    <w:basedOn w:val="Normal"/>
    <w:link w:val="BodyTextChar"/>
    <w:rsid w:val="00BC3A0A"/>
  </w:style>
  <w:style w:type="character" w:customStyle="1" w:styleId="Char">
    <w:name w:val="Char"/>
    <w:rsid w:val="00BC3A0A"/>
    <w:rPr>
      <w:rFonts w:ascii="Arial" w:hAnsi="Arial"/>
      <w:iCs/>
      <w:lang w:val="de-DE" w:eastAsia="de-DE" w:bidi="ar-SA"/>
    </w:rPr>
  </w:style>
  <w:style w:type="character" w:customStyle="1" w:styleId="textfett">
    <w:name w:val="textfett"/>
    <w:basedOn w:val="DefaultParagraphFont"/>
    <w:rsid w:val="00BC3A0A"/>
  </w:style>
  <w:style w:type="character" w:customStyle="1" w:styleId="Titel1">
    <w:name w:val="Titel1"/>
    <w:basedOn w:val="DefaultParagraphFont"/>
    <w:rsid w:val="00BC3A0A"/>
  </w:style>
  <w:style w:type="character" w:customStyle="1" w:styleId="FunotentextZchn">
    <w:name w:val="Fußnotentext Zchn"/>
    <w:aliases w:val="IVSGV 6 Zchn"/>
    <w:rsid w:val="00BC3A0A"/>
    <w:rPr>
      <w:rFonts w:ascii="Arial" w:hAnsi="Arial"/>
      <w:sz w:val="18"/>
      <w:lang w:val="de-DE" w:eastAsia="de-DE" w:bidi="ar-SA"/>
    </w:rPr>
  </w:style>
  <w:style w:type="character" w:customStyle="1" w:styleId="Heading1Char">
    <w:name w:val="Heading 1 Char"/>
    <w:aliases w:val="IVSGV 1 Char, Char Char"/>
    <w:link w:val="Heading1"/>
    <w:rsid w:val="00BC3A0A"/>
    <w:rPr>
      <w:rFonts w:ascii="Arial" w:hAnsi="Arial" w:cs="Arial"/>
      <w:b/>
      <w:bCs/>
      <w:kern w:val="32"/>
      <w:sz w:val="32"/>
      <w:szCs w:val="32"/>
    </w:rPr>
  </w:style>
  <w:style w:type="paragraph" w:customStyle="1" w:styleId="Normale">
    <w:name w:val="Normale"/>
    <w:basedOn w:val="Default"/>
    <w:next w:val="Default"/>
    <w:rsid w:val="00BC3A0A"/>
    <w:rPr>
      <w:rFonts w:ascii="TimesNewRoman" w:hAnsi="TimesNewRoman" w:cs="Times New Roman"/>
      <w:color w:val="auto"/>
    </w:rPr>
  </w:style>
  <w:style w:type="paragraph" w:customStyle="1" w:styleId="berschrift2">
    <w:name w:val="_Überschrift 2"/>
    <w:basedOn w:val="Heading2"/>
    <w:autoRedefine/>
    <w:rsid w:val="005A3232"/>
    <w:pPr>
      <w:tabs>
        <w:tab w:val="num" w:pos="792"/>
      </w:tabs>
      <w:spacing w:after="60"/>
      <w:ind w:left="792" w:hanging="792"/>
    </w:pPr>
    <w:rPr>
      <w:rFonts w:eastAsia="Batang"/>
      <w:i/>
      <w:iCs/>
      <w:lang w:eastAsia="ko-KR"/>
    </w:rPr>
  </w:style>
  <w:style w:type="paragraph" w:customStyle="1" w:styleId="berschrift1">
    <w:name w:val="_Überschrift 1"/>
    <w:basedOn w:val="Heading1"/>
    <w:autoRedefine/>
    <w:rsid w:val="00BC3A0A"/>
    <w:pPr>
      <w:numPr>
        <w:numId w:val="0"/>
      </w:numPr>
      <w:tabs>
        <w:tab w:val="num" w:pos="1068"/>
      </w:tabs>
      <w:spacing w:before="120" w:line="276" w:lineRule="auto"/>
      <w:ind w:left="1068" w:hanging="360"/>
      <w:outlineLvl w:val="9"/>
    </w:pPr>
    <w:rPr>
      <w:rFonts w:eastAsia="Batang"/>
      <w:szCs w:val="20"/>
      <w:lang w:eastAsia="ko-KR"/>
    </w:rPr>
  </w:style>
  <w:style w:type="paragraph" w:customStyle="1" w:styleId="berschrift3">
    <w:name w:val="_Überschrift 3"/>
    <w:basedOn w:val="Heading3"/>
    <w:autoRedefine/>
    <w:rsid w:val="00BC3A0A"/>
    <w:pPr>
      <w:numPr>
        <w:ilvl w:val="0"/>
        <w:numId w:val="0"/>
      </w:numPr>
      <w:tabs>
        <w:tab w:val="num" w:pos="720"/>
      </w:tabs>
      <w:spacing w:after="60"/>
      <w:ind w:left="720" w:hanging="720"/>
    </w:pPr>
    <w:rPr>
      <w:rFonts w:eastAsia="Batang"/>
      <w:sz w:val="20"/>
      <w:szCs w:val="20"/>
      <w:lang w:eastAsia="ko-KR"/>
    </w:rPr>
  </w:style>
  <w:style w:type="paragraph" w:customStyle="1" w:styleId="FunotentextIVSGV6Char">
    <w:name w:val="Fußnotentext IVSGV6 Char"/>
    <w:basedOn w:val="Normal"/>
    <w:link w:val="FunotentextIVSGV6CharZchn"/>
    <w:rsid w:val="00BC3A0A"/>
    <w:pPr>
      <w:widowControl w:val="0"/>
      <w:adjustRightInd w:val="0"/>
      <w:spacing w:before="60" w:after="60" w:line="240" w:lineRule="auto"/>
      <w:textAlignment w:val="baseline"/>
    </w:pPr>
    <w:rPr>
      <w:sz w:val="18"/>
      <w:szCs w:val="18"/>
    </w:rPr>
  </w:style>
  <w:style w:type="character" w:customStyle="1" w:styleId="FunotentextIVSGV6CharZchn">
    <w:name w:val="Fußnotentext IVSGV6 Char Zchn"/>
    <w:link w:val="FunotentextIVSGV6Char"/>
    <w:rsid w:val="00BC3A0A"/>
    <w:rPr>
      <w:rFonts w:ascii="Arial" w:hAnsi="Arial"/>
      <w:sz w:val="18"/>
      <w:szCs w:val="18"/>
      <w:lang w:val="de-DE" w:eastAsia="de-DE" w:bidi="ar-SA"/>
    </w:rPr>
  </w:style>
  <w:style w:type="character" w:styleId="Emphasis">
    <w:name w:val="Emphasis"/>
    <w:qFormat/>
    <w:rsid w:val="00BC3A0A"/>
    <w:rPr>
      <w:i/>
      <w:iCs/>
    </w:rPr>
  </w:style>
  <w:style w:type="paragraph" w:customStyle="1" w:styleId="standard2">
    <w:name w:val="standard2"/>
    <w:basedOn w:val="Normal"/>
    <w:rsid w:val="00BC3A0A"/>
    <w:pPr>
      <w:tabs>
        <w:tab w:val="num" w:pos="720"/>
      </w:tabs>
    </w:pPr>
    <w:rPr>
      <w:sz w:val="22"/>
    </w:rPr>
  </w:style>
  <w:style w:type="paragraph" w:customStyle="1" w:styleId="Standard3">
    <w:name w:val="Standard3"/>
    <w:basedOn w:val="standard2"/>
    <w:rsid w:val="00BC3A0A"/>
    <w:pPr>
      <w:ind w:left="284"/>
    </w:pPr>
  </w:style>
  <w:style w:type="paragraph" w:customStyle="1" w:styleId="Standard4">
    <w:name w:val="Standard4"/>
    <w:basedOn w:val="Normal"/>
    <w:rsid w:val="00BC3A0A"/>
    <w:rPr>
      <w:sz w:val="22"/>
      <w:lang w:val="en-GB"/>
    </w:rPr>
  </w:style>
  <w:style w:type="paragraph" w:styleId="BodyTextIndent2">
    <w:name w:val="Body Text Indent 2"/>
    <w:basedOn w:val="Normal"/>
    <w:link w:val="BodyTextIndent2Char"/>
    <w:rsid w:val="00BC3A0A"/>
    <w:pPr>
      <w:ind w:left="709"/>
    </w:pPr>
    <w:rPr>
      <w:sz w:val="22"/>
    </w:rPr>
  </w:style>
  <w:style w:type="paragraph" w:styleId="Subtitle">
    <w:name w:val="Subtitle"/>
    <w:basedOn w:val="Normal"/>
    <w:link w:val="SubtitleChar"/>
    <w:qFormat/>
    <w:rsid w:val="00BC3A0A"/>
    <w:rPr>
      <w:b/>
      <w:bCs/>
      <w:sz w:val="22"/>
      <w:u w:val="single"/>
    </w:rPr>
  </w:style>
  <w:style w:type="paragraph" w:customStyle="1" w:styleId="Standard1">
    <w:name w:val="Standard1"/>
    <w:basedOn w:val="Normal"/>
    <w:rsid w:val="00BC3A0A"/>
    <w:pPr>
      <w:ind w:left="284" w:hanging="284"/>
    </w:pPr>
    <w:rPr>
      <w:sz w:val="22"/>
    </w:rPr>
  </w:style>
  <w:style w:type="paragraph" w:customStyle="1" w:styleId="Standard5">
    <w:name w:val="Standard5"/>
    <w:basedOn w:val="Normal"/>
    <w:rsid w:val="00BC3A0A"/>
    <w:rPr>
      <w:sz w:val="22"/>
    </w:rPr>
  </w:style>
  <w:style w:type="paragraph" w:styleId="BodyTextIndent3">
    <w:name w:val="Body Text Indent 3"/>
    <w:basedOn w:val="Normal"/>
    <w:link w:val="BodyTextIndent3Char"/>
    <w:rsid w:val="00BC3A0A"/>
    <w:pPr>
      <w:ind w:left="1701" w:hanging="285"/>
    </w:pPr>
    <w:rPr>
      <w:i/>
      <w:iCs/>
      <w:sz w:val="22"/>
    </w:rPr>
  </w:style>
  <w:style w:type="paragraph" w:styleId="BodyText2">
    <w:name w:val="Body Text 2"/>
    <w:basedOn w:val="Normal"/>
    <w:link w:val="BodyText2Char"/>
    <w:rsid w:val="00BC3A0A"/>
    <w:rPr>
      <w:b/>
      <w:bCs/>
      <w:i/>
      <w:iCs/>
    </w:rPr>
  </w:style>
  <w:style w:type="paragraph" w:customStyle="1" w:styleId="BodyText21">
    <w:name w:val="Body Text 21"/>
    <w:basedOn w:val="Normal"/>
    <w:rsid w:val="00BC3A0A"/>
    <w:pPr>
      <w:overflowPunct w:val="0"/>
      <w:autoSpaceDE w:val="0"/>
      <w:autoSpaceDN w:val="0"/>
      <w:adjustRightInd w:val="0"/>
      <w:ind w:left="1418"/>
      <w:textAlignment w:val="baseline"/>
    </w:pPr>
    <w:rPr>
      <w:sz w:val="22"/>
    </w:rPr>
  </w:style>
  <w:style w:type="paragraph" w:customStyle="1" w:styleId="Formatvorlage1">
    <w:name w:val="Formatvorlage1"/>
    <w:basedOn w:val="Heading6"/>
    <w:rsid w:val="00BC3A0A"/>
    <w:pPr>
      <w:numPr>
        <w:numId w:val="3"/>
      </w:numPr>
      <w:jc w:val="left"/>
    </w:pPr>
    <w:rPr>
      <w:sz w:val="22"/>
    </w:rPr>
  </w:style>
  <w:style w:type="table" w:customStyle="1" w:styleId="Tabellengitternetz1">
    <w:name w:val="Tabellengitternetz1"/>
    <w:basedOn w:val="TableNormal"/>
    <w:next w:val="TableGrid"/>
    <w:rsid w:val="00BC3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BC3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Aufgezhlt">
    <w:name w:val="Formatvorlage Aufgezählt"/>
    <w:basedOn w:val="Normal"/>
    <w:rsid w:val="00BC3A0A"/>
    <w:pPr>
      <w:numPr>
        <w:numId w:val="4"/>
      </w:numPr>
      <w:tabs>
        <w:tab w:val="clear" w:pos="720"/>
        <w:tab w:val="num" w:pos="357"/>
      </w:tabs>
      <w:spacing w:before="60" w:after="60"/>
      <w:ind w:left="714" w:hanging="357"/>
    </w:pPr>
    <w:rPr>
      <w:sz w:val="22"/>
    </w:rPr>
  </w:style>
  <w:style w:type="paragraph" w:customStyle="1" w:styleId="Funotentext2">
    <w:name w:val="Fußnotentext2"/>
    <w:aliases w:val="IVSGV&amp; Char"/>
    <w:basedOn w:val="FootnoteText"/>
    <w:link w:val="IVSGVCharChar"/>
    <w:autoRedefine/>
    <w:rsid w:val="00BC3A0A"/>
    <w:pPr>
      <w:tabs>
        <w:tab w:val="left" w:pos="284"/>
      </w:tabs>
      <w:ind w:left="284" w:hanging="284"/>
    </w:pPr>
    <w:rPr>
      <w:sz w:val="17"/>
      <w:szCs w:val="18"/>
    </w:rPr>
  </w:style>
  <w:style w:type="character" w:customStyle="1" w:styleId="IVSGVCharChar">
    <w:name w:val="IVSGV&amp; Char Char"/>
    <w:link w:val="Funotentext2"/>
    <w:rsid w:val="00BC3A0A"/>
    <w:rPr>
      <w:rFonts w:ascii="Arial" w:hAnsi="Arial"/>
      <w:sz w:val="17"/>
      <w:szCs w:val="18"/>
      <w:lang w:val="de-DE" w:eastAsia="de-DE" w:bidi="ar-SA"/>
    </w:rPr>
  </w:style>
  <w:style w:type="paragraph" w:customStyle="1" w:styleId="FormatvorlageZeilenabstandMehrere12ze">
    <w:name w:val="Formatvorlage Zeilenabstand:  Mehrere 12 ze"/>
    <w:basedOn w:val="Normal"/>
    <w:rsid w:val="00BC3A0A"/>
    <w:pPr>
      <w:spacing w:before="60" w:after="60"/>
    </w:pPr>
    <w:rPr>
      <w:sz w:val="22"/>
    </w:rPr>
  </w:style>
  <w:style w:type="paragraph" w:customStyle="1" w:styleId="proportionalschrift">
    <w:name w:val="proportionalschrift"/>
    <w:basedOn w:val="Normal"/>
    <w:rsid w:val="00BC3A0A"/>
    <w:pPr>
      <w:spacing w:before="100" w:beforeAutospacing="1" w:after="100" w:afterAutospacing="1" w:line="240" w:lineRule="auto"/>
      <w:jc w:val="left"/>
    </w:pPr>
    <w:rPr>
      <w:rFonts w:ascii="Times New Roman" w:hAnsi="Times New Roman"/>
      <w:sz w:val="24"/>
      <w:szCs w:val="24"/>
    </w:rPr>
  </w:style>
  <w:style w:type="paragraph" w:styleId="HTMLPreformatted">
    <w:name w:val="HTML Preformatted"/>
    <w:basedOn w:val="Normal"/>
    <w:link w:val="HTMLPreformattedChar"/>
    <w:rsid w:val="00BC3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rPr>
  </w:style>
  <w:style w:type="table" w:styleId="TableGrid5">
    <w:name w:val="Table Grid 5"/>
    <w:basedOn w:val="TableNormal"/>
    <w:rsid w:val="00BC3A0A"/>
    <w:pPr>
      <w:spacing w:before="30" w:after="30" w:line="276"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bbildung">
    <w:name w:val="abbildung"/>
    <w:basedOn w:val="Normal"/>
    <w:next w:val="Normal"/>
    <w:rsid w:val="00BC3A0A"/>
    <w:pPr>
      <w:spacing w:before="0" w:line="240" w:lineRule="auto"/>
      <w:jc w:val="left"/>
    </w:pPr>
    <w:rPr>
      <w:b/>
      <w:noProof/>
    </w:rPr>
  </w:style>
  <w:style w:type="paragraph" w:customStyle="1" w:styleId="tabelle3">
    <w:name w:val="tabelle3"/>
    <w:basedOn w:val="Normal"/>
    <w:next w:val="Normal"/>
    <w:rsid w:val="00BC3A0A"/>
    <w:pPr>
      <w:numPr>
        <w:numId w:val="5"/>
      </w:numPr>
      <w:spacing w:before="0" w:after="0" w:line="240" w:lineRule="auto"/>
      <w:jc w:val="left"/>
    </w:pPr>
    <w:rPr>
      <w:noProof/>
    </w:rPr>
  </w:style>
  <w:style w:type="character" w:customStyle="1" w:styleId="ZchnZchn13">
    <w:name w:val="Zchn Zchn13"/>
    <w:rsid w:val="00BC3A0A"/>
    <w:rPr>
      <w:rFonts w:ascii="Arial" w:hAnsi="Arial" w:cs="Arial"/>
      <w:b/>
      <w:bCs/>
      <w:lang w:val="de-DE" w:eastAsia="de-DE" w:bidi="ar-SA"/>
    </w:rPr>
  </w:style>
  <w:style w:type="paragraph" w:customStyle="1" w:styleId="StandardLinks2">
    <w:name w:val="Standard + Links:  2"/>
    <w:aliases w:val="5 cm"/>
    <w:basedOn w:val="Normal"/>
    <w:rsid w:val="00BC3A0A"/>
    <w:pPr>
      <w:ind w:left="1418"/>
    </w:pPr>
  </w:style>
  <w:style w:type="character" w:customStyle="1" w:styleId="StandardVor3ptZchn">
    <w:name w:val="Standard + Vor:  3 pt Zchn"/>
    <w:aliases w:val="Nach:  3 pt Zchn,Zeilenabstand:  Mehrere 1 Zchn,3 ze Zchn"/>
    <w:link w:val="StandardVor3pt"/>
    <w:rsid w:val="00BC3A0A"/>
    <w:rPr>
      <w:rFonts w:ascii="Arial" w:hAnsi="Arial"/>
      <w:lang w:val="de-DE" w:eastAsia="de-DE" w:bidi="ar-SA"/>
    </w:rPr>
  </w:style>
  <w:style w:type="paragraph" w:customStyle="1" w:styleId="St">
    <w:name w:val="St"/>
    <w:basedOn w:val="Heading4"/>
    <w:link w:val="StZchn"/>
    <w:rsid w:val="00BC3A0A"/>
    <w:pPr>
      <w:jc w:val="left"/>
    </w:pPr>
  </w:style>
  <w:style w:type="character" w:customStyle="1" w:styleId="Heading4Char">
    <w:name w:val="Heading 4 Char"/>
    <w:aliases w:val="IVSGV 4 Char"/>
    <w:link w:val="Heading4"/>
    <w:rsid w:val="00BC3A0A"/>
    <w:rPr>
      <w:rFonts w:ascii="Arial" w:hAnsi="Arial"/>
      <w:b/>
      <w:bCs/>
      <w:sz w:val="22"/>
      <w:szCs w:val="28"/>
    </w:rPr>
  </w:style>
  <w:style w:type="character" w:customStyle="1" w:styleId="StZchn">
    <w:name w:val="St Zchn"/>
    <w:basedOn w:val="Heading4Char"/>
    <w:link w:val="St"/>
    <w:rsid w:val="00BC3A0A"/>
    <w:rPr>
      <w:rFonts w:ascii="Arial" w:hAnsi="Arial"/>
      <w:b/>
      <w:bCs/>
      <w:sz w:val="22"/>
      <w:szCs w:val="28"/>
    </w:rPr>
  </w:style>
  <w:style w:type="character" w:customStyle="1" w:styleId="bold">
    <w:name w:val="bold"/>
    <w:basedOn w:val="DefaultParagraphFont"/>
    <w:rsid w:val="00BC3A0A"/>
  </w:style>
  <w:style w:type="character" w:customStyle="1" w:styleId="txtgris">
    <w:name w:val="txtgris"/>
    <w:basedOn w:val="DefaultParagraphFont"/>
    <w:rsid w:val="00BC3A0A"/>
  </w:style>
  <w:style w:type="character" w:customStyle="1" w:styleId="IVSGV1Zchn">
    <w:name w:val="IVSGV 1 Zchn"/>
    <w:aliases w:val=" Char Zchn Zchn"/>
    <w:rsid w:val="00BC3A0A"/>
    <w:rPr>
      <w:rFonts w:ascii="Arial" w:hAnsi="Arial" w:cs="Arial"/>
      <w:b/>
      <w:bCs/>
      <w:kern w:val="32"/>
      <w:sz w:val="32"/>
      <w:szCs w:val="32"/>
      <w:lang w:val="de-DE" w:eastAsia="de-DE" w:bidi="ar-SA"/>
    </w:rPr>
  </w:style>
  <w:style w:type="character" w:customStyle="1" w:styleId="IVSGV4ZchnZchn">
    <w:name w:val="IVSGV 4 Zchn Zchn"/>
    <w:rsid w:val="00BC3A0A"/>
    <w:rPr>
      <w:rFonts w:ascii="Arial" w:hAnsi="Arial"/>
      <w:b/>
      <w:bCs/>
      <w:sz w:val="22"/>
      <w:szCs w:val="28"/>
      <w:lang w:val="de-DE" w:eastAsia="de-DE" w:bidi="ar-SA"/>
    </w:rPr>
  </w:style>
  <w:style w:type="paragraph" w:styleId="Quote">
    <w:name w:val="Quote"/>
    <w:basedOn w:val="Normal"/>
    <w:link w:val="QuoteChar"/>
    <w:qFormat/>
    <w:rsid w:val="00BC3A0A"/>
    <w:pPr>
      <w:spacing w:before="30" w:after="30" w:line="276" w:lineRule="auto"/>
      <w:ind w:left="720" w:right="720"/>
    </w:pPr>
    <w:rPr>
      <w:i/>
      <w:sz w:val="22"/>
    </w:rPr>
  </w:style>
  <w:style w:type="paragraph" w:customStyle="1" w:styleId="StandardLinks">
    <w:name w:val="Standard + Links"/>
    <w:basedOn w:val="Normal"/>
    <w:rsid w:val="00BC3A0A"/>
    <w:pPr>
      <w:jc w:val="left"/>
    </w:pPr>
    <w:rPr>
      <w:b/>
      <w:bCs/>
      <w:noProof/>
    </w:rPr>
  </w:style>
  <w:style w:type="paragraph" w:customStyle="1" w:styleId="BodyText22">
    <w:name w:val="Body Text 22"/>
    <w:basedOn w:val="Normal"/>
    <w:rsid w:val="00BC3A0A"/>
    <w:pPr>
      <w:overflowPunct w:val="0"/>
      <w:autoSpaceDE w:val="0"/>
      <w:autoSpaceDN w:val="0"/>
      <w:adjustRightInd w:val="0"/>
      <w:ind w:left="1418"/>
      <w:textAlignment w:val="baseline"/>
    </w:pPr>
    <w:rPr>
      <w:sz w:val="22"/>
    </w:rPr>
  </w:style>
  <w:style w:type="character" w:customStyle="1" w:styleId="berschrift4Zchn">
    <w:name w:val="Überschrift 4 Zchn"/>
    <w:rsid w:val="00BC3A0A"/>
    <w:rPr>
      <w:rFonts w:ascii="Arial" w:hAnsi="Arial"/>
      <w:b/>
      <w:bCs/>
      <w:sz w:val="22"/>
      <w:szCs w:val="28"/>
      <w:lang w:val="de-DE" w:eastAsia="de-DE" w:bidi="ar-SA"/>
    </w:rPr>
  </w:style>
  <w:style w:type="paragraph" w:customStyle="1" w:styleId="Bullet">
    <w:name w:val="Bullet"/>
    <w:basedOn w:val="Normal"/>
    <w:autoRedefine/>
    <w:rsid w:val="00BC3A0A"/>
    <w:pPr>
      <w:numPr>
        <w:numId w:val="6"/>
      </w:numPr>
      <w:spacing w:before="60" w:after="60" w:line="288" w:lineRule="auto"/>
    </w:pPr>
    <w:rPr>
      <w:rFonts w:ascii="Henderson BCG Serif" w:hAnsi="Henderson BCG Serif"/>
      <w:szCs w:val="24"/>
      <w:lang w:val="en-GB" w:eastAsia="en-US"/>
    </w:rPr>
  </w:style>
  <w:style w:type="paragraph" w:customStyle="1" w:styleId="KastenZwischenberschrift">
    <w:name w:val="Kasten Zwischenüberschrift"/>
    <w:basedOn w:val="Kasten"/>
    <w:rsid w:val="00BC3A0A"/>
    <w:rPr>
      <w:b/>
      <w:i/>
      <w:smallCaps/>
    </w:rPr>
  </w:style>
  <w:style w:type="numbering" w:customStyle="1" w:styleId="KastenBullet">
    <w:name w:val="Kasten Bullet"/>
    <w:basedOn w:val="NoList"/>
    <w:rsid w:val="00BC3A0A"/>
    <w:pPr>
      <w:numPr>
        <w:numId w:val="7"/>
      </w:numPr>
    </w:pPr>
  </w:style>
  <w:style w:type="paragraph" w:customStyle="1" w:styleId="KastenListe">
    <w:name w:val="Kasten Liste"/>
    <w:basedOn w:val="Kasten"/>
    <w:link w:val="KastenListeChar"/>
    <w:rsid w:val="00BC3A0A"/>
    <w:pPr>
      <w:framePr w:wrap="around" w:vAnchor="text" w:hAnchor="page" w:y="1"/>
    </w:pPr>
    <w:rPr>
      <w:b/>
      <w:bCs/>
      <w:i/>
      <w:iCs/>
    </w:rPr>
  </w:style>
  <w:style w:type="character" w:customStyle="1" w:styleId="KastenListeChar">
    <w:name w:val="Kasten Liste Char"/>
    <w:link w:val="KastenListe"/>
    <w:rsid w:val="00BC3A0A"/>
    <w:rPr>
      <w:rFonts w:ascii="Arial" w:hAnsi="Arial"/>
      <w:b/>
      <w:bCs/>
      <w:i/>
      <w:iCs/>
      <w:lang w:val="de-DE" w:eastAsia="de-DE" w:bidi="ar-SA"/>
    </w:rPr>
  </w:style>
  <w:style w:type="paragraph" w:customStyle="1" w:styleId="No">
    <w:name w:val="No#"/>
    <w:basedOn w:val="Heading3"/>
    <w:rsid w:val="00BC3A0A"/>
  </w:style>
  <w:style w:type="numbering" w:customStyle="1" w:styleId="Kastenhanging">
    <w:name w:val="Kasten hanging"/>
    <w:basedOn w:val="NoList"/>
    <w:rsid w:val="00BC3A0A"/>
    <w:pPr>
      <w:numPr>
        <w:numId w:val="8"/>
      </w:numPr>
    </w:pPr>
  </w:style>
  <w:style w:type="paragraph" w:styleId="ListBullet">
    <w:name w:val="List Bullet"/>
    <w:basedOn w:val="Normal"/>
    <w:rsid w:val="00BC3A0A"/>
    <w:pPr>
      <w:numPr>
        <w:numId w:val="9"/>
      </w:numPr>
    </w:pPr>
  </w:style>
  <w:style w:type="character" w:customStyle="1" w:styleId="CharChar">
    <w:name w:val="Char Char"/>
    <w:locked/>
    <w:rsid w:val="00BC3A0A"/>
    <w:rPr>
      <w:rFonts w:ascii="Arial" w:hAnsi="Arial" w:cs="Arial"/>
      <w:b/>
      <w:bCs/>
      <w:lang w:val="de-DE" w:eastAsia="de-DE" w:bidi="ar-SA"/>
    </w:rPr>
  </w:style>
  <w:style w:type="character" w:customStyle="1" w:styleId="IVSGV2ZchnZchn">
    <w:name w:val="IVSGV 2 Zchn Zchn"/>
    <w:rsid w:val="00BC3A0A"/>
    <w:rPr>
      <w:rFonts w:ascii="Arial" w:hAnsi="Arial" w:cs="Arial"/>
      <w:b/>
      <w:bCs/>
      <w:sz w:val="28"/>
      <w:szCs w:val="28"/>
      <w:lang w:val="de-DE" w:eastAsia="de-DE" w:bidi="ar-SA"/>
    </w:rPr>
  </w:style>
  <w:style w:type="character" w:customStyle="1" w:styleId="IVSGV3ZchnZchn">
    <w:name w:val="IVSGV 3 Zchn Zchn"/>
    <w:rsid w:val="00BC3A0A"/>
    <w:rPr>
      <w:rFonts w:ascii="Arial" w:hAnsi="Arial" w:cs="Arial"/>
      <w:b/>
      <w:bCs/>
      <w:sz w:val="24"/>
      <w:szCs w:val="24"/>
      <w:lang w:val="de-DE" w:eastAsia="de-DE" w:bidi="ar-SA"/>
    </w:rPr>
  </w:style>
  <w:style w:type="character" w:customStyle="1" w:styleId="Heading5Char">
    <w:name w:val="Heading 5 Char"/>
    <w:link w:val="Heading5"/>
    <w:rsid w:val="00BC3A0A"/>
    <w:rPr>
      <w:rFonts w:ascii="Arial" w:hAnsi="Arial"/>
      <w:b/>
      <w:bCs/>
      <w:iCs/>
      <w:szCs w:val="26"/>
    </w:rPr>
  </w:style>
  <w:style w:type="character" w:customStyle="1" w:styleId="ZchnZchn8">
    <w:name w:val="Zchn Zchn8"/>
    <w:semiHidden/>
    <w:rsid w:val="00BC3A0A"/>
    <w:rPr>
      <w:rFonts w:ascii="Arial" w:hAnsi="Arial"/>
      <w:lang w:val="de-DE" w:eastAsia="de-DE" w:bidi="ar-SA"/>
    </w:rPr>
  </w:style>
  <w:style w:type="character" w:customStyle="1" w:styleId="Heading6Char">
    <w:name w:val="Heading 6 Char"/>
    <w:link w:val="Heading6"/>
    <w:rsid w:val="00472E3D"/>
    <w:rPr>
      <w:rFonts w:ascii="Arial" w:hAnsi="Arial"/>
      <w:b/>
      <w:bCs/>
      <w:szCs w:val="22"/>
    </w:rPr>
  </w:style>
  <w:style w:type="character" w:customStyle="1" w:styleId="Heading7Char">
    <w:name w:val="Heading 7 Char"/>
    <w:link w:val="Heading7"/>
    <w:rsid w:val="00472E3D"/>
    <w:rPr>
      <w:rFonts w:ascii="Arial" w:hAnsi="Arial"/>
      <w:b/>
      <w:szCs w:val="24"/>
    </w:rPr>
  </w:style>
  <w:style w:type="character" w:customStyle="1" w:styleId="Heading8Char">
    <w:name w:val="Heading 8 Char"/>
    <w:link w:val="Heading8"/>
    <w:rsid w:val="00BC3A0A"/>
    <w:rPr>
      <w:rFonts w:ascii="Arial" w:hAnsi="Arial"/>
      <w:b/>
      <w:iCs/>
      <w:szCs w:val="24"/>
    </w:rPr>
  </w:style>
  <w:style w:type="character" w:customStyle="1" w:styleId="DocumentMapChar">
    <w:name w:val="Document Map Char"/>
    <w:link w:val="DocumentMap"/>
    <w:semiHidden/>
    <w:rsid w:val="00BC3A0A"/>
    <w:rPr>
      <w:rFonts w:ascii="Tahoma" w:hAnsi="Tahoma" w:cs="Wingdings"/>
      <w:lang w:val="de-DE" w:eastAsia="de-DE" w:bidi="ar-SA"/>
    </w:rPr>
  </w:style>
  <w:style w:type="character" w:customStyle="1" w:styleId="TitleChar">
    <w:name w:val="Title Char"/>
    <w:link w:val="Title"/>
    <w:rsid w:val="00BC3A0A"/>
    <w:rPr>
      <w:rFonts w:ascii="Arial" w:hAnsi="Arial"/>
      <w:b/>
      <w:bCs/>
      <w:sz w:val="36"/>
      <w:lang w:val="de-DE" w:eastAsia="de-DE" w:bidi="ar-SA"/>
    </w:rPr>
  </w:style>
  <w:style w:type="character" w:customStyle="1" w:styleId="BalloonTextChar">
    <w:name w:val="Balloon Text Char"/>
    <w:link w:val="BalloonText"/>
    <w:semiHidden/>
    <w:rsid w:val="00BC3A0A"/>
    <w:rPr>
      <w:rFonts w:ascii="Tahoma" w:hAnsi="Tahoma" w:cs="Tahoma"/>
      <w:sz w:val="16"/>
      <w:szCs w:val="16"/>
      <w:lang w:val="de-DE" w:eastAsia="de-DE" w:bidi="ar-SA"/>
    </w:rPr>
  </w:style>
  <w:style w:type="character" w:customStyle="1" w:styleId="HeaderChar">
    <w:name w:val="Header Char"/>
    <w:link w:val="Header"/>
    <w:rsid w:val="00BC3A0A"/>
    <w:rPr>
      <w:rFonts w:ascii="Arial" w:hAnsi="Arial"/>
      <w:lang w:val="de-DE" w:eastAsia="de-DE" w:bidi="ar-SA"/>
    </w:rPr>
  </w:style>
  <w:style w:type="character" w:customStyle="1" w:styleId="FooterChar">
    <w:name w:val="Footer Char"/>
    <w:link w:val="Footer"/>
    <w:rsid w:val="00BC3A0A"/>
    <w:rPr>
      <w:rFonts w:ascii="Arial" w:hAnsi="Arial"/>
      <w:lang w:val="de-DE" w:eastAsia="de-DE" w:bidi="ar-SA"/>
    </w:rPr>
  </w:style>
  <w:style w:type="character" w:customStyle="1" w:styleId="BodyTextIndentChar">
    <w:name w:val="Body Text Indent Char"/>
    <w:link w:val="BodyTextIndent"/>
    <w:rsid w:val="00BC3A0A"/>
    <w:rPr>
      <w:rFonts w:ascii="Arial" w:hAnsi="Arial"/>
      <w:sz w:val="22"/>
      <w:lang w:val="de-DE" w:eastAsia="de-DE" w:bidi="ar-SA"/>
    </w:rPr>
  </w:style>
  <w:style w:type="character" w:customStyle="1" w:styleId="CommentSubjectChar">
    <w:name w:val="Comment Subject Char"/>
    <w:link w:val="CommentSubject"/>
    <w:semiHidden/>
    <w:rsid w:val="00BC3A0A"/>
    <w:rPr>
      <w:rFonts w:ascii="Arial" w:hAnsi="Arial"/>
      <w:b/>
      <w:bCs/>
      <w:lang w:val="de-DE" w:eastAsia="de-DE" w:bidi="ar-SA"/>
    </w:rPr>
  </w:style>
  <w:style w:type="character" w:customStyle="1" w:styleId="BodyTextChar">
    <w:name w:val="Body Text Char"/>
    <w:link w:val="BodyText"/>
    <w:rsid w:val="00BC3A0A"/>
    <w:rPr>
      <w:rFonts w:ascii="Arial" w:hAnsi="Arial"/>
      <w:lang w:val="de-DE" w:eastAsia="de-DE" w:bidi="ar-SA"/>
    </w:rPr>
  </w:style>
  <w:style w:type="character" w:customStyle="1" w:styleId="BodyText3Char">
    <w:name w:val="Body Text 3 Char"/>
    <w:link w:val="BodyText3"/>
    <w:rsid w:val="00BC3A0A"/>
    <w:rPr>
      <w:rFonts w:ascii="Arial" w:hAnsi="Arial"/>
      <w:sz w:val="16"/>
      <w:szCs w:val="16"/>
      <w:lang w:val="de-DE" w:eastAsia="de-DE" w:bidi="ar-SA"/>
    </w:rPr>
  </w:style>
  <w:style w:type="character" w:customStyle="1" w:styleId="BodyTextIndent2Char">
    <w:name w:val="Body Text Indent 2 Char"/>
    <w:link w:val="BodyTextIndent2"/>
    <w:rsid w:val="00BC3A0A"/>
    <w:rPr>
      <w:rFonts w:ascii="Arial" w:hAnsi="Arial"/>
      <w:sz w:val="22"/>
      <w:lang w:val="de-DE" w:eastAsia="de-DE" w:bidi="ar-SA"/>
    </w:rPr>
  </w:style>
  <w:style w:type="paragraph" w:styleId="ListParagraph">
    <w:name w:val="List Paragraph"/>
    <w:basedOn w:val="Normal"/>
    <w:uiPriority w:val="34"/>
    <w:qFormat/>
    <w:rsid w:val="007840D8"/>
    <w:pPr>
      <w:ind w:left="720"/>
      <w:contextualSpacing/>
    </w:pPr>
  </w:style>
  <w:style w:type="character" w:customStyle="1" w:styleId="SubtitleChar">
    <w:name w:val="Subtitle Char"/>
    <w:basedOn w:val="DefaultParagraphFont"/>
    <w:link w:val="Subtitle"/>
    <w:rsid w:val="00A66871"/>
    <w:rPr>
      <w:rFonts w:ascii="Arial" w:hAnsi="Arial"/>
      <w:b/>
      <w:bCs/>
      <w:sz w:val="22"/>
      <w:u w:val="single"/>
    </w:rPr>
  </w:style>
  <w:style w:type="character" w:customStyle="1" w:styleId="BodyTextIndent3Char">
    <w:name w:val="Body Text Indent 3 Char"/>
    <w:basedOn w:val="DefaultParagraphFont"/>
    <w:link w:val="BodyTextIndent3"/>
    <w:rsid w:val="00A66871"/>
    <w:rPr>
      <w:rFonts w:ascii="Arial" w:hAnsi="Arial"/>
      <w:i/>
      <w:iCs/>
      <w:sz w:val="22"/>
    </w:rPr>
  </w:style>
  <w:style w:type="character" w:customStyle="1" w:styleId="BodyText2Char">
    <w:name w:val="Body Text 2 Char"/>
    <w:basedOn w:val="DefaultParagraphFont"/>
    <w:link w:val="BodyText2"/>
    <w:rsid w:val="00A66871"/>
    <w:rPr>
      <w:rFonts w:ascii="Arial" w:hAnsi="Arial"/>
      <w:b/>
      <w:bCs/>
      <w:i/>
      <w:iCs/>
    </w:rPr>
  </w:style>
  <w:style w:type="character" w:customStyle="1" w:styleId="HTMLPreformattedChar">
    <w:name w:val="HTML Preformatted Char"/>
    <w:basedOn w:val="DefaultParagraphFont"/>
    <w:link w:val="HTMLPreformatted"/>
    <w:rsid w:val="00A66871"/>
    <w:rPr>
      <w:rFonts w:ascii="Courier New" w:hAnsi="Courier New" w:cs="Courier New"/>
    </w:rPr>
  </w:style>
  <w:style w:type="character" w:customStyle="1" w:styleId="QuoteChar">
    <w:name w:val="Quote Char"/>
    <w:basedOn w:val="DefaultParagraphFont"/>
    <w:link w:val="Quote"/>
    <w:rsid w:val="00A66871"/>
    <w:rPr>
      <w:rFonts w:ascii="Arial" w:hAnsi="Arial"/>
      <w:i/>
      <w:sz w:val="22"/>
    </w:rPr>
  </w:style>
  <w:style w:type="character" w:customStyle="1" w:styleId="apple-converted-space">
    <w:name w:val="apple-converted-space"/>
    <w:basedOn w:val="DefaultParagraphFont"/>
    <w:rsid w:val="000A7912"/>
  </w:style>
  <w:style w:type="paragraph" w:customStyle="1" w:styleId="Bulletpoints1">
    <w:name w:val="Bulletpoints 1"/>
    <w:basedOn w:val="ListParagraph"/>
    <w:link w:val="Bulletpoints1Zchn"/>
    <w:qFormat/>
    <w:rsid w:val="00BF49B9"/>
    <w:pPr>
      <w:numPr>
        <w:numId w:val="90"/>
      </w:numPr>
      <w:ind w:left="567" w:hanging="283"/>
    </w:pPr>
  </w:style>
  <w:style w:type="paragraph" w:customStyle="1" w:styleId="Bulletpoints2">
    <w:name w:val="Bulletpoints 2"/>
    <w:basedOn w:val="Bulletpoints1"/>
    <w:link w:val="Bulletpoints2Zchn"/>
    <w:qFormat/>
    <w:rsid w:val="00BF49B9"/>
    <w:pPr>
      <w:numPr>
        <w:ilvl w:val="1"/>
      </w:numPr>
      <w:ind w:left="851" w:hanging="284"/>
    </w:pPr>
  </w:style>
  <w:style w:type="character" w:customStyle="1" w:styleId="Bulletpoints1Zchn">
    <w:name w:val="Bulletpoints 1 Zchn"/>
    <w:basedOn w:val="DefaultParagraphFont"/>
    <w:link w:val="Bulletpoints1"/>
    <w:rsid w:val="00BF49B9"/>
    <w:rPr>
      <w:rFonts w:ascii="Arial" w:hAnsi="Arial"/>
    </w:rPr>
  </w:style>
  <w:style w:type="character" w:customStyle="1" w:styleId="Bulletpoints2Zchn">
    <w:name w:val="Bulletpoints 2 Zchn"/>
    <w:basedOn w:val="Bulletpoints1Zchn"/>
    <w:link w:val="Bulletpoints2"/>
    <w:rsid w:val="00BF49B9"/>
    <w:rPr>
      <w:rFonts w:ascii="Arial" w:hAnsi="Arial"/>
    </w:rPr>
  </w:style>
  <w:style w:type="paragraph" w:customStyle="1" w:styleId="Aufzaehlung">
    <w:name w:val="Aufzaehlung_"/>
    <w:basedOn w:val="ListParagraph"/>
    <w:link w:val="AufzaehlungZchn"/>
    <w:qFormat/>
    <w:rsid w:val="00BF49B9"/>
    <w:pPr>
      <w:numPr>
        <w:numId w:val="91"/>
      </w:numPr>
      <w:ind w:left="567" w:hanging="425"/>
    </w:pPr>
  </w:style>
  <w:style w:type="character" w:customStyle="1" w:styleId="AufzaehlungZchn">
    <w:name w:val="Aufzaehlung_ Zchn"/>
    <w:basedOn w:val="DefaultParagraphFont"/>
    <w:link w:val="Aufzaehlung"/>
    <w:rsid w:val="00BF49B9"/>
    <w:rPr>
      <w:rFonts w:ascii="Arial" w:hAnsi="Arial"/>
    </w:rPr>
  </w:style>
  <w:style w:type="character" w:styleId="EndnoteReference">
    <w:name w:val="endnote reference"/>
    <w:basedOn w:val="DefaultParagraphFont"/>
    <w:semiHidden/>
    <w:unhideWhenUsed/>
    <w:rsid w:val="008832BE"/>
    <w:rPr>
      <w:vertAlign w:val="superscript"/>
    </w:rPr>
  </w:style>
  <w:style w:type="paragraph" w:styleId="EndnoteText">
    <w:name w:val="endnote text"/>
    <w:basedOn w:val="Normal"/>
    <w:link w:val="EndnoteTextChar"/>
    <w:semiHidden/>
    <w:unhideWhenUsed/>
    <w:rsid w:val="00225393"/>
    <w:pPr>
      <w:spacing w:before="0" w:after="0" w:line="240" w:lineRule="auto"/>
    </w:pPr>
  </w:style>
  <w:style w:type="character" w:customStyle="1" w:styleId="EndnoteTextChar">
    <w:name w:val="Endnote Text Char"/>
    <w:basedOn w:val="DefaultParagraphFont"/>
    <w:link w:val="EndnoteText"/>
    <w:semiHidden/>
    <w:rsid w:val="00225393"/>
    <w:rPr>
      <w:rFonts w:ascii="Arial" w:hAnsi="Arial"/>
      <w:lang w:val="en-US"/>
    </w:rPr>
  </w:style>
  <w:style w:type="character" w:styleId="SubtleEmphasis">
    <w:name w:val="Subtle Emphasis"/>
    <w:basedOn w:val="DefaultParagraphFont"/>
    <w:uiPriority w:val="19"/>
    <w:qFormat/>
    <w:rsid w:val="00A650F7"/>
    <w:rPr>
      <w:i/>
      <w:iCs/>
      <w:color w:val="404040" w:themeColor="text1" w:themeTint="BF"/>
    </w:rPr>
  </w:style>
  <w:style w:type="character" w:styleId="IntenseEmphasis">
    <w:name w:val="Intense Emphasis"/>
    <w:basedOn w:val="DefaultParagraphFont"/>
    <w:uiPriority w:val="21"/>
    <w:qFormat/>
    <w:rsid w:val="00A650F7"/>
    <w:rPr>
      <w:i/>
      <w:iCs/>
      <w:color w:val="4F81BD" w:themeColor="accent1"/>
    </w:rPr>
  </w:style>
  <w:style w:type="character" w:styleId="IntenseReference">
    <w:name w:val="Intense Reference"/>
    <w:basedOn w:val="DefaultParagraphFont"/>
    <w:uiPriority w:val="32"/>
    <w:qFormat/>
    <w:rsid w:val="00A650F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7349">
      <w:bodyDiv w:val="1"/>
      <w:marLeft w:val="0"/>
      <w:marRight w:val="0"/>
      <w:marTop w:val="0"/>
      <w:marBottom w:val="0"/>
      <w:divBdr>
        <w:top w:val="none" w:sz="0" w:space="0" w:color="auto"/>
        <w:left w:val="none" w:sz="0" w:space="0" w:color="auto"/>
        <w:bottom w:val="none" w:sz="0" w:space="0" w:color="auto"/>
        <w:right w:val="none" w:sz="0" w:space="0" w:color="auto"/>
      </w:divBdr>
      <w:divsChild>
        <w:div w:id="26175099">
          <w:marLeft w:val="1886"/>
          <w:marRight w:val="0"/>
          <w:marTop w:val="0"/>
          <w:marBottom w:val="0"/>
          <w:divBdr>
            <w:top w:val="none" w:sz="0" w:space="0" w:color="auto"/>
            <w:left w:val="none" w:sz="0" w:space="0" w:color="auto"/>
            <w:bottom w:val="none" w:sz="0" w:space="0" w:color="auto"/>
            <w:right w:val="none" w:sz="0" w:space="0" w:color="auto"/>
          </w:divBdr>
        </w:div>
        <w:div w:id="186213809">
          <w:marLeft w:val="446"/>
          <w:marRight w:val="0"/>
          <w:marTop w:val="0"/>
          <w:marBottom w:val="0"/>
          <w:divBdr>
            <w:top w:val="none" w:sz="0" w:space="0" w:color="auto"/>
            <w:left w:val="none" w:sz="0" w:space="0" w:color="auto"/>
            <w:bottom w:val="none" w:sz="0" w:space="0" w:color="auto"/>
            <w:right w:val="none" w:sz="0" w:space="0" w:color="auto"/>
          </w:divBdr>
        </w:div>
        <w:div w:id="220406514">
          <w:marLeft w:val="1166"/>
          <w:marRight w:val="0"/>
          <w:marTop w:val="0"/>
          <w:marBottom w:val="0"/>
          <w:divBdr>
            <w:top w:val="none" w:sz="0" w:space="0" w:color="auto"/>
            <w:left w:val="none" w:sz="0" w:space="0" w:color="auto"/>
            <w:bottom w:val="none" w:sz="0" w:space="0" w:color="auto"/>
            <w:right w:val="none" w:sz="0" w:space="0" w:color="auto"/>
          </w:divBdr>
        </w:div>
        <w:div w:id="306587824">
          <w:marLeft w:val="446"/>
          <w:marRight w:val="0"/>
          <w:marTop w:val="0"/>
          <w:marBottom w:val="0"/>
          <w:divBdr>
            <w:top w:val="none" w:sz="0" w:space="0" w:color="auto"/>
            <w:left w:val="none" w:sz="0" w:space="0" w:color="auto"/>
            <w:bottom w:val="none" w:sz="0" w:space="0" w:color="auto"/>
            <w:right w:val="none" w:sz="0" w:space="0" w:color="auto"/>
          </w:divBdr>
        </w:div>
        <w:div w:id="403142190">
          <w:marLeft w:val="1166"/>
          <w:marRight w:val="0"/>
          <w:marTop w:val="0"/>
          <w:marBottom w:val="0"/>
          <w:divBdr>
            <w:top w:val="none" w:sz="0" w:space="0" w:color="auto"/>
            <w:left w:val="none" w:sz="0" w:space="0" w:color="auto"/>
            <w:bottom w:val="none" w:sz="0" w:space="0" w:color="auto"/>
            <w:right w:val="none" w:sz="0" w:space="0" w:color="auto"/>
          </w:divBdr>
        </w:div>
        <w:div w:id="421218106">
          <w:marLeft w:val="446"/>
          <w:marRight w:val="0"/>
          <w:marTop w:val="0"/>
          <w:marBottom w:val="0"/>
          <w:divBdr>
            <w:top w:val="none" w:sz="0" w:space="0" w:color="auto"/>
            <w:left w:val="none" w:sz="0" w:space="0" w:color="auto"/>
            <w:bottom w:val="none" w:sz="0" w:space="0" w:color="auto"/>
            <w:right w:val="none" w:sz="0" w:space="0" w:color="auto"/>
          </w:divBdr>
        </w:div>
        <w:div w:id="860437391">
          <w:marLeft w:val="1166"/>
          <w:marRight w:val="0"/>
          <w:marTop w:val="0"/>
          <w:marBottom w:val="0"/>
          <w:divBdr>
            <w:top w:val="none" w:sz="0" w:space="0" w:color="auto"/>
            <w:left w:val="none" w:sz="0" w:space="0" w:color="auto"/>
            <w:bottom w:val="none" w:sz="0" w:space="0" w:color="auto"/>
            <w:right w:val="none" w:sz="0" w:space="0" w:color="auto"/>
          </w:divBdr>
        </w:div>
        <w:div w:id="1917279959">
          <w:marLeft w:val="1886"/>
          <w:marRight w:val="0"/>
          <w:marTop w:val="0"/>
          <w:marBottom w:val="0"/>
          <w:divBdr>
            <w:top w:val="none" w:sz="0" w:space="0" w:color="auto"/>
            <w:left w:val="none" w:sz="0" w:space="0" w:color="auto"/>
            <w:bottom w:val="none" w:sz="0" w:space="0" w:color="auto"/>
            <w:right w:val="none" w:sz="0" w:space="0" w:color="auto"/>
          </w:divBdr>
        </w:div>
      </w:divsChild>
    </w:div>
    <w:div w:id="27343791">
      <w:bodyDiv w:val="1"/>
      <w:marLeft w:val="0"/>
      <w:marRight w:val="0"/>
      <w:marTop w:val="0"/>
      <w:marBottom w:val="0"/>
      <w:divBdr>
        <w:top w:val="none" w:sz="0" w:space="0" w:color="auto"/>
        <w:left w:val="none" w:sz="0" w:space="0" w:color="auto"/>
        <w:bottom w:val="none" w:sz="0" w:space="0" w:color="auto"/>
        <w:right w:val="none" w:sz="0" w:space="0" w:color="auto"/>
      </w:divBdr>
      <w:divsChild>
        <w:div w:id="660737375">
          <w:marLeft w:val="0"/>
          <w:marRight w:val="0"/>
          <w:marTop w:val="0"/>
          <w:marBottom w:val="0"/>
          <w:divBdr>
            <w:top w:val="none" w:sz="0" w:space="0" w:color="auto"/>
            <w:left w:val="none" w:sz="0" w:space="0" w:color="auto"/>
            <w:bottom w:val="none" w:sz="0" w:space="0" w:color="auto"/>
            <w:right w:val="none" w:sz="0" w:space="0" w:color="auto"/>
          </w:divBdr>
        </w:div>
      </w:divsChild>
    </w:div>
    <w:div w:id="33315766">
      <w:bodyDiv w:val="1"/>
      <w:marLeft w:val="0"/>
      <w:marRight w:val="0"/>
      <w:marTop w:val="0"/>
      <w:marBottom w:val="0"/>
      <w:divBdr>
        <w:top w:val="none" w:sz="0" w:space="0" w:color="auto"/>
        <w:left w:val="none" w:sz="0" w:space="0" w:color="auto"/>
        <w:bottom w:val="none" w:sz="0" w:space="0" w:color="auto"/>
        <w:right w:val="none" w:sz="0" w:space="0" w:color="auto"/>
      </w:divBdr>
      <w:divsChild>
        <w:div w:id="1893420177">
          <w:marLeft w:val="0"/>
          <w:marRight w:val="0"/>
          <w:marTop w:val="0"/>
          <w:marBottom w:val="0"/>
          <w:divBdr>
            <w:top w:val="none" w:sz="0" w:space="0" w:color="auto"/>
            <w:left w:val="none" w:sz="0" w:space="0" w:color="auto"/>
            <w:bottom w:val="none" w:sz="0" w:space="0" w:color="auto"/>
            <w:right w:val="none" w:sz="0" w:space="0" w:color="auto"/>
          </w:divBdr>
          <w:divsChild>
            <w:div w:id="873730752">
              <w:marLeft w:val="0"/>
              <w:marRight w:val="0"/>
              <w:marTop w:val="0"/>
              <w:marBottom w:val="0"/>
              <w:divBdr>
                <w:top w:val="none" w:sz="0" w:space="0" w:color="auto"/>
                <w:left w:val="none" w:sz="0" w:space="0" w:color="auto"/>
                <w:bottom w:val="none" w:sz="0" w:space="0" w:color="auto"/>
                <w:right w:val="none" w:sz="0" w:space="0" w:color="auto"/>
              </w:divBdr>
            </w:div>
            <w:div w:id="13927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2331">
      <w:bodyDiv w:val="1"/>
      <w:marLeft w:val="0"/>
      <w:marRight w:val="0"/>
      <w:marTop w:val="0"/>
      <w:marBottom w:val="0"/>
      <w:divBdr>
        <w:top w:val="none" w:sz="0" w:space="0" w:color="auto"/>
        <w:left w:val="none" w:sz="0" w:space="0" w:color="auto"/>
        <w:bottom w:val="none" w:sz="0" w:space="0" w:color="auto"/>
        <w:right w:val="none" w:sz="0" w:space="0" w:color="auto"/>
      </w:divBdr>
      <w:divsChild>
        <w:div w:id="864749569">
          <w:marLeft w:val="0"/>
          <w:marRight w:val="0"/>
          <w:marTop w:val="0"/>
          <w:marBottom w:val="0"/>
          <w:divBdr>
            <w:top w:val="none" w:sz="0" w:space="0" w:color="auto"/>
            <w:left w:val="none" w:sz="0" w:space="0" w:color="auto"/>
            <w:bottom w:val="none" w:sz="0" w:space="0" w:color="auto"/>
            <w:right w:val="none" w:sz="0" w:space="0" w:color="auto"/>
          </w:divBdr>
        </w:div>
        <w:div w:id="597523363">
          <w:marLeft w:val="0"/>
          <w:marRight w:val="0"/>
          <w:marTop w:val="0"/>
          <w:marBottom w:val="0"/>
          <w:divBdr>
            <w:top w:val="none" w:sz="0" w:space="0" w:color="auto"/>
            <w:left w:val="none" w:sz="0" w:space="0" w:color="auto"/>
            <w:bottom w:val="none" w:sz="0" w:space="0" w:color="auto"/>
            <w:right w:val="none" w:sz="0" w:space="0" w:color="auto"/>
          </w:divBdr>
        </w:div>
        <w:div w:id="1111511132">
          <w:marLeft w:val="0"/>
          <w:marRight w:val="0"/>
          <w:marTop w:val="0"/>
          <w:marBottom w:val="0"/>
          <w:divBdr>
            <w:top w:val="none" w:sz="0" w:space="0" w:color="auto"/>
            <w:left w:val="none" w:sz="0" w:space="0" w:color="auto"/>
            <w:bottom w:val="none" w:sz="0" w:space="0" w:color="auto"/>
            <w:right w:val="none" w:sz="0" w:space="0" w:color="auto"/>
          </w:divBdr>
        </w:div>
      </w:divsChild>
    </w:div>
    <w:div w:id="44568932">
      <w:bodyDiv w:val="1"/>
      <w:marLeft w:val="0"/>
      <w:marRight w:val="0"/>
      <w:marTop w:val="0"/>
      <w:marBottom w:val="0"/>
      <w:divBdr>
        <w:top w:val="none" w:sz="0" w:space="0" w:color="auto"/>
        <w:left w:val="none" w:sz="0" w:space="0" w:color="auto"/>
        <w:bottom w:val="none" w:sz="0" w:space="0" w:color="auto"/>
        <w:right w:val="none" w:sz="0" w:space="0" w:color="auto"/>
      </w:divBdr>
      <w:divsChild>
        <w:div w:id="181286449">
          <w:marLeft w:val="418"/>
          <w:marRight w:val="0"/>
          <w:marTop w:val="108"/>
          <w:marBottom w:val="108"/>
          <w:divBdr>
            <w:top w:val="none" w:sz="0" w:space="0" w:color="auto"/>
            <w:left w:val="none" w:sz="0" w:space="0" w:color="auto"/>
            <w:bottom w:val="none" w:sz="0" w:space="0" w:color="auto"/>
            <w:right w:val="none" w:sz="0" w:space="0" w:color="auto"/>
          </w:divBdr>
        </w:div>
        <w:div w:id="758910526">
          <w:marLeft w:val="994"/>
          <w:marRight w:val="0"/>
          <w:marTop w:val="58"/>
          <w:marBottom w:val="58"/>
          <w:divBdr>
            <w:top w:val="none" w:sz="0" w:space="0" w:color="auto"/>
            <w:left w:val="none" w:sz="0" w:space="0" w:color="auto"/>
            <w:bottom w:val="none" w:sz="0" w:space="0" w:color="auto"/>
            <w:right w:val="none" w:sz="0" w:space="0" w:color="auto"/>
          </w:divBdr>
        </w:div>
        <w:div w:id="784806711">
          <w:marLeft w:val="418"/>
          <w:marRight w:val="0"/>
          <w:marTop w:val="108"/>
          <w:marBottom w:val="108"/>
          <w:divBdr>
            <w:top w:val="none" w:sz="0" w:space="0" w:color="auto"/>
            <w:left w:val="none" w:sz="0" w:space="0" w:color="auto"/>
            <w:bottom w:val="none" w:sz="0" w:space="0" w:color="auto"/>
            <w:right w:val="none" w:sz="0" w:space="0" w:color="auto"/>
          </w:divBdr>
        </w:div>
        <w:div w:id="889002981">
          <w:marLeft w:val="418"/>
          <w:marRight w:val="0"/>
          <w:marTop w:val="108"/>
          <w:marBottom w:val="108"/>
          <w:divBdr>
            <w:top w:val="none" w:sz="0" w:space="0" w:color="auto"/>
            <w:left w:val="none" w:sz="0" w:space="0" w:color="auto"/>
            <w:bottom w:val="none" w:sz="0" w:space="0" w:color="auto"/>
            <w:right w:val="none" w:sz="0" w:space="0" w:color="auto"/>
          </w:divBdr>
        </w:div>
        <w:div w:id="1027564015">
          <w:marLeft w:val="994"/>
          <w:marRight w:val="0"/>
          <w:marTop w:val="58"/>
          <w:marBottom w:val="58"/>
          <w:divBdr>
            <w:top w:val="none" w:sz="0" w:space="0" w:color="auto"/>
            <w:left w:val="none" w:sz="0" w:space="0" w:color="auto"/>
            <w:bottom w:val="none" w:sz="0" w:space="0" w:color="auto"/>
            <w:right w:val="none" w:sz="0" w:space="0" w:color="auto"/>
          </w:divBdr>
        </w:div>
        <w:div w:id="1258294645">
          <w:marLeft w:val="994"/>
          <w:marRight w:val="0"/>
          <w:marTop w:val="58"/>
          <w:marBottom w:val="58"/>
          <w:divBdr>
            <w:top w:val="none" w:sz="0" w:space="0" w:color="auto"/>
            <w:left w:val="none" w:sz="0" w:space="0" w:color="auto"/>
            <w:bottom w:val="none" w:sz="0" w:space="0" w:color="auto"/>
            <w:right w:val="none" w:sz="0" w:space="0" w:color="auto"/>
          </w:divBdr>
        </w:div>
        <w:div w:id="1513032732">
          <w:marLeft w:val="994"/>
          <w:marRight w:val="0"/>
          <w:marTop w:val="58"/>
          <w:marBottom w:val="58"/>
          <w:divBdr>
            <w:top w:val="none" w:sz="0" w:space="0" w:color="auto"/>
            <w:left w:val="none" w:sz="0" w:space="0" w:color="auto"/>
            <w:bottom w:val="none" w:sz="0" w:space="0" w:color="auto"/>
            <w:right w:val="none" w:sz="0" w:space="0" w:color="auto"/>
          </w:divBdr>
        </w:div>
        <w:div w:id="1527207321">
          <w:marLeft w:val="418"/>
          <w:marRight w:val="0"/>
          <w:marTop w:val="108"/>
          <w:marBottom w:val="108"/>
          <w:divBdr>
            <w:top w:val="none" w:sz="0" w:space="0" w:color="auto"/>
            <w:left w:val="none" w:sz="0" w:space="0" w:color="auto"/>
            <w:bottom w:val="none" w:sz="0" w:space="0" w:color="auto"/>
            <w:right w:val="none" w:sz="0" w:space="0" w:color="auto"/>
          </w:divBdr>
        </w:div>
        <w:div w:id="1634562317">
          <w:marLeft w:val="418"/>
          <w:marRight w:val="0"/>
          <w:marTop w:val="108"/>
          <w:marBottom w:val="108"/>
          <w:divBdr>
            <w:top w:val="none" w:sz="0" w:space="0" w:color="auto"/>
            <w:left w:val="none" w:sz="0" w:space="0" w:color="auto"/>
            <w:bottom w:val="none" w:sz="0" w:space="0" w:color="auto"/>
            <w:right w:val="none" w:sz="0" w:space="0" w:color="auto"/>
          </w:divBdr>
        </w:div>
      </w:divsChild>
    </w:div>
    <w:div w:id="63601564">
      <w:bodyDiv w:val="1"/>
      <w:marLeft w:val="0"/>
      <w:marRight w:val="0"/>
      <w:marTop w:val="0"/>
      <w:marBottom w:val="0"/>
      <w:divBdr>
        <w:top w:val="none" w:sz="0" w:space="0" w:color="auto"/>
        <w:left w:val="none" w:sz="0" w:space="0" w:color="auto"/>
        <w:bottom w:val="none" w:sz="0" w:space="0" w:color="auto"/>
        <w:right w:val="none" w:sz="0" w:space="0" w:color="auto"/>
      </w:divBdr>
    </w:div>
    <w:div w:id="71703955">
      <w:bodyDiv w:val="1"/>
      <w:marLeft w:val="0"/>
      <w:marRight w:val="0"/>
      <w:marTop w:val="0"/>
      <w:marBottom w:val="0"/>
      <w:divBdr>
        <w:top w:val="none" w:sz="0" w:space="0" w:color="auto"/>
        <w:left w:val="none" w:sz="0" w:space="0" w:color="auto"/>
        <w:bottom w:val="none" w:sz="0" w:space="0" w:color="auto"/>
        <w:right w:val="none" w:sz="0" w:space="0" w:color="auto"/>
      </w:divBdr>
      <w:divsChild>
        <w:div w:id="1082993163">
          <w:marLeft w:val="446"/>
          <w:marRight w:val="0"/>
          <w:marTop w:val="0"/>
          <w:marBottom w:val="0"/>
          <w:divBdr>
            <w:top w:val="none" w:sz="0" w:space="0" w:color="auto"/>
            <w:left w:val="none" w:sz="0" w:space="0" w:color="auto"/>
            <w:bottom w:val="none" w:sz="0" w:space="0" w:color="auto"/>
            <w:right w:val="none" w:sz="0" w:space="0" w:color="auto"/>
          </w:divBdr>
        </w:div>
        <w:div w:id="1117942026">
          <w:marLeft w:val="446"/>
          <w:marRight w:val="0"/>
          <w:marTop w:val="0"/>
          <w:marBottom w:val="0"/>
          <w:divBdr>
            <w:top w:val="none" w:sz="0" w:space="0" w:color="auto"/>
            <w:left w:val="none" w:sz="0" w:space="0" w:color="auto"/>
            <w:bottom w:val="none" w:sz="0" w:space="0" w:color="auto"/>
            <w:right w:val="none" w:sz="0" w:space="0" w:color="auto"/>
          </w:divBdr>
        </w:div>
        <w:div w:id="1170952620">
          <w:marLeft w:val="446"/>
          <w:marRight w:val="0"/>
          <w:marTop w:val="0"/>
          <w:marBottom w:val="0"/>
          <w:divBdr>
            <w:top w:val="none" w:sz="0" w:space="0" w:color="auto"/>
            <w:left w:val="none" w:sz="0" w:space="0" w:color="auto"/>
            <w:bottom w:val="none" w:sz="0" w:space="0" w:color="auto"/>
            <w:right w:val="none" w:sz="0" w:space="0" w:color="auto"/>
          </w:divBdr>
        </w:div>
        <w:div w:id="1602034611">
          <w:marLeft w:val="446"/>
          <w:marRight w:val="0"/>
          <w:marTop w:val="0"/>
          <w:marBottom w:val="0"/>
          <w:divBdr>
            <w:top w:val="none" w:sz="0" w:space="0" w:color="auto"/>
            <w:left w:val="none" w:sz="0" w:space="0" w:color="auto"/>
            <w:bottom w:val="none" w:sz="0" w:space="0" w:color="auto"/>
            <w:right w:val="none" w:sz="0" w:space="0" w:color="auto"/>
          </w:divBdr>
        </w:div>
      </w:divsChild>
    </w:div>
    <w:div w:id="91707120">
      <w:bodyDiv w:val="1"/>
      <w:marLeft w:val="0"/>
      <w:marRight w:val="0"/>
      <w:marTop w:val="0"/>
      <w:marBottom w:val="0"/>
      <w:divBdr>
        <w:top w:val="none" w:sz="0" w:space="0" w:color="auto"/>
        <w:left w:val="none" w:sz="0" w:space="0" w:color="auto"/>
        <w:bottom w:val="none" w:sz="0" w:space="0" w:color="auto"/>
        <w:right w:val="none" w:sz="0" w:space="0" w:color="auto"/>
      </w:divBdr>
    </w:div>
    <w:div w:id="99643306">
      <w:bodyDiv w:val="1"/>
      <w:marLeft w:val="0"/>
      <w:marRight w:val="0"/>
      <w:marTop w:val="0"/>
      <w:marBottom w:val="0"/>
      <w:divBdr>
        <w:top w:val="none" w:sz="0" w:space="0" w:color="auto"/>
        <w:left w:val="none" w:sz="0" w:space="0" w:color="auto"/>
        <w:bottom w:val="none" w:sz="0" w:space="0" w:color="auto"/>
        <w:right w:val="none" w:sz="0" w:space="0" w:color="auto"/>
      </w:divBdr>
      <w:divsChild>
        <w:div w:id="357121485">
          <w:marLeft w:val="446"/>
          <w:marRight w:val="0"/>
          <w:marTop w:val="0"/>
          <w:marBottom w:val="0"/>
          <w:divBdr>
            <w:top w:val="none" w:sz="0" w:space="0" w:color="auto"/>
            <w:left w:val="none" w:sz="0" w:space="0" w:color="auto"/>
            <w:bottom w:val="none" w:sz="0" w:space="0" w:color="auto"/>
            <w:right w:val="none" w:sz="0" w:space="0" w:color="auto"/>
          </w:divBdr>
        </w:div>
        <w:div w:id="1527134169">
          <w:marLeft w:val="446"/>
          <w:marRight w:val="0"/>
          <w:marTop w:val="0"/>
          <w:marBottom w:val="0"/>
          <w:divBdr>
            <w:top w:val="none" w:sz="0" w:space="0" w:color="auto"/>
            <w:left w:val="none" w:sz="0" w:space="0" w:color="auto"/>
            <w:bottom w:val="none" w:sz="0" w:space="0" w:color="auto"/>
            <w:right w:val="none" w:sz="0" w:space="0" w:color="auto"/>
          </w:divBdr>
        </w:div>
      </w:divsChild>
    </w:div>
    <w:div w:id="120925199">
      <w:bodyDiv w:val="1"/>
      <w:marLeft w:val="0"/>
      <w:marRight w:val="0"/>
      <w:marTop w:val="0"/>
      <w:marBottom w:val="0"/>
      <w:divBdr>
        <w:top w:val="none" w:sz="0" w:space="0" w:color="auto"/>
        <w:left w:val="none" w:sz="0" w:space="0" w:color="auto"/>
        <w:bottom w:val="none" w:sz="0" w:space="0" w:color="auto"/>
        <w:right w:val="none" w:sz="0" w:space="0" w:color="auto"/>
      </w:divBdr>
      <w:divsChild>
        <w:div w:id="1027026901">
          <w:marLeft w:val="446"/>
          <w:marRight w:val="0"/>
          <w:marTop w:val="0"/>
          <w:marBottom w:val="0"/>
          <w:divBdr>
            <w:top w:val="none" w:sz="0" w:space="0" w:color="auto"/>
            <w:left w:val="none" w:sz="0" w:space="0" w:color="auto"/>
            <w:bottom w:val="none" w:sz="0" w:space="0" w:color="auto"/>
            <w:right w:val="none" w:sz="0" w:space="0" w:color="auto"/>
          </w:divBdr>
        </w:div>
        <w:div w:id="1881358617">
          <w:marLeft w:val="446"/>
          <w:marRight w:val="0"/>
          <w:marTop w:val="0"/>
          <w:marBottom w:val="0"/>
          <w:divBdr>
            <w:top w:val="none" w:sz="0" w:space="0" w:color="auto"/>
            <w:left w:val="none" w:sz="0" w:space="0" w:color="auto"/>
            <w:bottom w:val="none" w:sz="0" w:space="0" w:color="auto"/>
            <w:right w:val="none" w:sz="0" w:space="0" w:color="auto"/>
          </w:divBdr>
        </w:div>
      </w:divsChild>
    </w:div>
    <w:div w:id="128985637">
      <w:bodyDiv w:val="1"/>
      <w:marLeft w:val="0"/>
      <w:marRight w:val="0"/>
      <w:marTop w:val="0"/>
      <w:marBottom w:val="0"/>
      <w:divBdr>
        <w:top w:val="none" w:sz="0" w:space="0" w:color="auto"/>
        <w:left w:val="none" w:sz="0" w:space="0" w:color="auto"/>
        <w:bottom w:val="none" w:sz="0" w:space="0" w:color="auto"/>
        <w:right w:val="none" w:sz="0" w:space="0" w:color="auto"/>
      </w:divBdr>
    </w:div>
    <w:div w:id="137305930">
      <w:bodyDiv w:val="1"/>
      <w:marLeft w:val="0"/>
      <w:marRight w:val="0"/>
      <w:marTop w:val="0"/>
      <w:marBottom w:val="0"/>
      <w:divBdr>
        <w:top w:val="none" w:sz="0" w:space="0" w:color="auto"/>
        <w:left w:val="none" w:sz="0" w:space="0" w:color="auto"/>
        <w:bottom w:val="none" w:sz="0" w:space="0" w:color="auto"/>
        <w:right w:val="none" w:sz="0" w:space="0" w:color="auto"/>
      </w:divBdr>
    </w:div>
    <w:div w:id="137455509">
      <w:bodyDiv w:val="1"/>
      <w:marLeft w:val="0"/>
      <w:marRight w:val="0"/>
      <w:marTop w:val="0"/>
      <w:marBottom w:val="0"/>
      <w:divBdr>
        <w:top w:val="none" w:sz="0" w:space="0" w:color="auto"/>
        <w:left w:val="none" w:sz="0" w:space="0" w:color="auto"/>
        <w:bottom w:val="none" w:sz="0" w:space="0" w:color="auto"/>
        <w:right w:val="none" w:sz="0" w:space="0" w:color="auto"/>
      </w:divBdr>
    </w:div>
    <w:div w:id="152919384">
      <w:bodyDiv w:val="1"/>
      <w:marLeft w:val="0"/>
      <w:marRight w:val="0"/>
      <w:marTop w:val="0"/>
      <w:marBottom w:val="0"/>
      <w:divBdr>
        <w:top w:val="none" w:sz="0" w:space="0" w:color="auto"/>
        <w:left w:val="none" w:sz="0" w:space="0" w:color="auto"/>
        <w:bottom w:val="none" w:sz="0" w:space="0" w:color="auto"/>
        <w:right w:val="none" w:sz="0" w:space="0" w:color="auto"/>
      </w:divBdr>
    </w:div>
    <w:div w:id="168839266">
      <w:bodyDiv w:val="1"/>
      <w:marLeft w:val="0"/>
      <w:marRight w:val="0"/>
      <w:marTop w:val="0"/>
      <w:marBottom w:val="0"/>
      <w:divBdr>
        <w:top w:val="none" w:sz="0" w:space="0" w:color="auto"/>
        <w:left w:val="none" w:sz="0" w:space="0" w:color="auto"/>
        <w:bottom w:val="none" w:sz="0" w:space="0" w:color="auto"/>
        <w:right w:val="none" w:sz="0" w:space="0" w:color="auto"/>
      </w:divBdr>
      <w:divsChild>
        <w:div w:id="22292161">
          <w:marLeft w:val="1310"/>
          <w:marRight w:val="0"/>
          <w:marTop w:val="34"/>
          <w:marBottom w:val="17"/>
          <w:divBdr>
            <w:top w:val="none" w:sz="0" w:space="0" w:color="auto"/>
            <w:left w:val="none" w:sz="0" w:space="0" w:color="auto"/>
            <w:bottom w:val="none" w:sz="0" w:space="0" w:color="auto"/>
            <w:right w:val="none" w:sz="0" w:space="0" w:color="auto"/>
          </w:divBdr>
        </w:div>
        <w:div w:id="84690490">
          <w:marLeft w:val="1872"/>
          <w:marRight w:val="0"/>
          <w:marTop w:val="29"/>
          <w:marBottom w:val="14"/>
          <w:divBdr>
            <w:top w:val="none" w:sz="0" w:space="0" w:color="auto"/>
            <w:left w:val="none" w:sz="0" w:space="0" w:color="auto"/>
            <w:bottom w:val="none" w:sz="0" w:space="0" w:color="auto"/>
            <w:right w:val="none" w:sz="0" w:space="0" w:color="auto"/>
          </w:divBdr>
        </w:div>
        <w:div w:id="222912726">
          <w:marLeft w:val="763"/>
          <w:marRight w:val="0"/>
          <w:marTop w:val="50"/>
          <w:marBottom w:val="34"/>
          <w:divBdr>
            <w:top w:val="none" w:sz="0" w:space="0" w:color="auto"/>
            <w:left w:val="none" w:sz="0" w:space="0" w:color="auto"/>
            <w:bottom w:val="none" w:sz="0" w:space="0" w:color="auto"/>
            <w:right w:val="none" w:sz="0" w:space="0" w:color="auto"/>
          </w:divBdr>
        </w:div>
        <w:div w:id="572280431">
          <w:marLeft w:val="576"/>
          <w:marRight w:val="0"/>
          <w:marTop w:val="50"/>
          <w:marBottom w:val="34"/>
          <w:divBdr>
            <w:top w:val="none" w:sz="0" w:space="0" w:color="auto"/>
            <w:left w:val="none" w:sz="0" w:space="0" w:color="auto"/>
            <w:bottom w:val="none" w:sz="0" w:space="0" w:color="auto"/>
            <w:right w:val="none" w:sz="0" w:space="0" w:color="auto"/>
          </w:divBdr>
        </w:div>
        <w:div w:id="723258682">
          <w:marLeft w:val="576"/>
          <w:marRight w:val="0"/>
          <w:marTop w:val="50"/>
          <w:marBottom w:val="34"/>
          <w:divBdr>
            <w:top w:val="none" w:sz="0" w:space="0" w:color="auto"/>
            <w:left w:val="none" w:sz="0" w:space="0" w:color="auto"/>
            <w:bottom w:val="none" w:sz="0" w:space="0" w:color="auto"/>
            <w:right w:val="none" w:sz="0" w:space="0" w:color="auto"/>
          </w:divBdr>
        </w:div>
        <w:div w:id="1239441978">
          <w:marLeft w:val="1123"/>
          <w:marRight w:val="0"/>
          <w:marTop w:val="34"/>
          <w:marBottom w:val="17"/>
          <w:divBdr>
            <w:top w:val="none" w:sz="0" w:space="0" w:color="auto"/>
            <w:left w:val="none" w:sz="0" w:space="0" w:color="auto"/>
            <w:bottom w:val="none" w:sz="0" w:space="0" w:color="auto"/>
            <w:right w:val="none" w:sz="0" w:space="0" w:color="auto"/>
          </w:divBdr>
        </w:div>
        <w:div w:id="1249584259">
          <w:marLeft w:val="1872"/>
          <w:marRight w:val="0"/>
          <w:marTop w:val="29"/>
          <w:marBottom w:val="14"/>
          <w:divBdr>
            <w:top w:val="none" w:sz="0" w:space="0" w:color="auto"/>
            <w:left w:val="none" w:sz="0" w:space="0" w:color="auto"/>
            <w:bottom w:val="none" w:sz="0" w:space="0" w:color="auto"/>
            <w:right w:val="none" w:sz="0" w:space="0" w:color="auto"/>
          </w:divBdr>
        </w:div>
        <w:div w:id="1301767171">
          <w:marLeft w:val="1123"/>
          <w:marRight w:val="0"/>
          <w:marTop w:val="34"/>
          <w:marBottom w:val="17"/>
          <w:divBdr>
            <w:top w:val="none" w:sz="0" w:space="0" w:color="auto"/>
            <w:left w:val="none" w:sz="0" w:space="0" w:color="auto"/>
            <w:bottom w:val="none" w:sz="0" w:space="0" w:color="auto"/>
            <w:right w:val="none" w:sz="0" w:space="0" w:color="auto"/>
          </w:divBdr>
        </w:div>
        <w:div w:id="1369717857">
          <w:marLeft w:val="547"/>
          <w:marRight w:val="0"/>
          <w:marTop w:val="84"/>
          <w:marBottom w:val="34"/>
          <w:divBdr>
            <w:top w:val="none" w:sz="0" w:space="0" w:color="auto"/>
            <w:left w:val="none" w:sz="0" w:space="0" w:color="auto"/>
            <w:bottom w:val="none" w:sz="0" w:space="0" w:color="auto"/>
            <w:right w:val="none" w:sz="0" w:space="0" w:color="auto"/>
          </w:divBdr>
        </w:div>
        <w:div w:id="1426146177">
          <w:marLeft w:val="1872"/>
          <w:marRight w:val="0"/>
          <w:marTop w:val="29"/>
          <w:marBottom w:val="14"/>
          <w:divBdr>
            <w:top w:val="none" w:sz="0" w:space="0" w:color="auto"/>
            <w:left w:val="none" w:sz="0" w:space="0" w:color="auto"/>
            <w:bottom w:val="none" w:sz="0" w:space="0" w:color="auto"/>
            <w:right w:val="none" w:sz="0" w:space="0" w:color="auto"/>
          </w:divBdr>
        </w:div>
        <w:div w:id="1434010239">
          <w:marLeft w:val="547"/>
          <w:marRight w:val="0"/>
          <w:marTop w:val="84"/>
          <w:marBottom w:val="34"/>
          <w:divBdr>
            <w:top w:val="none" w:sz="0" w:space="0" w:color="auto"/>
            <w:left w:val="none" w:sz="0" w:space="0" w:color="auto"/>
            <w:bottom w:val="none" w:sz="0" w:space="0" w:color="auto"/>
            <w:right w:val="none" w:sz="0" w:space="0" w:color="auto"/>
          </w:divBdr>
        </w:div>
        <w:div w:id="1547525524">
          <w:marLeft w:val="1123"/>
          <w:marRight w:val="0"/>
          <w:marTop w:val="34"/>
          <w:marBottom w:val="17"/>
          <w:divBdr>
            <w:top w:val="none" w:sz="0" w:space="0" w:color="auto"/>
            <w:left w:val="none" w:sz="0" w:space="0" w:color="auto"/>
            <w:bottom w:val="none" w:sz="0" w:space="0" w:color="auto"/>
            <w:right w:val="none" w:sz="0" w:space="0" w:color="auto"/>
          </w:divBdr>
        </w:div>
        <w:div w:id="1653560608">
          <w:marLeft w:val="1310"/>
          <w:marRight w:val="0"/>
          <w:marTop w:val="34"/>
          <w:marBottom w:val="17"/>
          <w:divBdr>
            <w:top w:val="none" w:sz="0" w:space="0" w:color="auto"/>
            <w:left w:val="none" w:sz="0" w:space="0" w:color="auto"/>
            <w:bottom w:val="none" w:sz="0" w:space="0" w:color="auto"/>
            <w:right w:val="none" w:sz="0" w:space="0" w:color="auto"/>
          </w:divBdr>
        </w:div>
        <w:div w:id="2051490312">
          <w:marLeft w:val="1123"/>
          <w:marRight w:val="0"/>
          <w:marTop w:val="34"/>
          <w:marBottom w:val="17"/>
          <w:divBdr>
            <w:top w:val="none" w:sz="0" w:space="0" w:color="auto"/>
            <w:left w:val="none" w:sz="0" w:space="0" w:color="auto"/>
            <w:bottom w:val="none" w:sz="0" w:space="0" w:color="auto"/>
            <w:right w:val="none" w:sz="0" w:space="0" w:color="auto"/>
          </w:divBdr>
        </w:div>
        <w:div w:id="2060663195">
          <w:marLeft w:val="576"/>
          <w:marRight w:val="0"/>
          <w:marTop w:val="50"/>
          <w:marBottom w:val="34"/>
          <w:divBdr>
            <w:top w:val="none" w:sz="0" w:space="0" w:color="auto"/>
            <w:left w:val="none" w:sz="0" w:space="0" w:color="auto"/>
            <w:bottom w:val="none" w:sz="0" w:space="0" w:color="auto"/>
            <w:right w:val="none" w:sz="0" w:space="0" w:color="auto"/>
          </w:divBdr>
        </w:div>
        <w:div w:id="2129662294">
          <w:marLeft w:val="1123"/>
          <w:marRight w:val="0"/>
          <w:marTop w:val="34"/>
          <w:marBottom w:val="17"/>
          <w:divBdr>
            <w:top w:val="none" w:sz="0" w:space="0" w:color="auto"/>
            <w:left w:val="none" w:sz="0" w:space="0" w:color="auto"/>
            <w:bottom w:val="none" w:sz="0" w:space="0" w:color="auto"/>
            <w:right w:val="none" w:sz="0" w:space="0" w:color="auto"/>
          </w:divBdr>
        </w:div>
      </w:divsChild>
    </w:div>
    <w:div w:id="179515681">
      <w:bodyDiv w:val="1"/>
      <w:marLeft w:val="0"/>
      <w:marRight w:val="0"/>
      <w:marTop w:val="0"/>
      <w:marBottom w:val="0"/>
      <w:divBdr>
        <w:top w:val="none" w:sz="0" w:space="0" w:color="auto"/>
        <w:left w:val="none" w:sz="0" w:space="0" w:color="auto"/>
        <w:bottom w:val="none" w:sz="0" w:space="0" w:color="auto"/>
        <w:right w:val="none" w:sz="0" w:space="0" w:color="auto"/>
      </w:divBdr>
      <w:divsChild>
        <w:div w:id="890383280">
          <w:marLeft w:val="0"/>
          <w:marRight w:val="0"/>
          <w:marTop w:val="0"/>
          <w:marBottom w:val="0"/>
          <w:divBdr>
            <w:top w:val="none" w:sz="0" w:space="0" w:color="auto"/>
            <w:left w:val="none" w:sz="0" w:space="0" w:color="auto"/>
            <w:bottom w:val="none" w:sz="0" w:space="0" w:color="auto"/>
            <w:right w:val="none" w:sz="0" w:space="0" w:color="auto"/>
          </w:divBdr>
        </w:div>
      </w:divsChild>
    </w:div>
    <w:div w:id="182210913">
      <w:bodyDiv w:val="1"/>
      <w:marLeft w:val="0"/>
      <w:marRight w:val="0"/>
      <w:marTop w:val="0"/>
      <w:marBottom w:val="0"/>
      <w:divBdr>
        <w:top w:val="none" w:sz="0" w:space="0" w:color="auto"/>
        <w:left w:val="none" w:sz="0" w:space="0" w:color="auto"/>
        <w:bottom w:val="none" w:sz="0" w:space="0" w:color="auto"/>
        <w:right w:val="none" w:sz="0" w:space="0" w:color="auto"/>
      </w:divBdr>
      <w:divsChild>
        <w:div w:id="1150056413">
          <w:marLeft w:val="0"/>
          <w:marRight w:val="0"/>
          <w:marTop w:val="0"/>
          <w:marBottom w:val="0"/>
          <w:divBdr>
            <w:top w:val="none" w:sz="0" w:space="0" w:color="auto"/>
            <w:left w:val="none" w:sz="0" w:space="0" w:color="auto"/>
            <w:bottom w:val="none" w:sz="0" w:space="0" w:color="auto"/>
            <w:right w:val="none" w:sz="0" w:space="0" w:color="auto"/>
          </w:divBdr>
        </w:div>
      </w:divsChild>
    </w:div>
    <w:div w:id="184901841">
      <w:bodyDiv w:val="1"/>
      <w:marLeft w:val="0"/>
      <w:marRight w:val="0"/>
      <w:marTop w:val="0"/>
      <w:marBottom w:val="0"/>
      <w:divBdr>
        <w:top w:val="none" w:sz="0" w:space="0" w:color="auto"/>
        <w:left w:val="none" w:sz="0" w:space="0" w:color="auto"/>
        <w:bottom w:val="none" w:sz="0" w:space="0" w:color="auto"/>
        <w:right w:val="none" w:sz="0" w:space="0" w:color="auto"/>
      </w:divBdr>
    </w:div>
    <w:div w:id="189995323">
      <w:bodyDiv w:val="1"/>
      <w:marLeft w:val="0"/>
      <w:marRight w:val="0"/>
      <w:marTop w:val="0"/>
      <w:marBottom w:val="0"/>
      <w:divBdr>
        <w:top w:val="none" w:sz="0" w:space="0" w:color="auto"/>
        <w:left w:val="none" w:sz="0" w:space="0" w:color="auto"/>
        <w:bottom w:val="none" w:sz="0" w:space="0" w:color="auto"/>
        <w:right w:val="none" w:sz="0" w:space="0" w:color="auto"/>
      </w:divBdr>
    </w:div>
    <w:div w:id="198863782">
      <w:bodyDiv w:val="1"/>
      <w:marLeft w:val="0"/>
      <w:marRight w:val="0"/>
      <w:marTop w:val="0"/>
      <w:marBottom w:val="0"/>
      <w:divBdr>
        <w:top w:val="none" w:sz="0" w:space="0" w:color="auto"/>
        <w:left w:val="none" w:sz="0" w:space="0" w:color="auto"/>
        <w:bottom w:val="none" w:sz="0" w:space="0" w:color="auto"/>
        <w:right w:val="none" w:sz="0" w:space="0" w:color="auto"/>
      </w:divBdr>
    </w:div>
    <w:div w:id="211700336">
      <w:bodyDiv w:val="1"/>
      <w:marLeft w:val="0"/>
      <w:marRight w:val="0"/>
      <w:marTop w:val="0"/>
      <w:marBottom w:val="0"/>
      <w:divBdr>
        <w:top w:val="none" w:sz="0" w:space="0" w:color="auto"/>
        <w:left w:val="none" w:sz="0" w:space="0" w:color="auto"/>
        <w:bottom w:val="none" w:sz="0" w:space="0" w:color="auto"/>
        <w:right w:val="none" w:sz="0" w:space="0" w:color="auto"/>
      </w:divBdr>
    </w:div>
    <w:div w:id="213738326">
      <w:bodyDiv w:val="1"/>
      <w:marLeft w:val="0"/>
      <w:marRight w:val="0"/>
      <w:marTop w:val="0"/>
      <w:marBottom w:val="0"/>
      <w:divBdr>
        <w:top w:val="none" w:sz="0" w:space="0" w:color="auto"/>
        <w:left w:val="none" w:sz="0" w:space="0" w:color="auto"/>
        <w:bottom w:val="none" w:sz="0" w:space="0" w:color="auto"/>
        <w:right w:val="none" w:sz="0" w:space="0" w:color="auto"/>
      </w:divBdr>
      <w:divsChild>
        <w:div w:id="2036543039">
          <w:marLeft w:val="0"/>
          <w:marRight w:val="0"/>
          <w:marTop w:val="0"/>
          <w:marBottom w:val="0"/>
          <w:divBdr>
            <w:top w:val="none" w:sz="0" w:space="0" w:color="auto"/>
            <w:left w:val="none" w:sz="0" w:space="0" w:color="auto"/>
            <w:bottom w:val="none" w:sz="0" w:space="0" w:color="auto"/>
            <w:right w:val="none" w:sz="0" w:space="0" w:color="auto"/>
          </w:divBdr>
        </w:div>
        <w:div w:id="931351666">
          <w:marLeft w:val="0"/>
          <w:marRight w:val="0"/>
          <w:marTop w:val="0"/>
          <w:marBottom w:val="0"/>
          <w:divBdr>
            <w:top w:val="none" w:sz="0" w:space="0" w:color="auto"/>
            <w:left w:val="none" w:sz="0" w:space="0" w:color="auto"/>
            <w:bottom w:val="none" w:sz="0" w:space="0" w:color="auto"/>
            <w:right w:val="none" w:sz="0" w:space="0" w:color="auto"/>
          </w:divBdr>
        </w:div>
        <w:div w:id="1513448308">
          <w:marLeft w:val="0"/>
          <w:marRight w:val="0"/>
          <w:marTop w:val="0"/>
          <w:marBottom w:val="0"/>
          <w:divBdr>
            <w:top w:val="none" w:sz="0" w:space="0" w:color="auto"/>
            <w:left w:val="none" w:sz="0" w:space="0" w:color="auto"/>
            <w:bottom w:val="none" w:sz="0" w:space="0" w:color="auto"/>
            <w:right w:val="none" w:sz="0" w:space="0" w:color="auto"/>
          </w:divBdr>
        </w:div>
      </w:divsChild>
    </w:div>
    <w:div w:id="217017090">
      <w:bodyDiv w:val="1"/>
      <w:marLeft w:val="0"/>
      <w:marRight w:val="0"/>
      <w:marTop w:val="0"/>
      <w:marBottom w:val="0"/>
      <w:divBdr>
        <w:top w:val="none" w:sz="0" w:space="0" w:color="auto"/>
        <w:left w:val="none" w:sz="0" w:space="0" w:color="auto"/>
        <w:bottom w:val="none" w:sz="0" w:space="0" w:color="auto"/>
        <w:right w:val="none" w:sz="0" w:space="0" w:color="auto"/>
      </w:divBdr>
      <w:divsChild>
        <w:div w:id="427891400">
          <w:marLeft w:val="446"/>
          <w:marRight w:val="0"/>
          <w:marTop w:val="0"/>
          <w:marBottom w:val="0"/>
          <w:divBdr>
            <w:top w:val="none" w:sz="0" w:space="0" w:color="auto"/>
            <w:left w:val="none" w:sz="0" w:space="0" w:color="auto"/>
            <w:bottom w:val="none" w:sz="0" w:space="0" w:color="auto"/>
            <w:right w:val="none" w:sz="0" w:space="0" w:color="auto"/>
          </w:divBdr>
        </w:div>
        <w:div w:id="1257446469">
          <w:marLeft w:val="446"/>
          <w:marRight w:val="0"/>
          <w:marTop w:val="0"/>
          <w:marBottom w:val="0"/>
          <w:divBdr>
            <w:top w:val="none" w:sz="0" w:space="0" w:color="auto"/>
            <w:left w:val="none" w:sz="0" w:space="0" w:color="auto"/>
            <w:bottom w:val="none" w:sz="0" w:space="0" w:color="auto"/>
            <w:right w:val="none" w:sz="0" w:space="0" w:color="auto"/>
          </w:divBdr>
        </w:div>
        <w:div w:id="1629319884">
          <w:marLeft w:val="446"/>
          <w:marRight w:val="0"/>
          <w:marTop w:val="0"/>
          <w:marBottom w:val="0"/>
          <w:divBdr>
            <w:top w:val="none" w:sz="0" w:space="0" w:color="auto"/>
            <w:left w:val="none" w:sz="0" w:space="0" w:color="auto"/>
            <w:bottom w:val="none" w:sz="0" w:space="0" w:color="auto"/>
            <w:right w:val="none" w:sz="0" w:space="0" w:color="auto"/>
          </w:divBdr>
        </w:div>
      </w:divsChild>
    </w:div>
    <w:div w:id="241453198">
      <w:bodyDiv w:val="1"/>
      <w:marLeft w:val="0"/>
      <w:marRight w:val="0"/>
      <w:marTop w:val="0"/>
      <w:marBottom w:val="0"/>
      <w:divBdr>
        <w:top w:val="none" w:sz="0" w:space="0" w:color="auto"/>
        <w:left w:val="none" w:sz="0" w:space="0" w:color="auto"/>
        <w:bottom w:val="none" w:sz="0" w:space="0" w:color="auto"/>
        <w:right w:val="none" w:sz="0" w:space="0" w:color="auto"/>
      </w:divBdr>
      <w:divsChild>
        <w:div w:id="524904392">
          <w:marLeft w:val="1166"/>
          <w:marRight w:val="0"/>
          <w:marTop w:val="0"/>
          <w:marBottom w:val="0"/>
          <w:divBdr>
            <w:top w:val="none" w:sz="0" w:space="0" w:color="auto"/>
            <w:left w:val="none" w:sz="0" w:space="0" w:color="auto"/>
            <w:bottom w:val="none" w:sz="0" w:space="0" w:color="auto"/>
            <w:right w:val="none" w:sz="0" w:space="0" w:color="auto"/>
          </w:divBdr>
        </w:div>
        <w:div w:id="526258748">
          <w:marLeft w:val="1166"/>
          <w:marRight w:val="0"/>
          <w:marTop w:val="0"/>
          <w:marBottom w:val="0"/>
          <w:divBdr>
            <w:top w:val="none" w:sz="0" w:space="0" w:color="auto"/>
            <w:left w:val="none" w:sz="0" w:space="0" w:color="auto"/>
            <w:bottom w:val="none" w:sz="0" w:space="0" w:color="auto"/>
            <w:right w:val="none" w:sz="0" w:space="0" w:color="auto"/>
          </w:divBdr>
        </w:div>
        <w:div w:id="1755127522">
          <w:marLeft w:val="1166"/>
          <w:marRight w:val="0"/>
          <w:marTop w:val="0"/>
          <w:marBottom w:val="0"/>
          <w:divBdr>
            <w:top w:val="none" w:sz="0" w:space="0" w:color="auto"/>
            <w:left w:val="none" w:sz="0" w:space="0" w:color="auto"/>
            <w:bottom w:val="none" w:sz="0" w:space="0" w:color="auto"/>
            <w:right w:val="none" w:sz="0" w:space="0" w:color="auto"/>
          </w:divBdr>
        </w:div>
      </w:divsChild>
    </w:div>
    <w:div w:id="264921874">
      <w:bodyDiv w:val="1"/>
      <w:marLeft w:val="0"/>
      <w:marRight w:val="0"/>
      <w:marTop w:val="0"/>
      <w:marBottom w:val="0"/>
      <w:divBdr>
        <w:top w:val="none" w:sz="0" w:space="0" w:color="auto"/>
        <w:left w:val="none" w:sz="0" w:space="0" w:color="auto"/>
        <w:bottom w:val="none" w:sz="0" w:space="0" w:color="auto"/>
        <w:right w:val="none" w:sz="0" w:space="0" w:color="auto"/>
      </w:divBdr>
      <w:divsChild>
        <w:div w:id="5640716">
          <w:marLeft w:val="547"/>
          <w:marRight w:val="0"/>
          <w:marTop w:val="96"/>
          <w:marBottom w:val="38"/>
          <w:divBdr>
            <w:top w:val="none" w:sz="0" w:space="0" w:color="auto"/>
            <w:left w:val="none" w:sz="0" w:space="0" w:color="auto"/>
            <w:bottom w:val="none" w:sz="0" w:space="0" w:color="auto"/>
            <w:right w:val="none" w:sz="0" w:space="0" w:color="auto"/>
          </w:divBdr>
        </w:div>
        <w:div w:id="283737277">
          <w:marLeft w:val="994"/>
          <w:marRight w:val="0"/>
          <w:marTop w:val="50"/>
          <w:marBottom w:val="34"/>
          <w:divBdr>
            <w:top w:val="none" w:sz="0" w:space="0" w:color="auto"/>
            <w:left w:val="none" w:sz="0" w:space="0" w:color="auto"/>
            <w:bottom w:val="none" w:sz="0" w:space="0" w:color="auto"/>
            <w:right w:val="none" w:sz="0" w:space="0" w:color="auto"/>
          </w:divBdr>
        </w:div>
        <w:div w:id="1417942205">
          <w:marLeft w:val="547"/>
          <w:marRight w:val="0"/>
          <w:marTop w:val="96"/>
          <w:marBottom w:val="38"/>
          <w:divBdr>
            <w:top w:val="none" w:sz="0" w:space="0" w:color="auto"/>
            <w:left w:val="none" w:sz="0" w:space="0" w:color="auto"/>
            <w:bottom w:val="none" w:sz="0" w:space="0" w:color="auto"/>
            <w:right w:val="none" w:sz="0" w:space="0" w:color="auto"/>
          </w:divBdr>
        </w:div>
        <w:div w:id="1691447848">
          <w:marLeft w:val="547"/>
          <w:marRight w:val="0"/>
          <w:marTop w:val="96"/>
          <w:marBottom w:val="38"/>
          <w:divBdr>
            <w:top w:val="none" w:sz="0" w:space="0" w:color="auto"/>
            <w:left w:val="none" w:sz="0" w:space="0" w:color="auto"/>
            <w:bottom w:val="none" w:sz="0" w:space="0" w:color="auto"/>
            <w:right w:val="none" w:sz="0" w:space="0" w:color="auto"/>
          </w:divBdr>
        </w:div>
        <w:div w:id="1906911371">
          <w:marLeft w:val="547"/>
          <w:marRight w:val="0"/>
          <w:marTop w:val="96"/>
          <w:marBottom w:val="38"/>
          <w:divBdr>
            <w:top w:val="none" w:sz="0" w:space="0" w:color="auto"/>
            <w:left w:val="none" w:sz="0" w:space="0" w:color="auto"/>
            <w:bottom w:val="none" w:sz="0" w:space="0" w:color="auto"/>
            <w:right w:val="none" w:sz="0" w:space="0" w:color="auto"/>
          </w:divBdr>
        </w:div>
        <w:div w:id="1948124864">
          <w:marLeft w:val="547"/>
          <w:marRight w:val="0"/>
          <w:marTop w:val="96"/>
          <w:marBottom w:val="38"/>
          <w:divBdr>
            <w:top w:val="none" w:sz="0" w:space="0" w:color="auto"/>
            <w:left w:val="none" w:sz="0" w:space="0" w:color="auto"/>
            <w:bottom w:val="none" w:sz="0" w:space="0" w:color="auto"/>
            <w:right w:val="none" w:sz="0" w:space="0" w:color="auto"/>
          </w:divBdr>
        </w:div>
        <w:div w:id="2111075716">
          <w:marLeft w:val="994"/>
          <w:marRight w:val="0"/>
          <w:marTop w:val="50"/>
          <w:marBottom w:val="34"/>
          <w:divBdr>
            <w:top w:val="none" w:sz="0" w:space="0" w:color="auto"/>
            <w:left w:val="none" w:sz="0" w:space="0" w:color="auto"/>
            <w:bottom w:val="none" w:sz="0" w:space="0" w:color="auto"/>
            <w:right w:val="none" w:sz="0" w:space="0" w:color="auto"/>
          </w:divBdr>
        </w:div>
      </w:divsChild>
    </w:div>
    <w:div w:id="280496718">
      <w:bodyDiv w:val="1"/>
      <w:marLeft w:val="0"/>
      <w:marRight w:val="0"/>
      <w:marTop w:val="0"/>
      <w:marBottom w:val="0"/>
      <w:divBdr>
        <w:top w:val="none" w:sz="0" w:space="0" w:color="auto"/>
        <w:left w:val="none" w:sz="0" w:space="0" w:color="auto"/>
        <w:bottom w:val="none" w:sz="0" w:space="0" w:color="auto"/>
        <w:right w:val="none" w:sz="0" w:space="0" w:color="auto"/>
      </w:divBdr>
      <w:divsChild>
        <w:div w:id="71203088">
          <w:marLeft w:val="1541"/>
          <w:marRight w:val="0"/>
          <w:marTop w:val="34"/>
          <w:marBottom w:val="17"/>
          <w:divBdr>
            <w:top w:val="none" w:sz="0" w:space="0" w:color="auto"/>
            <w:left w:val="none" w:sz="0" w:space="0" w:color="auto"/>
            <w:bottom w:val="none" w:sz="0" w:space="0" w:color="auto"/>
            <w:right w:val="none" w:sz="0" w:space="0" w:color="auto"/>
          </w:divBdr>
        </w:div>
        <w:div w:id="93979341">
          <w:marLeft w:val="994"/>
          <w:marRight w:val="0"/>
          <w:marTop w:val="50"/>
          <w:marBottom w:val="34"/>
          <w:divBdr>
            <w:top w:val="none" w:sz="0" w:space="0" w:color="auto"/>
            <w:left w:val="none" w:sz="0" w:space="0" w:color="auto"/>
            <w:bottom w:val="none" w:sz="0" w:space="0" w:color="auto"/>
            <w:right w:val="none" w:sz="0" w:space="0" w:color="auto"/>
          </w:divBdr>
        </w:div>
        <w:div w:id="348218721">
          <w:marLeft w:val="1541"/>
          <w:marRight w:val="0"/>
          <w:marTop w:val="34"/>
          <w:marBottom w:val="17"/>
          <w:divBdr>
            <w:top w:val="none" w:sz="0" w:space="0" w:color="auto"/>
            <w:left w:val="none" w:sz="0" w:space="0" w:color="auto"/>
            <w:bottom w:val="none" w:sz="0" w:space="0" w:color="auto"/>
            <w:right w:val="none" w:sz="0" w:space="0" w:color="auto"/>
          </w:divBdr>
        </w:div>
        <w:div w:id="449710594">
          <w:marLeft w:val="994"/>
          <w:marRight w:val="0"/>
          <w:marTop w:val="50"/>
          <w:marBottom w:val="34"/>
          <w:divBdr>
            <w:top w:val="none" w:sz="0" w:space="0" w:color="auto"/>
            <w:left w:val="none" w:sz="0" w:space="0" w:color="auto"/>
            <w:bottom w:val="none" w:sz="0" w:space="0" w:color="auto"/>
            <w:right w:val="none" w:sz="0" w:space="0" w:color="auto"/>
          </w:divBdr>
        </w:div>
        <w:div w:id="779492120">
          <w:marLeft w:val="547"/>
          <w:marRight w:val="0"/>
          <w:marTop w:val="96"/>
          <w:marBottom w:val="38"/>
          <w:divBdr>
            <w:top w:val="none" w:sz="0" w:space="0" w:color="auto"/>
            <w:left w:val="none" w:sz="0" w:space="0" w:color="auto"/>
            <w:bottom w:val="none" w:sz="0" w:space="0" w:color="auto"/>
            <w:right w:val="none" w:sz="0" w:space="0" w:color="auto"/>
          </w:divBdr>
        </w:div>
        <w:div w:id="858929340">
          <w:marLeft w:val="994"/>
          <w:marRight w:val="0"/>
          <w:marTop w:val="50"/>
          <w:marBottom w:val="34"/>
          <w:divBdr>
            <w:top w:val="none" w:sz="0" w:space="0" w:color="auto"/>
            <w:left w:val="none" w:sz="0" w:space="0" w:color="auto"/>
            <w:bottom w:val="none" w:sz="0" w:space="0" w:color="auto"/>
            <w:right w:val="none" w:sz="0" w:space="0" w:color="auto"/>
          </w:divBdr>
        </w:div>
        <w:div w:id="1187254215">
          <w:marLeft w:val="547"/>
          <w:marRight w:val="0"/>
          <w:marTop w:val="96"/>
          <w:marBottom w:val="38"/>
          <w:divBdr>
            <w:top w:val="none" w:sz="0" w:space="0" w:color="auto"/>
            <w:left w:val="none" w:sz="0" w:space="0" w:color="auto"/>
            <w:bottom w:val="none" w:sz="0" w:space="0" w:color="auto"/>
            <w:right w:val="none" w:sz="0" w:space="0" w:color="auto"/>
          </w:divBdr>
        </w:div>
        <w:div w:id="1192109748">
          <w:marLeft w:val="994"/>
          <w:marRight w:val="0"/>
          <w:marTop w:val="50"/>
          <w:marBottom w:val="34"/>
          <w:divBdr>
            <w:top w:val="none" w:sz="0" w:space="0" w:color="auto"/>
            <w:left w:val="none" w:sz="0" w:space="0" w:color="auto"/>
            <w:bottom w:val="none" w:sz="0" w:space="0" w:color="auto"/>
            <w:right w:val="none" w:sz="0" w:space="0" w:color="auto"/>
          </w:divBdr>
        </w:div>
        <w:div w:id="1214536532">
          <w:marLeft w:val="1541"/>
          <w:marRight w:val="0"/>
          <w:marTop w:val="34"/>
          <w:marBottom w:val="17"/>
          <w:divBdr>
            <w:top w:val="none" w:sz="0" w:space="0" w:color="auto"/>
            <w:left w:val="none" w:sz="0" w:space="0" w:color="auto"/>
            <w:bottom w:val="none" w:sz="0" w:space="0" w:color="auto"/>
            <w:right w:val="none" w:sz="0" w:space="0" w:color="auto"/>
          </w:divBdr>
        </w:div>
        <w:div w:id="1774588208">
          <w:marLeft w:val="1541"/>
          <w:marRight w:val="0"/>
          <w:marTop w:val="34"/>
          <w:marBottom w:val="17"/>
          <w:divBdr>
            <w:top w:val="none" w:sz="0" w:space="0" w:color="auto"/>
            <w:left w:val="none" w:sz="0" w:space="0" w:color="auto"/>
            <w:bottom w:val="none" w:sz="0" w:space="0" w:color="auto"/>
            <w:right w:val="none" w:sz="0" w:space="0" w:color="auto"/>
          </w:divBdr>
        </w:div>
        <w:div w:id="1819764831">
          <w:marLeft w:val="1541"/>
          <w:marRight w:val="0"/>
          <w:marTop w:val="34"/>
          <w:marBottom w:val="17"/>
          <w:divBdr>
            <w:top w:val="none" w:sz="0" w:space="0" w:color="auto"/>
            <w:left w:val="none" w:sz="0" w:space="0" w:color="auto"/>
            <w:bottom w:val="none" w:sz="0" w:space="0" w:color="auto"/>
            <w:right w:val="none" w:sz="0" w:space="0" w:color="auto"/>
          </w:divBdr>
        </w:div>
        <w:div w:id="2046054632">
          <w:marLeft w:val="994"/>
          <w:marRight w:val="0"/>
          <w:marTop w:val="50"/>
          <w:marBottom w:val="34"/>
          <w:divBdr>
            <w:top w:val="none" w:sz="0" w:space="0" w:color="auto"/>
            <w:left w:val="none" w:sz="0" w:space="0" w:color="auto"/>
            <w:bottom w:val="none" w:sz="0" w:space="0" w:color="auto"/>
            <w:right w:val="none" w:sz="0" w:space="0" w:color="auto"/>
          </w:divBdr>
        </w:div>
      </w:divsChild>
    </w:div>
    <w:div w:id="287783613">
      <w:bodyDiv w:val="1"/>
      <w:marLeft w:val="0"/>
      <w:marRight w:val="0"/>
      <w:marTop w:val="0"/>
      <w:marBottom w:val="0"/>
      <w:divBdr>
        <w:top w:val="none" w:sz="0" w:space="0" w:color="auto"/>
        <w:left w:val="none" w:sz="0" w:space="0" w:color="auto"/>
        <w:bottom w:val="none" w:sz="0" w:space="0" w:color="auto"/>
        <w:right w:val="none" w:sz="0" w:space="0" w:color="auto"/>
      </w:divBdr>
      <w:divsChild>
        <w:div w:id="70278351">
          <w:marLeft w:val="446"/>
          <w:marRight w:val="0"/>
          <w:marTop w:val="0"/>
          <w:marBottom w:val="0"/>
          <w:divBdr>
            <w:top w:val="none" w:sz="0" w:space="0" w:color="auto"/>
            <w:left w:val="none" w:sz="0" w:space="0" w:color="auto"/>
            <w:bottom w:val="none" w:sz="0" w:space="0" w:color="auto"/>
            <w:right w:val="none" w:sz="0" w:space="0" w:color="auto"/>
          </w:divBdr>
        </w:div>
        <w:div w:id="190801714">
          <w:marLeft w:val="1166"/>
          <w:marRight w:val="0"/>
          <w:marTop w:val="0"/>
          <w:marBottom w:val="0"/>
          <w:divBdr>
            <w:top w:val="none" w:sz="0" w:space="0" w:color="auto"/>
            <w:left w:val="none" w:sz="0" w:space="0" w:color="auto"/>
            <w:bottom w:val="none" w:sz="0" w:space="0" w:color="auto"/>
            <w:right w:val="none" w:sz="0" w:space="0" w:color="auto"/>
          </w:divBdr>
        </w:div>
        <w:div w:id="329793949">
          <w:marLeft w:val="1886"/>
          <w:marRight w:val="0"/>
          <w:marTop w:val="0"/>
          <w:marBottom w:val="0"/>
          <w:divBdr>
            <w:top w:val="none" w:sz="0" w:space="0" w:color="auto"/>
            <w:left w:val="none" w:sz="0" w:space="0" w:color="auto"/>
            <w:bottom w:val="none" w:sz="0" w:space="0" w:color="auto"/>
            <w:right w:val="none" w:sz="0" w:space="0" w:color="auto"/>
          </w:divBdr>
        </w:div>
        <w:div w:id="557205653">
          <w:marLeft w:val="1166"/>
          <w:marRight w:val="0"/>
          <w:marTop w:val="0"/>
          <w:marBottom w:val="0"/>
          <w:divBdr>
            <w:top w:val="none" w:sz="0" w:space="0" w:color="auto"/>
            <w:left w:val="none" w:sz="0" w:space="0" w:color="auto"/>
            <w:bottom w:val="none" w:sz="0" w:space="0" w:color="auto"/>
            <w:right w:val="none" w:sz="0" w:space="0" w:color="auto"/>
          </w:divBdr>
        </w:div>
        <w:div w:id="772096192">
          <w:marLeft w:val="1166"/>
          <w:marRight w:val="0"/>
          <w:marTop w:val="0"/>
          <w:marBottom w:val="0"/>
          <w:divBdr>
            <w:top w:val="none" w:sz="0" w:space="0" w:color="auto"/>
            <w:left w:val="none" w:sz="0" w:space="0" w:color="auto"/>
            <w:bottom w:val="none" w:sz="0" w:space="0" w:color="auto"/>
            <w:right w:val="none" w:sz="0" w:space="0" w:color="auto"/>
          </w:divBdr>
        </w:div>
        <w:div w:id="781146769">
          <w:marLeft w:val="1166"/>
          <w:marRight w:val="0"/>
          <w:marTop w:val="0"/>
          <w:marBottom w:val="0"/>
          <w:divBdr>
            <w:top w:val="none" w:sz="0" w:space="0" w:color="auto"/>
            <w:left w:val="none" w:sz="0" w:space="0" w:color="auto"/>
            <w:bottom w:val="none" w:sz="0" w:space="0" w:color="auto"/>
            <w:right w:val="none" w:sz="0" w:space="0" w:color="auto"/>
          </w:divBdr>
        </w:div>
        <w:div w:id="892547538">
          <w:marLeft w:val="446"/>
          <w:marRight w:val="0"/>
          <w:marTop w:val="0"/>
          <w:marBottom w:val="0"/>
          <w:divBdr>
            <w:top w:val="none" w:sz="0" w:space="0" w:color="auto"/>
            <w:left w:val="none" w:sz="0" w:space="0" w:color="auto"/>
            <w:bottom w:val="none" w:sz="0" w:space="0" w:color="auto"/>
            <w:right w:val="none" w:sz="0" w:space="0" w:color="auto"/>
          </w:divBdr>
        </w:div>
        <w:div w:id="1030648405">
          <w:marLeft w:val="1166"/>
          <w:marRight w:val="0"/>
          <w:marTop w:val="0"/>
          <w:marBottom w:val="0"/>
          <w:divBdr>
            <w:top w:val="none" w:sz="0" w:space="0" w:color="auto"/>
            <w:left w:val="none" w:sz="0" w:space="0" w:color="auto"/>
            <w:bottom w:val="none" w:sz="0" w:space="0" w:color="auto"/>
            <w:right w:val="none" w:sz="0" w:space="0" w:color="auto"/>
          </w:divBdr>
        </w:div>
        <w:div w:id="1570454132">
          <w:marLeft w:val="446"/>
          <w:marRight w:val="0"/>
          <w:marTop w:val="0"/>
          <w:marBottom w:val="0"/>
          <w:divBdr>
            <w:top w:val="none" w:sz="0" w:space="0" w:color="auto"/>
            <w:left w:val="none" w:sz="0" w:space="0" w:color="auto"/>
            <w:bottom w:val="none" w:sz="0" w:space="0" w:color="auto"/>
            <w:right w:val="none" w:sz="0" w:space="0" w:color="auto"/>
          </w:divBdr>
        </w:div>
        <w:div w:id="1858541597">
          <w:marLeft w:val="1886"/>
          <w:marRight w:val="0"/>
          <w:marTop w:val="0"/>
          <w:marBottom w:val="0"/>
          <w:divBdr>
            <w:top w:val="none" w:sz="0" w:space="0" w:color="auto"/>
            <w:left w:val="none" w:sz="0" w:space="0" w:color="auto"/>
            <w:bottom w:val="none" w:sz="0" w:space="0" w:color="auto"/>
            <w:right w:val="none" w:sz="0" w:space="0" w:color="auto"/>
          </w:divBdr>
        </w:div>
        <w:div w:id="1907372607">
          <w:marLeft w:val="1166"/>
          <w:marRight w:val="0"/>
          <w:marTop w:val="0"/>
          <w:marBottom w:val="0"/>
          <w:divBdr>
            <w:top w:val="none" w:sz="0" w:space="0" w:color="auto"/>
            <w:left w:val="none" w:sz="0" w:space="0" w:color="auto"/>
            <w:bottom w:val="none" w:sz="0" w:space="0" w:color="auto"/>
            <w:right w:val="none" w:sz="0" w:space="0" w:color="auto"/>
          </w:divBdr>
        </w:div>
        <w:div w:id="2146004671">
          <w:marLeft w:val="1166"/>
          <w:marRight w:val="0"/>
          <w:marTop w:val="0"/>
          <w:marBottom w:val="0"/>
          <w:divBdr>
            <w:top w:val="none" w:sz="0" w:space="0" w:color="auto"/>
            <w:left w:val="none" w:sz="0" w:space="0" w:color="auto"/>
            <w:bottom w:val="none" w:sz="0" w:space="0" w:color="auto"/>
            <w:right w:val="none" w:sz="0" w:space="0" w:color="auto"/>
          </w:divBdr>
        </w:div>
      </w:divsChild>
    </w:div>
    <w:div w:id="304966161">
      <w:bodyDiv w:val="1"/>
      <w:marLeft w:val="0"/>
      <w:marRight w:val="0"/>
      <w:marTop w:val="0"/>
      <w:marBottom w:val="0"/>
      <w:divBdr>
        <w:top w:val="none" w:sz="0" w:space="0" w:color="auto"/>
        <w:left w:val="none" w:sz="0" w:space="0" w:color="auto"/>
        <w:bottom w:val="none" w:sz="0" w:space="0" w:color="auto"/>
        <w:right w:val="none" w:sz="0" w:space="0" w:color="auto"/>
      </w:divBdr>
    </w:div>
    <w:div w:id="312370867">
      <w:bodyDiv w:val="1"/>
      <w:marLeft w:val="0"/>
      <w:marRight w:val="0"/>
      <w:marTop w:val="0"/>
      <w:marBottom w:val="0"/>
      <w:divBdr>
        <w:top w:val="none" w:sz="0" w:space="0" w:color="auto"/>
        <w:left w:val="none" w:sz="0" w:space="0" w:color="auto"/>
        <w:bottom w:val="none" w:sz="0" w:space="0" w:color="auto"/>
        <w:right w:val="none" w:sz="0" w:space="0" w:color="auto"/>
      </w:divBdr>
    </w:div>
    <w:div w:id="314376661">
      <w:bodyDiv w:val="1"/>
      <w:marLeft w:val="0"/>
      <w:marRight w:val="0"/>
      <w:marTop w:val="0"/>
      <w:marBottom w:val="0"/>
      <w:divBdr>
        <w:top w:val="none" w:sz="0" w:space="0" w:color="auto"/>
        <w:left w:val="none" w:sz="0" w:space="0" w:color="auto"/>
        <w:bottom w:val="none" w:sz="0" w:space="0" w:color="auto"/>
        <w:right w:val="none" w:sz="0" w:space="0" w:color="auto"/>
      </w:divBdr>
      <w:divsChild>
        <w:div w:id="259069110">
          <w:marLeft w:val="1166"/>
          <w:marRight w:val="0"/>
          <w:marTop w:val="50"/>
          <w:marBottom w:val="34"/>
          <w:divBdr>
            <w:top w:val="none" w:sz="0" w:space="0" w:color="auto"/>
            <w:left w:val="none" w:sz="0" w:space="0" w:color="auto"/>
            <w:bottom w:val="none" w:sz="0" w:space="0" w:color="auto"/>
            <w:right w:val="none" w:sz="0" w:space="0" w:color="auto"/>
          </w:divBdr>
        </w:div>
        <w:div w:id="514198325">
          <w:marLeft w:val="1166"/>
          <w:marRight w:val="0"/>
          <w:marTop w:val="50"/>
          <w:marBottom w:val="34"/>
          <w:divBdr>
            <w:top w:val="none" w:sz="0" w:space="0" w:color="auto"/>
            <w:left w:val="none" w:sz="0" w:space="0" w:color="auto"/>
            <w:bottom w:val="none" w:sz="0" w:space="0" w:color="auto"/>
            <w:right w:val="none" w:sz="0" w:space="0" w:color="auto"/>
          </w:divBdr>
        </w:div>
        <w:div w:id="1050417488">
          <w:marLeft w:val="446"/>
          <w:marRight w:val="0"/>
          <w:marTop w:val="84"/>
          <w:marBottom w:val="34"/>
          <w:divBdr>
            <w:top w:val="none" w:sz="0" w:space="0" w:color="auto"/>
            <w:left w:val="none" w:sz="0" w:space="0" w:color="auto"/>
            <w:bottom w:val="none" w:sz="0" w:space="0" w:color="auto"/>
            <w:right w:val="none" w:sz="0" w:space="0" w:color="auto"/>
          </w:divBdr>
        </w:div>
        <w:div w:id="1538883570">
          <w:marLeft w:val="446"/>
          <w:marRight w:val="0"/>
          <w:marTop w:val="84"/>
          <w:marBottom w:val="34"/>
          <w:divBdr>
            <w:top w:val="none" w:sz="0" w:space="0" w:color="auto"/>
            <w:left w:val="none" w:sz="0" w:space="0" w:color="auto"/>
            <w:bottom w:val="none" w:sz="0" w:space="0" w:color="auto"/>
            <w:right w:val="none" w:sz="0" w:space="0" w:color="auto"/>
          </w:divBdr>
        </w:div>
      </w:divsChild>
    </w:div>
    <w:div w:id="315231309">
      <w:bodyDiv w:val="1"/>
      <w:marLeft w:val="0"/>
      <w:marRight w:val="0"/>
      <w:marTop w:val="0"/>
      <w:marBottom w:val="0"/>
      <w:divBdr>
        <w:top w:val="none" w:sz="0" w:space="0" w:color="auto"/>
        <w:left w:val="none" w:sz="0" w:space="0" w:color="auto"/>
        <w:bottom w:val="none" w:sz="0" w:space="0" w:color="auto"/>
        <w:right w:val="none" w:sz="0" w:space="0" w:color="auto"/>
      </w:divBdr>
      <w:divsChild>
        <w:div w:id="173498280">
          <w:marLeft w:val="994"/>
          <w:marRight w:val="0"/>
          <w:marTop w:val="50"/>
          <w:marBottom w:val="34"/>
          <w:divBdr>
            <w:top w:val="none" w:sz="0" w:space="0" w:color="auto"/>
            <w:left w:val="none" w:sz="0" w:space="0" w:color="auto"/>
            <w:bottom w:val="none" w:sz="0" w:space="0" w:color="auto"/>
            <w:right w:val="none" w:sz="0" w:space="0" w:color="auto"/>
          </w:divBdr>
        </w:div>
        <w:div w:id="472522204">
          <w:marLeft w:val="1541"/>
          <w:marRight w:val="0"/>
          <w:marTop w:val="34"/>
          <w:marBottom w:val="17"/>
          <w:divBdr>
            <w:top w:val="none" w:sz="0" w:space="0" w:color="auto"/>
            <w:left w:val="none" w:sz="0" w:space="0" w:color="auto"/>
            <w:bottom w:val="none" w:sz="0" w:space="0" w:color="auto"/>
            <w:right w:val="none" w:sz="0" w:space="0" w:color="auto"/>
          </w:divBdr>
        </w:div>
        <w:div w:id="548305078">
          <w:marLeft w:val="994"/>
          <w:marRight w:val="0"/>
          <w:marTop w:val="50"/>
          <w:marBottom w:val="34"/>
          <w:divBdr>
            <w:top w:val="none" w:sz="0" w:space="0" w:color="auto"/>
            <w:left w:val="none" w:sz="0" w:space="0" w:color="auto"/>
            <w:bottom w:val="none" w:sz="0" w:space="0" w:color="auto"/>
            <w:right w:val="none" w:sz="0" w:space="0" w:color="auto"/>
          </w:divBdr>
        </w:div>
        <w:div w:id="562181319">
          <w:marLeft w:val="1541"/>
          <w:marRight w:val="0"/>
          <w:marTop w:val="34"/>
          <w:marBottom w:val="17"/>
          <w:divBdr>
            <w:top w:val="none" w:sz="0" w:space="0" w:color="auto"/>
            <w:left w:val="none" w:sz="0" w:space="0" w:color="auto"/>
            <w:bottom w:val="none" w:sz="0" w:space="0" w:color="auto"/>
            <w:right w:val="none" w:sz="0" w:space="0" w:color="auto"/>
          </w:divBdr>
        </w:div>
        <w:div w:id="1065569163">
          <w:marLeft w:val="1541"/>
          <w:marRight w:val="0"/>
          <w:marTop w:val="34"/>
          <w:marBottom w:val="17"/>
          <w:divBdr>
            <w:top w:val="none" w:sz="0" w:space="0" w:color="auto"/>
            <w:left w:val="none" w:sz="0" w:space="0" w:color="auto"/>
            <w:bottom w:val="none" w:sz="0" w:space="0" w:color="auto"/>
            <w:right w:val="none" w:sz="0" w:space="0" w:color="auto"/>
          </w:divBdr>
        </w:div>
        <w:div w:id="1092973986">
          <w:marLeft w:val="1541"/>
          <w:marRight w:val="0"/>
          <w:marTop w:val="34"/>
          <w:marBottom w:val="17"/>
          <w:divBdr>
            <w:top w:val="none" w:sz="0" w:space="0" w:color="auto"/>
            <w:left w:val="none" w:sz="0" w:space="0" w:color="auto"/>
            <w:bottom w:val="none" w:sz="0" w:space="0" w:color="auto"/>
            <w:right w:val="none" w:sz="0" w:space="0" w:color="auto"/>
          </w:divBdr>
        </w:div>
        <w:div w:id="1114327739">
          <w:marLeft w:val="1541"/>
          <w:marRight w:val="0"/>
          <w:marTop w:val="34"/>
          <w:marBottom w:val="17"/>
          <w:divBdr>
            <w:top w:val="none" w:sz="0" w:space="0" w:color="auto"/>
            <w:left w:val="none" w:sz="0" w:space="0" w:color="auto"/>
            <w:bottom w:val="none" w:sz="0" w:space="0" w:color="auto"/>
            <w:right w:val="none" w:sz="0" w:space="0" w:color="auto"/>
          </w:divBdr>
        </w:div>
        <w:div w:id="1202399922">
          <w:marLeft w:val="1541"/>
          <w:marRight w:val="0"/>
          <w:marTop w:val="34"/>
          <w:marBottom w:val="17"/>
          <w:divBdr>
            <w:top w:val="none" w:sz="0" w:space="0" w:color="auto"/>
            <w:left w:val="none" w:sz="0" w:space="0" w:color="auto"/>
            <w:bottom w:val="none" w:sz="0" w:space="0" w:color="auto"/>
            <w:right w:val="none" w:sz="0" w:space="0" w:color="auto"/>
          </w:divBdr>
        </w:div>
        <w:div w:id="1299873321">
          <w:marLeft w:val="1541"/>
          <w:marRight w:val="0"/>
          <w:marTop w:val="34"/>
          <w:marBottom w:val="17"/>
          <w:divBdr>
            <w:top w:val="none" w:sz="0" w:space="0" w:color="auto"/>
            <w:left w:val="none" w:sz="0" w:space="0" w:color="auto"/>
            <w:bottom w:val="none" w:sz="0" w:space="0" w:color="auto"/>
            <w:right w:val="none" w:sz="0" w:space="0" w:color="auto"/>
          </w:divBdr>
        </w:div>
        <w:div w:id="1403991240">
          <w:marLeft w:val="1541"/>
          <w:marRight w:val="0"/>
          <w:marTop w:val="34"/>
          <w:marBottom w:val="17"/>
          <w:divBdr>
            <w:top w:val="none" w:sz="0" w:space="0" w:color="auto"/>
            <w:left w:val="none" w:sz="0" w:space="0" w:color="auto"/>
            <w:bottom w:val="none" w:sz="0" w:space="0" w:color="auto"/>
            <w:right w:val="none" w:sz="0" w:space="0" w:color="auto"/>
          </w:divBdr>
        </w:div>
        <w:div w:id="1449281449">
          <w:marLeft w:val="547"/>
          <w:marRight w:val="0"/>
          <w:marTop w:val="96"/>
          <w:marBottom w:val="38"/>
          <w:divBdr>
            <w:top w:val="none" w:sz="0" w:space="0" w:color="auto"/>
            <w:left w:val="none" w:sz="0" w:space="0" w:color="auto"/>
            <w:bottom w:val="none" w:sz="0" w:space="0" w:color="auto"/>
            <w:right w:val="none" w:sz="0" w:space="0" w:color="auto"/>
          </w:divBdr>
        </w:div>
        <w:div w:id="1543056340">
          <w:marLeft w:val="994"/>
          <w:marRight w:val="0"/>
          <w:marTop w:val="50"/>
          <w:marBottom w:val="34"/>
          <w:divBdr>
            <w:top w:val="none" w:sz="0" w:space="0" w:color="auto"/>
            <w:left w:val="none" w:sz="0" w:space="0" w:color="auto"/>
            <w:bottom w:val="none" w:sz="0" w:space="0" w:color="auto"/>
            <w:right w:val="none" w:sz="0" w:space="0" w:color="auto"/>
          </w:divBdr>
        </w:div>
        <w:div w:id="1568302305">
          <w:marLeft w:val="994"/>
          <w:marRight w:val="0"/>
          <w:marTop w:val="50"/>
          <w:marBottom w:val="34"/>
          <w:divBdr>
            <w:top w:val="none" w:sz="0" w:space="0" w:color="auto"/>
            <w:left w:val="none" w:sz="0" w:space="0" w:color="auto"/>
            <w:bottom w:val="none" w:sz="0" w:space="0" w:color="auto"/>
            <w:right w:val="none" w:sz="0" w:space="0" w:color="auto"/>
          </w:divBdr>
        </w:div>
        <w:div w:id="1919747932">
          <w:marLeft w:val="994"/>
          <w:marRight w:val="0"/>
          <w:marTop w:val="50"/>
          <w:marBottom w:val="34"/>
          <w:divBdr>
            <w:top w:val="none" w:sz="0" w:space="0" w:color="auto"/>
            <w:left w:val="none" w:sz="0" w:space="0" w:color="auto"/>
            <w:bottom w:val="none" w:sz="0" w:space="0" w:color="auto"/>
            <w:right w:val="none" w:sz="0" w:space="0" w:color="auto"/>
          </w:divBdr>
        </w:div>
        <w:div w:id="1987081611">
          <w:marLeft w:val="994"/>
          <w:marRight w:val="0"/>
          <w:marTop w:val="50"/>
          <w:marBottom w:val="34"/>
          <w:divBdr>
            <w:top w:val="none" w:sz="0" w:space="0" w:color="auto"/>
            <w:left w:val="none" w:sz="0" w:space="0" w:color="auto"/>
            <w:bottom w:val="none" w:sz="0" w:space="0" w:color="auto"/>
            <w:right w:val="none" w:sz="0" w:space="0" w:color="auto"/>
          </w:divBdr>
        </w:div>
      </w:divsChild>
    </w:div>
    <w:div w:id="318848906">
      <w:bodyDiv w:val="1"/>
      <w:marLeft w:val="0"/>
      <w:marRight w:val="0"/>
      <w:marTop w:val="0"/>
      <w:marBottom w:val="0"/>
      <w:divBdr>
        <w:top w:val="none" w:sz="0" w:space="0" w:color="auto"/>
        <w:left w:val="none" w:sz="0" w:space="0" w:color="auto"/>
        <w:bottom w:val="none" w:sz="0" w:space="0" w:color="auto"/>
        <w:right w:val="none" w:sz="0" w:space="0" w:color="auto"/>
      </w:divBdr>
      <w:divsChild>
        <w:div w:id="158469588">
          <w:marLeft w:val="1166"/>
          <w:marRight w:val="0"/>
          <w:marTop w:val="50"/>
          <w:marBottom w:val="34"/>
          <w:divBdr>
            <w:top w:val="none" w:sz="0" w:space="0" w:color="auto"/>
            <w:left w:val="none" w:sz="0" w:space="0" w:color="auto"/>
            <w:bottom w:val="none" w:sz="0" w:space="0" w:color="auto"/>
            <w:right w:val="none" w:sz="0" w:space="0" w:color="auto"/>
          </w:divBdr>
        </w:div>
        <w:div w:id="384841701">
          <w:marLeft w:val="1166"/>
          <w:marRight w:val="0"/>
          <w:marTop w:val="50"/>
          <w:marBottom w:val="34"/>
          <w:divBdr>
            <w:top w:val="none" w:sz="0" w:space="0" w:color="auto"/>
            <w:left w:val="none" w:sz="0" w:space="0" w:color="auto"/>
            <w:bottom w:val="none" w:sz="0" w:space="0" w:color="auto"/>
            <w:right w:val="none" w:sz="0" w:space="0" w:color="auto"/>
          </w:divBdr>
        </w:div>
        <w:div w:id="743600201">
          <w:marLeft w:val="446"/>
          <w:marRight w:val="0"/>
          <w:marTop w:val="84"/>
          <w:marBottom w:val="34"/>
          <w:divBdr>
            <w:top w:val="none" w:sz="0" w:space="0" w:color="auto"/>
            <w:left w:val="none" w:sz="0" w:space="0" w:color="auto"/>
            <w:bottom w:val="none" w:sz="0" w:space="0" w:color="auto"/>
            <w:right w:val="none" w:sz="0" w:space="0" w:color="auto"/>
          </w:divBdr>
        </w:div>
        <w:div w:id="819271893">
          <w:marLeft w:val="446"/>
          <w:marRight w:val="0"/>
          <w:marTop w:val="84"/>
          <w:marBottom w:val="34"/>
          <w:divBdr>
            <w:top w:val="none" w:sz="0" w:space="0" w:color="auto"/>
            <w:left w:val="none" w:sz="0" w:space="0" w:color="auto"/>
            <w:bottom w:val="none" w:sz="0" w:space="0" w:color="auto"/>
            <w:right w:val="none" w:sz="0" w:space="0" w:color="auto"/>
          </w:divBdr>
        </w:div>
        <w:div w:id="856306069">
          <w:marLeft w:val="1699"/>
          <w:marRight w:val="0"/>
          <w:marTop w:val="34"/>
          <w:marBottom w:val="17"/>
          <w:divBdr>
            <w:top w:val="none" w:sz="0" w:space="0" w:color="auto"/>
            <w:left w:val="none" w:sz="0" w:space="0" w:color="auto"/>
            <w:bottom w:val="none" w:sz="0" w:space="0" w:color="auto"/>
            <w:right w:val="none" w:sz="0" w:space="0" w:color="auto"/>
          </w:divBdr>
        </w:div>
        <w:div w:id="996297948">
          <w:marLeft w:val="446"/>
          <w:marRight w:val="0"/>
          <w:marTop w:val="84"/>
          <w:marBottom w:val="34"/>
          <w:divBdr>
            <w:top w:val="none" w:sz="0" w:space="0" w:color="auto"/>
            <w:left w:val="none" w:sz="0" w:space="0" w:color="auto"/>
            <w:bottom w:val="none" w:sz="0" w:space="0" w:color="auto"/>
            <w:right w:val="none" w:sz="0" w:space="0" w:color="auto"/>
          </w:divBdr>
        </w:div>
        <w:div w:id="1472139791">
          <w:marLeft w:val="1166"/>
          <w:marRight w:val="0"/>
          <w:marTop w:val="50"/>
          <w:marBottom w:val="34"/>
          <w:divBdr>
            <w:top w:val="none" w:sz="0" w:space="0" w:color="auto"/>
            <w:left w:val="none" w:sz="0" w:space="0" w:color="auto"/>
            <w:bottom w:val="none" w:sz="0" w:space="0" w:color="auto"/>
            <w:right w:val="none" w:sz="0" w:space="0" w:color="auto"/>
          </w:divBdr>
        </w:div>
        <w:div w:id="1590770965">
          <w:marLeft w:val="1166"/>
          <w:marRight w:val="0"/>
          <w:marTop w:val="50"/>
          <w:marBottom w:val="34"/>
          <w:divBdr>
            <w:top w:val="none" w:sz="0" w:space="0" w:color="auto"/>
            <w:left w:val="none" w:sz="0" w:space="0" w:color="auto"/>
            <w:bottom w:val="none" w:sz="0" w:space="0" w:color="auto"/>
            <w:right w:val="none" w:sz="0" w:space="0" w:color="auto"/>
          </w:divBdr>
        </w:div>
      </w:divsChild>
    </w:div>
    <w:div w:id="323358009">
      <w:bodyDiv w:val="1"/>
      <w:marLeft w:val="0"/>
      <w:marRight w:val="0"/>
      <w:marTop w:val="0"/>
      <w:marBottom w:val="0"/>
      <w:divBdr>
        <w:top w:val="none" w:sz="0" w:space="0" w:color="auto"/>
        <w:left w:val="none" w:sz="0" w:space="0" w:color="auto"/>
        <w:bottom w:val="none" w:sz="0" w:space="0" w:color="auto"/>
        <w:right w:val="none" w:sz="0" w:space="0" w:color="auto"/>
      </w:divBdr>
      <w:divsChild>
        <w:div w:id="881601106">
          <w:marLeft w:val="0"/>
          <w:marRight w:val="0"/>
          <w:marTop w:val="0"/>
          <w:marBottom w:val="0"/>
          <w:divBdr>
            <w:top w:val="none" w:sz="0" w:space="0" w:color="auto"/>
            <w:left w:val="none" w:sz="0" w:space="0" w:color="auto"/>
            <w:bottom w:val="none" w:sz="0" w:space="0" w:color="auto"/>
            <w:right w:val="none" w:sz="0" w:space="0" w:color="auto"/>
          </w:divBdr>
        </w:div>
      </w:divsChild>
    </w:div>
    <w:div w:id="325784949">
      <w:bodyDiv w:val="1"/>
      <w:marLeft w:val="0"/>
      <w:marRight w:val="0"/>
      <w:marTop w:val="0"/>
      <w:marBottom w:val="0"/>
      <w:divBdr>
        <w:top w:val="none" w:sz="0" w:space="0" w:color="auto"/>
        <w:left w:val="none" w:sz="0" w:space="0" w:color="auto"/>
        <w:bottom w:val="none" w:sz="0" w:space="0" w:color="auto"/>
        <w:right w:val="none" w:sz="0" w:space="0" w:color="auto"/>
      </w:divBdr>
      <w:divsChild>
        <w:div w:id="1669743761">
          <w:marLeft w:val="0"/>
          <w:marRight w:val="0"/>
          <w:marTop w:val="0"/>
          <w:marBottom w:val="0"/>
          <w:divBdr>
            <w:top w:val="none" w:sz="0" w:space="0" w:color="auto"/>
            <w:left w:val="none" w:sz="0" w:space="0" w:color="auto"/>
            <w:bottom w:val="none" w:sz="0" w:space="0" w:color="auto"/>
            <w:right w:val="none" w:sz="0" w:space="0" w:color="auto"/>
          </w:divBdr>
        </w:div>
      </w:divsChild>
    </w:div>
    <w:div w:id="338196693">
      <w:bodyDiv w:val="1"/>
      <w:marLeft w:val="0"/>
      <w:marRight w:val="0"/>
      <w:marTop w:val="0"/>
      <w:marBottom w:val="0"/>
      <w:divBdr>
        <w:top w:val="none" w:sz="0" w:space="0" w:color="auto"/>
        <w:left w:val="none" w:sz="0" w:space="0" w:color="auto"/>
        <w:bottom w:val="none" w:sz="0" w:space="0" w:color="auto"/>
        <w:right w:val="none" w:sz="0" w:space="0" w:color="auto"/>
      </w:divBdr>
      <w:divsChild>
        <w:div w:id="679628478">
          <w:marLeft w:val="547"/>
          <w:marRight w:val="0"/>
          <w:marTop w:val="84"/>
          <w:marBottom w:val="34"/>
          <w:divBdr>
            <w:top w:val="none" w:sz="0" w:space="0" w:color="auto"/>
            <w:left w:val="none" w:sz="0" w:space="0" w:color="auto"/>
            <w:bottom w:val="none" w:sz="0" w:space="0" w:color="auto"/>
            <w:right w:val="none" w:sz="0" w:space="0" w:color="auto"/>
          </w:divBdr>
        </w:div>
        <w:div w:id="1435052386">
          <w:marLeft w:val="547"/>
          <w:marRight w:val="0"/>
          <w:marTop w:val="84"/>
          <w:marBottom w:val="34"/>
          <w:divBdr>
            <w:top w:val="none" w:sz="0" w:space="0" w:color="auto"/>
            <w:left w:val="none" w:sz="0" w:space="0" w:color="auto"/>
            <w:bottom w:val="none" w:sz="0" w:space="0" w:color="auto"/>
            <w:right w:val="none" w:sz="0" w:space="0" w:color="auto"/>
          </w:divBdr>
        </w:div>
        <w:div w:id="2080012881">
          <w:marLeft w:val="547"/>
          <w:marRight w:val="0"/>
          <w:marTop w:val="84"/>
          <w:marBottom w:val="34"/>
          <w:divBdr>
            <w:top w:val="none" w:sz="0" w:space="0" w:color="auto"/>
            <w:left w:val="none" w:sz="0" w:space="0" w:color="auto"/>
            <w:bottom w:val="none" w:sz="0" w:space="0" w:color="auto"/>
            <w:right w:val="none" w:sz="0" w:space="0" w:color="auto"/>
          </w:divBdr>
        </w:div>
      </w:divsChild>
    </w:div>
    <w:div w:id="342898423">
      <w:bodyDiv w:val="1"/>
      <w:marLeft w:val="0"/>
      <w:marRight w:val="0"/>
      <w:marTop w:val="0"/>
      <w:marBottom w:val="0"/>
      <w:divBdr>
        <w:top w:val="none" w:sz="0" w:space="0" w:color="auto"/>
        <w:left w:val="none" w:sz="0" w:space="0" w:color="auto"/>
        <w:bottom w:val="none" w:sz="0" w:space="0" w:color="auto"/>
        <w:right w:val="none" w:sz="0" w:space="0" w:color="auto"/>
      </w:divBdr>
    </w:div>
    <w:div w:id="343626719">
      <w:bodyDiv w:val="1"/>
      <w:marLeft w:val="0"/>
      <w:marRight w:val="0"/>
      <w:marTop w:val="0"/>
      <w:marBottom w:val="0"/>
      <w:divBdr>
        <w:top w:val="none" w:sz="0" w:space="0" w:color="auto"/>
        <w:left w:val="none" w:sz="0" w:space="0" w:color="auto"/>
        <w:bottom w:val="none" w:sz="0" w:space="0" w:color="auto"/>
        <w:right w:val="none" w:sz="0" w:space="0" w:color="auto"/>
      </w:divBdr>
    </w:div>
    <w:div w:id="348070671">
      <w:bodyDiv w:val="1"/>
      <w:marLeft w:val="0"/>
      <w:marRight w:val="0"/>
      <w:marTop w:val="0"/>
      <w:marBottom w:val="0"/>
      <w:divBdr>
        <w:top w:val="none" w:sz="0" w:space="0" w:color="auto"/>
        <w:left w:val="none" w:sz="0" w:space="0" w:color="auto"/>
        <w:bottom w:val="none" w:sz="0" w:space="0" w:color="auto"/>
        <w:right w:val="none" w:sz="0" w:space="0" w:color="auto"/>
      </w:divBdr>
      <w:divsChild>
        <w:div w:id="24867610">
          <w:marLeft w:val="547"/>
          <w:marRight w:val="0"/>
          <w:marTop w:val="96"/>
          <w:marBottom w:val="38"/>
          <w:divBdr>
            <w:top w:val="none" w:sz="0" w:space="0" w:color="auto"/>
            <w:left w:val="none" w:sz="0" w:space="0" w:color="auto"/>
            <w:bottom w:val="none" w:sz="0" w:space="0" w:color="auto"/>
            <w:right w:val="none" w:sz="0" w:space="0" w:color="auto"/>
          </w:divBdr>
        </w:div>
        <w:div w:id="280579398">
          <w:marLeft w:val="1541"/>
          <w:marRight w:val="0"/>
          <w:marTop w:val="34"/>
          <w:marBottom w:val="17"/>
          <w:divBdr>
            <w:top w:val="none" w:sz="0" w:space="0" w:color="auto"/>
            <w:left w:val="none" w:sz="0" w:space="0" w:color="auto"/>
            <w:bottom w:val="none" w:sz="0" w:space="0" w:color="auto"/>
            <w:right w:val="none" w:sz="0" w:space="0" w:color="auto"/>
          </w:divBdr>
        </w:div>
        <w:div w:id="419448558">
          <w:marLeft w:val="994"/>
          <w:marRight w:val="0"/>
          <w:marTop w:val="50"/>
          <w:marBottom w:val="34"/>
          <w:divBdr>
            <w:top w:val="none" w:sz="0" w:space="0" w:color="auto"/>
            <w:left w:val="none" w:sz="0" w:space="0" w:color="auto"/>
            <w:bottom w:val="none" w:sz="0" w:space="0" w:color="auto"/>
            <w:right w:val="none" w:sz="0" w:space="0" w:color="auto"/>
          </w:divBdr>
        </w:div>
        <w:div w:id="466975753">
          <w:marLeft w:val="2117"/>
          <w:marRight w:val="0"/>
          <w:marTop w:val="29"/>
          <w:marBottom w:val="14"/>
          <w:divBdr>
            <w:top w:val="none" w:sz="0" w:space="0" w:color="auto"/>
            <w:left w:val="none" w:sz="0" w:space="0" w:color="auto"/>
            <w:bottom w:val="none" w:sz="0" w:space="0" w:color="auto"/>
            <w:right w:val="none" w:sz="0" w:space="0" w:color="auto"/>
          </w:divBdr>
        </w:div>
        <w:div w:id="533348051">
          <w:marLeft w:val="1541"/>
          <w:marRight w:val="0"/>
          <w:marTop w:val="34"/>
          <w:marBottom w:val="17"/>
          <w:divBdr>
            <w:top w:val="none" w:sz="0" w:space="0" w:color="auto"/>
            <w:left w:val="none" w:sz="0" w:space="0" w:color="auto"/>
            <w:bottom w:val="none" w:sz="0" w:space="0" w:color="auto"/>
            <w:right w:val="none" w:sz="0" w:space="0" w:color="auto"/>
          </w:divBdr>
        </w:div>
        <w:div w:id="573466198">
          <w:marLeft w:val="1541"/>
          <w:marRight w:val="0"/>
          <w:marTop w:val="34"/>
          <w:marBottom w:val="17"/>
          <w:divBdr>
            <w:top w:val="none" w:sz="0" w:space="0" w:color="auto"/>
            <w:left w:val="none" w:sz="0" w:space="0" w:color="auto"/>
            <w:bottom w:val="none" w:sz="0" w:space="0" w:color="auto"/>
            <w:right w:val="none" w:sz="0" w:space="0" w:color="auto"/>
          </w:divBdr>
        </w:div>
        <w:div w:id="922378503">
          <w:marLeft w:val="547"/>
          <w:marRight w:val="0"/>
          <w:marTop w:val="96"/>
          <w:marBottom w:val="38"/>
          <w:divBdr>
            <w:top w:val="none" w:sz="0" w:space="0" w:color="auto"/>
            <w:left w:val="none" w:sz="0" w:space="0" w:color="auto"/>
            <w:bottom w:val="none" w:sz="0" w:space="0" w:color="auto"/>
            <w:right w:val="none" w:sz="0" w:space="0" w:color="auto"/>
          </w:divBdr>
        </w:div>
        <w:div w:id="1021474284">
          <w:marLeft w:val="1541"/>
          <w:marRight w:val="0"/>
          <w:marTop w:val="34"/>
          <w:marBottom w:val="17"/>
          <w:divBdr>
            <w:top w:val="none" w:sz="0" w:space="0" w:color="auto"/>
            <w:left w:val="none" w:sz="0" w:space="0" w:color="auto"/>
            <w:bottom w:val="none" w:sz="0" w:space="0" w:color="auto"/>
            <w:right w:val="none" w:sz="0" w:space="0" w:color="auto"/>
          </w:divBdr>
        </w:div>
        <w:div w:id="1261524618">
          <w:marLeft w:val="994"/>
          <w:marRight w:val="0"/>
          <w:marTop w:val="50"/>
          <w:marBottom w:val="34"/>
          <w:divBdr>
            <w:top w:val="none" w:sz="0" w:space="0" w:color="auto"/>
            <w:left w:val="none" w:sz="0" w:space="0" w:color="auto"/>
            <w:bottom w:val="none" w:sz="0" w:space="0" w:color="auto"/>
            <w:right w:val="none" w:sz="0" w:space="0" w:color="auto"/>
          </w:divBdr>
        </w:div>
        <w:div w:id="1362591301">
          <w:marLeft w:val="1541"/>
          <w:marRight w:val="0"/>
          <w:marTop w:val="34"/>
          <w:marBottom w:val="17"/>
          <w:divBdr>
            <w:top w:val="none" w:sz="0" w:space="0" w:color="auto"/>
            <w:left w:val="none" w:sz="0" w:space="0" w:color="auto"/>
            <w:bottom w:val="none" w:sz="0" w:space="0" w:color="auto"/>
            <w:right w:val="none" w:sz="0" w:space="0" w:color="auto"/>
          </w:divBdr>
        </w:div>
        <w:div w:id="1377313223">
          <w:marLeft w:val="994"/>
          <w:marRight w:val="0"/>
          <w:marTop w:val="50"/>
          <w:marBottom w:val="34"/>
          <w:divBdr>
            <w:top w:val="none" w:sz="0" w:space="0" w:color="auto"/>
            <w:left w:val="none" w:sz="0" w:space="0" w:color="auto"/>
            <w:bottom w:val="none" w:sz="0" w:space="0" w:color="auto"/>
            <w:right w:val="none" w:sz="0" w:space="0" w:color="auto"/>
          </w:divBdr>
        </w:div>
        <w:div w:id="1574897185">
          <w:marLeft w:val="2117"/>
          <w:marRight w:val="0"/>
          <w:marTop w:val="29"/>
          <w:marBottom w:val="14"/>
          <w:divBdr>
            <w:top w:val="none" w:sz="0" w:space="0" w:color="auto"/>
            <w:left w:val="none" w:sz="0" w:space="0" w:color="auto"/>
            <w:bottom w:val="none" w:sz="0" w:space="0" w:color="auto"/>
            <w:right w:val="none" w:sz="0" w:space="0" w:color="auto"/>
          </w:divBdr>
        </w:div>
        <w:div w:id="1706831306">
          <w:marLeft w:val="2117"/>
          <w:marRight w:val="0"/>
          <w:marTop w:val="29"/>
          <w:marBottom w:val="14"/>
          <w:divBdr>
            <w:top w:val="none" w:sz="0" w:space="0" w:color="auto"/>
            <w:left w:val="none" w:sz="0" w:space="0" w:color="auto"/>
            <w:bottom w:val="none" w:sz="0" w:space="0" w:color="auto"/>
            <w:right w:val="none" w:sz="0" w:space="0" w:color="auto"/>
          </w:divBdr>
        </w:div>
        <w:div w:id="1848593325">
          <w:marLeft w:val="2117"/>
          <w:marRight w:val="0"/>
          <w:marTop w:val="29"/>
          <w:marBottom w:val="14"/>
          <w:divBdr>
            <w:top w:val="none" w:sz="0" w:space="0" w:color="auto"/>
            <w:left w:val="none" w:sz="0" w:space="0" w:color="auto"/>
            <w:bottom w:val="none" w:sz="0" w:space="0" w:color="auto"/>
            <w:right w:val="none" w:sz="0" w:space="0" w:color="auto"/>
          </w:divBdr>
        </w:div>
        <w:div w:id="1932816152">
          <w:marLeft w:val="1541"/>
          <w:marRight w:val="0"/>
          <w:marTop w:val="34"/>
          <w:marBottom w:val="17"/>
          <w:divBdr>
            <w:top w:val="none" w:sz="0" w:space="0" w:color="auto"/>
            <w:left w:val="none" w:sz="0" w:space="0" w:color="auto"/>
            <w:bottom w:val="none" w:sz="0" w:space="0" w:color="auto"/>
            <w:right w:val="none" w:sz="0" w:space="0" w:color="auto"/>
          </w:divBdr>
        </w:div>
        <w:div w:id="1967931614">
          <w:marLeft w:val="994"/>
          <w:marRight w:val="0"/>
          <w:marTop w:val="50"/>
          <w:marBottom w:val="34"/>
          <w:divBdr>
            <w:top w:val="none" w:sz="0" w:space="0" w:color="auto"/>
            <w:left w:val="none" w:sz="0" w:space="0" w:color="auto"/>
            <w:bottom w:val="none" w:sz="0" w:space="0" w:color="auto"/>
            <w:right w:val="none" w:sz="0" w:space="0" w:color="auto"/>
          </w:divBdr>
        </w:div>
      </w:divsChild>
    </w:div>
    <w:div w:id="359859325">
      <w:bodyDiv w:val="1"/>
      <w:marLeft w:val="0"/>
      <w:marRight w:val="0"/>
      <w:marTop w:val="0"/>
      <w:marBottom w:val="0"/>
      <w:divBdr>
        <w:top w:val="none" w:sz="0" w:space="0" w:color="auto"/>
        <w:left w:val="none" w:sz="0" w:space="0" w:color="auto"/>
        <w:bottom w:val="none" w:sz="0" w:space="0" w:color="auto"/>
        <w:right w:val="none" w:sz="0" w:space="0" w:color="auto"/>
      </w:divBdr>
      <w:divsChild>
        <w:div w:id="465902121">
          <w:marLeft w:val="446"/>
          <w:marRight w:val="0"/>
          <w:marTop w:val="0"/>
          <w:marBottom w:val="0"/>
          <w:divBdr>
            <w:top w:val="none" w:sz="0" w:space="0" w:color="auto"/>
            <w:left w:val="none" w:sz="0" w:space="0" w:color="auto"/>
            <w:bottom w:val="none" w:sz="0" w:space="0" w:color="auto"/>
            <w:right w:val="none" w:sz="0" w:space="0" w:color="auto"/>
          </w:divBdr>
        </w:div>
        <w:div w:id="691996047">
          <w:marLeft w:val="446"/>
          <w:marRight w:val="0"/>
          <w:marTop w:val="0"/>
          <w:marBottom w:val="0"/>
          <w:divBdr>
            <w:top w:val="none" w:sz="0" w:space="0" w:color="auto"/>
            <w:left w:val="none" w:sz="0" w:space="0" w:color="auto"/>
            <w:bottom w:val="none" w:sz="0" w:space="0" w:color="auto"/>
            <w:right w:val="none" w:sz="0" w:space="0" w:color="auto"/>
          </w:divBdr>
        </w:div>
        <w:div w:id="1206604830">
          <w:marLeft w:val="446"/>
          <w:marRight w:val="0"/>
          <w:marTop w:val="0"/>
          <w:marBottom w:val="0"/>
          <w:divBdr>
            <w:top w:val="none" w:sz="0" w:space="0" w:color="auto"/>
            <w:left w:val="none" w:sz="0" w:space="0" w:color="auto"/>
            <w:bottom w:val="none" w:sz="0" w:space="0" w:color="auto"/>
            <w:right w:val="none" w:sz="0" w:space="0" w:color="auto"/>
          </w:divBdr>
        </w:div>
      </w:divsChild>
    </w:div>
    <w:div w:id="371930976">
      <w:bodyDiv w:val="1"/>
      <w:marLeft w:val="0"/>
      <w:marRight w:val="0"/>
      <w:marTop w:val="0"/>
      <w:marBottom w:val="0"/>
      <w:divBdr>
        <w:top w:val="none" w:sz="0" w:space="0" w:color="auto"/>
        <w:left w:val="none" w:sz="0" w:space="0" w:color="auto"/>
        <w:bottom w:val="none" w:sz="0" w:space="0" w:color="auto"/>
        <w:right w:val="none" w:sz="0" w:space="0" w:color="auto"/>
      </w:divBdr>
      <w:divsChild>
        <w:div w:id="861239979">
          <w:marLeft w:val="0"/>
          <w:marRight w:val="0"/>
          <w:marTop w:val="0"/>
          <w:marBottom w:val="0"/>
          <w:divBdr>
            <w:top w:val="none" w:sz="0" w:space="0" w:color="auto"/>
            <w:left w:val="none" w:sz="0" w:space="0" w:color="auto"/>
            <w:bottom w:val="none" w:sz="0" w:space="0" w:color="auto"/>
            <w:right w:val="none" w:sz="0" w:space="0" w:color="auto"/>
          </w:divBdr>
          <w:divsChild>
            <w:div w:id="31736017">
              <w:marLeft w:val="0"/>
              <w:marRight w:val="0"/>
              <w:marTop w:val="0"/>
              <w:marBottom w:val="0"/>
              <w:divBdr>
                <w:top w:val="none" w:sz="0" w:space="0" w:color="auto"/>
                <w:left w:val="none" w:sz="0" w:space="0" w:color="auto"/>
                <w:bottom w:val="none" w:sz="0" w:space="0" w:color="auto"/>
                <w:right w:val="none" w:sz="0" w:space="0" w:color="auto"/>
              </w:divBdr>
            </w:div>
            <w:div w:id="333846651">
              <w:marLeft w:val="0"/>
              <w:marRight w:val="0"/>
              <w:marTop w:val="0"/>
              <w:marBottom w:val="0"/>
              <w:divBdr>
                <w:top w:val="none" w:sz="0" w:space="0" w:color="auto"/>
                <w:left w:val="none" w:sz="0" w:space="0" w:color="auto"/>
                <w:bottom w:val="none" w:sz="0" w:space="0" w:color="auto"/>
                <w:right w:val="none" w:sz="0" w:space="0" w:color="auto"/>
              </w:divBdr>
            </w:div>
            <w:div w:id="617416848">
              <w:marLeft w:val="0"/>
              <w:marRight w:val="0"/>
              <w:marTop w:val="0"/>
              <w:marBottom w:val="0"/>
              <w:divBdr>
                <w:top w:val="none" w:sz="0" w:space="0" w:color="auto"/>
                <w:left w:val="none" w:sz="0" w:space="0" w:color="auto"/>
                <w:bottom w:val="none" w:sz="0" w:space="0" w:color="auto"/>
                <w:right w:val="none" w:sz="0" w:space="0" w:color="auto"/>
              </w:divBdr>
            </w:div>
            <w:div w:id="773282924">
              <w:marLeft w:val="0"/>
              <w:marRight w:val="0"/>
              <w:marTop w:val="0"/>
              <w:marBottom w:val="0"/>
              <w:divBdr>
                <w:top w:val="none" w:sz="0" w:space="0" w:color="auto"/>
                <w:left w:val="none" w:sz="0" w:space="0" w:color="auto"/>
                <w:bottom w:val="none" w:sz="0" w:space="0" w:color="auto"/>
                <w:right w:val="none" w:sz="0" w:space="0" w:color="auto"/>
              </w:divBdr>
            </w:div>
            <w:div w:id="834804093">
              <w:marLeft w:val="0"/>
              <w:marRight w:val="0"/>
              <w:marTop w:val="0"/>
              <w:marBottom w:val="0"/>
              <w:divBdr>
                <w:top w:val="none" w:sz="0" w:space="0" w:color="auto"/>
                <w:left w:val="none" w:sz="0" w:space="0" w:color="auto"/>
                <w:bottom w:val="none" w:sz="0" w:space="0" w:color="auto"/>
                <w:right w:val="none" w:sz="0" w:space="0" w:color="auto"/>
              </w:divBdr>
            </w:div>
            <w:div w:id="941450192">
              <w:marLeft w:val="0"/>
              <w:marRight w:val="0"/>
              <w:marTop w:val="0"/>
              <w:marBottom w:val="0"/>
              <w:divBdr>
                <w:top w:val="none" w:sz="0" w:space="0" w:color="auto"/>
                <w:left w:val="none" w:sz="0" w:space="0" w:color="auto"/>
                <w:bottom w:val="none" w:sz="0" w:space="0" w:color="auto"/>
                <w:right w:val="none" w:sz="0" w:space="0" w:color="auto"/>
              </w:divBdr>
            </w:div>
            <w:div w:id="1025062188">
              <w:marLeft w:val="0"/>
              <w:marRight w:val="0"/>
              <w:marTop w:val="0"/>
              <w:marBottom w:val="0"/>
              <w:divBdr>
                <w:top w:val="none" w:sz="0" w:space="0" w:color="auto"/>
                <w:left w:val="none" w:sz="0" w:space="0" w:color="auto"/>
                <w:bottom w:val="none" w:sz="0" w:space="0" w:color="auto"/>
                <w:right w:val="none" w:sz="0" w:space="0" w:color="auto"/>
              </w:divBdr>
            </w:div>
            <w:div w:id="1199120835">
              <w:marLeft w:val="0"/>
              <w:marRight w:val="0"/>
              <w:marTop w:val="0"/>
              <w:marBottom w:val="0"/>
              <w:divBdr>
                <w:top w:val="none" w:sz="0" w:space="0" w:color="auto"/>
                <w:left w:val="none" w:sz="0" w:space="0" w:color="auto"/>
                <w:bottom w:val="none" w:sz="0" w:space="0" w:color="auto"/>
                <w:right w:val="none" w:sz="0" w:space="0" w:color="auto"/>
              </w:divBdr>
            </w:div>
            <w:div w:id="1620450160">
              <w:marLeft w:val="0"/>
              <w:marRight w:val="0"/>
              <w:marTop w:val="0"/>
              <w:marBottom w:val="0"/>
              <w:divBdr>
                <w:top w:val="none" w:sz="0" w:space="0" w:color="auto"/>
                <w:left w:val="none" w:sz="0" w:space="0" w:color="auto"/>
                <w:bottom w:val="none" w:sz="0" w:space="0" w:color="auto"/>
                <w:right w:val="none" w:sz="0" w:space="0" w:color="auto"/>
              </w:divBdr>
            </w:div>
            <w:div w:id="1669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301">
      <w:bodyDiv w:val="1"/>
      <w:marLeft w:val="0"/>
      <w:marRight w:val="0"/>
      <w:marTop w:val="0"/>
      <w:marBottom w:val="0"/>
      <w:divBdr>
        <w:top w:val="none" w:sz="0" w:space="0" w:color="auto"/>
        <w:left w:val="none" w:sz="0" w:space="0" w:color="auto"/>
        <w:bottom w:val="none" w:sz="0" w:space="0" w:color="auto"/>
        <w:right w:val="none" w:sz="0" w:space="0" w:color="auto"/>
      </w:divBdr>
      <w:divsChild>
        <w:div w:id="156265374">
          <w:marLeft w:val="1166"/>
          <w:marRight w:val="0"/>
          <w:marTop w:val="50"/>
          <w:marBottom w:val="34"/>
          <w:divBdr>
            <w:top w:val="none" w:sz="0" w:space="0" w:color="auto"/>
            <w:left w:val="none" w:sz="0" w:space="0" w:color="auto"/>
            <w:bottom w:val="none" w:sz="0" w:space="0" w:color="auto"/>
            <w:right w:val="none" w:sz="0" w:space="0" w:color="auto"/>
          </w:divBdr>
        </w:div>
        <w:div w:id="378744830">
          <w:marLeft w:val="1166"/>
          <w:marRight w:val="0"/>
          <w:marTop w:val="50"/>
          <w:marBottom w:val="34"/>
          <w:divBdr>
            <w:top w:val="none" w:sz="0" w:space="0" w:color="auto"/>
            <w:left w:val="none" w:sz="0" w:space="0" w:color="auto"/>
            <w:bottom w:val="none" w:sz="0" w:space="0" w:color="auto"/>
            <w:right w:val="none" w:sz="0" w:space="0" w:color="auto"/>
          </w:divBdr>
        </w:div>
        <w:div w:id="801003504">
          <w:marLeft w:val="1886"/>
          <w:marRight w:val="0"/>
          <w:marTop w:val="34"/>
          <w:marBottom w:val="17"/>
          <w:divBdr>
            <w:top w:val="none" w:sz="0" w:space="0" w:color="auto"/>
            <w:left w:val="none" w:sz="0" w:space="0" w:color="auto"/>
            <w:bottom w:val="none" w:sz="0" w:space="0" w:color="auto"/>
            <w:right w:val="none" w:sz="0" w:space="0" w:color="auto"/>
          </w:divBdr>
        </w:div>
        <w:div w:id="839124854">
          <w:marLeft w:val="1886"/>
          <w:marRight w:val="0"/>
          <w:marTop w:val="34"/>
          <w:marBottom w:val="17"/>
          <w:divBdr>
            <w:top w:val="none" w:sz="0" w:space="0" w:color="auto"/>
            <w:left w:val="none" w:sz="0" w:space="0" w:color="auto"/>
            <w:bottom w:val="none" w:sz="0" w:space="0" w:color="auto"/>
            <w:right w:val="none" w:sz="0" w:space="0" w:color="auto"/>
          </w:divBdr>
        </w:div>
        <w:div w:id="862322970">
          <w:marLeft w:val="1886"/>
          <w:marRight w:val="0"/>
          <w:marTop w:val="34"/>
          <w:marBottom w:val="17"/>
          <w:divBdr>
            <w:top w:val="none" w:sz="0" w:space="0" w:color="auto"/>
            <w:left w:val="none" w:sz="0" w:space="0" w:color="auto"/>
            <w:bottom w:val="none" w:sz="0" w:space="0" w:color="auto"/>
            <w:right w:val="none" w:sz="0" w:space="0" w:color="auto"/>
          </w:divBdr>
        </w:div>
        <w:div w:id="1038699579">
          <w:marLeft w:val="1886"/>
          <w:marRight w:val="0"/>
          <w:marTop w:val="34"/>
          <w:marBottom w:val="17"/>
          <w:divBdr>
            <w:top w:val="none" w:sz="0" w:space="0" w:color="auto"/>
            <w:left w:val="none" w:sz="0" w:space="0" w:color="auto"/>
            <w:bottom w:val="none" w:sz="0" w:space="0" w:color="auto"/>
            <w:right w:val="none" w:sz="0" w:space="0" w:color="auto"/>
          </w:divBdr>
        </w:div>
        <w:div w:id="1051271440">
          <w:marLeft w:val="446"/>
          <w:marRight w:val="0"/>
          <w:marTop w:val="84"/>
          <w:marBottom w:val="34"/>
          <w:divBdr>
            <w:top w:val="none" w:sz="0" w:space="0" w:color="auto"/>
            <w:left w:val="none" w:sz="0" w:space="0" w:color="auto"/>
            <w:bottom w:val="none" w:sz="0" w:space="0" w:color="auto"/>
            <w:right w:val="none" w:sz="0" w:space="0" w:color="auto"/>
          </w:divBdr>
        </w:div>
        <w:div w:id="1160387079">
          <w:marLeft w:val="1886"/>
          <w:marRight w:val="0"/>
          <w:marTop w:val="34"/>
          <w:marBottom w:val="17"/>
          <w:divBdr>
            <w:top w:val="none" w:sz="0" w:space="0" w:color="auto"/>
            <w:left w:val="none" w:sz="0" w:space="0" w:color="auto"/>
            <w:bottom w:val="none" w:sz="0" w:space="0" w:color="auto"/>
            <w:right w:val="none" w:sz="0" w:space="0" w:color="auto"/>
          </w:divBdr>
        </w:div>
        <w:div w:id="1419987903">
          <w:marLeft w:val="1886"/>
          <w:marRight w:val="0"/>
          <w:marTop w:val="34"/>
          <w:marBottom w:val="17"/>
          <w:divBdr>
            <w:top w:val="none" w:sz="0" w:space="0" w:color="auto"/>
            <w:left w:val="none" w:sz="0" w:space="0" w:color="auto"/>
            <w:bottom w:val="none" w:sz="0" w:space="0" w:color="auto"/>
            <w:right w:val="none" w:sz="0" w:space="0" w:color="auto"/>
          </w:divBdr>
        </w:div>
        <w:div w:id="1988246735">
          <w:marLeft w:val="1886"/>
          <w:marRight w:val="0"/>
          <w:marTop w:val="34"/>
          <w:marBottom w:val="17"/>
          <w:divBdr>
            <w:top w:val="none" w:sz="0" w:space="0" w:color="auto"/>
            <w:left w:val="none" w:sz="0" w:space="0" w:color="auto"/>
            <w:bottom w:val="none" w:sz="0" w:space="0" w:color="auto"/>
            <w:right w:val="none" w:sz="0" w:space="0" w:color="auto"/>
          </w:divBdr>
        </w:div>
      </w:divsChild>
    </w:div>
    <w:div w:id="398132167">
      <w:bodyDiv w:val="1"/>
      <w:marLeft w:val="0"/>
      <w:marRight w:val="0"/>
      <w:marTop w:val="0"/>
      <w:marBottom w:val="0"/>
      <w:divBdr>
        <w:top w:val="none" w:sz="0" w:space="0" w:color="auto"/>
        <w:left w:val="none" w:sz="0" w:space="0" w:color="auto"/>
        <w:bottom w:val="none" w:sz="0" w:space="0" w:color="auto"/>
        <w:right w:val="none" w:sz="0" w:space="0" w:color="auto"/>
      </w:divBdr>
      <w:divsChild>
        <w:div w:id="315258681">
          <w:marLeft w:val="547"/>
          <w:marRight w:val="0"/>
          <w:marTop w:val="96"/>
          <w:marBottom w:val="38"/>
          <w:divBdr>
            <w:top w:val="none" w:sz="0" w:space="0" w:color="auto"/>
            <w:left w:val="none" w:sz="0" w:space="0" w:color="auto"/>
            <w:bottom w:val="none" w:sz="0" w:space="0" w:color="auto"/>
            <w:right w:val="none" w:sz="0" w:space="0" w:color="auto"/>
          </w:divBdr>
        </w:div>
        <w:div w:id="339476800">
          <w:marLeft w:val="1541"/>
          <w:marRight w:val="0"/>
          <w:marTop w:val="34"/>
          <w:marBottom w:val="17"/>
          <w:divBdr>
            <w:top w:val="none" w:sz="0" w:space="0" w:color="auto"/>
            <w:left w:val="none" w:sz="0" w:space="0" w:color="auto"/>
            <w:bottom w:val="none" w:sz="0" w:space="0" w:color="auto"/>
            <w:right w:val="none" w:sz="0" w:space="0" w:color="auto"/>
          </w:divBdr>
        </w:div>
        <w:div w:id="591552845">
          <w:marLeft w:val="2117"/>
          <w:marRight w:val="0"/>
          <w:marTop w:val="29"/>
          <w:marBottom w:val="14"/>
          <w:divBdr>
            <w:top w:val="none" w:sz="0" w:space="0" w:color="auto"/>
            <w:left w:val="none" w:sz="0" w:space="0" w:color="auto"/>
            <w:bottom w:val="none" w:sz="0" w:space="0" w:color="auto"/>
            <w:right w:val="none" w:sz="0" w:space="0" w:color="auto"/>
          </w:divBdr>
        </w:div>
        <w:div w:id="701899468">
          <w:marLeft w:val="1541"/>
          <w:marRight w:val="0"/>
          <w:marTop w:val="34"/>
          <w:marBottom w:val="17"/>
          <w:divBdr>
            <w:top w:val="none" w:sz="0" w:space="0" w:color="auto"/>
            <w:left w:val="none" w:sz="0" w:space="0" w:color="auto"/>
            <w:bottom w:val="none" w:sz="0" w:space="0" w:color="auto"/>
            <w:right w:val="none" w:sz="0" w:space="0" w:color="auto"/>
          </w:divBdr>
        </w:div>
        <w:div w:id="1361666735">
          <w:marLeft w:val="2117"/>
          <w:marRight w:val="0"/>
          <w:marTop w:val="29"/>
          <w:marBottom w:val="14"/>
          <w:divBdr>
            <w:top w:val="none" w:sz="0" w:space="0" w:color="auto"/>
            <w:left w:val="none" w:sz="0" w:space="0" w:color="auto"/>
            <w:bottom w:val="none" w:sz="0" w:space="0" w:color="auto"/>
            <w:right w:val="none" w:sz="0" w:space="0" w:color="auto"/>
          </w:divBdr>
        </w:div>
        <w:div w:id="1782332391">
          <w:marLeft w:val="1541"/>
          <w:marRight w:val="0"/>
          <w:marTop w:val="34"/>
          <w:marBottom w:val="17"/>
          <w:divBdr>
            <w:top w:val="none" w:sz="0" w:space="0" w:color="auto"/>
            <w:left w:val="none" w:sz="0" w:space="0" w:color="auto"/>
            <w:bottom w:val="none" w:sz="0" w:space="0" w:color="auto"/>
            <w:right w:val="none" w:sz="0" w:space="0" w:color="auto"/>
          </w:divBdr>
        </w:div>
        <w:div w:id="1817917711">
          <w:marLeft w:val="994"/>
          <w:marRight w:val="0"/>
          <w:marTop w:val="50"/>
          <w:marBottom w:val="34"/>
          <w:divBdr>
            <w:top w:val="none" w:sz="0" w:space="0" w:color="auto"/>
            <w:left w:val="none" w:sz="0" w:space="0" w:color="auto"/>
            <w:bottom w:val="none" w:sz="0" w:space="0" w:color="auto"/>
            <w:right w:val="none" w:sz="0" w:space="0" w:color="auto"/>
          </w:divBdr>
        </w:div>
        <w:div w:id="1861160909">
          <w:marLeft w:val="994"/>
          <w:marRight w:val="0"/>
          <w:marTop w:val="50"/>
          <w:marBottom w:val="34"/>
          <w:divBdr>
            <w:top w:val="none" w:sz="0" w:space="0" w:color="auto"/>
            <w:left w:val="none" w:sz="0" w:space="0" w:color="auto"/>
            <w:bottom w:val="none" w:sz="0" w:space="0" w:color="auto"/>
            <w:right w:val="none" w:sz="0" w:space="0" w:color="auto"/>
          </w:divBdr>
        </w:div>
        <w:div w:id="1991444254">
          <w:marLeft w:val="2117"/>
          <w:marRight w:val="0"/>
          <w:marTop w:val="29"/>
          <w:marBottom w:val="14"/>
          <w:divBdr>
            <w:top w:val="none" w:sz="0" w:space="0" w:color="auto"/>
            <w:left w:val="none" w:sz="0" w:space="0" w:color="auto"/>
            <w:bottom w:val="none" w:sz="0" w:space="0" w:color="auto"/>
            <w:right w:val="none" w:sz="0" w:space="0" w:color="auto"/>
          </w:divBdr>
        </w:div>
        <w:div w:id="2030452735">
          <w:marLeft w:val="994"/>
          <w:marRight w:val="0"/>
          <w:marTop w:val="50"/>
          <w:marBottom w:val="34"/>
          <w:divBdr>
            <w:top w:val="none" w:sz="0" w:space="0" w:color="auto"/>
            <w:left w:val="none" w:sz="0" w:space="0" w:color="auto"/>
            <w:bottom w:val="none" w:sz="0" w:space="0" w:color="auto"/>
            <w:right w:val="none" w:sz="0" w:space="0" w:color="auto"/>
          </w:divBdr>
        </w:div>
      </w:divsChild>
    </w:div>
    <w:div w:id="398483413">
      <w:bodyDiv w:val="1"/>
      <w:marLeft w:val="0"/>
      <w:marRight w:val="0"/>
      <w:marTop w:val="0"/>
      <w:marBottom w:val="0"/>
      <w:divBdr>
        <w:top w:val="none" w:sz="0" w:space="0" w:color="auto"/>
        <w:left w:val="none" w:sz="0" w:space="0" w:color="auto"/>
        <w:bottom w:val="none" w:sz="0" w:space="0" w:color="auto"/>
        <w:right w:val="none" w:sz="0" w:space="0" w:color="auto"/>
      </w:divBdr>
      <w:divsChild>
        <w:div w:id="609043498">
          <w:marLeft w:val="274"/>
          <w:marRight w:val="0"/>
          <w:marTop w:val="0"/>
          <w:marBottom w:val="0"/>
          <w:divBdr>
            <w:top w:val="none" w:sz="0" w:space="0" w:color="auto"/>
            <w:left w:val="none" w:sz="0" w:space="0" w:color="auto"/>
            <w:bottom w:val="none" w:sz="0" w:space="0" w:color="auto"/>
            <w:right w:val="none" w:sz="0" w:space="0" w:color="auto"/>
          </w:divBdr>
        </w:div>
        <w:div w:id="1524052736">
          <w:marLeft w:val="274"/>
          <w:marRight w:val="0"/>
          <w:marTop w:val="0"/>
          <w:marBottom w:val="0"/>
          <w:divBdr>
            <w:top w:val="none" w:sz="0" w:space="0" w:color="auto"/>
            <w:left w:val="none" w:sz="0" w:space="0" w:color="auto"/>
            <w:bottom w:val="none" w:sz="0" w:space="0" w:color="auto"/>
            <w:right w:val="none" w:sz="0" w:space="0" w:color="auto"/>
          </w:divBdr>
        </w:div>
        <w:div w:id="2022201385">
          <w:marLeft w:val="274"/>
          <w:marRight w:val="0"/>
          <w:marTop w:val="0"/>
          <w:marBottom w:val="0"/>
          <w:divBdr>
            <w:top w:val="none" w:sz="0" w:space="0" w:color="auto"/>
            <w:left w:val="none" w:sz="0" w:space="0" w:color="auto"/>
            <w:bottom w:val="none" w:sz="0" w:space="0" w:color="auto"/>
            <w:right w:val="none" w:sz="0" w:space="0" w:color="auto"/>
          </w:divBdr>
        </w:div>
      </w:divsChild>
    </w:div>
    <w:div w:id="399062689">
      <w:bodyDiv w:val="1"/>
      <w:marLeft w:val="0"/>
      <w:marRight w:val="0"/>
      <w:marTop w:val="0"/>
      <w:marBottom w:val="0"/>
      <w:divBdr>
        <w:top w:val="none" w:sz="0" w:space="0" w:color="auto"/>
        <w:left w:val="none" w:sz="0" w:space="0" w:color="auto"/>
        <w:bottom w:val="none" w:sz="0" w:space="0" w:color="auto"/>
        <w:right w:val="none" w:sz="0" w:space="0" w:color="auto"/>
      </w:divBdr>
    </w:div>
    <w:div w:id="403767323">
      <w:bodyDiv w:val="1"/>
      <w:marLeft w:val="0"/>
      <w:marRight w:val="0"/>
      <w:marTop w:val="0"/>
      <w:marBottom w:val="0"/>
      <w:divBdr>
        <w:top w:val="none" w:sz="0" w:space="0" w:color="auto"/>
        <w:left w:val="none" w:sz="0" w:space="0" w:color="auto"/>
        <w:bottom w:val="none" w:sz="0" w:space="0" w:color="auto"/>
        <w:right w:val="none" w:sz="0" w:space="0" w:color="auto"/>
      </w:divBdr>
    </w:div>
    <w:div w:id="416678187">
      <w:bodyDiv w:val="1"/>
      <w:marLeft w:val="0"/>
      <w:marRight w:val="0"/>
      <w:marTop w:val="0"/>
      <w:marBottom w:val="0"/>
      <w:divBdr>
        <w:top w:val="none" w:sz="0" w:space="0" w:color="auto"/>
        <w:left w:val="none" w:sz="0" w:space="0" w:color="auto"/>
        <w:bottom w:val="none" w:sz="0" w:space="0" w:color="auto"/>
        <w:right w:val="none" w:sz="0" w:space="0" w:color="auto"/>
      </w:divBdr>
      <w:divsChild>
        <w:div w:id="893585845">
          <w:marLeft w:val="1886"/>
          <w:marRight w:val="0"/>
          <w:marTop w:val="34"/>
          <w:marBottom w:val="17"/>
          <w:divBdr>
            <w:top w:val="none" w:sz="0" w:space="0" w:color="auto"/>
            <w:left w:val="none" w:sz="0" w:space="0" w:color="auto"/>
            <w:bottom w:val="none" w:sz="0" w:space="0" w:color="auto"/>
            <w:right w:val="none" w:sz="0" w:space="0" w:color="auto"/>
          </w:divBdr>
        </w:div>
        <w:div w:id="933435584">
          <w:marLeft w:val="1166"/>
          <w:marRight w:val="0"/>
          <w:marTop w:val="50"/>
          <w:marBottom w:val="34"/>
          <w:divBdr>
            <w:top w:val="none" w:sz="0" w:space="0" w:color="auto"/>
            <w:left w:val="none" w:sz="0" w:space="0" w:color="auto"/>
            <w:bottom w:val="none" w:sz="0" w:space="0" w:color="auto"/>
            <w:right w:val="none" w:sz="0" w:space="0" w:color="auto"/>
          </w:divBdr>
        </w:div>
        <w:div w:id="1192063880">
          <w:marLeft w:val="1886"/>
          <w:marRight w:val="0"/>
          <w:marTop w:val="34"/>
          <w:marBottom w:val="17"/>
          <w:divBdr>
            <w:top w:val="none" w:sz="0" w:space="0" w:color="auto"/>
            <w:left w:val="none" w:sz="0" w:space="0" w:color="auto"/>
            <w:bottom w:val="none" w:sz="0" w:space="0" w:color="auto"/>
            <w:right w:val="none" w:sz="0" w:space="0" w:color="auto"/>
          </w:divBdr>
        </w:div>
        <w:div w:id="1279487588">
          <w:marLeft w:val="1166"/>
          <w:marRight w:val="0"/>
          <w:marTop w:val="50"/>
          <w:marBottom w:val="34"/>
          <w:divBdr>
            <w:top w:val="none" w:sz="0" w:space="0" w:color="auto"/>
            <w:left w:val="none" w:sz="0" w:space="0" w:color="auto"/>
            <w:bottom w:val="none" w:sz="0" w:space="0" w:color="auto"/>
            <w:right w:val="none" w:sz="0" w:space="0" w:color="auto"/>
          </w:divBdr>
        </w:div>
        <w:div w:id="1338462243">
          <w:marLeft w:val="446"/>
          <w:marRight w:val="0"/>
          <w:marTop w:val="84"/>
          <w:marBottom w:val="34"/>
          <w:divBdr>
            <w:top w:val="none" w:sz="0" w:space="0" w:color="auto"/>
            <w:left w:val="none" w:sz="0" w:space="0" w:color="auto"/>
            <w:bottom w:val="none" w:sz="0" w:space="0" w:color="auto"/>
            <w:right w:val="none" w:sz="0" w:space="0" w:color="auto"/>
          </w:divBdr>
        </w:div>
        <w:div w:id="1428228968">
          <w:marLeft w:val="1166"/>
          <w:marRight w:val="0"/>
          <w:marTop w:val="50"/>
          <w:marBottom w:val="34"/>
          <w:divBdr>
            <w:top w:val="none" w:sz="0" w:space="0" w:color="auto"/>
            <w:left w:val="none" w:sz="0" w:space="0" w:color="auto"/>
            <w:bottom w:val="none" w:sz="0" w:space="0" w:color="auto"/>
            <w:right w:val="none" w:sz="0" w:space="0" w:color="auto"/>
          </w:divBdr>
        </w:div>
        <w:div w:id="1607155471">
          <w:marLeft w:val="446"/>
          <w:marRight w:val="0"/>
          <w:marTop w:val="84"/>
          <w:marBottom w:val="34"/>
          <w:divBdr>
            <w:top w:val="none" w:sz="0" w:space="0" w:color="auto"/>
            <w:left w:val="none" w:sz="0" w:space="0" w:color="auto"/>
            <w:bottom w:val="none" w:sz="0" w:space="0" w:color="auto"/>
            <w:right w:val="none" w:sz="0" w:space="0" w:color="auto"/>
          </w:divBdr>
        </w:div>
        <w:div w:id="1978335618">
          <w:marLeft w:val="1166"/>
          <w:marRight w:val="0"/>
          <w:marTop w:val="50"/>
          <w:marBottom w:val="34"/>
          <w:divBdr>
            <w:top w:val="none" w:sz="0" w:space="0" w:color="auto"/>
            <w:left w:val="none" w:sz="0" w:space="0" w:color="auto"/>
            <w:bottom w:val="none" w:sz="0" w:space="0" w:color="auto"/>
            <w:right w:val="none" w:sz="0" w:space="0" w:color="auto"/>
          </w:divBdr>
        </w:div>
      </w:divsChild>
    </w:div>
    <w:div w:id="421924590">
      <w:bodyDiv w:val="1"/>
      <w:marLeft w:val="0"/>
      <w:marRight w:val="0"/>
      <w:marTop w:val="0"/>
      <w:marBottom w:val="0"/>
      <w:divBdr>
        <w:top w:val="none" w:sz="0" w:space="0" w:color="auto"/>
        <w:left w:val="none" w:sz="0" w:space="0" w:color="auto"/>
        <w:bottom w:val="none" w:sz="0" w:space="0" w:color="auto"/>
        <w:right w:val="none" w:sz="0" w:space="0" w:color="auto"/>
      </w:divBdr>
      <w:divsChild>
        <w:div w:id="205265291">
          <w:marLeft w:val="1382"/>
          <w:marRight w:val="0"/>
          <w:marTop w:val="29"/>
          <w:marBottom w:val="14"/>
          <w:divBdr>
            <w:top w:val="none" w:sz="0" w:space="0" w:color="auto"/>
            <w:left w:val="none" w:sz="0" w:space="0" w:color="auto"/>
            <w:bottom w:val="none" w:sz="0" w:space="0" w:color="auto"/>
            <w:right w:val="none" w:sz="0" w:space="0" w:color="auto"/>
          </w:divBdr>
        </w:div>
        <w:div w:id="267589011">
          <w:marLeft w:val="547"/>
          <w:marRight w:val="0"/>
          <w:marTop w:val="84"/>
          <w:marBottom w:val="34"/>
          <w:divBdr>
            <w:top w:val="none" w:sz="0" w:space="0" w:color="auto"/>
            <w:left w:val="none" w:sz="0" w:space="0" w:color="auto"/>
            <w:bottom w:val="none" w:sz="0" w:space="0" w:color="auto"/>
            <w:right w:val="none" w:sz="0" w:space="0" w:color="auto"/>
          </w:divBdr>
        </w:div>
        <w:div w:id="333995757">
          <w:marLeft w:val="835"/>
          <w:marRight w:val="0"/>
          <w:marTop w:val="43"/>
          <w:marBottom w:val="29"/>
          <w:divBdr>
            <w:top w:val="none" w:sz="0" w:space="0" w:color="auto"/>
            <w:left w:val="none" w:sz="0" w:space="0" w:color="auto"/>
            <w:bottom w:val="none" w:sz="0" w:space="0" w:color="auto"/>
            <w:right w:val="none" w:sz="0" w:space="0" w:color="auto"/>
          </w:divBdr>
        </w:div>
        <w:div w:id="523710266">
          <w:marLeft w:val="547"/>
          <w:marRight w:val="0"/>
          <w:marTop w:val="84"/>
          <w:marBottom w:val="34"/>
          <w:divBdr>
            <w:top w:val="none" w:sz="0" w:space="0" w:color="auto"/>
            <w:left w:val="none" w:sz="0" w:space="0" w:color="auto"/>
            <w:bottom w:val="none" w:sz="0" w:space="0" w:color="auto"/>
            <w:right w:val="none" w:sz="0" w:space="0" w:color="auto"/>
          </w:divBdr>
        </w:div>
        <w:div w:id="544756726">
          <w:marLeft w:val="835"/>
          <w:marRight w:val="0"/>
          <w:marTop w:val="43"/>
          <w:marBottom w:val="29"/>
          <w:divBdr>
            <w:top w:val="none" w:sz="0" w:space="0" w:color="auto"/>
            <w:left w:val="none" w:sz="0" w:space="0" w:color="auto"/>
            <w:bottom w:val="none" w:sz="0" w:space="0" w:color="auto"/>
            <w:right w:val="none" w:sz="0" w:space="0" w:color="auto"/>
          </w:divBdr>
        </w:div>
        <w:div w:id="622422861">
          <w:marLeft w:val="835"/>
          <w:marRight w:val="0"/>
          <w:marTop w:val="43"/>
          <w:marBottom w:val="29"/>
          <w:divBdr>
            <w:top w:val="none" w:sz="0" w:space="0" w:color="auto"/>
            <w:left w:val="none" w:sz="0" w:space="0" w:color="auto"/>
            <w:bottom w:val="none" w:sz="0" w:space="0" w:color="auto"/>
            <w:right w:val="none" w:sz="0" w:space="0" w:color="auto"/>
          </w:divBdr>
        </w:div>
        <w:div w:id="842279658">
          <w:marLeft w:val="835"/>
          <w:marRight w:val="0"/>
          <w:marTop w:val="43"/>
          <w:marBottom w:val="29"/>
          <w:divBdr>
            <w:top w:val="none" w:sz="0" w:space="0" w:color="auto"/>
            <w:left w:val="none" w:sz="0" w:space="0" w:color="auto"/>
            <w:bottom w:val="none" w:sz="0" w:space="0" w:color="auto"/>
            <w:right w:val="none" w:sz="0" w:space="0" w:color="auto"/>
          </w:divBdr>
        </w:div>
        <w:div w:id="1252545090">
          <w:marLeft w:val="835"/>
          <w:marRight w:val="0"/>
          <w:marTop w:val="43"/>
          <w:marBottom w:val="29"/>
          <w:divBdr>
            <w:top w:val="none" w:sz="0" w:space="0" w:color="auto"/>
            <w:left w:val="none" w:sz="0" w:space="0" w:color="auto"/>
            <w:bottom w:val="none" w:sz="0" w:space="0" w:color="auto"/>
            <w:right w:val="none" w:sz="0" w:space="0" w:color="auto"/>
          </w:divBdr>
        </w:div>
        <w:div w:id="1315529283">
          <w:marLeft w:val="835"/>
          <w:marRight w:val="0"/>
          <w:marTop w:val="43"/>
          <w:marBottom w:val="29"/>
          <w:divBdr>
            <w:top w:val="none" w:sz="0" w:space="0" w:color="auto"/>
            <w:left w:val="none" w:sz="0" w:space="0" w:color="auto"/>
            <w:bottom w:val="none" w:sz="0" w:space="0" w:color="auto"/>
            <w:right w:val="none" w:sz="0" w:space="0" w:color="auto"/>
          </w:divBdr>
        </w:div>
        <w:div w:id="1325891284">
          <w:marLeft w:val="835"/>
          <w:marRight w:val="0"/>
          <w:marTop w:val="43"/>
          <w:marBottom w:val="29"/>
          <w:divBdr>
            <w:top w:val="none" w:sz="0" w:space="0" w:color="auto"/>
            <w:left w:val="none" w:sz="0" w:space="0" w:color="auto"/>
            <w:bottom w:val="none" w:sz="0" w:space="0" w:color="auto"/>
            <w:right w:val="none" w:sz="0" w:space="0" w:color="auto"/>
          </w:divBdr>
        </w:div>
        <w:div w:id="1330131732">
          <w:marLeft w:val="1382"/>
          <w:marRight w:val="0"/>
          <w:marTop w:val="29"/>
          <w:marBottom w:val="14"/>
          <w:divBdr>
            <w:top w:val="none" w:sz="0" w:space="0" w:color="auto"/>
            <w:left w:val="none" w:sz="0" w:space="0" w:color="auto"/>
            <w:bottom w:val="none" w:sz="0" w:space="0" w:color="auto"/>
            <w:right w:val="none" w:sz="0" w:space="0" w:color="auto"/>
          </w:divBdr>
        </w:div>
        <w:div w:id="1376545345">
          <w:marLeft w:val="835"/>
          <w:marRight w:val="0"/>
          <w:marTop w:val="43"/>
          <w:marBottom w:val="29"/>
          <w:divBdr>
            <w:top w:val="none" w:sz="0" w:space="0" w:color="auto"/>
            <w:left w:val="none" w:sz="0" w:space="0" w:color="auto"/>
            <w:bottom w:val="none" w:sz="0" w:space="0" w:color="auto"/>
            <w:right w:val="none" w:sz="0" w:space="0" w:color="auto"/>
          </w:divBdr>
        </w:div>
        <w:div w:id="1511136308">
          <w:marLeft w:val="835"/>
          <w:marRight w:val="0"/>
          <w:marTop w:val="43"/>
          <w:marBottom w:val="29"/>
          <w:divBdr>
            <w:top w:val="none" w:sz="0" w:space="0" w:color="auto"/>
            <w:left w:val="none" w:sz="0" w:space="0" w:color="auto"/>
            <w:bottom w:val="none" w:sz="0" w:space="0" w:color="auto"/>
            <w:right w:val="none" w:sz="0" w:space="0" w:color="auto"/>
          </w:divBdr>
        </w:div>
        <w:div w:id="1575814642">
          <w:marLeft w:val="1382"/>
          <w:marRight w:val="0"/>
          <w:marTop w:val="29"/>
          <w:marBottom w:val="14"/>
          <w:divBdr>
            <w:top w:val="none" w:sz="0" w:space="0" w:color="auto"/>
            <w:left w:val="none" w:sz="0" w:space="0" w:color="auto"/>
            <w:bottom w:val="none" w:sz="0" w:space="0" w:color="auto"/>
            <w:right w:val="none" w:sz="0" w:space="0" w:color="auto"/>
          </w:divBdr>
        </w:div>
        <w:div w:id="1662394041">
          <w:marLeft w:val="835"/>
          <w:marRight w:val="0"/>
          <w:marTop w:val="43"/>
          <w:marBottom w:val="29"/>
          <w:divBdr>
            <w:top w:val="none" w:sz="0" w:space="0" w:color="auto"/>
            <w:left w:val="none" w:sz="0" w:space="0" w:color="auto"/>
            <w:bottom w:val="none" w:sz="0" w:space="0" w:color="auto"/>
            <w:right w:val="none" w:sz="0" w:space="0" w:color="auto"/>
          </w:divBdr>
        </w:div>
        <w:div w:id="1699620403">
          <w:marLeft w:val="547"/>
          <w:marRight w:val="0"/>
          <w:marTop w:val="84"/>
          <w:marBottom w:val="34"/>
          <w:divBdr>
            <w:top w:val="none" w:sz="0" w:space="0" w:color="auto"/>
            <w:left w:val="none" w:sz="0" w:space="0" w:color="auto"/>
            <w:bottom w:val="none" w:sz="0" w:space="0" w:color="auto"/>
            <w:right w:val="none" w:sz="0" w:space="0" w:color="auto"/>
          </w:divBdr>
        </w:div>
        <w:div w:id="1951430719">
          <w:marLeft w:val="835"/>
          <w:marRight w:val="0"/>
          <w:marTop w:val="43"/>
          <w:marBottom w:val="29"/>
          <w:divBdr>
            <w:top w:val="none" w:sz="0" w:space="0" w:color="auto"/>
            <w:left w:val="none" w:sz="0" w:space="0" w:color="auto"/>
            <w:bottom w:val="none" w:sz="0" w:space="0" w:color="auto"/>
            <w:right w:val="none" w:sz="0" w:space="0" w:color="auto"/>
          </w:divBdr>
        </w:div>
        <w:div w:id="2134207636">
          <w:marLeft w:val="835"/>
          <w:marRight w:val="0"/>
          <w:marTop w:val="43"/>
          <w:marBottom w:val="29"/>
          <w:divBdr>
            <w:top w:val="none" w:sz="0" w:space="0" w:color="auto"/>
            <w:left w:val="none" w:sz="0" w:space="0" w:color="auto"/>
            <w:bottom w:val="none" w:sz="0" w:space="0" w:color="auto"/>
            <w:right w:val="none" w:sz="0" w:space="0" w:color="auto"/>
          </w:divBdr>
        </w:div>
        <w:div w:id="2135832935">
          <w:marLeft w:val="1382"/>
          <w:marRight w:val="0"/>
          <w:marTop w:val="29"/>
          <w:marBottom w:val="14"/>
          <w:divBdr>
            <w:top w:val="none" w:sz="0" w:space="0" w:color="auto"/>
            <w:left w:val="none" w:sz="0" w:space="0" w:color="auto"/>
            <w:bottom w:val="none" w:sz="0" w:space="0" w:color="auto"/>
            <w:right w:val="none" w:sz="0" w:space="0" w:color="auto"/>
          </w:divBdr>
        </w:div>
      </w:divsChild>
    </w:div>
    <w:div w:id="422725867">
      <w:bodyDiv w:val="1"/>
      <w:marLeft w:val="0"/>
      <w:marRight w:val="0"/>
      <w:marTop w:val="0"/>
      <w:marBottom w:val="0"/>
      <w:divBdr>
        <w:top w:val="none" w:sz="0" w:space="0" w:color="auto"/>
        <w:left w:val="none" w:sz="0" w:space="0" w:color="auto"/>
        <w:bottom w:val="none" w:sz="0" w:space="0" w:color="auto"/>
        <w:right w:val="none" w:sz="0" w:space="0" w:color="auto"/>
      </w:divBdr>
      <w:divsChild>
        <w:div w:id="85883485">
          <w:marLeft w:val="994"/>
          <w:marRight w:val="0"/>
          <w:marTop w:val="50"/>
          <w:marBottom w:val="34"/>
          <w:divBdr>
            <w:top w:val="none" w:sz="0" w:space="0" w:color="auto"/>
            <w:left w:val="none" w:sz="0" w:space="0" w:color="auto"/>
            <w:bottom w:val="none" w:sz="0" w:space="0" w:color="auto"/>
            <w:right w:val="none" w:sz="0" w:space="0" w:color="auto"/>
          </w:divBdr>
        </w:div>
        <w:div w:id="602110682">
          <w:marLeft w:val="547"/>
          <w:marRight w:val="0"/>
          <w:marTop w:val="96"/>
          <w:marBottom w:val="38"/>
          <w:divBdr>
            <w:top w:val="none" w:sz="0" w:space="0" w:color="auto"/>
            <w:left w:val="none" w:sz="0" w:space="0" w:color="auto"/>
            <w:bottom w:val="none" w:sz="0" w:space="0" w:color="auto"/>
            <w:right w:val="none" w:sz="0" w:space="0" w:color="auto"/>
          </w:divBdr>
        </w:div>
        <w:div w:id="1009065536">
          <w:marLeft w:val="994"/>
          <w:marRight w:val="0"/>
          <w:marTop w:val="50"/>
          <w:marBottom w:val="34"/>
          <w:divBdr>
            <w:top w:val="none" w:sz="0" w:space="0" w:color="auto"/>
            <w:left w:val="none" w:sz="0" w:space="0" w:color="auto"/>
            <w:bottom w:val="none" w:sz="0" w:space="0" w:color="auto"/>
            <w:right w:val="none" w:sz="0" w:space="0" w:color="auto"/>
          </w:divBdr>
        </w:div>
        <w:div w:id="1804691822">
          <w:marLeft w:val="994"/>
          <w:marRight w:val="0"/>
          <w:marTop w:val="50"/>
          <w:marBottom w:val="34"/>
          <w:divBdr>
            <w:top w:val="none" w:sz="0" w:space="0" w:color="auto"/>
            <w:left w:val="none" w:sz="0" w:space="0" w:color="auto"/>
            <w:bottom w:val="none" w:sz="0" w:space="0" w:color="auto"/>
            <w:right w:val="none" w:sz="0" w:space="0" w:color="auto"/>
          </w:divBdr>
        </w:div>
        <w:div w:id="2018145799">
          <w:marLeft w:val="994"/>
          <w:marRight w:val="0"/>
          <w:marTop w:val="50"/>
          <w:marBottom w:val="34"/>
          <w:divBdr>
            <w:top w:val="none" w:sz="0" w:space="0" w:color="auto"/>
            <w:left w:val="none" w:sz="0" w:space="0" w:color="auto"/>
            <w:bottom w:val="none" w:sz="0" w:space="0" w:color="auto"/>
            <w:right w:val="none" w:sz="0" w:space="0" w:color="auto"/>
          </w:divBdr>
        </w:div>
      </w:divsChild>
    </w:div>
    <w:div w:id="427236163">
      <w:bodyDiv w:val="1"/>
      <w:marLeft w:val="0"/>
      <w:marRight w:val="0"/>
      <w:marTop w:val="0"/>
      <w:marBottom w:val="0"/>
      <w:divBdr>
        <w:top w:val="none" w:sz="0" w:space="0" w:color="auto"/>
        <w:left w:val="none" w:sz="0" w:space="0" w:color="auto"/>
        <w:bottom w:val="none" w:sz="0" w:space="0" w:color="auto"/>
        <w:right w:val="none" w:sz="0" w:space="0" w:color="auto"/>
      </w:divBdr>
      <w:divsChild>
        <w:div w:id="533272194">
          <w:marLeft w:val="547"/>
          <w:marRight w:val="0"/>
          <w:marTop w:val="72"/>
          <w:marBottom w:val="29"/>
          <w:divBdr>
            <w:top w:val="none" w:sz="0" w:space="0" w:color="auto"/>
            <w:left w:val="none" w:sz="0" w:space="0" w:color="auto"/>
            <w:bottom w:val="none" w:sz="0" w:space="0" w:color="auto"/>
            <w:right w:val="none" w:sz="0" w:space="0" w:color="auto"/>
          </w:divBdr>
        </w:div>
        <w:div w:id="545720639">
          <w:marLeft w:val="547"/>
          <w:marRight w:val="0"/>
          <w:marTop w:val="72"/>
          <w:marBottom w:val="29"/>
          <w:divBdr>
            <w:top w:val="none" w:sz="0" w:space="0" w:color="auto"/>
            <w:left w:val="none" w:sz="0" w:space="0" w:color="auto"/>
            <w:bottom w:val="none" w:sz="0" w:space="0" w:color="auto"/>
            <w:right w:val="none" w:sz="0" w:space="0" w:color="auto"/>
          </w:divBdr>
        </w:div>
        <w:div w:id="1228800918">
          <w:marLeft w:val="547"/>
          <w:marRight w:val="0"/>
          <w:marTop w:val="72"/>
          <w:marBottom w:val="29"/>
          <w:divBdr>
            <w:top w:val="none" w:sz="0" w:space="0" w:color="auto"/>
            <w:left w:val="none" w:sz="0" w:space="0" w:color="auto"/>
            <w:bottom w:val="none" w:sz="0" w:space="0" w:color="auto"/>
            <w:right w:val="none" w:sz="0" w:space="0" w:color="auto"/>
          </w:divBdr>
        </w:div>
        <w:div w:id="1288701756">
          <w:marLeft w:val="547"/>
          <w:marRight w:val="0"/>
          <w:marTop w:val="72"/>
          <w:marBottom w:val="29"/>
          <w:divBdr>
            <w:top w:val="none" w:sz="0" w:space="0" w:color="auto"/>
            <w:left w:val="none" w:sz="0" w:space="0" w:color="auto"/>
            <w:bottom w:val="none" w:sz="0" w:space="0" w:color="auto"/>
            <w:right w:val="none" w:sz="0" w:space="0" w:color="auto"/>
          </w:divBdr>
        </w:div>
        <w:div w:id="1933397580">
          <w:marLeft w:val="547"/>
          <w:marRight w:val="0"/>
          <w:marTop w:val="72"/>
          <w:marBottom w:val="29"/>
          <w:divBdr>
            <w:top w:val="none" w:sz="0" w:space="0" w:color="auto"/>
            <w:left w:val="none" w:sz="0" w:space="0" w:color="auto"/>
            <w:bottom w:val="none" w:sz="0" w:space="0" w:color="auto"/>
            <w:right w:val="none" w:sz="0" w:space="0" w:color="auto"/>
          </w:divBdr>
        </w:div>
      </w:divsChild>
    </w:div>
    <w:div w:id="434254253">
      <w:bodyDiv w:val="1"/>
      <w:marLeft w:val="0"/>
      <w:marRight w:val="0"/>
      <w:marTop w:val="0"/>
      <w:marBottom w:val="0"/>
      <w:divBdr>
        <w:top w:val="none" w:sz="0" w:space="0" w:color="auto"/>
        <w:left w:val="none" w:sz="0" w:space="0" w:color="auto"/>
        <w:bottom w:val="none" w:sz="0" w:space="0" w:color="auto"/>
        <w:right w:val="none" w:sz="0" w:space="0" w:color="auto"/>
      </w:divBdr>
      <w:divsChild>
        <w:div w:id="87308430">
          <w:marLeft w:val="1123"/>
          <w:marRight w:val="0"/>
          <w:marTop w:val="34"/>
          <w:marBottom w:val="17"/>
          <w:divBdr>
            <w:top w:val="none" w:sz="0" w:space="0" w:color="auto"/>
            <w:left w:val="none" w:sz="0" w:space="0" w:color="auto"/>
            <w:bottom w:val="none" w:sz="0" w:space="0" w:color="auto"/>
            <w:right w:val="none" w:sz="0" w:space="0" w:color="auto"/>
          </w:divBdr>
        </w:div>
        <w:div w:id="304357510">
          <w:marLeft w:val="547"/>
          <w:marRight w:val="0"/>
          <w:marTop w:val="84"/>
          <w:marBottom w:val="34"/>
          <w:divBdr>
            <w:top w:val="none" w:sz="0" w:space="0" w:color="auto"/>
            <w:left w:val="none" w:sz="0" w:space="0" w:color="auto"/>
            <w:bottom w:val="none" w:sz="0" w:space="0" w:color="auto"/>
            <w:right w:val="none" w:sz="0" w:space="0" w:color="auto"/>
          </w:divBdr>
        </w:div>
        <w:div w:id="443767417">
          <w:marLeft w:val="850"/>
          <w:marRight w:val="0"/>
          <w:marTop w:val="50"/>
          <w:marBottom w:val="34"/>
          <w:divBdr>
            <w:top w:val="none" w:sz="0" w:space="0" w:color="auto"/>
            <w:left w:val="none" w:sz="0" w:space="0" w:color="auto"/>
            <w:bottom w:val="none" w:sz="0" w:space="0" w:color="auto"/>
            <w:right w:val="none" w:sz="0" w:space="0" w:color="auto"/>
          </w:divBdr>
        </w:div>
        <w:div w:id="459955338">
          <w:marLeft w:val="446"/>
          <w:marRight w:val="0"/>
          <w:marTop w:val="84"/>
          <w:marBottom w:val="34"/>
          <w:divBdr>
            <w:top w:val="none" w:sz="0" w:space="0" w:color="auto"/>
            <w:left w:val="none" w:sz="0" w:space="0" w:color="auto"/>
            <w:bottom w:val="none" w:sz="0" w:space="0" w:color="auto"/>
            <w:right w:val="none" w:sz="0" w:space="0" w:color="auto"/>
          </w:divBdr>
        </w:div>
        <w:div w:id="835655335">
          <w:marLeft w:val="835"/>
          <w:marRight w:val="0"/>
          <w:marTop w:val="50"/>
          <w:marBottom w:val="34"/>
          <w:divBdr>
            <w:top w:val="none" w:sz="0" w:space="0" w:color="auto"/>
            <w:left w:val="none" w:sz="0" w:space="0" w:color="auto"/>
            <w:bottom w:val="none" w:sz="0" w:space="0" w:color="auto"/>
            <w:right w:val="none" w:sz="0" w:space="0" w:color="auto"/>
          </w:divBdr>
        </w:div>
        <w:div w:id="1124153487">
          <w:marLeft w:val="1123"/>
          <w:marRight w:val="0"/>
          <w:marTop w:val="34"/>
          <w:marBottom w:val="17"/>
          <w:divBdr>
            <w:top w:val="none" w:sz="0" w:space="0" w:color="auto"/>
            <w:left w:val="none" w:sz="0" w:space="0" w:color="auto"/>
            <w:bottom w:val="none" w:sz="0" w:space="0" w:color="auto"/>
            <w:right w:val="none" w:sz="0" w:space="0" w:color="auto"/>
          </w:divBdr>
        </w:div>
        <w:div w:id="1179540449">
          <w:marLeft w:val="835"/>
          <w:marRight w:val="0"/>
          <w:marTop w:val="50"/>
          <w:marBottom w:val="34"/>
          <w:divBdr>
            <w:top w:val="none" w:sz="0" w:space="0" w:color="auto"/>
            <w:left w:val="none" w:sz="0" w:space="0" w:color="auto"/>
            <w:bottom w:val="none" w:sz="0" w:space="0" w:color="auto"/>
            <w:right w:val="none" w:sz="0" w:space="0" w:color="auto"/>
          </w:divBdr>
        </w:div>
        <w:div w:id="1571422413">
          <w:marLeft w:val="1123"/>
          <w:marRight w:val="0"/>
          <w:marTop w:val="34"/>
          <w:marBottom w:val="17"/>
          <w:divBdr>
            <w:top w:val="none" w:sz="0" w:space="0" w:color="auto"/>
            <w:left w:val="none" w:sz="0" w:space="0" w:color="auto"/>
            <w:bottom w:val="none" w:sz="0" w:space="0" w:color="auto"/>
            <w:right w:val="none" w:sz="0" w:space="0" w:color="auto"/>
          </w:divBdr>
        </w:div>
        <w:div w:id="1636787553">
          <w:marLeft w:val="1699"/>
          <w:marRight w:val="0"/>
          <w:marTop w:val="31"/>
          <w:marBottom w:val="16"/>
          <w:divBdr>
            <w:top w:val="none" w:sz="0" w:space="0" w:color="auto"/>
            <w:left w:val="none" w:sz="0" w:space="0" w:color="auto"/>
            <w:bottom w:val="none" w:sz="0" w:space="0" w:color="auto"/>
            <w:right w:val="none" w:sz="0" w:space="0" w:color="auto"/>
          </w:divBdr>
        </w:div>
        <w:div w:id="1642343632">
          <w:marLeft w:val="850"/>
          <w:marRight w:val="0"/>
          <w:marTop w:val="50"/>
          <w:marBottom w:val="34"/>
          <w:divBdr>
            <w:top w:val="none" w:sz="0" w:space="0" w:color="auto"/>
            <w:left w:val="none" w:sz="0" w:space="0" w:color="auto"/>
            <w:bottom w:val="none" w:sz="0" w:space="0" w:color="auto"/>
            <w:right w:val="none" w:sz="0" w:space="0" w:color="auto"/>
          </w:divBdr>
        </w:div>
        <w:div w:id="1749619588">
          <w:marLeft w:val="1123"/>
          <w:marRight w:val="0"/>
          <w:marTop w:val="34"/>
          <w:marBottom w:val="17"/>
          <w:divBdr>
            <w:top w:val="none" w:sz="0" w:space="0" w:color="auto"/>
            <w:left w:val="none" w:sz="0" w:space="0" w:color="auto"/>
            <w:bottom w:val="none" w:sz="0" w:space="0" w:color="auto"/>
            <w:right w:val="none" w:sz="0" w:space="0" w:color="auto"/>
          </w:divBdr>
        </w:div>
        <w:div w:id="1837457240">
          <w:marLeft w:val="1699"/>
          <w:marRight w:val="0"/>
          <w:marTop w:val="31"/>
          <w:marBottom w:val="16"/>
          <w:divBdr>
            <w:top w:val="none" w:sz="0" w:space="0" w:color="auto"/>
            <w:left w:val="none" w:sz="0" w:space="0" w:color="auto"/>
            <w:bottom w:val="none" w:sz="0" w:space="0" w:color="auto"/>
            <w:right w:val="none" w:sz="0" w:space="0" w:color="auto"/>
          </w:divBdr>
        </w:div>
        <w:div w:id="1934194643">
          <w:marLeft w:val="547"/>
          <w:marRight w:val="0"/>
          <w:marTop w:val="84"/>
          <w:marBottom w:val="34"/>
          <w:divBdr>
            <w:top w:val="none" w:sz="0" w:space="0" w:color="auto"/>
            <w:left w:val="none" w:sz="0" w:space="0" w:color="auto"/>
            <w:bottom w:val="none" w:sz="0" w:space="0" w:color="auto"/>
            <w:right w:val="none" w:sz="0" w:space="0" w:color="auto"/>
          </w:divBdr>
        </w:div>
        <w:div w:id="1938053772">
          <w:marLeft w:val="547"/>
          <w:marRight w:val="0"/>
          <w:marTop w:val="84"/>
          <w:marBottom w:val="34"/>
          <w:divBdr>
            <w:top w:val="none" w:sz="0" w:space="0" w:color="auto"/>
            <w:left w:val="none" w:sz="0" w:space="0" w:color="auto"/>
            <w:bottom w:val="none" w:sz="0" w:space="0" w:color="auto"/>
            <w:right w:val="none" w:sz="0" w:space="0" w:color="auto"/>
          </w:divBdr>
        </w:div>
        <w:div w:id="1941378166">
          <w:marLeft w:val="835"/>
          <w:marRight w:val="0"/>
          <w:marTop w:val="50"/>
          <w:marBottom w:val="34"/>
          <w:divBdr>
            <w:top w:val="none" w:sz="0" w:space="0" w:color="auto"/>
            <w:left w:val="none" w:sz="0" w:space="0" w:color="auto"/>
            <w:bottom w:val="none" w:sz="0" w:space="0" w:color="auto"/>
            <w:right w:val="none" w:sz="0" w:space="0" w:color="auto"/>
          </w:divBdr>
        </w:div>
        <w:div w:id="1990089425">
          <w:marLeft w:val="835"/>
          <w:marRight w:val="0"/>
          <w:marTop w:val="50"/>
          <w:marBottom w:val="34"/>
          <w:divBdr>
            <w:top w:val="none" w:sz="0" w:space="0" w:color="auto"/>
            <w:left w:val="none" w:sz="0" w:space="0" w:color="auto"/>
            <w:bottom w:val="none" w:sz="0" w:space="0" w:color="auto"/>
            <w:right w:val="none" w:sz="0" w:space="0" w:color="auto"/>
          </w:divBdr>
        </w:div>
      </w:divsChild>
    </w:div>
    <w:div w:id="436675681">
      <w:bodyDiv w:val="1"/>
      <w:marLeft w:val="0"/>
      <w:marRight w:val="0"/>
      <w:marTop w:val="0"/>
      <w:marBottom w:val="0"/>
      <w:divBdr>
        <w:top w:val="none" w:sz="0" w:space="0" w:color="auto"/>
        <w:left w:val="none" w:sz="0" w:space="0" w:color="auto"/>
        <w:bottom w:val="none" w:sz="0" w:space="0" w:color="auto"/>
        <w:right w:val="none" w:sz="0" w:space="0" w:color="auto"/>
      </w:divBdr>
      <w:divsChild>
        <w:div w:id="586186021">
          <w:marLeft w:val="0"/>
          <w:marRight w:val="0"/>
          <w:marTop w:val="0"/>
          <w:marBottom w:val="0"/>
          <w:divBdr>
            <w:top w:val="none" w:sz="0" w:space="0" w:color="auto"/>
            <w:left w:val="none" w:sz="0" w:space="0" w:color="auto"/>
            <w:bottom w:val="none" w:sz="0" w:space="0" w:color="auto"/>
            <w:right w:val="none" w:sz="0" w:space="0" w:color="auto"/>
          </w:divBdr>
        </w:div>
      </w:divsChild>
    </w:div>
    <w:div w:id="437876756">
      <w:bodyDiv w:val="1"/>
      <w:marLeft w:val="0"/>
      <w:marRight w:val="0"/>
      <w:marTop w:val="0"/>
      <w:marBottom w:val="0"/>
      <w:divBdr>
        <w:top w:val="none" w:sz="0" w:space="0" w:color="auto"/>
        <w:left w:val="none" w:sz="0" w:space="0" w:color="auto"/>
        <w:bottom w:val="none" w:sz="0" w:space="0" w:color="auto"/>
        <w:right w:val="none" w:sz="0" w:space="0" w:color="auto"/>
      </w:divBdr>
      <w:divsChild>
        <w:div w:id="1442382038">
          <w:marLeft w:val="0"/>
          <w:marRight w:val="0"/>
          <w:marTop w:val="0"/>
          <w:marBottom w:val="0"/>
          <w:divBdr>
            <w:top w:val="none" w:sz="0" w:space="0" w:color="auto"/>
            <w:left w:val="none" w:sz="0" w:space="0" w:color="auto"/>
            <w:bottom w:val="none" w:sz="0" w:space="0" w:color="auto"/>
            <w:right w:val="none" w:sz="0" w:space="0" w:color="auto"/>
          </w:divBdr>
          <w:divsChild>
            <w:div w:id="233781421">
              <w:marLeft w:val="0"/>
              <w:marRight w:val="0"/>
              <w:marTop w:val="0"/>
              <w:marBottom w:val="0"/>
              <w:divBdr>
                <w:top w:val="none" w:sz="0" w:space="0" w:color="auto"/>
                <w:left w:val="none" w:sz="0" w:space="0" w:color="auto"/>
                <w:bottom w:val="none" w:sz="0" w:space="0" w:color="auto"/>
                <w:right w:val="none" w:sz="0" w:space="0" w:color="auto"/>
              </w:divBdr>
            </w:div>
            <w:div w:id="473302822">
              <w:marLeft w:val="0"/>
              <w:marRight w:val="0"/>
              <w:marTop w:val="0"/>
              <w:marBottom w:val="0"/>
              <w:divBdr>
                <w:top w:val="none" w:sz="0" w:space="0" w:color="auto"/>
                <w:left w:val="none" w:sz="0" w:space="0" w:color="auto"/>
                <w:bottom w:val="none" w:sz="0" w:space="0" w:color="auto"/>
                <w:right w:val="none" w:sz="0" w:space="0" w:color="auto"/>
              </w:divBdr>
            </w:div>
            <w:div w:id="9069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529">
      <w:bodyDiv w:val="1"/>
      <w:marLeft w:val="0"/>
      <w:marRight w:val="0"/>
      <w:marTop w:val="0"/>
      <w:marBottom w:val="0"/>
      <w:divBdr>
        <w:top w:val="none" w:sz="0" w:space="0" w:color="auto"/>
        <w:left w:val="none" w:sz="0" w:space="0" w:color="auto"/>
        <w:bottom w:val="none" w:sz="0" w:space="0" w:color="auto"/>
        <w:right w:val="none" w:sz="0" w:space="0" w:color="auto"/>
      </w:divBdr>
      <w:divsChild>
        <w:div w:id="38627543">
          <w:marLeft w:val="2678"/>
          <w:marRight w:val="0"/>
          <w:marTop w:val="34"/>
          <w:marBottom w:val="17"/>
          <w:divBdr>
            <w:top w:val="none" w:sz="0" w:space="0" w:color="auto"/>
            <w:left w:val="none" w:sz="0" w:space="0" w:color="auto"/>
            <w:bottom w:val="none" w:sz="0" w:space="0" w:color="auto"/>
            <w:right w:val="none" w:sz="0" w:space="0" w:color="auto"/>
          </w:divBdr>
        </w:div>
        <w:div w:id="46035959">
          <w:marLeft w:val="1166"/>
          <w:marRight w:val="0"/>
          <w:marTop w:val="50"/>
          <w:marBottom w:val="34"/>
          <w:divBdr>
            <w:top w:val="none" w:sz="0" w:space="0" w:color="auto"/>
            <w:left w:val="none" w:sz="0" w:space="0" w:color="auto"/>
            <w:bottom w:val="none" w:sz="0" w:space="0" w:color="auto"/>
            <w:right w:val="none" w:sz="0" w:space="0" w:color="auto"/>
          </w:divBdr>
        </w:div>
        <w:div w:id="212738084">
          <w:marLeft w:val="2678"/>
          <w:marRight w:val="0"/>
          <w:marTop w:val="34"/>
          <w:marBottom w:val="17"/>
          <w:divBdr>
            <w:top w:val="none" w:sz="0" w:space="0" w:color="auto"/>
            <w:left w:val="none" w:sz="0" w:space="0" w:color="auto"/>
            <w:bottom w:val="none" w:sz="0" w:space="0" w:color="auto"/>
            <w:right w:val="none" w:sz="0" w:space="0" w:color="auto"/>
          </w:divBdr>
        </w:div>
        <w:div w:id="429203319">
          <w:marLeft w:val="1166"/>
          <w:marRight w:val="0"/>
          <w:marTop w:val="50"/>
          <w:marBottom w:val="34"/>
          <w:divBdr>
            <w:top w:val="none" w:sz="0" w:space="0" w:color="auto"/>
            <w:left w:val="none" w:sz="0" w:space="0" w:color="auto"/>
            <w:bottom w:val="none" w:sz="0" w:space="0" w:color="auto"/>
            <w:right w:val="none" w:sz="0" w:space="0" w:color="auto"/>
          </w:divBdr>
        </w:div>
        <w:div w:id="901139290">
          <w:marLeft w:val="1166"/>
          <w:marRight w:val="0"/>
          <w:marTop w:val="50"/>
          <w:marBottom w:val="34"/>
          <w:divBdr>
            <w:top w:val="none" w:sz="0" w:space="0" w:color="auto"/>
            <w:left w:val="none" w:sz="0" w:space="0" w:color="auto"/>
            <w:bottom w:val="none" w:sz="0" w:space="0" w:color="auto"/>
            <w:right w:val="none" w:sz="0" w:space="0" w:color="auto"/>
          </w:divBdr>
        </w:div>
        <w:div w:id="1314602344">
          <w:marLeft w:val="1166"/>
          <w:marRight w:val="0"/>
          <w:marTop w:val="50"/>
          <w:marBottom w:val="34"/>
          <w:divBdr>
            <w:top w:val="none" w:sz="0" w:space="0" w:color="auto"/>
            <w:left w:val="none" w:sz="0" w:space="0" w:color="auto"/>
            <w:bottom w:val="none" w:sz="0" w:space="0" w:color="auto"/>
            <w:right w:val="none" w:sz="0" w:space="0" w:color="auto"/>
          </w:divBdr>
        </w:div>
        <w:div w:id="1337074459">
          <w:marLeft w:val="1886"/>
          <w:marRight w:val="0"/>
          <w:marTop w:val="34"/>
          <w:marBottom w:val="17"/>
          <w:divBdr>
            <w:top w:val="none" w:sz="0" w:space="0" w:color="auto"/>
            <w:left w:val="none" w:sz="0" w:space="0" w:color="auto"/>
            <w:bottom w:val="none" w:sz="0" w:space="0" w:color="auto"/>
            <w:right w:val="none" w:sz="0" w:space="0" w:color="auto"/>
          </w:divBdr>
        </w:div>
        <w:div w:id="1800102287">
          <w:marLeft w:val="1886"/>
          <w:marRight w:val="0"/>
          <w:marTop w:val="34"/>
          <w:marBottom w:val="17"/>
          <w:divBdr>
            <w:top w:val="none" w:sz="0" w:space="0" w:color="auto"/>
            <w:left w:val="none" w:sz="0" w:space="0" w:color="auto"/>
            <w:bottom w:val="none" w:sz="0" w:space="0" w:color="auto"/>
            <w:right w:val="none" w:sz="0" w:space="0" w:color="auto"/>
          </w:divBdr>
        </w:div>
      </w:divsChild>
    </w:div>
    <w:div w:id="471404883">
      <w:bodyDiv w:val="1"/>
      <w:marLeft w:val="0"/>
      <w:marRight w:val="0"/>
      <w:marTop w:val="0"/>
      <w:marBottom w:val="0"/>
      <w:divBdr>
        <w:top w:val="none" w:sz="0" w:space="0" w:color="auto"/>
        <w:left w:val="none" w:sz="0" w:space="0" w:color="auto"/>
        <w:bottom w:val="none" w:sz="0" w:space="0" w:color="auto"/>
        <w:right w:val="none" w:sz="0" w:space="0" w:color="auto"/>
      </w:divBdr>
      <w:divsChild>
        <w:div w:id="1240015088">
          <w:marLeft w:val="0"/>
          <w:marRight w:val="0"/>
          <w:marTop w:val="0"/>
          <w:marBottom w:val="0"/>
          <w:divBdr>
            <w:top w:val="none" w:sz="0" w:space="0" w:color="auto"/>
            <w:left w:val="none" w:sz="0" w:space="0" w:color="auto"/>
            <w:bottom w:val="none" w:sz="0" w:space="0" w:color="auto"/>
            <w:right w:val="none" w:sz="0" w:space="0" w:color="auto"/>
          </w:divBdr>
          <w:divsChild>
            <w:div w:id="116798326">
              <w:marLeft w:val="0"/>
              <w:marRight w:val="0"/>
              <w:marTop w:val="0"/>
              <w:marBottom w:val="0"/>
              <w:divBdr>
                <w:top w:val="none" w:sz="0" w:space="0" w:color="auto"/>
                <w:left w:val="none" w:sz="0" w:space="0" w:color="auto"/>
                <w:bottom w:val="none" w:sz="0" w:space="0" w:color="auto"/>
                <w:right w:val="none" w:sz="0" w:space="0" w:color="auto"/>
              </w:divBdr>
            </w:div>
            <w:div w:id="186405944">
              <w:marLeft w:val="0"/>
              <w:marRight w:val="0"/>
              <w:marTop w:val="0"/>
              <w:marBottom w:val="0"/>
              <w:divBdr>
                <w:top w:val="none" w:sz="0" w:space="0" w:color="auto"/>
                <w:left w:val="none" w:sz="0" w:space="0" w:color="auto"/>
                <w:bottom w:val="none" w:sz="0" w:space="0" w:color="auto"/>
                <w:right w:val="none" w:sz="0" w:space="0" w:color="auto"/>
              </w:divBdr>
            </w:div>
            <w:div w:id="2450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80389">
      <w:bodyDiv w:val="1"/>
      <w:marLeft w:val="0"/>
      <w:marRight w:val="0"/>
      <w:marTop w:val="0"/>
      <w:marBottom w:val="0"/>
      <w:divBdr>
        <w:top w:val="none" w:sz="0" w:space="0" w:color="auto"/>
        <w:left w:val="none" w:sz="0" w:space="0" w:color="auto"/>
        <w:bottom w:val="none" w:sz="0" w:space="0" w:color="auto"/>
        <w:right w:val="none" w:sz="0" w:space="0" w:color="auto"/>
      </w:divBdr>
      <w:divsChild>
        <w:div w:id="2087528008">
          <w:marLeft w:val="0"/>
          <w:marRight w:val="0"/>
          <w:marTop w:val="0"/>
          <w:marBottom w:val="0"/>
          <w:divBdr>
            <w:top w:val="none" w:sz="0" w:space="0" w:color="auto"/>
            <w:left w:val="none" w:sz="0" w:space="0" w:color="auto"/>
            <w:bottom w:val="none" w:sz="0" w:space="0" w:color="auto"/>
            <w:right w:val="none" w:sz="0" w:space="0" w:color="auto"/>
          </w:divBdr>
          <w:divsChild>
            <w:div w:id="1312834044">
              <w:marLeft w:val="0"/>
              <w:marRight w:val="0"/>
              <w:marTop w:val="0"/>
              <w:marBottom w:val="0"/>
              <w:divBdr>
                <w:top w:val="none" w:sz="0" w:space="0" w:color="auto"/>
                <w:left w:val="none" w:sz="0" w:space="0" w:color="auto"/>
                <w:bottom w:val="none" w:sz="0" w:space="0" w:color="auto"/>
                <w:right w:val="none" w:sz="0" w:space="0" w:color="auto"/>
              </w:divBdr>
            </w:div>
            <w:div w:id="1723747490">
              <w:marLeft w:val="0"/>
              <w:marRight w:val="0"/>
              <w:marTop w:val="0"/>
              <w:marBottom w:val="0"/>
              <w:divBdr>
                <w:top w:val="none" w:sz="0" w:space="0" w:color="auto"/>
                <w:left w:val="none" w:sz="0" w:space="0" w:color="auto"/>
                <w:bottom w:val="none" w:sz="0" w:space="0" w:color="auto"/>
                <w:right w:val="none" w:sz="0" w:space="0" w:color="auto"/>
              </w:divBdr>
            </w:div>
            <w:div w:id="21316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0365">
      <w:bodyDiv w:val="1"/>
      <w:marLeft w:val="0"/>
      <w:marRight w:val="0"/>
      <w:marTop w:val="0"/>
      <w:marBottom w:val="0"/>
      <w:divBdr>
        <w:top w:val="none" w:sz="0" w:space="0" w:color="auto"/>
        <w:left w:val="none" w:sz="0" w:space="0" w:color="auto"/>
        <w:bottom w:val="none" w:sz="0" w:space="0" w:color="auto"/>
        <w:right w:val="none" w:sz="0" w:space="0" w:color="auto"/>
      </w:divBdr>
      <w:divsChild>
        <w:div w:id="66074469">
          <w:marLeft w:val="446"/>
          <w:marRight w:val="0"/>
          <w:marTop w:val="0"/>
          <w:marBottom w:val="0"/>
          <w:divBdr>
            <w:top w:val="none" w:sz="0" w:space="0" w:color="auto"/>
            <w:left w:val="none" w:sz="0" w:space="0" w:color="auto"/>
            <w:bottom w:val="none" w:sz="0" w:space="0" w:color="auto"/>
            <w:right w:val="none" w:sz="0" w:space="0" w:color="auto"/>
          </w:divBdr>
        </w:div>
        <w:div w:id="136381892">
          <w:marLeft w:val="446"/>
          <w:marRight w:val="0"/>
          <w:marTop w:val="0"/>
          <w:marBottom w:val="0"/>
          <w:divBdr>
            <w:top w:val="none" w:sz="0" w:space="0" w:color="auto"/>
            <w:left w:val="none" w:sz="0" w:space="0" w:color="auto"/>
            <w:bottom w:val="none" w:sz="0" w:space="0" w:color="auto"/>
            <w:right w:val="none" w:sz="0" w:space="0" w:color="auto"/>
          </w:divBdr>
        </w:div>
        <w:div w:id="1906795584">
          <w:marLeft w:val="446"/>
          <w:marRight w:val="0"/>
          <w:marTop w:val="0"/>
          <w:marBottom w:val="0"/>
          <w:divBdr>
            <w:top w:val="none" w:sz="0" w:space="0" w:color="auto"/>
            <w:left w:val="none" w:sz="0" w:space="0" w:color="auto"/>
            <w:bottom w:val="none" w:sz="0" w:space="0" w:color="auto"/>
            <w:right w:val="none" w:sz="0" w:space="0" w:color="auto"/>
          </w:divBdr>
        </w:div>
      </w:divsChild>
    </w:div>
    <w:div w:id="508525176">
      <w:bodyDiv w:val="1"/>
      <w:marLeft w:val="0"/>
      <w:marRight w:val="0"/>
      <w:marTop w:val="0"/>
      <w:marBottom w:val="0"/>
      <w:divBdr>
        <w:top w:val="none" w:sz="0" w:space="0" w:color="auto"/>
        <w:left w:val="none" w:sz="0" w:space="0" w:color="auto"/>
        <w:bottom w:val="none" w:sz="0" w:space="0" w:color="auto"/>
        <w:right w:val="none" w:sz="0" w:space="0" w:color="auto"/>
      </w:divBdr>
      <w:divsChild>
        <w:div w:id="1245801684">
          <w:marLeft w:val="0"/>
          <w:marRight w:val="0"/>
          <w:marTop w:val="0"/>
          <w:marBottom w:val="0"/>
          <w:divBdr>
            <w:top w:val="none" w:sz="0" w:space="0" w:color="auto"/>
            <w:left w:val="none" w:sz="0" w:space="0" w:color="auto"/>
            <w:bottom w:val="none" w:sz="0" w:space="0" w:color="auto"/>
            <w:right w:val="none" w:sz="0" w:space="0" w:color="auto"/>
          </w:divBdr>
          <w:divsChild>
            <w:div w:id="7030893">
              <w:marLeft w:val="0"/>
              <w:marRight w:val="0"/>
              <w:marTop w:val="0"/>
              <w:marBottom w:val="0"/>
              <w:divBdr>
                <w:top w:val="none" w:sz="0" w:space="0" w:color="auto"/>
                <w:left w:val="none" w:sz="0" w:space="0" w:color="auto"/>
                <w:bottom w:val="none" w:sz="0" w:space="0" w:color="auto"/>
                <w:right w:val="none" w:sz="0" w:space="0" w:color="auto"/>
              </w:divBdr>
            </w:div>
            <w:div w:id="615332212">
              <w:marLeft w:val="0"/>
              <w:marRight w:val="0"/>
              <w:marTop w:val="0"/>
              <w:marBottom w:val="0"/>
              <w:divBdr>
                <w:top w:val="none" w:sz="0" w:space="0" w:color="auto"/>
                <w:left w:val="none" w:sz="0" w:space="0" w:color="auto"/>
                <w:bottom w:val="none" w:sz="0" w:space="0" w:color="auto"/>
                <w:right w:val="none" w:sz="0" w:space="0" w:color="auto"/>
              </w:divBdr>
            </w:div>
            <w:div w:id="995454979">
              <w:marLeft w:val="0"/>
              <w:marRight w:val="0"/>
              <w:marTop w:val="0"/>
              <w:marBottom w:val="0"/>
              <w:divBdr>
                <w:top w:val="none" w:sz="0" w:space="0" w:color="auto"/>
                <w:left w:val="none" w:sz="0" w:space="0" w:color="auto"/>
                <w:bottom w:val="none" w:sz="0" w:space="0" w:color="auto"/>
                <w:right w:val="none" w:sz="0" w:space="0" w:color="auto"/>
              </w:divBdr>
            </w:div>
            <w:div w:id="1242331821">
              <w:marLeft w:val="0"/>
              <w:marRight w:val="0"/>
              <w:marTop w:val="0"/>
              <w:marBottom w:val="0"/>
              <w:divBdr>
                <w:top w:val="none" w:sz="0" w:space="0" w:color="auto"/>
                <w:left w:val="none" w:sz="0" w:space="0" w:color="auto"/>
                <w:bottom w:val="none" w:sz="0" w:space="0" w:color="auto"/>
                <w:right w:val="none" w:sz="0" w:space="0" w:color="auto"/>
              </w:divBdr>
            </w:div>
            <w:div w:id="1948540064">
              <w:marLeft w:val="0"/>
              <w:marRight w:val="0"/>
              <w:marTop w:val="0"/>
              <w:marBottom w:val="0"/>
              <w:divBdr>
                <w:top w:val="none" w:sz="0" w:space="0" w:color="auto"/>
                <w:left w:val="none" w:sz="0" w:space="0" w:color="auto"/>
                <w:bottom w:val="none" w:sz="0" w:space="0" w:color="auto"/>
                <w:right w:val="none" w:sz="0" w:space="0" w:color="auto"/>
              </w:divBdr>
            </w:div>
            <w:div w:id="1951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0346">
      <w:bodyDiv w:val="1"/>
      <w:marLeft w:val="0"/>
      <w:marRight w:val="0"/>
      <w:marTop w:val="0"/>
      <w:marBottom w:val="0"/>
      <w:divBdr>
        <w:top w:val="none" w:sz="0" w:space="0" w:color="auto"/>
        <w:left w:val="none" w:sz="0" w:space="0" w:color="auto"/>
        <w:bottom w:val="none" w:sz="0" w:space="0" w:color="auto"/>
        <w:right w:val="none" w:sz="0" w:space="0" w:color="auto"/>
      </w:divBdr>
    </w:div>
    <w:div w:id="533689041">
      <w:bodyDiv w:val="1"/>
      <w:marLeft w:val="0"/>
      <w:marRight w:val="0"/>
      <w:marTop w:val="0"/>
      <w:marBottom w:val="0"/>
      <w:divBdr>
        <w:top w:val="none" w:sz="0" w:space="0" w:color="auto"/>
        <w:left w:val="none" w:sz="0" w:space="0" w:color="auto"/>
        <w:bottom w:val="none" w:sz="0" w:space="0" w:color="auto"/>
        <w:right w:val="none" w:sz="0" w:space="0" w:color="auto"/>
      </w:divBdr>
    </w:div>
    <w:div w:id="534389512">
      <w:bodyDiv w:val="1"/>
      <w:marLeft w:val="0"/>
      <w:marRight w:val="0"/>
      <w:marTop w:val="0"/>
      <w:marBottom w:val="0"/>
      <w:divBdr>
        <w:top w:val="none" w:sz="0" w:space="0" w:color="auto"/>
        <w:left w:val="none" w:sz="0" w:space="0" w:color="auto"/>
        <w:bottom w:val="none" w:sz="0" w:space="0" w:color="auto"/>
        <w:right w:val="none" w:sz="0" w:space="0" w:color="auto"/>
      </w:divBdr>
    </w:div>
    <w:div w:id="553854968">
      <w:bodyDiv w:val="1"/>
      <w:marLeft w:val="0"/>
      <w:marRight w:val="0"/>
      <w:marTop w:val="0"/>
      <w:marBottom w:val="0"/>
      <w:divBdr>
        <w:top w:val="none" w:sz="0" w:space="0" w:color="auto"/>
        <w:left w:val="none" w:sz="0" w:space="0" w:color="auto"/>
        <w:bottom w:val="none" w:sz="0" w:space="0" w:color="auto"/>
        <w:right w:val="none" w:sz="0" w:space="0" w:color="auto"/>
      </w:divBdr>
      <w:divsChild>
        <w:div w:id="4132686">
          <w:marLeft w:val="994"/>
          <w:marRight w:val="0"/>
          <w:marTop w:val="50"/>
          <w:marBottom w:val="34"/>
          <w:divBdr>
            <w:top w:val="none" w:sz="0" w:space="0" w:color="auto"/>
            <w:left w:val="none" w:sz="0" w:space="0" w:color="auto"/>
            <w:bottom w:val="none" w:sz="0" w:space="0" w:color="auto"/>
            <w:right w:val="none" w:sz="0" w:space="0" w:color="auto"/>
          </w:divBdr>
        </w:div>
        <w:div w:id="303967354">
          <w:marLeft w:val="2117"/>
          <w:marRight w:val="0"/>
          <w:marTop w:val="29"/>
          <w:marBottom w:val="14"/>
          <w:divBdr>
            <w:top w:val="none" w:sz="0" w:space="0" w:color="auto"/>
            <w:left w:val="none" w:sz="0" w:space="0" w:color="auto"/>
            <w:bottom w:val="none" w:sz="0" w:space="0" w:color="auto"/>
            <w:right w:val="none" w:sz="0" w:space="0" w:color="auto"/>
          </w:divBdr>
        </w:div>
        <w:div w:id="469245331">
          <w:marLeft w:val="2117"/>
          <w:marRight w:val="0"/>
          <w:marTop w:val="29"/>
          <w:marBottom w:val="14"/>
          <w:divBdr>
            <w:top w:val="none" w:sz="0" w:space="0" w:color="auto"/>
            <w:left w:val="none" w:sz="0" w:space="0" w:color="auto"/>
            <w:bottom w:val="none" w:sz="0" w:space="0" w:color="auto"/>
            <w:right w:val="none" w:sz="0" w:space="0" w:color="auto"/>
          </w:divBdr>
        </w:div>
        <w:div w:id="596056357">
          <w:marLeft w:val="1541"/>
          <w:marRight w:val="0"/>
          <w:marTop w:val="34"/>
          <w:marBottom w:val="17"/>
          <w:divBdr>
            <w:top w:val="none" w:sz="0" w:space="0" w:color="auto"/>
            <w:left w:val="none" w:sz="0" w:space="0" w:color="auto"/>
            <w:bottom w:val="none" w:sz="0" w:space="0" w:color="auto"/>
            <w:right w:val="none" w:sz="0" w:space="0" w:color="auto"/>
          </w:divBdr>
        </w:div>
        <w:div w:id="607195642">
          <w:marLeft w:val="1541"/>
          <w:marRight w:val="0"/>
          <w:marTop w:val="34"/>
          <w:marBottom w:val="17"/>
          <w:divBdr>
            <w:top w:val="none" w:sz="0" w:space="0" w:color="auto"/>
            <w:left w:val="none" w:sz="0" w:space="0" w:color="auto"/>
            <w:bottom w:val="none" w:sz="0" w:space="0" w:color="auto"/>
            <w:right w:val="none" w:sz="0" w:space="0" w:color="auto"/>
          </w:divBdr>
        </w:div>
        <w:div w:id="644775008">
          <w:marLeft w:val="1541"/>
          <w:marRight w:val="0"/>
          <w:marTop w:val="34"/>
          <w:marBottom w:val="17"/>
          <w:divBdr>
            <w:top w:val="none" w:sz="0" w:space="0" w:color="auto"/>
            <w:left w:val="none" w:sz="0" w:space="0" w:color="auto"/>
            <w:bottom w:val="none" w:sz="0" w:space="0" w:color="auto"/>
            <w:right w:val="none" w:sz="0" w:space="0" w:color="auto"/>
          </w:divBdr>
        </w:div>
        <w:div w:id="853571452">
          <w:marLeft w:val="1541"/>
          <w:marRight w:val="0"/>
          <w:marTop w:val="34"/>
          <w:marBottom w:val="17"/>
          <w:divBdr>
            <w:top w:val="none" w:sz="0" w:space="0" w:color="auto"/>
            <w:left w:val="none" w:sz="0" w:space="0" w:color="auto"/>
            <w:bottom w:val="none" w:sz="0" w:space="0" w:color="auto"/>
            <w:right w:val="none" w:sz="0" w:space="0" w:color="auto"/>
          </w:divBdr>
        </w:div>
        <w:div w:id="934749884">
          <w:marLeft w:val="2117"/>
          <w:marRight w:val="0"/>
          <w:marTop w:val="29"/>
          <w:marBottom w:val="14"/>
          <w:divBdr>
            <w:top w:val="none" w:sz="0" w:space="0" w:color="auto"/>
            <w:left w:val="none" w:sz="0" w:space="0" w:color="auto"/>
            <w:bottom w:val="none" w:sz="0" w:space="0" w:color="auto"/>
            <w:right w:val="none" w:sz="0" w:space="0" w:color="auto"/>
          </w:divBdr>
        </w:div>
        <w:div w:id="1179857195">
          <w:marLeft w:val="994"/>
          <w:marRight w:val="0"/>
          <w:marTop w:val="50"/>
          <w:marBottom w:val="34"/>
          <w:divBdr>
            <w:top w:val="none" w:sz="0" w:space="0" w:color="auto"/>
            <w:left w:val="none" w:sz="0" w:space="0" w:color="auto"/>
            <w:bottom w:val="none" w:sz="0" w:space="0" w:color="auto"/>
            <w:right w:val="none" w:sz="0" w:space="0" w:color="auto"/>
          </w:divBdr>
        </w:div>
        <w:div w:id="1253003918">
          <w:marLeft w:val="1541"/>
          <w:marRight w:val="0"/>
          <w:marTop w:val="34"/>
          <w:marBottom w:val="17"/>
          <w:divBdr>
            <w:top w:val="none" w:sz="0" w:space="0" w:color="auto"/>
            <w:left w:val="none" w:sz="0" w:space="0" w:color="auto"/>
            <w:bottom w:val="none" w:sz="0" w:space="0" w:color="auto"/>
            <w:right w:val="none" w:sz="0" w:space="0" w:color="auto"/>
          </w:divBdr>
        </w:div>
        <w:div w:id="1283196673">
          <w:marLeft w:val="547"/>
          <w:marRight w:val="0"/>
          <w:marTop w:val="96"/>
          <w:marBottom w:val="38"/>
          <w:divBdr>
            <w:top w:val="none" w:sz="0" w:space="0" w:color="auto"/>
            <w:left w:val="none" w:sz="0" w:space="0" w:color="auto"/>
            <w:bottom w:val="none" w:sz="0" w:space="0" w:color="auto"/>
            <w:right w:val="none" w:sz="0" w:space="0" w:color="auto"/>
          </w:divBdr>
        </w:div>
        <w:div w:id="1421217494">
          <w:marLeft w:val="1541"/>
          <w:marRight w:val="0"/>
          <w:marTop w:val="34"/>
          <w:marBottom w:val="17"/>
          <w:divBdr>
            <w:top w:val="none" w:sz="0" w:space="0" w:color="auto"/>
            <w:left w:val="none" w:sz="0" w:space="0" w:color="auto"/>
            <w:bottom w:val="none" w:sz="0" w:space="0" w:color="auto"/>
            <w:right w:val="none" w:sz="0" w:space="0" w:color="auto"/>
          </w:divBdr>
        </w:div>
        <w:div w:id="1440249480">
          <w:marLeft w:val="547"/>
          <w:marRight w:val="0"/>
          <w:marTop w:val="96"/>
          <w:marBottom w:val="38"/>
          <w:divBdr>
            <w:top w:val="none" w:sz="0" w:space="0" w:color="auto"/>
            <w:left w:val="none" w:sz="0" w:space="0" w:color="auto"/>
            <w:bottom w:val="none" w:sz="0" w:space="0" w:color="auto"/>
            <w:right w:val="none" w:sz="0" w:space="0" w:color="auto"/>
          </w:divBdr>
        </w:div>
        <w:div w:id="1534921044">
          <w:marLeft w:val="994"/>
          <w:marRight w:val="0"/>
          <w:marTop w:val="50"/>
          <w:marBottom w:val="34"/>
          <w:divBdr>
            <w:top w:val="none" w:sz="0" w:space="0" w:color="auto"/>
            <w:left w:val="none" w:sz="0" w:space="0" w:color="auto"/>
            <w:bottom w:val="none" w:sz="0" w:space="0" w:color="auto"/>
            <w:right w:val="none" w:sz="0" w:space="0" w:color="auto"/>
          </w:divBdr>
        </w:div>
        <w:div w:id="1569921950">
          <w:marLeft w:val="2117"/>
          <w:marRight w:val="0"/>
          <w:marTop w:val="29"/>
          <w:marBottom w:val="14"/>
          <w:divBdr>
            <w:top w:val="none" w:sz="0" w:space="0" w:color="auto"/>
            <w:left w:val="none" w:sz="0" w:space="0" w:color="auto"/>
            <w:bottom w:val="none" w:sz="0" w:space="0" w:color="auto"/>
            <w:right w:val="none" w:sz="0" w:space="0" w:color="auto"/>
          </w:divBdr>
        </w:div>
        <w:div w:id="1940986341">
          <w:marLeft w:val="994"/>
          <w:marRight w:val="0"/>
          <w:marTop w:val="50"/>
          <w:marBottom w:val="34"/>
          <w:divBdr>
            <w:top w:val="none" w:sz="0" w:space="0" w:color="auto"/>
            <w:left w:val="none" w:sz="0" w:space="0" w:color="auto"/>
            <w:bottom w:val="none" w:sz="0" w:space="0" w:color="auto"/>
            <w:right w:val="none" w:sz="0" w:space="0" w:color="auto"/>
          </w:divBdr>
        </w:div>
      </w:divsChild>
    </w:div>
    <w:div w:id="558249898">
      <w:bodyDiv w:val="1"/>
      <w:marLeft w:val="0"/>
      <w:marRight w:val="0"/>
      <w:marTop w:val="0"/>
      <w:marBottom w:val="0"/>
      <w:divBdr>
        <w:top w:val="none" w:sz="0" w:space="0" w:color="auto"/>
        <w:left w:val="none" w:sz="0" w:space="0" w:color="auto"/>
        <w:bottom w:val="none" w:sz="0" w:space="0" w:color="auto"/>
        <w:right w:val="none" w:sz="0" w:space="0" w:color="auto"/>
      </w:divBdr>
      <w:divsChild>
        <w:div w:id="152795609">
          <w:marLeft w:val="547"/>
          <w:marRight w:val="0"/>
          <w:marTop w:val="96"/>
          <w:marBottom w:val="38"/>
          <w:divBdr>
            <w:top w:val="none" w:sz="0" w:space="0" w:color="auto"/>
            <w:left w:val="none" w:sz="0" w:space="0" w:color="auto"/>
            <w:bottom w:val="none" w:sz="0" w:space="0" w:color="auto"/>
            <w:right w:val="none" w:sz="0" w:space="0" w:color="auto"/>
          </w:divBdr>
        </w:div>
        <w:div w:id="615528125">
          <w:marLeft w:val="547"/>
          <w:marRight w:val="0"/>
          <w:marTop w:val="96"/>
          <w:marBottom w:val="38"/>
          <w:divBdr>
            <w:top w:val="none" w:sz="0" w:space="0" w:color="auto"/>
            <w:left w:val="none" w:sz="0" w:space="0" w:color="auto"/>
            <w:bottom w:val="none" w:sz="0" w:space="0" w:color="auto"/>
            <w:right w:val="none" w:sz="0" w:space="0" w:color="auto"/>
          </w:divBdr>
        </w:div>
        <w:div w:id="833110121">
          <w:marLeft w:val="547"/>
          <w:marRight w:val="0"/>
          <w:marTop w:val="96"/>
          <w:marBottom w:val="38"/>
          <w:divBdr>
            <w:top w:val="none" w:sz="0" w:space="0" w:color="auto"/>
            <w:left w:val="none" w:sz="0" w:space="0" w:color="auto"/>
            <w:bottom w:val="none" w:sz="0" w:space="0" w:color="auto"/>
            <w:right w:val="none" w:sz="0" w:space="0" w:color="auto"/>
          </w:divBdr>
        </w:div>
        <w:div w:id="1173642287">
          <w:marLeft w:val="547"/>
          <w:marRight w:val="0"/>
          <w:marTop w:val="96"/>
          <w:marBottom w:val="38"/>
          <w:divBdr>
            <w:top w:val="none" w:sz="0" w:space="0" w:color="auto"/>
            <w:left w:val="none" w:sz="0" w:space="0" w:color="auto"/>
            <w:bottom w:val="none" w:sz="0" w:space="0" w:color="auto"/>
            <w:right w:val="none" w:sz="0" w:space="0" w:color="auto"/>
          </w:divBdr>
        </w:div>
        <w:div w:id="1515338607">
          <w:marLeft w:val="547"/>
          <w:marRight w:val="0"/>
          <w:marTop w:val="96"/>
          <w:marBottom w:val="38"/>
          <w:divBdr>
            <w:top w:val="none" w:sz="0" w:space="0" w:color="auto"/>
            <w:left w:val="none" w:sz="0" w:space="0" w:color="auto"/>
            <w:bottom w:val="none" w:sz="0" w:space="0" w:color="auto"/>
            <w:right w:val="none" w:sz="0" w:space="0" w:color="auto"/>
          </w:divBdr>
        </w:div>
        <w:div w:id="2071884653">
          <w:marLeft w:val="547"/>
          <w:marRight w:val="0"/>
          <w:marTop w:val="96"/>
          <w:marBottom w:val="38"/>
          <w:divBdr>
            <w:top w:val="none" w:sz="0" w:space="0" w:color="auto"/>
            <w:left w:val="none" w:sz="0" w:space="0" w:color="auto"/>
            <w:bottom w:val="none" w:sz="0" w:space="0" w:color="auto"/>
            <w:right w:val="none" w:sz="0" w:space="0" w:color="auto"/>
          </w:divBdr>
        </w:div>
        <w:div w:id="2092966011">
          <w:marLeft w:val="547"/>
          <w:marRight w:val="0"/>
          <w:marTop w:val="96"/>
          <w:marBottom w:val="38"/>
          <w:divBdr>
            <w:top w:val="none" w:sz="0" w:space="0" w:color="auto"/>
            <w:left w:val="none" w:sz="0" w:space="0" w:color="auto"/>
            <w:bottom w:val="none" w:sz="0" w:space="0" w:color="auto"/>
            <w:right w:val="none" w:sz="0" w:space="0" w:color="auto"/>
          </w:divBdr>
        </w:div>
      </w:divsChild>
    </w:div>
    <w:div w:id="562327005">
      <w:bodyDiv w:val="1"/>
      <w:marLeft w:val="0"/>
      <w:marRight w:val="0"/>
      <w:marTop w:val="0"/>
      <w:marBottom w:val="0"/>
      <w:divBdr>
        <w:top w:val="none" w:sz="0" w:space="0" w:color="auto"/>
        <w:left w:val="none" w:sz="0" w:space="0" w:color="auto"/>
        <w:bottom w:val="none" w:sz="0" w:space="0" w:color="auto"/>
        <w:right w:val="none" w:sz="0" w:space="0" w:color="auto"/>
      </w:divBdr>
      <w:divsChild>
        <w:div w:id="100951248">
          <w:marLeft w:val="994"/>
          <w:marRight w:val="0"/>
          <w:marTop w:val="50"/>
          <w:marBottom w:val="34"/>
          <w:divBdr>
            <w:top w:val="none" w:sz="0" w:space="0" w:color="auto"/>
            <w:left w:val="none" w:sz="0" w:space="0" w:color="auto"/>
            <w:bottom w:val="none" w:sz="0" w:space="0" w:color="auto"/>
            <w:right w:val="none" w:sz="0" w:space="0" w:color="auto"/>
          </w:divBdr>
        </w:div>
        <w:div w:id="112209179">
          <w:marLeft w:val="547"/>
          <w:marRight w:val="0"/>
          <w:marTop w:val="96"/>
          <w:marBottom w:val="38"/>
          <w:divBdr>
            <w:top w:val="none" w:sz="0" w:space="0" w:color="auto"/>
            <w:left w:val="none" w:sz="0" w:space="0" w:color="auto"/>
            <w:bottom w:val="none" w:sz="0" w:space="0" w:color="auto"/>
            <w:right w:val="none" w:sz="0" w:space="0" w:color="auto"/>
          </w:divBdr>
        </w:div>
        <w:div w:id="153304234">
          <w:marLeft w:val="547"/>
          <w:marRight w:val="0"/>
          <w:marTop w:val="96"/>
          <w:marBottom w:val="38"/>
          <w:divBdr>
            <w:top w:val="none" w:sz="0" w:space="0" w:color="auto"/>
            <w:left w:val="none" w:sz="0" w:space="0" w:color="auto"/>
            <w:bottom w:val="none" w:sz="0" w:space="0" w:color="auto"/>
            <w:right w:val="none" w:sz="0" w:space="0" w:color="auto"/>
          </w:divBdr>
        </w:div>
        <w:div w:id="180819912">
          <w:marLeft w:val="547"/>
          <w:marRight w:val="0"/>
          <w:marTop w:val="96"/>
          <w:marBottom w:val="38"/>
          <w:divBdr>
            <w:top w:val="none" w:sz="0" w:space="0" w:color="auto"/>
            <w:left w:val="none" w:sz="0" w:space="0" w:color="auto"/>
            <w:bottom w:val="none" w:sz="0" w:space="0" w:color="auto"/>
            <w:right w:val="none" w:sz="0" w:space="0" w:color="auto"/>
          </w:divBdr>
        </w:div>
        <w:div w:id="396245487">
          <w:marLeft w:val="547"/>
          <w:marRight w:val="0"/>
          <w:marTop w:val="96"/>
          <w:marBottom w:val="38"/>
          <w:divBdr>
            <w:top w:val="none" w:sz="0" w:space="0" w:color="auto"/>
            <w:left w:val="none" w:sz="0" w:space="0" w:color="auto"/>
            <w:bottom w:val="none" w:sz="0" w:space="0" w:color="auto"/>
            <w:right w:val="none" w:sz="0" w:space="0" w:color="auto"/>
          </w:divBdr>
        </w:div>
        <w:div w:id="498690527">
          <w:marLeft w:val="994"/>
          <w:marRight w:val="0"/>
          <w:marTop w:val="50"/>
          <w:marBottom w:val="34"/>
          <w:divBdr>
            <w:top w:val="none" w:sz="0" w:space="0" w:color="auto"/>
            <w:left w:val="none" w:sz="0" w:space="0" w:color="auto"/>
            <w:bottom w:val="none" w:sz="0" w:space="0" w:color="auto"/>
            <w:right w:val="none" w:sz="0" w:space="0" w:color="auto"/>
          </w:divBdr>
        </w:div>
        <w:div w:id="509564007">
          <w:marLeft w:val="994"/>
          <w:marRight w:val="0"/>
          <w:marTop w:val="50"/>
          <w:marBottom w:val="34"/>
          <w:divBdr>
            <w:top w:val="none" w:sz="0" w:space="0" w:color="auto"/>
            <w:left w:val="none" w:sz="0" w:space="0" w:color="auto"/>
            <w:bottom w:val="none" w:sz="0" w:space="0" w:color="auto"/>
            <w:right w:val="none" w:sz="0" w:space="0" w:color="auto"/>
          </w:divBdr>
        </w:div>
        <w:div w:id="585965865">
          <w:marLeft w:val="994"/>
          <w:marRight w:val="0"/>
          <w:marTop w:val="50"/>
          <w:marBottom w:val="34"/>
          <w:divBdr>
            <w:top w:val="none" w:sz="0" w:space="0" w:color="auto"/>
            <w:left w:val="none" w:sz="0" w:space="0" w:color="auto"/>
            <w:bottom w:val="none" w:sz="0" w:space="0" w:color="auto"/>
            <w:right w:val="none" w:sz="0" w:space="0" w:color="auto"/>
          </w:divBdr>
        </w:div>
        <w:div w:id="1051614786">
          <w:marLeft w:val="994"/>
          <w:marRight w:val="0"/>
          <w:marTop w:val="50"/>
          <w:marBottom w:val="34"/>
          <w:divBdr>
            <w:top w:val="none" w:sz="0" w:space="0" w:color="auto"/>
            <w:left w:val="none" w:sz="0" w:space="0" w:color="auto"/>
            <w:bottom w:val="none" w:sz="0" w:space="0" w:color="auto"/>
            <w:right w:val="none" w:sz="0" w:space="0" w:color="auto"/>
          </w:divBdr>
        </w:div>
        <w:div w:id="1180118951">
          <w:marLeft w:val="994"/>
          <w:marRight w:val="0"/>
          <w:marTop w:val="50"/>
          <w:marBottom w:val="34"/>
          <w:divBdr>
            <w:top w:val="none" w:sz="0" w:space="0" w:color="auto"/>
            <w:left w:val="none" w:sz="0" w:space="0" w:color="auto"/>
            <w:bottom w:val="none" w:sz="0" w:space="0" w:color="auto"/>
            <w:right w:val="none" w:sz="0" w:space="0" w:color="auto"/>
          </w:divBdr>
        </w:div>
        <w:div w:id="1247106368">
          <w:marLeft w:val="994"/>
          <w:marRight w:val="0"/>
          <w:marTop w:val="50"/>
          <w:marBottom w:val="34"/>
          <w:divBdr>
            <w:top w:val="none" w:sz="0" w:space="0" w:color="auto"/>
            <w:left w:val="none" w:sz="0" w:space="0" w:color="auto"/>
            <w:bottom w:val="none" w:sz="0" w:space="0" w:color="auto"/>
            <w:right w:val="none" w:sz="0" w:space="0" w:color="auto"/>
          </w:divBdr>
        </w:div>
        <w:div w:id="1281912407">
          <w:marLeft w:val="994"/>
          <w:marRight w:val="0"/>
          <w:marTop w:val="50"/>
          <w:marBottom w:val="34"/>
          <w:divBdr>
            <w:top w:val="none" w:sz="0" w:space="0" w:color="auto"/>
            <w:left w:val="none" w:sz="0" w:space="0" w:color="auto"/>
            <w:bottom w:val="none" w:sz="0" w:space="0" w:color="auto"/>
            <w:right w:val="none" w:sz="0" w:space="0" w:color="auto"/>
          </w:divBdr>
        </w:div>
        <w:div w:id="1345128173">
          <w:marLeft w:val="994"/>
          <w:marRight w:val="0"/>
          <w:marTop w:val="50"/>
          <w:marBottom w:val="34"/>
          <w:divBdr>
            <w:top w:val="none" w:sz="0" w:space="0" w:color="auto"/>
            <w:left w:val="none" w:sz="0" w:space="0" w:color="auto"/>
            <w:bottom w:val="none" w:sz="0" w:space="0" w:color="auto"/>
            <w:right w:val="none" w:sz="0" w:space="0" w:color="auto"/>
          </w:divBdr>
        </w:div>
        <w:div w:id="1923949495">
          <w:marLeft w:val="547"/>
          <w:marRight w:val="0"/>
          <w:marTop w:val="96"/>
          <w:marBottom w:val="38"/>
          <w:divBdr>
            <w:top w:val="none" w:sz="0" w:space="0" w:color="auto"/>
            <w:left w:val="none" w:sz="0" w:space="0" w:color="auto"/>
            <w:bottom w:val="none" w:sz="0" w:space="0" w:color="auto"/>
            <w:right w:val="none" w:sz="0" w:space="0" w:color="auto"/>
          </w:divBdr>
        </w:div>
        <w:div w:id="2087604681">
          <w:marLeft w:val="994"/>
          <w:marRight w:val="0"/>
          <w:marTop w:val="50"/>
          <w:marBottom w:val="34"/>
          <w:divBdr>
            <w:top w:val="none" w:sz="0" w:space="0" w:color="auto"/>
            <w:left w:val="none" w:sz="0" w:space="0" w:color="auto"/>
            <w:bottom w:val="none" w:sz="0" w:space="0" w:color="auto"/>
            <w:right w:val="none" w:sz="0" w:space="0" w:color="auto"/>
          </w:divBdr>
        </w:div>
      </w:divsChild>
    </w:div>
    <w:div w:id="568999728">
      <w:bodyDiv w:val="1"/>
      <w:marLeft w:val="0"/>
      <w:marRight w:val="0"/>
      <w:marTop w:val="0"/>
      <w:marBottom w:val="0"/>
      <w:divBdr>
        <w:top w:val="none" w:sz="0" w:space="0" w:color="auto"/>
        <w:left w:val="none" w:sz="0" w:space="0" w:color="auto"/>
        <w:bottom w:val="none" w:sz="0" w:space="0" w:color="auto"/>
        <w:right w:val="none" w:sz="0" w:space="0" w:color="auto"/>
      </w:divBdr>
      <w:divsChild>
        <w:div w:id="153300510">
          <w:marLeft w:val="1166"/>
          <w:marRight w:val="0"/>
          <w:marTop w:val="0"/>
          <w:marBottom w:val="0"/>
          <w:divBdr>
            <w:top w:val="none" w:sz="0" w:space="0" w:color="auto"/>
            <w:left w:val="none" w:sz="0" w:space="0" w:color="auto"/>
            <w:bottom w:val="none" w:sz="0" w:space="0" w:color="auto"/>
            <w:right w:val="none" w:sz="0" w:space="0" w:color="auto"/>
          </w:divBdr>
        </w:div>
        <w:div w:id="299922101">
          <w:marLeft w:val="1166"/>
          <w:marRight w:val="0"/>
          <w:marTop w:val="0"/>
          <w:marBottom w:val="0"/>
          <w:divBdr>
            <w:top w:val="none" w:sz="0" w:space="0" w:color="auto"/>
            <w:left w:val="none" w:sz="0" w:space="0" w:color="auto"/>
            <w:bottom w:val="none" w:sz="0" w:space="0" w:color="auto"/>
            <w:right w:val="none" w:sz="0" w:space="0" w:color="auto"/>
          </w:divBdr>
        </w:div>
        <w:div w:id="436877174">
          <w:marLeft w:val="446"/>
          <w:marRight w:val="0"/>
          <w:marTop w:val="0"/>
          <w:marBottom w:val="0"/>
          <w:divBdr>
            <w:top w:val="none" w:sz="0" w:space="0" w:color="auto"/>
            <w:left w:val="none" w:sz="0" w:space="0" w:color="auto"/>
            <w:bottom w:val="none" w:sz="0" w:space="0" w:color="auto"/>
            <w:right w:val="none" w:sz="0" w:space="0" w:color="auto"/>
          </w:divBdr>
        </w:div>
        <w:div w:id="468669299">
          <w:marLeft w:val="1886"/>
          <w:marRight w:val="0"/>
          <w:marTop w:val="0"/>
          <w:marBottom w:val="0"/>
          <w:divBdr>
            <w:top w:val="none" w:sz="0" w:space="0" w:color="auto"/>
            <w:left w:val="none" w:sz="0" w:space="0" w:color="auto"/>
            <w:bottom w:val="none" w:sz="0" w:space="0" w:color="auto"/>
            <w:right w:val="none" w:sz="0" w:space="0" w:color="auto"/>
          </w:divBdr>
        </w:div>
        <w:div w:id="582496775">
          <w:marLeft w:val="1166"/>
          <w:marRight w:val="0"/>
          <w:marTop w:val="0"/>
          <w:marBottom w:val="0"/>
          <w:divBdr>
            <w:top w:val="none" w:sz="0" w:space="0" w:color="auto"/>
            <w:left w:val="none" w:sz="0" w:space="0" w:color="auto"/>
            <w:bottom w:val="none" w:sz="0" w:space="0" w:color="auto"/>
            <w:right w:val="none" w:sz="0" w:space="0" w:color="auto"/>
          </w:divBdr>
        </w:div>
        <w:div w:id="753236009">
          <w:marLeft w:val="446"/>
          <w:marRight w:val="0"/>
          <w:marTop w:val="0"/>
          <w:marBottom w:val="0"/>
          <w:divBdr>
            <w:top w:val="none" w:sz="0" w:space="0" w:color="auto"/>
            <w:left w:val="none" w:sz="0" w:space="0" w:color="auto"/>
            <w:bottom w:val="none" w:sz="0" w:space="0" w:color="auto"/>
            <w:right w:val="none" w:sz="0" w:space="0" w:color="auto"/>
          </w:divBdr>
        </w:div>
        <w:div w:id="1017122384">
          <w:marLeft w:val="1886"/>
          <w:marRight w:val="0"/>
          <w:marTop w:val="0"/>
          <w:marBottom w:val="0"/>
          <w:divBdr>
            <w:top w:val="none" w:sz="0" w:space="0" w:color="auto"/>
            <w:left w:val="none" w:sz="0" w:space="0" w:color="auto"/>
            <w:bottom w:val="none" w:sz="0" w:space="0" w:color="auto"/>
            <w:right w:val="none" w:sz="0" w:space="0" w:color="auto"/>
          </w:divBdr>
        </w:div>
        <w:div w:id="1454252545">
          <w:marLeft w:val="446"/>
          <w:marRight w:val="0"/>
          <w:marTop w:val="0"/>
          <w:marBottom w:val="0"/>
          <w:divBdr>
            <w:top w:val="none" w:sz="0" w:space="0" w:color="auto"/>
            <w:left w:val="none" w:sz="0" w:space="0" w:color="auto"/>
            <w:bottom w:val="none" w:sz="0" w:space="0" w:color="auto"/>
            <w:right w:val="none" w:sz="0" w:space="0" w:color="auto"/>
          </w:divBdr>
        </w:div>
      </w:divsChild>
    </w:div>
    <w:div w:id="578752793">
      <w:bodyDiv w:val="1"/>
      <w:marLeft w:val="0"/>
      <w:marRight w:val="0"/>
      <w:marTop w:val="0"/>
      <w:marBottom w:val="0"/>
      <w:divBdr>
        <w:top w:val="none" w:sz="0" w:space="0" w:color="auto"/>
        <w:left w:val="none" w:sz="0" w:space="0" w:color="auto"/>
        <w:bottom w:val="none" w:sz="0" w:space="0" w:color="auto"/>
        <w:right w:val="none" w:sz="0" w:space="0" w:color="auto"/>
      </w:divBdr>
      <w:divsChild>
        <w:div w:id="487475958">
          <w:marLeft w:val="446"/>
          <w:marRight w:val="0"/>
          <w:marTop w:val="0"/>
          <w:marBottom w:val="0"/>
          <w:divBdr>
            <w:top w:val="none" w:sz="0" w:space="0" w:color="auto"/>
            <w:left w:val="none" w:sz="0" w:space="0" w:color="auto"/>
            <w:bottom w:val="none" w:sz="0" w:space="0" w:color="auto"/>
            <w:right w:val="none" w:sz="0" w:space="0" w:color="auto"/>
          </w:divBdr>
        </w:div>
        <w:div w:id="519316766">
          <w:marLeft w:val="1166"/>
          <w:marRight w:val="0"/>
          <w:marTop w:val="0"/>
          <w:marBottom w:val="0"/>
          <w:divBdr>
            <w:top w:val="none" w:sz="0" w:space="0" w:color="auto"/>
            <w:left w:val="none" w:sz="0" w:space="0" w:color="auto"/>
            <w:bottom w:val="none" w:sz="0" w:space="0" w:color="auto"/>
            <w:right w:val="none" w:sz="0" w:space="0" w:color="auto"/>
          </w:divBdr>
        </w:div>
        <w:div w:id="1953660174">
          <w:marLeft w:val="1166"/>
          <w:marRight w:val="0"/>
          <w:marTop w:val="0"/>
          <w:marBottom w:val="0"/>
          <w:divBdr>
            <w:top w:val="none" w:sz="0" w:space="0" w:color="auto"/>
            <w:left w:val="none" w:sz="0" w:space="0" w:color="auto"/>
            <w:bottom w:val="none" w:sz="0" w:space="0" w:color="auto"/>
            <w:right w:val="none" w:sz="0" w:space="0" w:color="auto"/>
          </w:divBdr>
        </w:div>
      </w:divsChild>
    </w:div>
    <w:div w:id="585193893">
      <w:bodyDiv w:val="1"/>
      <w:marLeft w:val="0"/>
      <w:marRight w:val="0"/>
      <w:marTop w:val="0"/>
      <w:marBottom w:val="0"/>
      <w:divBdr>
        <w:top w:val="none" w:sz="0" w:space="0" w:color="auto"/>
        <w:left w:val="none" w:sz="0" w:space="0" w:color="auto"/>
        <w:bottom w:val="none" w:sz="0" w:space="0" w:color="auto"/>
        <w:right w:val="none" w:sz="0" w:space="0" w:color="auto"/>
      </w:divBdr>
      <w:divsChild>
        <w:div w:id="2042170366">
          <w:marLeft w:val="0"/>
          <w:marRight w:val="0"/>
          <w:marTop w:val="0"/>
          <w:marBottom w:val="0"/>
          <w:divBdr>
            <w:top w:val="none" w:sz="0" w:space="0" w:color="auto"/>
            <w:left w:val="none" w:sz="0" w:space="0" w:color="auto"/>
            <w:bottom w:val="none" w:sz="0" w:space="0" w:color="auto"/>
            <w:right w:val="none" w:sz="0" w:space="0" w:color="auto"/>
          </w:divBdr>
          <w:divsChild>
            <w:div w:id="61685794">
              <w:marLeft w:val="0"/>
              <w:marRight w:val="0"/>
              <w:marTop w:val="0"/>
              <w:marBottom w:val="0"/>
              <w:divBdr>
                <w:top w:val="none" w:sz="0" w:space="0" w:color="auto"/>
                <w:left w:val="none" w:sz="0" w:space="0" w:color="auto"/>
                <w:bottom w:val="none" w:sz="0" w:space="0" w:color="auto"/>
                <w:right w:val="none" w:sz="0" w:space="0" w:color="auto"/>
              </w:divBdr>
            </w:div>
            <w:div w:id="86391035">
              <w:marLeft w:val="0"/>
              <w:marRight w:val="0"/>
              <w:marTop w:val="0"/>
              <w:marBottom w:val="0"/>
              <w:divBdr>
                <w:top w:val="none" w:sz="0" w:space="0" w:color="auto"/>
                <w:left w:val="none" w:sz="0" w:space="0" w:color="auto"/>
                <w:bottom w:val="none" w:sz="0" w:space="0" w:color="auto"/>
                <w:right w:val="none" w:sz="0" w:space="0" w:color="auto"/>
              </w:divBdr>
            </w:div>
            <w:div w:id="417409695">
              <w:marLeft w:val="0"/>
              <w:marRight w:val="0"/>
              <w:marTop w:val="0"/>
              <w:marBottom w:val="0"/>
              <w:divBdr>
                <w:top w:val="none" w:sz="0" w:space="0" w:color="auto"/>
                <w:left w:val="none" w:sz="0" w:space="0" w:color="auto"/>
                <w:bottom w:val="none" w:sz="0" w:space="0" w:color="auto"/>
                <w:right w:val="none" w:sz="0" w:space="0" w:color="auto"/>
              </w:divBdr>
            </w:div>
            <w:div w:id="725756807">
              <w:marLeft w:val="0"/>
              <w:marRight w:val="0"/>
              <w:marTop w:val="0"/>
              <w:marBottom w:val="0"/>
              <w:divBdr>
                <w:top w:val="none" w:sz="0" w:space="0" w:color="auto"/>
                <w:left w:val="none" w:sz="0" w:space="0" w:color="auto"/>
                <w:bottom w:val="none" w:sz="0" w:space="0" w:color="auto"/>
                <w:right w:val="none" w:sz="0" w:space="0" w:color="auto"/>
              </w:divBdr>
            </w:div>
            <w:div w:id="18187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18">
      <w:bodyDiv w:val="1"/>
      <w:marLeft w:val="0"/>
      <w:marRight w:val="0"/>
      <w:marTop w:val="0"/>
      <w:marBottom w:val="0"/>
      <w:divBdr>
        <w:top w:val="none" w:sz="0" w:space="0" w:color="auto"/>
        <w:left w:val="none" w:sz="0" w:space="0" w:color="auto"/>
        <w:bottom w:val="none" w:sz="0" w:space="0" w:color="auto"/>
        <w:right w:val="none" w:sz="0" w:space="0" w:color="auto"/>
      </w:divBdr>
      <w:divsChild>
        <w:div w:id="11616601">
          <w:marLeft w:val="547"/>
          <w:marRight w:val="0"/>
          <w:marTop w:val="96"/>
          <w:marBottom w:val="38"/>
          <w:divBdr>
            <w:top w:val="none" w:sz="0" w:space="0" w:color="auto"/>
            <w:left w:val="none" w:sz="0" w:space="0" w:color="auto"/>
            <w:bottom w:val="none" w:sz="0" w:space="0" w:color="auto"/>
            <w:right w:val="none" w:sz="0" w:space="0" w:color="auto"/>
          </w:divBdr>
        </w:div>
        <w:div w:id="175731002">
          <w:marLeft w:val="1541"/>
          <w:marRight w:val="0"/>
          <w:marTop w:val="34"/>
          <w:marBottom w:val="17"/>
          <w:divBdr>
            <w:top w:val="none" w:sz="0" w:space="0" w:color="auto"/>
            <w:left w:val="none" w:sz="0" w:space="0" w:color="auto"/>
            <w:bottom w:val="none" w:sz="0" w:space="0" w:color="auto"/>
            <w:right w:val="none" w:sz="0" w:space="0" w:color="auto"/>
          </w:divBdr>
        </w:div>
        <w:div w:id="389039273">
          <w:marLeft w:val="994"/>
          <w:marRight w:val="0"/>
          <w:marTop w:val="50"/>
          <w:marBottom w:val="34"/>
          <w:divBdr>
            <w:top w:val="none" w:sz="0" w:space="0" w:color="auto"/>
            <w:left w:val="none" w:sz="0" w:space="0" w:color="auto"/>
            <w:bottom w:val="none" w:sz="0" w:space="0" w:color="auto"/>
            <w:right w:val="none" w:sz="0" w:space="0" w:color="auto"/>
          </w:divBdr>
        </w:div>
        <w:div w:id="622736446">
          <w:marLeft w:val="994"/>
          <w:marRight w:val="0"/>
          <w:marTop w:val="50"/>
          <w:marBottom w:val="34"/>
          <w:divBdr>
            <w:top w:val="none" w:sz="0" w:space="0" w:color="auto"/>
            <w:left w:val="none" w:sz="0" w:space="0" w:color="auto"/>
            <w:bottom w:val="none" w:sz="0" w:space="0" w:color="auto"/>
            <w:right w:val="none" w:sz="0" w:space="0" w:color="auto"/>
          </w:divBdr>
        </w:div>
        <w:div w:id="851070085">
          <w:marLeft w:val="547"/>
          <w:marRight w:val="0"/>
          <w:marTop w:val="96"/>
          <w:marBottom w:val="38"/>
          <w:divBdr>
            <w:top w:val="none" w:sz="0" w:space="0" w:color="auto"/>
            <w:left w:val="none" w:sz="0" w:space="0" w:color="auto"/>
            <w:bottom w:val="none" w:sz="0" w:space="0" w:color="auto"/>
            <w:right w:val="none" w:sz="0" w:space="0" w:color="auto"/>
          </w:divBdr>
        </w:div>
        <w:div w:id="879973146">
          <w:marLeft w:val="994"/>
          <w:marRight w:val="0"/>
          <w:marTop w:val="50"/>
          <w:marBottom w:val="34"/>
          <w:divBdr>
            <w:top w:val="none" w:sz="0" w:space="0" w:color="auto"/>
            <w:left w:val="none" w:sz="0" w:space="0" w:color="auto"/>
            <w:bottom w:val="none" w:sz="0" w:space="0" w:color="auto"/>
            <w:right w:val="none" w:sz="0" w:space="0" w:color="auto"/>
          </w:divBdr>
        </w:div>
        <w:div w:id="938099250">
          <w:marLeft w:val="994"/>
          <w:marRight w:val="0"/>
          <w:marTop w:val="50"/>
          <w:marBottom w:val="34"/>
          <w:divBdr>
            <w:top w:val="none" w:sz="0" w:space="0" w:color="auto"/>
            <w:left w:val="none" w:sz="0" w:space="0" w:color="auto"/>
            <w:bottom w:val="none" w:sz="0" w:space="0" w:color="auto"/>
            <w:right w:val="none" w:sz="0" w:space="0" w:color="auto"/>
          </w:divBdr>
        </w:div>
        <w:div w:id="1140883439">
          <w:marLeft w:val="547"/>
          <w:marRight w:val="0"/>
          <w:marTop w:val="96"/>
          <w:marBottom w:val="38"/>
          <w:divBdr>
            <w:top w:val="none" w:sz="0" w:space="0" w:color="auto"/>
            <w:left w:val="none" w:sz="0" w:space="0" w:color="auto"/>
            <w:bottom w:val="none" w:sz="0" w:space="0" w:color="auto"/>
            <w:right w:val="none" w:sz="0" w:space="0" w:color="auto"/>
          </w:divBdr>
        </w:div>
        <w:div w:id="1361784811">
          <w:marLeft w:val="1541"/>
          <w:marRight w:val="0"/>
          <w:marTop w:val="34"/>
          <w:marBottom w:val="17"/>
          <w:divBdr>
            <w:top w:val="none" w:sz="0" w:space="0" w:color="auto"/>
            <w:left w:val="none" w:sz="0" w:space="0" w:color="auto"/>
            <w:bottom w:val="none" w:sz="0" w:space="0" w:color="auto"/>
            <w:right w:val="none" w:sz="0" w:space="0" w:color="auto"/>
          </w:divBdr>
        </w:div>
        <w:div w:id="1562520960">
          <w:marLeft w:val="1541"/>
          <w:marRight w:val="0"/>
          <w:marTop w:val="34"/>
          <w:marBottom w:val="17"/>
          <w:divBdr>
            <w:top w:val="none" w:sz="0" w:space="0" w:color="auto"/>
            <w:left w:val="none" w:sz="0" w:space="0" w:color="auto"/>
            <w:bottom w:val="none" w:sz="0" w:space="0" w:color="auto"/>
            <w:right w:val="none" w:sz="0" w:space="0" w:color="auto"/>
          </w:divBdr>
        </w:div>
        <w:div w:id="1563446569">
          <w:marLeft w:val="994"/>
          <w:marRight w:val="0"/>
          <w:marTop w:val="50"/>
          <w:marBottom w:val="34"/>
          <w:divBdr>
            <w:top w:val="none" w:sz="0" w:space="0" w:color="auto"/>
            <w:left w:val="none" w:sz="0" w:space="0" w:color="auto"/>
            <w:bottom w:val="none" w:sz="0" w:space="0" w:color="auto"/>
            <w:right w:val="none" w:sz="0" w:space="0" w:color="auto"/>
          </w:divBdr>
        </w:div>
        <w:div w:id="1612469219">
          <w:marLeft w:val="994"/>
          <w:marRight w:val="0"/>
          <w:marTop w:val="50"/>
          <w:marBottom w:val="34"/>
          <w:divBdr>
            <w:top w:val="none" w:sz="0" w:space="0" w:color="auto"/>
            <w:left w:val="none" w:sz="0" w:space="0" w:color="auto"/>
            <w:bottom w:val="none" w:sz="0" w:space="0" w:color="auto"/>
            <w:right w:val="none" w:sz="0" w:space="0" w:color="auto"/>
          </w:divBdr>
        </w:div>
        <w:div w:id="1654945203">
          <w:marLeft w:val="994"/>
          <w:marRight w:val="0"/>
          <w:marTop w:val="50"/>
          <w:marBottom w:val="34"/>
          <w:divBdr>
            <w:top w:val="none" w:sz="0" w:space="0" w:color="auto"/>
            <w:left w:val="none" w:sz="0" w:space="0" w:color="auto"/>
            <w:bottom w:val="none" w:sz="0" w:space="0" w:color="auto"/>
            <w:right w:val="none" w:sz="0" w:space="0" w:color="auto"/>
          </w:divBdr>
        </w:div>
      </w:divsChild>
    </w:div>
    <w:div w:id="593830795">
      <w:bodyDiv w:val="1"/>
      <w:marLeft w:val="0"/>
      <w:marRight w:val="0"/>
      <w:marTop w:val="0"/>
      <w:marBottom w:val="0"/>
      <w:divBdr>
        <w:top w:val="none" w:sz="0" w:space="0" w:color="auto"/>
        <w:left w:val="none" w:sz="0" w:space="0" w:color="auto"/>
        <w:bottom w:val="none" w:sz="0" w:space="0" w:color="auto"/>
        <w:right w:val="none" w:sz="0" w:space="0" w:color="auto"/>
      </w:divBdr>
      <w:divsChild>
        <w:div w:id="128134987">
          <w:marLeft w:val="994"/>
          <w:marRight w:val="0"/>
          <w:marTop w:val="50"/>
          <w:marBottom w:val="34"/>
          <w:divBdr>
            <w:top w:val="none" w:sz="0" w:space="0" w:color="auto"/>
            <w:left w:val="none" w:sz="0" w:space="0" w:color="auto"/>
            <w:bottom w:val="none" w:sz="0" w:space="0" w:color="auto"/>
            <w:right w:val="none" w:sz="0" w:space="0" w:color="auto"/>
          </w:divBdr>
        </w:div>
        <w:div w:id="137848236">
          <w:marLeft w:val="994"/>
          <w:marRight w:val="0"/>
          <w:marTop w:val="50"/>
          <w:marBottom w:val="34"/>
          <w:divBdr>
            <w:top w:val="none" w:sz="0" w:space="0" w:color="auto"/>
            <w:left w:val="none" w:sz="0" w:space="0" w:color="auto"/>
            <w:bottom w:val="none" w:sz="0" w:space="0" w:color="auto"/>
            <w:right w:val="none" w:sz="0" w:space="0" w:color="auto"/>
          </w:divBdr>
        </w:div>
        <w:div w:id="496460734">
          <w:marLeft w:val="994"/>
          <w:marRight w:val="0"/>
          <w:marTop w:val="50"/>
          <w:marBottom w:val="34"/>
          <w:divBdr>
            <w:top w:val="none" w:sz="0" w:space="0" w:color="auto"/>
            <w:left w:val="none" w:sz="0" w:space="0" w:color="auto"/>
            <w:bottom w:val="none" w:sz="0" w:space="0" w:color="auto"/>
            <w:right w:val="none" w:sz="0" w:space="0" w:color="auto"/>
          </w:divBdr>
        </w:div>
        <w:div w:id="841090680">
          <w:marLeft w:val="994"/>
          <w:marRight w:val="0"/>
          <w:marTop w:val="50"/>
          <w:marBottom w:val="34"/>
          <w:divBdr>
            <w:top w:val="none" w:sz="0" w:space="0" w:color="auto"/>
            <w:left w:val="none" w:sz="0" w:space="0" w:color="auto"/>
            <w:bottom w:val="none" w:sz="0" w:space="0" w:color="auto"/>
            <w:right w:val="none" w:sz="0" w:space="0" w:color="auto"/>
          </w:divBdr>
        </w:div>
        <w:div w:id="842206980">
          <w:marLeft w:val="547"/>
          <w:marRight w:val="0"/>
          <w:marTop w:val="96"/>
          <w:marBottom w:val="38"/>
          <w:divBdr>
            <w:top w:val="none" w:sz="0" w:space="0" w:color="auto"/>
            <w:left w:val="none" w:sz="0" w:space="0" w:color="auto"/>
            <w:bottom w:val="none" w:sz="0" w:space="0" w:color="auto"/>
            <w:right w:val="none" w:sz="0" w:space="0" w:color="auto"/>
          </w:divBdr>
        </w:div>
        <w:div w:id="1373187942">
          <w:marLeft w:val="547"/>
          <w:marRight w:val="0"/>
          <w:marTop w:val="96"/>
          <w:marBottom w:val="38"/>
          <w:divBdr>
            <w:top w:val="none" w:sz="0" w:space="0" w:color="auto"/>
            <w:left w:val="none" w:sz="0" w:space="0" w:color="auto"/>
            <w:bottom w:val="none" w:sz="0" w:space="0" w:color="auto"/>
            <w:right w:val="none" w:sz="0" w:space="0" w:color="auto"/>
          </w:divBdr>
        </w:div>
        <w:div w:id="1377125778">
          <w:marLeft w:val="994"/>
          <w:marRight w:val="0"/>
          <w:marTop w:val="50"/>
          <w:marBottom w:val="34"/>
          <w:divBdr>
            <w:top w:val="none" w:sz="0" w:space="0" w:color="auto"/>
            <w:left w:val="none" w:sz="0" w:space="0" w:color="auto"/>
            <w:bottom w:val="none" w:sz="0" w:space="0" w:color="auto"/>
            <w:right w:val="none" w:sz="0" w:space="0" w:color="auto"/>
          </w:divBdr>
        </w:div>
        <w:div w:id="1525243690">
          <w:marLeft w:val="994"/>
          <w:marRight w:val="0"/>
          <w:marTop w:val="50"/>
          <w:marBottom w:val="34"/>
          <w:divBdr>
            <w:top w:val="none" w:sz="0" w:space="0" w:color="auto"/>
            <w:left w:val="none" w:sz="0" w:space="0" w:color="auto"/>
            <w:bottom w:val="none" w:sz="0" w:space="0" w:color="auto"/>
            <w:right w:val="none" w:sz="0" w:space="0" w:color="auto"/>
          </w:divBdr>
        </w:div>
        <w:div w:id="1587617723">
          <w:marLeft w:val="994"/>
          <w:marRight w:val="0"/>
          <w:marTop w:val="50"/>
          <w:marBottom w:val="34"/>
          <w:divBdr>
            <w:top w:val="none" w:sz="0" w:space="0" w:color="auto"/>
            <w:left w:val="none" w:sz="0" w:space="0" w:color="auto"/>
            <w:bottom w:val="none" w:sz="0" w:space="0" w:color="auto"/>
            <w:right w:val="none" w:sz="0" w:space="0" w:color="auto"/>
          </w:divBdr>
        </w:div>
      </w:divsChild>
    </w:div>
    <w:div w:id="595132901">
      <w:bodyDiv w:val="1"/>
      <w:marLeft w:val="0"/>
      <w:marRight w:val="0"/>
      <w:marTop w:val="0"/>
      <w:marBottom w:val="0"/>
      <w:divBdr>
        <w:top w:val="none" w:sz="0" w:space="0" w:color="auto"/>
        <w:left w:val="none" w:sz="0" w:space="0" w:color="auto"/>
        <w:bottom w:val="none" w:sz="0" w:space="0" w:color="auto"/>
        <w:right w:val="none" w:sz="0" w:space="0" w:color="auto"/>
      </w:divBdr>
      <w:divsChild>
        <w:div w:id="446968843">
          <w:marLeft w:val="0"/>
          <w:marRight w:val="0"/>
          <w:marTop w:val="0"/>
          <w:marBottom w:val="0"/>
          <w:divBdr>
            <w:top w:val="none" w:sz="0" w:space="0" w:color="auto"/>
            <w:left w:val="none" w:sz="0" w:space="0" w:color="auto"/>
            <w:bottom w:val="none" w:sz="0" w:space="0" w:color="auto"/>
            <w:right w:val="none" w:sz="0" w:space="0" w:color="auto"/>
          </w:divBdr>
          <w:divsChild>
            <w:div w:id="11664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5088">
      <w:bodyDiv w:val="1"/>
      <w:marLeft w:val="0"/>
      <w:marRight w:val="0"/>
      <w:marTop w:val="0"/>
      <w:marBottom w:val="0"/>
      <w:divBdr>
        <w:top w:val="none" w:sz="0" w:space="0" w:color="auto"/>
        <w:left w:val="none" w:sz="0" w:space="0" w:color="auto"/>
        <w:bottom w:val="none" w:sz="0" w:space="0" w:color="auto"/>
        <w:right w:val="none" w:sz="0" w:space="0" w:color="auto"/>
      </w:divBdr>
    </w:div>
    <w:div w:id="604190498">
      <w:bodyDiv w:val="1"/>
      <w:marLeft w:val="0"/>
      <w:marRight w:val="0"/>
      <w:marTop w:val="0"/>
      <w:marBottom w:val="0"/>
      <w:divBdr>
        <w:top w:val="none" w:sz="0" w:space="0" w:color="auto"/>
        <w:left w:val="none" w:sz="0" w:space="0" w:color="auto"/>
        <w:bottom w:val="none" w:sz="0" w:space="0" w:color="auto"/>
        <w:right w:val="none" w:sz="0" w:space="0" w:color="auto"/>
      </w:divBdr>
      <w:divsChild>
        <w:div w:id="429474160">
          <w:marLeft w:val="994"/>
          <w:marRight w:val="0"/>
          <w:marTop w:val="50"/>
          <w:marBottom w:val="34"/>
          <w:divBdr>
            <w:top w:val="none" w:sz="0" w:space="0" w:color="auto"/>
            <w:left w:val="none" w:sz="0" w:space="0" w:color="auto"/>
            <w:bottom w:val="none" w:sz="0" w:space="0" w:color="auto"/>
            <w:right w:val="none" w:sz="0" w:space="0" w:color="auto"/>
          </w:divBdr>
        </w:div>
        <w:div w:id="503475974">
          <w:marLeft w:val="994"/>
          <w:marRight w:val="0"/>
          <w:marTop w:val="50"/>
          <w:marBottom w:val="34"/>
          <w:divBdr>
            <w:top w:val="none" w:sz="0" w:space="0" w:color="auto"/>
            <w:left w:val="none" w:sz="0" w:space="0" w:color="auto"/>
            <w:bottom w:val="none" w:sz="0" w:space="0" w:color="auto"/>
            <w:right w:val="none" w:sz="0" w:space="0" w:color="auto"/>
          </w:divBdr>
        </w:div>
        <w:div w:id="509956243">
          <w:marLeft w:val="994"/>
          <w:marRight w:val="0"/>
          <w:marTop w:val="50"/>
          <w:marBottom w:val="34"/>
          <w:divBdr>
            <w:top w:val="none" w:sz="0" w:space="0" w:color="auto"/>
            <w:left w:val="none" w:sz="0" w:space="0" w:color="auto"/>
            <w:bottom w:val="none" w:sz="0" w:space="0" w:color="auto"/>
            <w:right w:val="none" w:sz="0" w:space="0" w:color="auto"/>
          </w:divBdr>
        </w:div>
        <w:div w:id="604459466">
          <w:marLeft w:val="994"/>
          <w:marRight w:val="0"/>
          <w:marTop w:val="50"/>
          <w:marBottom w:val="34"/>
          <w:divBdr>
            <w:top w:val="none" w:sz="0" w:space="0" w:color="auto"/>
            <w:left w:val="none" w:sz="0" w:space="0" w:color="auto"/>
            <w:bottom w:val="none" w:sz="0" w:space="0" w:color="auto"/>
            <w:right w:val="none" w:sz="0" w:space="0" w:color="auto"/>
          </w:divBdr>
        </w:div>
        <w:div w:id="744650375">
          <w:marLeft w:val="994"/>
          <w:marRight w:val="0"/>
          <w:marTop w:val="50"/>
          <w:marBottom w:val="34"/>
          <w:divBdr>
            <w:top w:val="none" w:sz="0" w:space="0" w:color="auto"/>
            <w:left w:val="none" w:sz="0" w:space="0" w:color="auto"/>
            <w:bottom w:val="none" w:sz="0" w:space="0" w:color="auto"/>
            <w:right w:val="none" w:sz="0" w:space="0" w:color="auto"/>
          </w:divBdr>
        </w:div>
        <w:div w:id="792527294">
          <w:marLeft w:val="994"/>
          <w:marRight w:val="0"/>
          <w:marTop w:val="50"/>
          <w:marBottom w:val="34"/>
          <w:divBdr>
            <w:top w:val="none" w:sz="0" w:space="0" w:color="auto"/>
            <w:left w:val="none" w:sz="0" w:space="0" w:color="auto"/>
            <w:bottom w:val="none" w:sz="0" w:space="0" w:color="auto"/>
            <w:right w:val="none" w:sz="0" w:space="0" w:color="auto"/>
          </w:divBdr>
        </w:div>
        <w:div w:id="1014504014">
          <w:marLeft w:val="994"/>
          <w:marRight w:val="0"/>
          <w:marTop w:val="50"/>
          <w:marBottom w:val="34"/>
          <w:divBdr>
            <w:top w:val="none" w:sz="0" w:space="0" w:color="auto"/>
            <w:left w:val="none" w:sz="0" w:space="0" w:color="auto"/>
            <w:bottom w:val="none" w:sz="0" w:space="0" w:color="auto"/>
            <w:right w:val="none" w:sz="0" w:space="0" w:color="auto"/>
          </w:divBdr>
        </w:div>
        <w:div w:id="1016007226">
          <w:marLeft w:val="994"/>
          <w:marRight w:val="0"/>
          <w:marTop w:val="50"/>
          <w:marBottom w:val="34"/>
          <w:divBdr>
            <w:top w:val="none" w:sz="0" w:space="0" w:color="auto"/>
            <w:left w:val="none" w:sz="0" w:space="0" w:color="auto"/>
            <w:bottom w:val="none" w:sz="0" w:space="0" w:color="auto"/>
            <w:right w:val="none" w:sz="0" w:space="0" w:color="auto"/>
          </w:divBdr>
        </w:div>
        <w:div w:id="1132207542">
          <w:marLeft w:val="547"/>
          <w:marRight w:val="0"/>
          <w:marTop w:val="96"/>
          <w:marBottom w:val="38"/>
          <w:divBdr>
            <w:top w:val="none" w:sz="0" w:space="0" w:color="auto"/>
            <w:left w:val="none" w:sz="0" w:space="0" w:color="auto"/>
            <w:bottom w:val="none" w:sz="0" w:space="0" w:color="auto"/>
            <w:right w:val="none" w:sz="0" w:space="0" w:color="auto"/>
          </w:divBdr>
        </w:div>
        <w:div w:id="1687705398">
          <w:marLeft w:val="547"/>
          <w:marRight w:val="0"/>
          <w:marTop w:val="96"/>
          <w:marBottom w:val="38"/>
          <w:divBdr>
            <w:top w:val="none" w:sz="0" w:space="0" w:color="auto"/>
            <w:left w:val="none" w:sz="0" w:space="0" w:color="auto"/>
            <w:bottom w:val="none" w:sz="0" w:space="0" w:color="auto"/>
            <w:right w:val="none" w:sz="0" w:space="0" w:color="auto"/>
          </w:divBdr>
        </w:div>
        <w:div w:id="2002853065">
          <w:marLeft w:val="547"/>
          <w:marRight w:val="0"/>
          <w:marTop w:val="96"/>
          <w:marBottom w:val="38"/>
          <w:divBdr>
            <w:top w:val="none" w:sz="0" w:space="0" w:color="auto"/>
            <w:left w:val="none" w:sz="0" w:space="0" w:color="auto"/>
            <w:bottom w:val="none" w:sz="0" w:space="0" w:color="auto"/>
            <w:right w:val="none" w:sz="0" w:space="0" w:color="auto"/>
          </w:divBdr>
        </w:div>
        <w:div w:id="2008941007">
          <w:marLeft w:val="994"/>
          <w:marRight w:val="0"/>
          <w:marTop w:val="50"/>
          <w:marBottom w:val="34"/>
          <w:divBdr>
            <w:top w:val="none" w:sz="0" w:space="0" w:color="auto"/>
            <w:left w:val="none" w:sz="0" w:space="0" w:color="auto"/>
            <w:bottom w:val="none" w:sz="0" w:space="0" w:color="auto"/>
            <w:right w:val="none" w:sz="0" w:space="0" w:color="auto"/>
          </w:divBdr>
        </w:div>
        <w:div w:id="2058163855">
          <w:marLeft w:val="994"/>
          <w:marRight w:val="0"/>
          <w:marTop w:val="50"/>
          <w:marBottom w:val="34"/>
          <w:divBdr>
            <w:top w:val="none" w:sz="0" w:space="0" w:color="auto"/>
            <w:left w:val="none" w:sz="0" w:space="0" w:color="auto"/>
            <w:bottom w:val="none" w:sz="0" w:space="0" w:color="auto"/>
            <w:right w:val="none" w:sz="0" w:space="0" w:color="auto"/>
          </w:divBdr>
        </w:div>
        <w:div w:id="2072776391">
          <w:marLeft w:val="547"/>
          <w:marRight w:val="0"/>
          <w:marTop w:val="96"/>
          <w:marBottom w:val="38"/>
          <w:divBdr>
            <w:top w:val="none" w:sz="0" w:space="0" w:color="auto"/>
            <w:left w:val="none" w:sz="0" w:space="0" w:color="auto"/>
            <w:bottom w:val="none" w:sz="0" w:space="0" w:color="auto"/>
            <w:right w:val="none" w:sz="0" w:space="0" w:color="auto"/>
          </w:divBdr>
        </w:div>
        <w:div w:id="2115899300">
          <w:marLeft w:val="994"/>
          <w:marRight w:val="0"/>
          <w:marTop w:val="50"/>
          <w:marBottom w:val="34"/>
          <w:divBdr>
            <w:top w:val="none" w:sz="0" w:space="0" w:color="auto"/>
            <w:left w:val="none" w:sz="0" w:space="0" w:color="auto"/>
            <w:bottom w:val="none" w:sz="0" w:space="0" w:color="auto"/>
            <w:right w:val="none" w:sz="0" w:space="0" w:color="auto"/>
          </w:divBdr>
        </w:div>
      </w:divsChild>
    </w:div>
    <w:div w:id="625352269">
      <w:bodyDiv w:val="1"/>
      <w:marLeft w:val="0"/>
      <w:marRight w:val="0"/>
      <w:marTop w:val="0"/>
      <w:marBottom w:val="0"/>
      <w:divBdr>
        <w:top w:val="none" w:sz="0" w:space="0" w:color="auto"/>
        <w:left w:val="none" w:sz="0" w:space="0" w:color="auto"/>
        <w:bottom w:val="none" w:sz="0" w:space="0" w:color="auto"/>
        <w:right w:val="none" w:sz="0" w:space="0" w:color="auto"/>
      </w:divBdr>
      <w:divsChild>
        <w:div w:id="1121268694">
          <w:marLeft w:val="0"/>
          <w:marRight w:val="0"/>
          <w:marTop w:val="0"/>
          <w:marBottom w:val="0"/>
          <w:divBdr>
            <w:top w:val="none" w:sz="0" w:space="0" w:color="auto"/>
            <w:left w:val="none" w:sz="0" w:space="0" w:color="auto"/>
            <w:bottom w:val="none" w:sz="0" w:space="0" w:color="auto"/>
            <w:right w:val="none" w:sz="0" w:space="0" w:color="auto"/>
          </w:divBdr>
          <w:divsChild>
            <w:div w:id="466820350">
              <w:marLeft w:val="0"/>
              <w:marRight w:val="0"/>
              <w:marTop w:val="0"/>
              <w:marBottom w:val="0"/>
              <w:divBdr>
                <w:top w:val="none" w:sz="0" w:space="0" w:color="auto"/>
                <w:left w:val="none" w:sz="0" w:space="0" w:color="auto"/>
                <w:bottom w:val="none" w:sz="0" w:space="0" w:color="auto"/>
                <w:right w:val="none" w:sz="0" w:space="0" w:color="auto"/>
              </w:divBdr>
            </w:div>
            <w:div w:id="1190024704">
              <w:marLeft w:val="0"/>
              <w:marRight w:val="0"/>
              <w:marTop w:val="0"/>
              <w:marBottom w:val="0"/>
              <w:divBdr>
                <w:top w:val="none" w:sz="0" w:space="0" w:color="auto"/>
                <w:left w:val="none" w:sz="0" w:space="0" w:color="auto"/>
                <w:bottom w:val="none" w:sz="0" w:space="0" w:color="auto"/>
                <w:right w:val="none" w:sz="0" w:space="0" w:color="auto"/>
              </w:divBdr>
            </w:div>
            <w:div w:id="14874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6064">
      <w:bodyDiv w:val="1"/>
      <w:marLeft w:val="0"/>
      <w:marRight w:val="0"/>
      <w:marTop w:val="0"/>
      <w:marBottom w:val="0"/>
      <w:divBdr>
        <w:top w:val="none" w:sz="0" w:space="0" w:color="auto"/>
        <w:left w:val="none" w:sz="0" w:space="0" w:color="auto"/>
        <w:bottom w:val="none" w:sz="0" w:space="0" w:color="auto"/>
        <w:right w:val="none" w:sz="0" w:space="0" w:color="auto"/>
      </w:divBdr>
    </w:div>
    <w:div w:id="631909061">
      <w:bodyDiv w:val="1"/>
      <w:marLeft w:val="0"/>
      <w:marRight w:val="0"/>
      <w:marTop w:val="0"/>
      <w:marBottom w:val="0"/>
      <w:divBdr>
        <w:top w:val="none" w:sz="0" w:space="0" w:color="auto"/>
        <w:left w:val="none" w:sz="0" w:space="0" w:color="auto"/>
        <w:bottom w:val="none" w:sz="0" w:space="0" w:color="auto"/>
        <w:right w:val="none" w:sz="0" w:space="0" w:color="auto"/>
      </w:divBdr>
      <w:divsChild>
        <w:div w:id="1934050163">
          <w:marLeft w:val="0"/>
          <w:marRight w:val="0"/>
          <w:marTop w:val="0"/>
          <w:marBottom w:val="0"/>
          <w:divBdr>
            <w:top w:val="none" w:sz="0" w:space="0" w:color="auto"/>
            <w:left w:val="none" w:sz="0" w:space="0" w:color="auto"/>
            <w:bottom w:val="none" w:sz="0" w:space="0" w:color="auto"/>
            <w:right w:val="none" w:sz="0" w:space="0" w:color="auto"/>
          </w:divBdr>
        </w:div>
        <w:div w:id="529496659">
          <w:marLeft w:val="0"/>
          <w:marRight w:val="0"/>
          <w:marTop w:val="0"/>
          <w:marBottom w:val="0"/>
          <w:divBdr>
            <w:top w:val="none" w:sz="0" w:space="0" w:color="auto"/>
            <w:left w:val="none" w:sz="0" w:space="0" w:color="auto"/>
            <w:bottom w:val="none" w:sz="0" w:space="0" w:color="auto"/>
            <w:right w:val="none" w:sz="0" w:space="0" w:color="auto"/>
          </w:divBdr>
        </w:div>
        <w:div w:id="1782148533">
          <w:marLeft w:val="0"/>
          <w:marRight w:val="0"/>
          <w:marTop w:val="0"/>
          <w:marBottom w:val="0"/>
          <w:divBdr>
            <w:top w:val="none" w:sz="0" w:space="0" w:color="auto"/>
            <w:left w:val="none" w:sz="0" w:space="0" w:color="auto"/>
            <w:bottom w:val="none" w:sz="0" w:space="0" w:color="auto"/>
            <w:right w:val="none" w:sz="0" w:space="0" w:color="auto"/>
          </w:divBdr>
        </w:div>
        <w:div w:id="1549948529">
          <w:marLeft w:val="0"/>
          <w:marRight w:val="0"/>
          <w:marTop w:val="0"/>
          <w:marBottom w:val="0"/>
          <w:divBdr>
            <w:top w:val="none" w:sz="0" w:space="0" w:color="auto"/>
            <w:left w:val="none" w:sz="0" w:space="0" w:color="auto"/>
            <w:bottom w:val="none" w:sz="0" w:space="0" w:color="auto"/>
            <w:right w:val="none" w:sz="0" w:space="0" w:color="auto"/>
          </w:divBdr>
        </w:div>
        <w:div w:id="1545484363">
          <w:marLeft w:val="0"/>
          <w:marRight w:val="0"/>
          <w:marTop w:val="0"/>
          <w:marBottom w:val="0"/>
          <w:divBdr>
            <w:top w:val="none" w:sz="0" w:space="0" w:color="auto"/>
            <w:left w:val="none" w:sz="0" w:space="0" w:color="auto"/>
            <w:bottom w:val="none" w:sz="0" w:space="0" w:color="auto"/>
            <w:right w:val="none" w:sz="0" w:space="0" w:color="auto"/>
          </w:divBdr>
        </w:div>
      </w:divsChild>
    </w:div>
    <w:div w:id="647441598">
      <w:bodyDiv w:val="1"/>
      <w:marLeft w:val="0"/>
      <w:marRight w:val="0"/>
      <w:marTop w:val="0"/>
      <w:marBottom w:val="0"/>
      <w:divBdr>
        <w:top w:val="none" w:sz="0" w:space="0" w:color="auto"/>
        <w:left w:val="none" w:sz="0" w:space="0" w:color="auto"/>
        <w:bottom w:val="none" w:sz="0" w:space="0" w:color="auto"/>
        <w:right w:val="none" w:sz="0" w:space="0" w:color="auto"/>
      </w:divBdr>
    </w:div>
    <w:div w:id="675110280">
      <w:bodyDiv w:val="1"/>
      <w:marLeft w:val="0"/>
      <w:marRight w:val="0"/>
      <w:marTop w:val="0"/>
      <w:marBottom w:val="0"/>
      <w:divBdr>
        <w:top w:val="none" w:sz="0" w:space="0" w:color="auto"/>
        <w:left w:val="none" w:sz="0" w:space="0" w:color="auto"/>
        <w:bottom w:val="none" w:sz="0" w:space="0" w:color="auto"/>
        <w:right w:val="none" w:sz="0" w:space="0" w:color="auto"/>
      </w:divBdr>
      <w:divsChild>
        <w:div w:id="22050211">
          <w:marLeft w:val="1886"/>
          <w:marRight w:val="0"/>
          <w:marTop w:val="0"/>
          <w:marBottom w:val="0"/>
          <w:divBdr>
            <w:top w:val="none" w:sz="0" w:space="0" w:color="auto"/>
            <w:left w:val="none" w:sz="0" w:space="0" w:color="auto"/>
            <w:bottom w:val="none" w:sz="0" w:space="0" w:color="auto"/>
            <w:right w:val="none" w:sz="0" w:space="0" w:color="auto"/>
          </w:divBdr>
        </w:div>
        <w:div w:id="59906542">
          <w:marLeft w:val="1886"/>
          <w:marRight w:val="0"/>
          <w:marTop w:val="0"/>
          <w:marBottom w:val="0"/>
          <w:divBdr>
            <w:top w:val="none" w:sz="0" w:space="0" w:color="auto"/>
            <w:left w:val="none" w:sz="0" w:space="0" w:color="auto"/>
            <w:bottom w:val="none" w:sz="0" w:space="0" w:color="auto"/>
            <w:right w:val="none" w:sz="0" w:space="0" w:color="auto"/>
          </w:divBdr>
        </w:div>
        <w:div w:id="402263184">
          <w:marLeft w:val="1166"/>
          <w:marRight w:val="0"/>
          <w:marTop w:val="0"/>
          <w:marBottom w:val="0"/>
          <w:divBdr>
            <w:top w:val="none" w:sz="0" w:space="0" w:color="auto"/>
            <w:left w:val="none" w:sz="0" w:space="0" w:color="auto"/>
            <w:bottom w:val="none" w:sz="0" w:space="0" w:color="auto"/>
            <w:right w:val="none" w:sz="0" w:space="0" w:color="auto"/>
          </w:divBdr>
        </w:div>
        <w:div w:id="947736202">
          <w:marLeft w:val="446"/>
          <w:marRight w:val="0"/>
          <w:marTop w:val="0"/>
          <w:marBottom w:val="0"/>
          <w:divBdr>
            <w:top w:val="none" w:sz="0" w:space="0" w:color="auto"/>
            <w:left w:val="none" w:sz="0" w:space="0" w:color="auto"/>
            <w:bottom w:val="none" w:sz="0" w:space="0" w:color="auto"/>
            <w:right w:val="none" w:sz="0" w:space="0" w:color="auto"/>
          </w:divBdr>
        </w:div>
        <w:div w:id="1020546148">
          <w:marLeft w:val="1166"/>
          <w:marRight w:val="0"/>
          <w:marTop w:val="0"/>
          <w:marBottom w:val="0"/>
          <w:divBdr>
            <w:top w:val="none" w:sz="0" w:space="0" w:color="auto"/>
            <w:left w:val="none" w:sz="0" w:space="0" w:color="auto"/>
            <w:bottom w:val="none" w:sz="0" w:space="0" w:color="auto"/>
            <w:right w:val="none" w:sz="0" w:space="0" w:color="auto"/>
          </w:divBdr>
        </w:div>
        <w:div w:id="2008046839">
          <w:marLeft w:val="446"/>
          <w:marRight w:val="0"/>
          <w:marTop w:val="0"/>
          <w:marBottom w:val="0"/>
          <w:divBdr>
            <w:top w:val="none" w:sz="0" w:space="0" w:color="auto"/>
            <w:left w:val="none" w:sz="0" w:space="0" w:color="auto"/>
            <w:bottom w:val="none" w:sz="0" w:space="0" w:color="auto"/>
            <w:right w:val="none" w:sz="0" w:space="0" w:color="auto"/>
          </w:divBdr>
        </w:div>
        <w:div w:id="2038122378">
          <w:marLeft w:val="1166"/>
          <w:marRight w:val="0"/>
          <w:marTop w:val="0"/>
          <w:marBottom w:val="0"/>
          <w:divBdr>
            <w:top w:val="none" w:sz="0" w:space="0" w:color="auto"/>
            <w:left w:val="none" w:sz="0" w:space="0" w:color="auto"/>
            <w:bottom w:val="none" w:sz="0" w:space="0" w:color="auto"/>
            <w:right w:val="none" w:sz="0" w:space="0" w:color="auto"/>
          </w:divBdr>
        </w:div>
      </w:divsChild>
    </w:div>
    <w:div w:id="688214672">
      <w:bodyDiv w:val="1"/>
      <w:marLeft w:val="0"/>
      <w:marRight w:val="0"/>
      <w:marTop w:val="0"/>
      <w:marBottom w:val="0"/>
      <w:divBdr>
        <w:top w:val="none" w:sz="0" w:space="0" w:color="auto"/>
        <w:left w:val="none" w:sz="0" w:space="0" w:color="auto"/>
        <w:bottom w:val="none" w:sz="0" w:space="0" w:color="auto"/>
        <w:right w:val="none" w:sz="0" w:space="0" w:color="auto"/>
      </w:divBdr>
    </w:div>
    <w:div w:id="701442013">
      <w:bodyDiv w:val="1"/>
      <w:marLeft w:val="0"/>
      <w:marRight w:val="0"/>
      <w:marTop w:val="0"/>
      <w:marBottom w:val="0"/>
      <w:divBdr>
        <w:top w:val="none" w:sz="0" w:space="0" w:color="auto"/>
        <w:left w:val="none" w:sz="0" w:space="0" w:color="auto"/>
        <w:bottom w:val="none" w:sz="0" w:space="0" w:color="auto"/>
        <w:right w:val="none" w:sz="0" w:space="0" w:color="auto"/>
      </w:divBdr>
      <w:divsChild>
        <w:div w:id="562719699">
          <w:marLeft w:val="0"/>
          <w:marRight w:val="0"/>
          <w:marTop w:val="0"/>
          <w:marBottom w:val="0"/>
          <w:divBdr>
            <w:top w:val="none" w:sz="0" w:space="0" w:color="auto"/>
            <w:left w:val="none" w:sz="0" w:space="0" w:color="auto"/>
            <w:bottom w:val="none" w:sz="0" w:space="0" w:color="auto"/>
            <w:right w:val="none" w:sz="0" w:space="0" w:color="auto"/>
          </w:divBdr>
        </w:div>
      </w:divsChild>
    </w:div>
    <w:div w:id="717896800">
      <w:bodyDiv w:val="1"/>
      <w:marLeft w:val="0"/>
      <w:marRight w:val="0"/>
      <w:marTop w:val="0"/>
      <w:marBottom w:val="0"/>
      <w:divBdr>
        <w:top w:val="none" w:sz="0" w:space="0" w:color="auto"/>
        <w:left w:val="none" w:sz="0" w:space="0" w:color="auto"/>
        <w:bottom w:val="none" w:sz="0" w:space="0" w:color="auto"/>
        <w:right w:val="none" w:sz="0" w:space="0" w:color="auto"/>
      </w:divBdr>
    </w:div>
    <w:div w:id="744953473">
      <w:bodyDiv w:val="1"/>
      <w:marLeft w:val="0"/>
      <w:marRight w:val="0"/>
      <w:marTop w:val="0"/>
      <w:marBottom w:val="0"/>
      <w:divBdr>
        <w:top w:val="none" w:sz="0" w:space="0" w:color="auto"/>
        <w:left w:val="none" w:sz="0" w:space="0" w:color="auto"/>
        <w:bottom w:val="none" w:sz="0" w:space="0" w:color="auto"/>
        <w:right w:val="none" w:sz="0" w:space="0" w:color="auto"/>
      </w:divBdr>
      <w:divsChild>
        <w:div w:id="997269227">
          <w:marLeft w:val="0"/>
          <w:marRight w:val="0"/>
          <w:marTop w:val="0"/>
          <w:marBottom w:val="0"/>
          <w:divBdr>
            <w:top w:val="none" w:sz="0" w:space="0" w:color="auto"/>
            <w:left w:val="none" w:sz="0" w:space="0" w:color="auto"/>
            <w:bottom w:val="none" w:sz="0" w:space="0" w:color="auto"/>
            <w:right w:val="none" w:sz="0" w:space="0" w:color="auto"/>
          </w:divBdr>
        </w:div>
      </w:divsChild>
    </w:div>
    <w:div w:id="745297870">
      <w:bodyDiv w:val="1"/>
      <w:marLeft w:val="0"/>
      <w:marRight w:val="0"/>
      <w:marTop w:val="0"/>
      <w:marBottom w:val="0"/>
      <w:divBdr>
        <w:top w:val="none" w:sz="0" w:space="0" w:color="auto"/>
        <w:left w:val="none" w:sz="0" w:space="0" w:color="auto"/>
        <w:bottom w:val="none" w:sz="0" w:space="0" w:color="auto"/>
        <w:right w:val="none" w:sz="0" w:space="0" w:color="auto"/>
      </w:divBdr>
      <w:divsChild>
        <w:div w:id="383287052">
          <w:marLeft w:val="1886"/>
          <w:marRight w:val="0"/>
          <w:marTop w:val="0"/>
          <w:marBottom w:val="0"/>
          <w:divBdr>
            <w:top w:val="none" w:sz="0" w:space="0" w:color="auto"/>
            <w:left w:val="none" w:sz="0" w:space="0" w:color="auto"/>
            <w:bottom w:val="none" w:sz="0" w:space="0" w:color="auto"/>
            <w:right w:val="none" w:sz="0" w:space="0" w:color="auto"/>
          </w:divBdr>
        </w:div>
        <w:div w:id="437409806">
          <w:marLeft w:val="1166"/>
          <w:marRight w:val="0"/>
          <w:marTop w:val="0"/>
          <w:marBottom w:val="0"/>
          <w:divBdr>
            <w:top w:val="none" w:sz="0" w:space="0" w:color="auto"/>
            <w:left w:val="none" w:sz="0" w:space="0" w:color="auto"/>
            <w:bottom w:val="none" w:sz="0" w:space="0" w:color="auto"/>
            <w:right w:val="none" w:sz="0" w:space="0" w:color="auto"/>
          </w:divBdr>
        </w:div>
        <w:div w:id="1022899147">
          <w:marLeft w:val="446"/>
          <w:marRight w:val="0"/>
          <w:marTop w:val="0"/>
          <w:marBottom w:val="0"/>
          <w:divBdr>
            <w:top w:val="none" w:sz="0" w:space="0" w:color="auto"/>
            <w:left w:val="none" w:sz="0" w:space="0" w:color="auto"/>
            <w:bottom w:val="none" w:sz="0" w:space="0" w:color="auto"/>
            <w:right w:val="none" w:sz="0" w:space="0" w:color="auto"/>
          </w:divBdr>
        </w:div>
        <w:div w:id="1916432746">
          <w:marLeft w:val="1166"/>
          <w:marRight w:val="0"/>
          <w:marTop w:val="0"/>
          <w:marBottom w:val="0"/>
          <w:divBdr>
            <w:top w:val="none" w:sz="0" w:space="0" w:color="auto"/>
            <w:left w:val="none" w:sz="0" w:space="0" w:color="auto"/>
            <w:bottom w:val="none" w:sz="0" w:space="0" w:color="auto"/>
            <w:right w:val="none" w:sz="0" w:space="0" w:color="auto"/>
          </w:divBdr>
        </w:div>
        <w:div w:id="1930236026">
          <w:marLeft w:val="1886"/>
          <w:marRight w:val="0"/>
          <w:marTop w:val="0"/>
          <w:marBottom w:val="0"/>
          <w:divBdr>
            <w:top w:val="none" w:sz="0" w:space="0" w:color="auto"/>
            <w:left w:val="none" w:sz="0" w:space="0" w:color="auto"/>
            <w:bottom w:val="none" w:sz="0" w:space="0" w:color="auto"/>
            <w:right w:val="none" w:sz="0" w:space="0" w:color="auto"/>
          </w:divBdr>
        </w:div>
        <w:div w:id="1985351556">
          <w:marLeft w:val="1886"/>
          <w:marRight w:val="0"/>
          <w:marTop w:val="0"/>
          <w:marBottom w:val="0"/>
          <w:divBdr>
            <w:top w:val="none" w:sz="0" w:space="0" w:color="auto"/>
            <w:left w:val="none" w:sz="0" w:space="0" w:color="auto"/>
            <w:bottom w:val="none" w:sz="0" w:space="0" w:color="auto"/>
            <w:right w:val="none" w:sz="0" w:space="0" w:color="auto"/>
          </w:divBdr>
        </w:div>
      </w:divsChild>
    </w:div>
    <w:div w:id="750471514">
      <w:bodyDiv w:val="1"/>
      <w:marLeft w:val="0"/>
      <w:marRight w:val="0"/>
      <w:marTop w:val="0"/>
      <w:marBottom w:val="0"/>
      <w:divBdr>
        <w:top w:val="none" w:sz="0" w:space="0" w:color="auto"/>
        <w:left w:val="none" w:sz="0" w:space="0" w:color="auto"/>
        <w:bottom w:val="none" w:sz="0" w:space="0" w:color="auto"/>
        <w:right w:val="none" w:sz="0" w:space="0" w:color="auto"/>
      </w:divBdr>
      <w:divsChild>
        <w:div w:id="322468663">
          <w:marLeft w:val="0"/>
          <w:marRight w:val="0"/>
          <w:marTop w:val="0"/>
          <w:marBottom w:val="0"/>
          <w:divBdr>
            <w:top w:val="none" w:sz="0" w:space="0" w:color="auto"/>
            <w:left w:val="none" w:sz="0" w:space="0" w:color="auto"/>
            <w:bottom w:val="none" w:sz="0" w:space="0" w:color="auto"/>
            <w:right w:val="none" w:sz="0" w:space="0" w:color="auto"/>
          </w:divBdr>
        </w:div>
      </w:divsChild>
    </w:div>
    <w:div w:id="762381168">
      <w:bodyDiv w:val="1"/>
      <w:marLeft w:val="0"/>
      <w:marRight w:val="0"/>
      <w:marTop w:val="0"/>
      <w:marBottom w:val="0"/>
      <w:divBdr>
        <w:top w:val="none" w:sz="0" w:space="0" w:color="auto"/>
        <w:left w:val="none" w:sz="0" w:space="0" w:color="auto"/>
        <w:bottom w:val="none" w:sz="0" w:space="0" w:color="auto"/>
        <w:right w:val="none" w:sz="0" w:space="0" w:color="auto"/>
      </w:divBdr>
      <w:divsChild>
        <w:div w:id="51929952">
          <w:marLeft w:val="547"/>
          <w:marRight w:val="0"/>
          <w:marTop w:val="96"/>
          <w:marBottom w:val="38"/>
          <w:divBdr>
            <w:top w:val="none" w:sz="0" w:space="0" w:color="auto"/>
            <w:left w:val="none" w:sz="0" w:space="0" w:color="auto"/>
            <w:bottom w:val="none" w:sz="0" w:space="0" w:color="auto"/>
            <w:right w:val="none" w:sz="0" w:space="0" w:color="auto"/>
          </w:divBdr>
        </w:div>
        <w:div w:id="202061978">
          <w:marLeft w:val="994"/>
          <w:marRight w:val="0"/>
          <w:marTop w:val="50"/>
          <w:marBottom w:val="34"/>
          <w:divBdr>
            <w:top w:val="none" w:sz="0" w:space="0" w:color="auto"/>
            <w:left w:val="none" w:sz="0" w:space="0" w:color="auto"/>
            <w:bottom w:val="none" w:sz="0" w:space="0" w:color="auto"/>
            <w:right w:val="none" w:sz="0" w:space="0" w:color="auto"/>
          </w:divBdr>
        </w:div>
        <w:div w:id="287517115">
          <w:marLeft w:val="994"/>
          <w:marRight w:val="0"/>
          <w:marTop w:val="50"/>
          <w:marBottom w:val="34"/>
          <w:divBdr>
            <w:top w:val="none" w:sz="0" w:space="0" w:color="auto"/>
            <w:left w:val="none" w:sz="0" w:space="0" w:color="auto"/>
            <w:bottom w:val="none" w:sz="0" w:space="0" w:color="auto"/>
            <w:right w:val="none" w:sz="0" w:space="0" w:color="auto"/>
          </w:divBdr>
        </w:div>
        <w:div w:id="295647191">
          <w:marLeft w:val="2117"/>
          <w:marRight w:val="0"/>
          <w:marTop w:val="29"/>
          <w:marBottom w:val="14"/>
          <w:divBdr>
            <w:top w:val="none" w:sz="0" w:space="0" w:color="auto"/>
            <w:left w:val="none" w:sz="0" w:space="0" w:color="auto"/>
            <w:bottom w:val="none" w:sz="0" w:space="0" w:color="auto"/>
            <w:right w:val="none" w:sz="0" w:space="0" w:color="auto"/>
          </w:divBdr>
        </w:div>
        <w:div w:id="336730055">
          <w:marLeft w:val="1541"/>
          <w:marRight w:val="0"/>
          <w:marTop w:val="34"/>
          <w:marBottom w:val="17"/>
          <w:divBdr>
            <w:top w:val="none" w:sz="0" w:space="0" w:color="auto"/>
            <w:left w:val="none" w:sz="0" w:space="0" w:color="auto"/>
            <w:bottom w:val="none" w:sz="0" w:space="0" w:color="auto"/>
            <w:right w:val="none" w:sz="0" w:space="0" w:color="auto"/>
          </w:divBdr>
        </w:div>
        <w:div w:id="521748820">
          <w:marLeft w:val="994"/>
          <w:marRight w:val="0"/>
          <w:marTop w:val="50"/>
          <w:marBottom w:val="34"/>
          <w:divBdr>
            <w:top w:val="none" w:sz="0" w:space="0" w:color="auto"/>
            <w:left w:val="none" w:sz="0" w:space="0" w:color="auto"/>
            <w:bottom w:val="none" w:sz="0" w:space="0" w:color="auto"/>
            <w:right w:val="none" w:sz="0" w:space="0" w:color="auto"/>
          </w:divBdr>
        </w:div>
        <w:div w:id="734009789">
          <w:marLeft w:val="2117"/>
          <w:marRight w:val="0"/>
          <w:marTop w:val="29"/>
          <w:marBottom w:val="14"/>
          <w:divBdr>
            <w:top w:val="none" w:sz="0" w:space="0" w:color="auto"/>
            <w:left w:val="none" w:sz="0" w:space="0" w:color="auto"/>
            <w:bottom w:val="none" w:sz="0" w:space="0" w:color="auto"/>
            <w:right w:val="none" w:sz="0" w:space="0" w:color="auto"/>
          </w:divBdr>
        </w:div>
        <w:div w:id="1082023028">
          <w:marLeft w:val="547"/>
          <w:marRight w:val="0"/>
          <w:marTop w:val="96"/>
          <w:marBottom w:val="38"/>
          <w:divBdr>
            <w:top w:val="none" w:sz="0" w:space="0" w:color="auto"/>
            <w:left w:val="none" w:sz="0" w:space="0" w:color="auto"/>
            <w:bottom w:val="none" w:sz="0" w:space="0" w:color="auto"/>
            <w:right w:val="none" w:sz="0" w:space="0" w:color="auto"/>
          </w:divBdr>
        </w:div>
        <w:div w:id="1099330002">
          <w:marLeft w:val="1541"/>
          <w:marRight w:val="0"/>
          <w:marTop w:val="34"/>
          <w:marBottom w:val="17"/>
          <w:divBdr>
            <w:top w:val="none" w:sz="0" w:space="0" w:color="auto"/>
            <w:left w:val="none" w:sz="0" w:space="0" w:color="auto"/>
            <w:bottom w:val="none" w:sz="0" w:space="0" w:color="auto"/>
            <w:right w:val="none" w:sz="0" w:space="0" w:color="auto"/>
          </w:divBdr>
        </w:div>
        <w:div w:id="1322394942">
          <w:marLeft w:val="1541"/>
          <w:marRight w:val="0"/>
          <w:marTop w:val="34"/>
          <w:marBottom w:val="17"/>
          <w:divBdr>
            <w:top w:val="none" w:sz="0" w:space="0" w:color="auto"/>
            <w:left w:val="none" w:sz="0" w:space="0" w:color="auto"/>
            <w:bottom w:val="none" w:sz="0" w:space="0" w:color="auto"/>
            <w:right w:val="none" w:sz="0" w:space="0" w:color="auto"/>
          </w:divBdr>
        </w:div>
        <w:div w:id="1393624573">
          <w:marLeft w:val="1541"/>
          <w:marRight w:val="0"/>
          <w:marTop w:val="34"/>
          <w:marBottom w:val="17"/>
          <w:divBdr>
            <w:top w:val="none" w:sz="0" w:space="0" w:color="auto"/>
            <w:left w:val="none" w:sz="0" w:space="0" w:color="auto"/>
            <w:bottom w:val="none" w:sz="0" w:space="0" w:color="auto"/>
            <w:right w:val="none" w:sz="0" w:space="0" w:color="auto"/>
          </w:divBdr>
        </w:div>
        <w:div w:id="1526556353">
          <w:marLeft w:val="994"/>
          <w:marRight w:val="0"/>
          <w:marTop w:val="50"/>
          <w:marBottom w:val="34"/>
          <w:divBdr>
            <w:top w:val="none" w:sz="0" w:space="0" w:color="auto"/>
            <w:left w:val="none" w:sz="0" w:space="0" w:color="auto"/>
            <w:bottom w:val="none" w:sz="0" w:space="0" w:color="auto"/>
            <w:right w:val="none" w:sz="0" w:space="0" w:color="auto"/>
          </w:divBdr>
        </w:div>
        <w:div w:id="1529949284">
          <w:marLeft w:val="2117"/>
          <w:marRight w:val="0"/>
          <w:marTop w:val="29"/>
          <w:marBottom w:val="14"/>
          <w:divBdr>
            <w:top w:val="none" w:sz="0" w:space="0" w:color="auto"/>
            <w:left w:val="none" w:sz="0" w:space="0" w:color="auto"/>
            <w:bottom w:val="none" w:sz="0" w:space="0" w:color="auto"/>
            <w:right w:val="none" w:sz="0" w:space="0" w:color="auto"/>
          </w:divBdr>
        </w:div>
        <w:div w:id="1685092882">
          <w:marLeft w:val="2117"/>
          <w:marRight w:val="0"/>
          <w:marTop w:val="29"/>
          <w:marBottom w:val="14"/>
          <w:divBdr>
            <w:top w:val="none" w:sz="0" w:space="0" w:color="auto"/>
            <w:left w:val="none" w:sz="0" w:space="0" w:color="auto"/>
            <w:bottom w:val="none" w:sz="0" w:space="0" w:color="auto"/>
            <w:right w:val="none" w:sz="0" w:space="0" w:color="auto"/>
          </w:divBdr>
        </w:div>
        <w:div w:id="1748725198">
          <w:marLeft w:val="1541"/>
          <w:marRight w:val="0"/>
          <w:marTop w:val="34"/>
          <w:marBottom w:val="17"/>
          <w:divBdr>
            <w:top w:val="none" w:sz="0" w:space="0" w:color="auto"/>
            <w:left w:val="none" w:sz="0" w:space="0" w:color="auto"/>
            <w:bottom w:val="none" w:sz="0" w:space="0" w:color="auto"/>
            <w:right w:val="none" w:sz="0" w:space="0" w:color="auto"/>
          </w:divBdr>
        </w:div>
        <w:div w:id="2113937263">
          <w:marLeft w:val="1541"/>
          <w:marRight w:val="0"/>
          <w:marTop w:val="34"/>
          <w:marBottom w:val="17"/>
          <w:divBdr>
            <w:top w:val="none" w:sz="0" w:space="0" w:color="auto"/>
            <w:left w:val="none" w:sz="0" w:space="0" w:color="auto"/>
            <w:bottom w:val="none" w:sz="0" w:space="0" w:color="auto"/>
            <w:right w:val="none" w:sz="0" w:space="0" w:color="auto"/>
          </w:divBdr>
        </w:div>
      </w:divsChild>
    </w:div>
    <w:div w:id="767189336">
      <w:bodyDiv w:val="1"/>
      <w:marLeft w:val="0"/>
      <w:marRight w:val="0"/>
      <w:marTop w:val="0"/>
      <w:marBottom w:val="0"/>
      <w:divBdr>
        <w:top w:val="none" w:sz="0" w:space="0" w:color="auto"/>
        <w:left w:val="none" w:sz="0" w:space="0" w:color="auto"/>
        <w:bottom w:val="none" w:sz="0" w:space="0" w:color="auto"/>
        <w:right w:val="none" w:sz="0" w:space="0" w:color="auto"/>
      </w:divBdr>
      <w:divsChild>
        <w:div w:id="292910771">
          <w:marLeft w:val="706"/>
          <w:marRight w:val="0"/>
          <w:marTop w:val="40"/>
          <w:marBottom w:val="0"/>
          <w:divBdr>
            <w:top w:val="none" w:sz="0" w:space="0" w:color="auto"/>
            <w:left w:val="none" w:sz="0" w:space="0" w:color="auto"/>
            <w:bottom w:val="none" w:sz="0" w:space="0" w:color="auto"/>
            <w:right w:val="none" w:sz="0" w:space="0" w:color="auto"/>
          </w:divBdr>
        </w:div>
        <w:div w:id="399788654">
          <w:marLeft w:val="288"/>
          <w:marRight w:val="0"/>
          <w:marTop w:val="40"/>
          <w:marBottom w:val="0"/>
          <w:divBdr>
            <w:top w:val="none" w:sz="0" w:space="0" w:color="auto"/>
            <w:left w:val="none" w:sz="0" w:space="0" w:color="auto"/>
            <w:bottom w:val="none" w:sz="0" w:space="0" w:color="auto"/>
            <w:right w:val="none" w:sz="0" w:space="0" w:color="auto"/>
          </w:divBdr>
        </w:div>
        <w:div w:id="445083257">
          <w:marLeft w:val="288"/>
          <w:marRight w:val="0"/>
          <w:marTop w:val="40"/>
          <w:marBottom w:val="0"/>
          <w:divBdr>
            <w:top w:val="none" w:sz="0" w:space="0" w:color="auto"/>
            <w:left w:val="none" w:sz="0" w:space="0" w:color="auto"/>
            <w:bottom w:val="none" w:sz="0" w:space="0" w:color="auto"/>
            <w:right w:val="none" w:sz="0" w:space="0" w:color="auto"/>
          </w:divBdr>
        </w:div>
        <w:div w:id="468013478">
          <w:marLeft w:val="706"/>
          <w:marRight w:val="0"/>
          <w:marTop w:val="40"/>
          <w:marBottom w:val="0"/>
          <w:divBdr>
            <w:top w:val="none" w:sz="0" w:space="0" w:color="auto"/>
            <w:left w:val="none" w:sz="0" w:space="0" w:color="auto"/>
            <w:bottom w:val="none" w:sz="0" w:space="0" w:color="auto"/>
            <w:right w:val="none" w:sz="0" w:space="0" w:color="auto"/>
          </w:divBdr>
        </w:div>
        <w:div w:id="785854999">
          <w:marLeft w:val="288"/>
          <w:marRight w:val="0"/>
          <w:marTop w:val="40"/>
          <w:marBottom w:val="0"/>
          <w:divBdr>
            <w:top w:val="none" w:sz="0" w:space="0" w:color="auto"/>
            <w:left w:val="none" w:sz="0" w:space="0" w:color="auto"/>
            <w:bottom w:val="none" w:sz="0" w:space="0" w:color="auto"/>
            <w:right w:val="none" w:sz="0" w:space="0" w:color="auto"/>
          </w:divBdr>
        </w:div>
        <w:div w:id="955254973">
          <w:marLeft w:val="706"/>
          <w:marRight w:val="0"/>
          <w:marTop w:val="40"/>
          <w:marBottom w:val="0"/>
          <w:divBdr>
            <w:top w:val="none" w:sz="0" w:space="0" w:color="auto"/>
            <w:left w:val="none" w:sz="0" w:space="0" w:color="auto"/>
            <w:bottom w:val="none" w:sz="0" w:space="0" w:color="auto"/>
            <w:right w:val="none" w:sz="0" w:space="0" w:color="auto"/>
          </w:divBdr>
        </w:div>
        <w:div w:id="993991698">
          <w:marLeft w:val="706"/>
          <w:marRight w:val="0"/>
          <w:marTop w:val="40"/>
          <w:marBottom w:val="0"/>
          <w:divBdr>
            <w:top w:val="none" w:sz="0" w:space="0" w:color="auto"/>
            <w:left w:val="none" w:sz="0" w:space="0" w:color="auto"/>
            <w:bottom w:val="none" w:sz="0" w:space="0" w:color="auto"/>
            <w:right w:val="none" w:sz="0" w:space="0" w:color="auto"/>
          </w:divBdr>
        </w:div>
        <w:div w:id="1028988434">
          <w:marLeft w:val="288"/>
          <w:marRight w:val="0"/>
          <w:marTop w:val="40"/>
          <w:marBottom w:val="0"/>
          <w:divBdr>
            <w:top w:val="none" w:sz="0" w:space="0" w:color="auto"/>
            <w:left w:val="none" w:sz="0" w:space="0" w:color="auto"/>
            <w:bottom w:val="none" w:sz="0" w:space="0" w:color="auto"/>
            <w:right w:val="none" w:sz="0" w:space="0" w:color="auto"/>
          </w:divBdr>
        </w:div>
        <w:div w:id="1040932971">
          <w:marLeft w:val="1138"/>
          <w:marRight w:val="0"/>
          <w:marTop w:val="40"/>
          <w:marBottom w:val="0"/>
          <w:divBdr>
            <w:top w:val="none" w:sz="0" w:space="0" w:color="auto"/>
            <w:left w:val="none" w:sz="0" w:space="0" w:color="auto"/>
            <w:bottom w:val="none" w:sz="0" w:space="0" w:color="auto"/>
            <w:right w:val="none" w:sz="0" w:space="0" w:color="auto"/>
          </w:divBdr>
        </w:div>
        <w:div w:id="1273898972">
          <w:marLeft w:val="706"/>
          <w:marRight w:val="0"/>
          <w:marTop w:val="40"/>
          <w:marBottom w:val="0"/>
          <w:divBdr>
            <w:top w:val="none" w:sz="0" w:space="0" w:color="auto"/>
            <w:left w:val="none" w:sz="0" w:space="0" w:color="auto"/>
            <w:bottom w:val="none" w:sz="0" w:space="0" w:color="auto"/>
            <w:right w:val="none" w:sz="0" w:space="0" w:color="auto"/>
          </w:divBdr>
        </w:div>
        <w:div w:id="1436557598">
          <w:marLeft w:val="706"/>
          <w:marRight w:val="0"/>
          <w:marTop w:val="40"/>
          <w:marBottom w:val="0"/>
          <w:divBdr>
            <w:top w:val="none" w:sz="0" w:space="0" w:color="auto"/>
            <w:left w:val="none" w:sz="0" w:space="0" w:color="auto"/>
            <w:bottom w:val="none" w:sz="0" w:space="0" w:color="auto"/>
            <w:right w:val="none" w:sz="0" w:space="0" w:color="auto"/>
          </w:divBdr>
        </w:div>
        <w:div w:id="1661537621">
          <w:marLeft w:val="706"/>
          <w:marRight w:val="0"/>
          <w:marTop w:val="40"/>
          <w:marBottom w:val="0"/>
          <w:divBdr>
            <w:top w:val="none" w:sz="0" w:space="0" w:color="auto"/>
            <w:left w:val="none" w:sz="0" w:space="0" w:color="auto"/>
            <w:bottom w:val="none" w:sz="0" w:space="0" w:color="auto"/>
            <w:right w:val="none" w:sz="0" w:space="0" w:color="auto"/>
          </w:divBdr>
        </w:div>
        <w:div w:id="1743873092">
          <w:marLeft w:val="706"/>
          <w:marRight w:val="0"/>
          <w:marTop w:val="40"/>
          <w:marBottom w:val="0"/>
          <w:divBdr>
            <w:top w:val="none" w:sz="0" w:space="0" w:color="auto"/>
            <w:left w:val="none" w:sz="0" w:space="0" w:color="auto"/>
            <w:bottom w:val="none" w:sz="0" w:space="0" w:color="auto"/>
            <w:right w:val="none" w:sz="0" w:space="0" w:color="auto"/>
          </w:divBdr>
        </w:div>
        <w:div w:id="1793086998">
          <w:marLeft w:val="706"/>
          <w:marRight w:val="0"/>
          <w:marTop w:val="40"/>
          <w:marBottom w:val="0"/>
          <w:divBdr>
            <w:top w:val="none" w:sz="0" w:space="0" w:color="auto"/>
            <w:left w:val="none" w:sz="0" w:space="0" w:color="auto"/>
            <w:bottom w:val="none" w:sz="0" w:space="0" w:color="auto"/>
            <w:right w:val="none" w:sz="0" w:space="0" w:color="auto"/>
          </w:divBdr>
        </w:div>
        <w:div w:id="1860778162">
          <w:marLeft w:val="1138"/>
          <w:marRight w:val="0"/>
          <w:marTop w:val="40"/>
          <w:marBottom w:val="0"/>
          <w:divBdr>
            <w:top w:val="none" w:sz="0" w:space="0" w:color="auto"/>
            <w:left w:val="none" w:sz="0" w:space="0" w:color="auto"/>
            <w:bottom w:val="none" w:sz="0" w:space="0" w:color="auto"/>
            <w:right w:val="none" w:sz="0" w:space="0" w:color="auto"/>
          </w:divBdr>
        </w:div>
      </w:divsChild>
    </w:div>
    <w:div w:id="779302912">
      <w:bodyDiv w:val="1"/>
      <w:marLeft w:val="0"/>
      <w:marRight w:val="0"/>
      <w:marTop w:val="0"/>
      <w:marBottom w:val="0"/>
      <w:divBdr>
        <w:top w:val="none" w:sz="0" w:space="0" w:color="auto"/>
        <w:left w:val="none" w:sz="0" w:space="0" w:color="auto"/>
        <w:bottom w:val="none" w:sz="0" w:space="0" w:color="auto"/>
        <w:right w:val="none" w:sz="0" w:space="0" w:color="auto"/>
      </w:divBdr>
    </w:div>
    <w:div w:id="795178501">
      <w:bodyDiv w:val="1"/>
      <w:marLeft w:val="0"/>
      <w:marRight w:val="0"/>
      <w:marTop w:val="0"/>
      <w:marBottom w:val="0"/>
      <w:divBdr>
        <w:top w:val="none" w:sz="0" w:space="0" w:color="auto"/>
        <w:left w:val="none" w:sz="0" w:space="0" w:color="auto"/>
        <w:bottom w:val="none" w:sz="0" w:space="0" w:color="auto"/>
        <w:right w:val="none" w:sz="0" w:space="0" w:color="auto"/>
      </w:divBdr>
      <w:divsChild>
        <w:div w:id="1740396071">
          <w:marLeft w:val="0"/>
          <w:marRight w:val="0"/>
          <w:marTop w:val="0"/>
          <w:marBottom w:val="0"/>
          <w:divBdr>
            <w:top w:val="none" w:sz="0" w:space="0" w:color="auto"/>
            <w:left w:val="none" w:sz="0" w:space="0" w:color="auto"/>
            <w:bottom w:val="none" w:sz="0" w:space="0" w:color="auto"/>
            <w:right w:val="none" w:sz="0" w:space="0" w:color="auto"/>
          </w:divBdr>
          <w:divsChild>
            <w:div w:id="461114805">
              <w:marLeft w:val="0"/>
              <w:marRight w:val="0"/>
              <w:marTop w:val="0"/>
              <w:marBottom w:val="0"/>
              <w:divBdr>
                <w:top w:val="none" w:sz="0" w:space="0" w:color="auto"/>
                <w:left w:val="none" w:sz="0" w:space="0" w:color="auto"/>
                <w:bottom w:val="none" w:sz="0" w:space="0" w:color="auto"/>
                <w:right w:val="none" w:sz="0" w:space="0" w:color="auto"/>
              </w:divBdr>
            </w:div>
            <w:div w:id="544828099">
              <w:marLeft w:val="0"/>
              <w:marRight w:val="0"/>
              <w:marTop w:val="0"/>
              <w:marBottom w:val="0"/>
              <w:divBdr>
                <w:top w:val="none" w:sz="0" w:space="0" w:color="auto"/>
                <w:left w:val="none" w:sz="0" w:space="0" w:color="auto"/>
                <w:bottom w:val="none" w:sz="0" w:space="0" w:color="auto"/>
                <w:right w:val="none" w:sz="0" w:space="0" w:color="auto"/>
              </w:divBdr>
            </w:div>
            <w:div w:id="595134283">
              <w:marLeft w:val="0"/>
              <w:marRight w:val="0"/>
              <w:marTop w:val="0"/>
              <w:marBottom w:val="0"/>
              <w:divBdr>
                <w:top w:val="none" w:sz="0" w:space="0" w:color="auto"/>
                <w:left w:val="none" w:sz="0" w:space="0" w:color="auto"/>
                <w:bottom w:val="none" w:sz="0" w:space="0" w:color="auto"/>
                <w:right w:val="none" w:sz="0" w:space="0" w:color="auto"/>
              </w:divBdr>
            </w:div>
            <w:div w:id="1461418644">
              <w:marLeft w:val="0"/>
              <w:marRight w:val="0"/>
              <w:marTop w:val="0"/>
              <w:marBottom w:val="0"/>
              <w:divBdr>
                <w:top w:val="none" w:sz="0" w:space="0" w:color="auto"/>
                <w:left w:val="none" w:sz="0" w:space="0" w:color="auto"/>
                <w:bottom w:val="none" w:sz="0" w:space="0" w:color="auto"/>
                <w:right w:val="none" w:sz="0" w:space="0" w:color="auto"/>
              </w:divBdr>
            </w:div>
            <w:div w:id="16370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5305">
      <w:bodyDiv w:val="1"/>
      <w:marLeft w:val="0"/>
      <w:marRight w:val="0"/>
      <w:marTop w:val="0"/>
      <w:marBottom w:val="0"/>
      <w:divBdr>
        <w:top w:val="none" w:sz="0" w:space="0" w:color="auto"/>
        <w:left w:val="none" w:sz="0" w:space="0" w:color="auto"/>
        <w:bottom w:val="none" w:sz="0" w:space="0" w:color="auto"/>
        <w:right w:val="none" w:sz="0" w:space="0" w:color="auto"/>
      </w:divBdr>
      <w:divsChild>
        <w:div w:id="1984114176">
          <w:marLeft w:val="0"/>
          <w:marRight w:val="0"/>
          <w:marTop w:val="0"/>
          <w:marBottom w:val="0"/>
          <w:divBdr>
            <w:top w:val="none" w:sz="0" w:space="0" w:color="auto"/>
            <w:left w:val="none" w:sz="0" w:space="0" w:color="auto"/>
            <w:bottom w:val="none" w:sz="0" w:space="0" w:color="auto"/>
            <w:right w:val="none" w:sz="0" w:space="0" w:color="auto"/>
          </w:divBdr>
        </w:div>
        <w:div w:id="980382906">
          <w:marLeft w:val="0"/>
          <w:marRight w:val="0"/>
          <w:marTop w:val="0"/>
          <w:marBottom w:val="0"/>
          <w:divBdr>
            <w:top w:val="none" w:sz="0" w:space="0" w:color="auto"/>
            <w:left w:val="none" w:sz="0" w:space="0" w:color="auto"/>
            <w:bottom w:val="none" w:sz="0" w:space="0" w:color="auto"/>
            <w:right w:val="none" w:sz="0" w:space="0" w:color="auto"/>
          </w:divBdr>
        </w:div>
      </w:divsChild>
    </w:div>
    <w:div w:id="811869094">
      <w:bodyDiv w:val="1"/>
      <w:marLeft w:val="0"/>
      <w:marRight w:val="0"/>
      <w:marTop w:val="0"/>
      <w:marBottom w:val="0"/>
      <w:divBdr>
        <w:top w:val="none" w:sz="0" w:space="0" w:color="auto"/>
        <w:left w:val="none" w:sz="0" w:space="0" w:color="auto"/>
        <w:bottom w:val="none" w:sz="0" w:space="0" w:color="auto"/>
        <w:right w:val="none" w:sz="0" w:space="0" w:color="auto"/>
      </w:divBdr>
    </w:div>
    <w:div w:id="834416495">
      <w:bodyDiv w:val="1"/>
      <w:marLeft w:val="0"/>
      <w:marRight w:val="0"/>
      <w:marTop w:val="0"/>
      <w:marBottom w:val="0"/>
      <w:divBdr>
        <w:top w:val="none" w:sz="0" w:space="0" w:color="auto"/>
        <w:left w:val="none" w:sz="0" w:space="0" w:color="auto"/>
        <w:bottom w:val="none" w:sz="0" w:space="0" w:color="auto"/>
        <w:right w:val="none" w:sz="0" w:space="0" w:color="auto"/>
      </w:divBdr>
      <w:divsChild>
        <w:div w:id="73286522">
          <w:marLeft w:val="1541"/>
          <w:marRight w:val="0"/>
          <w:marTop w:val="34"/>
          <w:marBottom w:val="17"/>
          <w:divBdr>
            <w:top w:val="none" w:sz="0" w:space="0" w:color="auto"/>
            <w:left w:val="none" w:sz="0" w:space="0" w:color="auto"/>
            <w:bottom w:val="none" w:sz="0" w:space="0" w:color="auto"/>
            <w:right w:val="none" w:sz="0" w:space="0" w:color="auto"/>
          </w:divBdr>
        </w:div>
        <w:div w:id="444422287">
          <w:marLeft w:val="1541"/>
          <w:marRight w:val="0"/>
          <w:marTop w:val="34"/>
          <w:marBottom w:val="17"/>
          <w:divBdr>
            <w:top w:val="none" w:sz="0" w:space="0" w:color="auto"/>
            <w:left w:val="none" w:sz="0" w:space="0" w:color="auto"/>
            <w:bottom w:val="none" w:sz="0" w:space="0" w:color="auto"/>
            <w:right w:val="none" w:sz="0" w:space="0" w:color="auto"/>
          </w:divBdr>
        </w:div>
        <w:div w:id="596837533">
          <w:marLeft w:val="1541"/>
          <w:marRight w:val="0"/>
          <w:marTop w:val="34"/>
          <w:marBottom w:val="17"/>
          <w:divBdr>
            <w:top w:val="none" w:sz="0" w:space="0" w:color="auto"/>
            <w:left w:val="none" w:sz="0" w:space="0" w:color="auto"/>
            <w:bottom w:val="none" w:sz="0" w:space="0" w:color="auto"/>
            <w:right w:val="none" w:sz="0" w:space="0" w:color="auto"/>
          </w:divBdr>
        </w:div>
        <w:div w:id="943726485">
          <w:marLeft w:val="1541"/>
          <w:marRight w:val="0"/>
          <w:marTop w:val="34"/>
          <w:marBottom w:val="17"/>
          <w:divBdr>
            <w:top w:val="none" w:sz="0" w:space="0" w:color="auto"/>
            <w:left w:val="none" w:sz="0" w:space="0" w:color="auto"/>
            <w:bottom w:val="none" w:sz="0" w:space="0" w:color="auto"/>
            <w:right w:val="none" w:sz="0" w:space="0" w:color="auto"/>
          </w:divBdr>
        </w:div>
        <w:div w:id="1119758587">
          <w:marLeft w:val="547"/>
          <w:marRight w:val="0"/>
          <w:marTop w:val="96"/>
          <w:marBottom w:val="38"/>
          <w:divBdr>
            <w:top w:val="none" w:sz="0" w:space="0" w:color="auto"/>
            <w:left w:val="none" w:sz="0" w:space="0" w:color="auto"/>
            <w:bottom w:val="none" w:sz="0" w:space="0" w:color="auto"/>
            <w:right w:val="none" w:sz="0" w:space="0" w:color="auto"/>
          </w:divBdr>
        </w:div>
        <w:div w:id="1320158662">
          <w:marLeft w:val="1541"/>
          <w:marRight w:val="0"/>
          <w:marTop w:val="34"/>
          <w:marBottom w:val="17"/>
          <w:divBdr>
            <w:top w:val="none" w:sz="0" w:space="0" w:color="auto"/>
            <w:left w:val="none" w:sz="0" w:space="0" w:color="auto"/>
            <w:bottom w:val="none" w:sz="0" w:space="0" w:color="auto"/>
            <w:right w:val="none" w:sz="0" w:space="0" w:color="auto"/>
          </w:divBdr>
        </w:div>
        <w:div w:id="1542472140">
          <w:marLeft w:val="1123"/>
          <w:marRight w:val="0"/>
          <w:marTop w:val="50"/>
          <w:marBottom w:val="34"/>
          <w:divBdr>
            <w:top w:val="none" w:sz="0" w:space="0" w:color="auto"/>
            <w:left w:val="none" w:sz="0" w:space="0" w:color="auto"/>
            <w:bottom w:val="none" w:sz="0" w:space="0" w:color="auto"/>
            <w:right w:val="none" w:sz="0" w:space="0" w:color="auto"/>
          </w:divBdr>
        </w:div>
        <w:div w:id="1665474950">
          <w:marLeft w:val="1541"/>
          <w:marRight w:val="0"/>
          <w:marTop w:val="34"/>
          <w:marBottom w:val="17"/>
          <w:divBdr>
            <w:top w:val="none" w:sz="0" w:space="0" w:color="auto"/>
            <w:left w:val="none" w:sz="0" w:space="0" w:color="auto"/>
            <w:bottom w:val="none" w:sz="0" w:space="0" w:color="auto"/>
            <w:right w:val="none" w:sz="0" w:space="0" w:color="auto"/>
          </w:divBdr>
        </w:div>
        <w:div w:id="1751003724">
          <w:marLeft w:val="1541"/>
          <w:marRight w:val="0"/>
          <w:marTop w:val="34"/>
          <w:marBottom w:val="17"/>
          <w:divBdr>
            <w:top w:val="none" w:sz="0" w:space="0" w:color="auto"/>
            <w:left w:val="none" w:sz="0" w:space="0" w:color="auto"/>
            <w:bottom w:val="none" w:sz="0" w:space="0" w:color="auto"/>
            <w:right w:val="none" w:sz="0" w:space="0" w:color="auto"/>
          </w:divBdr>
        </w:div>
        <w:div w:id="1777482151">
          <w:marLeft w:val="1541"/>
          <w:marRight w:val="0"/>
          <w:marTop w:val="34"/>
          <w:marBottom w:val="17"/>
          <w:divBdr>
            <w:top w:val="none" w:sz="0" w:space="0" w:color="auto"/>
            <w:left w:val="none" w:sz="0" w:space="0" w:color="auto"/>
            <w:bottom w:val="none" w:sz="0" w:space="0" w:color="auto"/>
            <w:right w:val="none" w:sz="0" w:space="0" w:color="auto"/>
          </w:divBdr>
        </w:div>
        <w:div w:id="1919751433">
          <w:marLeft w:val="1541"/>
          <w:marRight w:val="0"/>
          <w:marTop w:val="34"/>
          <w:marBottom w:val="17"/>
          <w:divBdr>
            <w:top w:val="none" w:sz="0" w:space="0" w:color="auto"/>
            <w:left w:val="none" w:sz="0" w:space="0" w:color="auto"/>
            <w:bottom w:val="none" w:sz="0" w:space="0" w:color="auto"/>
            <w:right w:val="none" w:sz="0" w:space="0" w:color="auto"/>
          </w:divBdr>
        </w:div>
        <w:div w:id="1933389571">
          <w:marLeft w:val="1541"/>
          <w:marRight w:val="0"/>
          <w:marTop w:val="34"/>
          <w:marBottom w:val="17"/>
          <w:divBdr>
            <w:top w:val="none" w:sz="0" w:space="0" w:color="auto"/>
            <w:left w:val="none" w:sz="0" w:space="0" w:color="auto"/>
            <w:bottom w:val="none" w:sz="0" w:space="0" w:color="auto"/>
            <w:right w:val="none" w:sz="0" w:space="0" w:color="auto"/>
          </w:divBdr>
        </w:div>
        <w:div w:id="1965697222">
          <w:marLeft w:val="1541"/>
          <w:marRight w:val="0"/>
          <w:marTop w:val="34"/>
          <w:marBottom w:val="17"/>
          <w:divBdr>
            <w:top w:val="none" w:sz="0" w:space="0" w:color="auto"/>
            <w:left w:val="none" w:sz="0" w:space="0" w:color="auto"/>
            <w:bottom w:val="none" w:sz="0" w:space="0" w:color="auto"/>
            <w:right w:val="none" w:sz="0" w:space="0" w:color="auto"/>
          </w:divBdr>
        </w:div>
        <w:div w:id="2079285850">
          <w:marLeft w:val="1541"/>
          <w:marRight w:val="0"/>
          <w:marTop w:val="34"/>
          <w:marBottom w:val="17"/>
          <w:divBdr>
            <w:top w:val="none" w:sz="0" w:space="0" w:color="auto"/>
            <w:left w:val="none" w:sz="0" w:space="0" w:color="auto"/>
            <w:bottom w:val="none" w:sz="0" w:space="0" w:color="auto"/>
            <w:right w:val="none" w:sz="0" w:space="0" w:color="auto"/>
          </w:divBdr>
        </w:div>
        <w:div w:id="2115440955">
          <w:marLeft w:val="1123"/>
          <w:marRight w:val="0"/>
          <w:marTop w:val="50"/>
          <w:marBottom w:val="34"/>
          <w:divBdr>
            <w:top w:val="none" w:sz="0" w:space="0" w:color="auto"/>
            <w:left w:val="none" w:sz="0" w:space="0" w:color="auto"/>
            <w:bottom w:val="none" w:sz="0" w:space="0" w:color="auto"/>
            <w:right w:val="none" w:sz="0" w:space="0" w:color="auto"/>
          </w:divBdr>
        </w:div>
      </w:divsChild>
    </w:div>
    <w:div w:id="850996347">
      <w:bodyDiv w:val="1"/>
      <w:marLeft w:val="0"/>
      <w:marRight w:val="0"/>
      <w:marTop w:val="0"/>
      <w:marBottom w:val="0"/>
      <w:divBdr>
        <w:top w:val="none" w:sz="0" w:space="0" w:color="auto"/>
        <w:left w:val="none" w:sz="0" w:space="0" w:color="auto"/>
        <w:bottom w:val="none" w:sz="0" w:space="0" w:color="auto"/>
        <w:right w:val="none" w:sz="0" w:space="0" w:color="auto"/>
      </w:divBdr>
    </w:div>
    <w:div w:id="858393868">
      <w:bodyDiv w:val="1"/>
      <w:marLeft w:val="0"/>
      <w:marRight w:val="0"/>
      <w:marTop w:val="0"/>
      <w:marBottom w:val="0"/>
      <w:divBdr>
        <w:top w:val="none" w:sz="0" w:space="0" w:color="auto"/>
        <w:left w:val="none" w:sz="0" w:space="0" w:color="auto"/>
        <w:bottom w:val="none" w:sz="0" w:space="0" w:color="auto"/>
        <w:right w:val="none" w:sz="0" w:space="0" w:color="auto"/>
      </w:divBdr>
      <w:divsChild>
        <w:div w:id="22631781">
          <w:marLeft w:val="0"/>
          <w:marRight w:val="0"/>
          <w:marTop w:val="0"/>
          <w:marBottom w:val="0"/>
          <w:divBdr>
            <w:top w:val="none" w:sz="0" w:space="0" w:color="auto"/>
            <w:left w:val="none" w:sz="0" w:space="0" w:color="auto"/>
            <w:bottom w:val="none" w:sz="0" w:space="0" w:color="auto"/>
            <w:right w:val="none" w:sz="0" w:space="0" w:color="auto"/>
          </w:divBdr>
          <w:divsChild>
            <w:div w:id="429358522">
              <w:marLeft w:val="0"/>
              <w:marRight w:val="0"/>
              <w:marTop w:val="0"/>
              <w:marBottom w:val="0"/>
              <w:divBdr>
                <w:top w:val="none" w:sz="0" w:space="0" w:color="auto"/>
                <w:left w:val="none" w:sz="0" w:space="0" w:color="auto"/>
                <w:bottom w:val="none" w:sz="0" w:space="0" w:color="auto"/>
                <w:right w:val="none" w:sz="0" w:space="0" w:color="auto"/>
              </w:divBdr>
            </w:div>
            <w:div w:id="610861409">
              <w:marLeft w:val="0"/>
              <w:marRight w:val="0"/>
              <w:marTop w:val="0"/>
              <w:marBottom w:val="0"/>
              <w:divBdr>
                <w:top w:val="none" w:sz="0" w:space="0" w:color="auto"/>
                <w:left w:val="none" w:sz="0" w:space="0" w:color="auto"/>
                <w:bottom w:val="none" w:sz="0" w:space="0" w:color="auto"/>
                <w:right w:val="none" w:sz="0" w:space="0" w:color="auto"/>
              </w:divBdr>
            </w:div>
            <w:div w:id="663431042">
              <w:marLeft w:val="0"/>
              <w:marRight w:val="0"/>
              <w:marTop w:val="0"/>
              <w:marBottom w:val="0"/>
              <w:divBdr>
                <w:top w:val="none" w:sz="0" w:space="0" w:color="auto"/>
                <w:left w:val="none" w:sz="0" w:space="0" w:color="auto"/>
                <w:bottom w:val="none" w:sz="0" w:space="0" w:color="auto"/>
                <w:right w:val="none" w:sz="0" w:space="0" w:color="auto"/>
              </w:divBdr>
            </w:div>
            <w:div w:id="722292128">
              <w:marLeft w:val="0"/>
              <w:marRight w:val="0"/>
              <w:marTop w:val="0"/>
              <w:marBottom w:val="0"/>
              <w:divBdr>
                <w:top w:val="none" w:sz="0" w:space="0" w:color="auto"/>
                <w:left w:val="none" w:sz="0" w:space="0" w:color="auto"/>
                <w:bottom w:val="none" w:sz="0" w:space="0" w:color="auto"/>
                <w:right w:val="none" w:sz="0" w:space="0" w:color="auto"/>
              </w:divBdr>
            </w:div>
            <w:div w:id="884105113">
              <w:marLeft w:val="0"/>
              <w:marRight w:val="0"/>
              <w:marTop w:val="0"/>
              <w:marBottom w:val="0"/>
              <w:divBdr>
                <w:top w:val="none" w:sz="0" w:space="0" w:color="auto"/>
                <w:left w:val="none" w:sz="0" w:space="0" w:color="auto"/>
                <w:bottom w:val="none" w:sz="0" w:space="0" w:color="auto"/>
                <w:right w:val="none" w:sz="0" w:space="0" w:color="auto"/>
              </w:divBdr>
            </w:div>
            <w:div w:id="1155103897">
              <w:marLeft w:val="0"/>
              <w:marRight w:val="0"/>
              <w:marTop w:val="0"/>
              <w:marBottom w:val="0"/>
              <w:divBdr>
                <w:top w:val="none" w:sz="0" w:space="0" w:color="auto"/>
                <w:left w:val="none" w:sz="0" w:space="0" w:color="auto"/>
                <w:bottom w:val="none" w:sz="0" w:space="0" w:color="auto"/>
                <w:right w:val="none" w:sz="0" w:space="0" w:color="auto"/>
              </w:divBdr>
            </w:div>
            <w:div w:id="1247491891">
              <w:marLeft w:val="0"/>
              <w:marRight w:val="0"/>
              <w:marTop w:val="0"/>
              <w:marBottom w:val="0"/>
              <w:divBdr>
                <w:top w:val="none" w:sz="0" w:space="0" w:color="auto"/>
                <w:left w:val="none" w:sz="0" w:space="0" w:color="auto"/>
                <w:bottom w:val="none" w:sz="0" w:space="0" w:color="auto"/>
                <w:right w:val="none" w:sz="0" w:space="0" w:color="auto"/>
              </w:divBdr>
            </w:div>
            <w:div w:id="1442995851">
              <w:marLeft w:val="0"/>
              <w:marRight w:val="0"/>
              <w:marTop w:val="0"/>
              <w:marBottom w:val="0"/>
              <w:divBdr>
                <w:top w:val="none" w:sz="0" w:space="0" w:color="auto"/>
                <w:left w:val="none" w:sz="0" w:space="0" w:color="auto"/>
                <w:bottom w:val="none" w:sz="0" w:space="0" w:color="auto"/>
                <w:right w:val="none" w:sz="0" w:space="0" w:color="auto"/>
              </w:divBdr>
            </w:div>
            <w:div w:id="18679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4716">
      <w:bodyDiv w:val="1"/>
      <w:marLeft w:val="0"/>
      <w:marRight w:val="0"/>
      <w:marTop w:val="0"/>
      <w:marBottom w:val="0"/>
      <w:divBdr>
        <w:top w:val="none" w:sz="0" w:space="0" w:color="auto"/>
        <w:left w:val="none" w:sz="0" w:space="0" w:color="auto"/>
        <w:bottom w:val="none" w:sz="0" w:space="0" w:color="auto"/>
        <w:right w:val="none" w:sz="0" w:space="0" w:color="auto"/>
      </w:divBdr>
    </w:div>
    <w:div w:id="891770408">
      <w:bodyDiv w:val="1"/>
      <w:marLeft w:val="0"/>
      <w:marRight w:val="0"/>
      <w:marTop w:val="0"/>
      <w:marBottom w:val="0"/>
      <w:divBdr>
        <w:top w:val="none" w:sz="0" w:space="0" w:color="auto"/>
        <w:left w:val="none" w:sz="0" w:space="0" w:color="auto"/>
        <w:bottom w:val="none" w:sz="0" w:space="0" w:color="auto"/>
        <w:right w:val="none" w:sz="0" w:space="0" w:color="auto"/>
      </w:divBdr>
    </w:div>
    <w:div w:id="898588400">
      <w:bodyDiv w:val="1"/>
      <w:marLeft w:val="0"/>
      <w:marRight w:val="0"/>
      <w:marTop w:val="0"/>
      <w:marBottom w:val="0"/>
      <w:divBdr>
        <w:top w:val="none" w:sz="0" w:space="0" w:color="auto"/>
        <w:left w:val="none" w:sz="0" w:space="0" w:color="auto"/>
        <w:bottom w:val="none" w:sz="0" w:space="0" w:color="auto"/>
        <w:right w:val="none" w:sz="0" w:space="0" w:color="auto"/>
      </w:divBdr>
      <w:divsChild>
        <w:div w:id="64574364">
          <w:marLeft w:val="3182"/>
          <w:marRight w:val="0"/>
          <w:marTop w:val="17"/>
          <w:marBottom w:val="0"/>
          <w:divBdr>
            <w:top w:val="none" w:sz="0" w:space="0" w:color="auto"/>
            <w:left w:val="none" w:sz="0" w:space="0" w:color="auto"/>
            <w:bottom w:val="none" w:sz="0" w:space="0" w:color="auto"/>
            <w:right w:val="none" w:sz="0" w:space="0" w:color="auto"/>
          </w:divBdr>
        </w:div>
        <w:div w:id="120541707">
          <w:marLeft w:val="1166"/>
          <w:marRight w:val="0"/>
          <w:marTop w:val="50"/>
          <w:marBottom w:val="34"/>
          <w:divBdr>
            <w:top w:val="none" w:sz="0" w:space="0" w:color="auto"/>
            <w:left w:val="none" w:sz="0" w:space="0" w:color="auto"/>
            <w:bottom w:val="none" w:sz="0" w:space="0" w:color="auto"/>
            <w:right w:val="none" w:sz="0" w:space="0" w:color="auto"/>
          </w:divBdr>
        </w:div>
        <w:div w:id="142814469">
          <w:marLeft w:val="2606"/>
          <w:marRight w:val="0"/>
          <w:marTop w:val="34"/>
          <w:marBottom w:val="17"/>
          <w:divBdr>
            <w:top w:val="none" w:sz="0" w:space="0" w:color="auto"/>
            <w:left w:val="none" w:sz="0" w:space="0" w:color="auto"/>
            <w:bottom w:val="none" w:sz="0" w:space="0" w:color="auto"/>
            <w:right w:val="none" w:sz="0" w:space="0" w:color="auto"/>
          </w:divBdr>
        </w:div>
        <w:div w:id="412706489">
          <w:marLeft w:val="2606"/>
          <w:marRight w:val="0"/>
          <w:marTop w:val="34"/>
          <w:marBottom w:val="17"/>
          <w:divBdr>
            <w:top w:val="none" w:sz="0" w:space="0" w:color="auto"/>
            <w:left w:val="none" w:sz="0" w:space="0" w:color="auto"/>
            <w:bottom w:val="none" w:sz="0" w:space="0" w:color="auto"/>
            <w:right w:val="none" w:sz="0" w:space="0" w:color="auto"/>
          </w:divBdr>
        </w:div>
        <w:div w:id="497501190">
          <w:marLeft w:val="2606"/>
          <w:marRight w:val="0"/>
          <w:marTop w:val="34"/>
          <w:marBottom w:val="17"/>
          <w:divBdr>
            <w:top w:val="none" w:sz="0" w:space="0" w:color="auto"/>
            <w:left w:val="none" w:sz="0" w:space="0" w:color="auto"/>
            <w:bottom w:val="none" w:sz="0" w:space="0" w:color="auto"/>
            <w:right w:val="none" w:sz="0" w:space="0" w:color="auto"/>
          </w:divBdr>
        </w:div>
        <w:div w:id="534586960">
          <w:marLeft w:val="1886"/>
          <w:marRight w:val="0"/>
          <w:marTop w:val="34"/>
          <w:marBottom w:val="17"/>
          <w:divBdr>
            <w:top w:val="none" w:sz="0" w:space="0" w:color="auto"/>
            <w:left w:val="none" w:sz="0" w:space="0" w:color="auto"/>
            <w:bottom w:val="none" w:sz="0" w:space="0" w:color="auto"/>
            <w:right w:val="none" w:sz="0" w:space="0" w:color="auto"/>
          </w:divBdr>
        </w:div>
        <w:div w:id="672880912">
          <w:marLeft w:val="3182"/>
          <w:marRight w:val="0"/>
          <w:marTop w:val="17"/>
          <w:marBottom w:val="0"/>
          <w:divBdr>
            <w:top w:val="none" w:sz="0" w:space="0" w:color="auto"/>
            <w:left w:val="none" w:sz="0" w:space="0" w:color="auto"/>
            <w:bottom w:val="none" w:sz="0" w:space="0" w:color="auto"/>
            <w:right w:val="none" w:sz="0" w:space="0" w:color="auto"/>
          </w:divBdr>
        </w:div>
        <w:div w:id="902257129">
          <w:marLeft w:val="2606"/>
          <w:marRight w:val="0"/>
          <w:marTop w:val="34"/>
          <w:marBottom w:val="17"/>
          <w:divBdr>
            <w:top w:val="none" w:sz="0" w:space="0" w:color="auto"/>
            <w:left w:val="none" w:sz="0" w:space="0" w:color="auto"/>
            <w:bottom w:val="none" w:sz="0" w:space="0" w:color="auto"/>
            <w:right w:val="none" w:sz="0" w:space="0" w:color="auto"/>
          </w:divBdr>
        </w:div>
        <w:div w:id="906693743">
          <w:marLeft w:val="2606"/>
          <w:marRight w:val="0"/>
          <w:marTop w:val="34"/>
          <w:marBottom w:val="17"/>
          <w:divBdr>
            <w:top w:val="none" w:sz="0" w:space="0" w:color="auto"/>
            <w:left w:val="none" w:sz="0" w:space="0" w:color="auto"/>
            <w:bottom w:val="none" w:sz="0" w:space="0" w:color="auto"/>
            <w:right w:val="none" w:sz="0" w:space="0" w:color="auto"/>
          </w:divBdr>
        </w:div>
        <w:div w:id="984432323">
          <w:marLeft w:val="446"/>
          <w:marRight w:val="0"/>
          <w:marTop w:val="84"/>
          <w:marBottom w:val="34"/>
          <w:divBdr>
            <w:top w:val="none" w:sz="0" w:space="0" w:color="auto"/>
            <w:left w:val="none" w:sz="0" w:space="0" w:color="auto"/>
            <w:bottom w:val="none" w:sz="0" w:space="0" w:color="auto"/>
            <w:right w:val="none" w:sz="0" w:space="0" w:color="auto"/>
          </w:divBdr>
        </w:div>
        <w:div w:id="1642614421">
          <w:marLeft w:val="1886"/>
          <w:marRight w:val="0"/>
          <w:marTop w:val="34"/>
          <w:marBottom w:val="17"/>
          <w:divBdr>
            <w:top w:val="none" w:sz="0" w:space="0" w:color="auto"/>
            <w:left w:val="none" w:sz="0" w:space="0" w:color="auto"/>
            <w:bottom w:val="none" w:sz="0" w:space="0" w:color="auto"/>
            <w:right w:val="none" w:sz="0" w:space="0" w:color="auto"/>
          </w:divBdr>
        </w:div>
        <w:div w:id="1766995146">
          <w:marLeft w:val="2606"/>
          <w:marRight w:val="0"/>
          <w:marTop w:val="34"/>
          <w:marBottom w:val="17"/>
          <w:divBdr>
            <w:top w:val="none" w:sz="0" w:space="0" w:color="auto"/>
            <w:left w:val="none" w:sz="0" w:space="0" w:color="auto"/>
            <w:bottom w:val="none" w:sz="0" w:space="0" w:color="auto"/>
            <w:right w:val="none" w:sz="0" w:space="0" w:color="auto"/>
          </w:divBdr>
        </w:div>
        <w:div w:id="1795980859">
          <w:marLeft w:val="1166"/>
          <w:marRight w:val="0"/>
          <w:marTop w:val="50"/>
          <w:marBottom w:val="34"/>
          <w:divBdr>
            <w:top w:val="none" w:sz="0" w:space="0" w:color="auto"/>
            <w:left w:val="none" w:sz="0" w:space="0" w:color="auto"/>
            <w:bottom w:val="none" w:sz="0" w:space="0" w:color="auto"/>
            <w:right w:val="none" w:sz="0" w:space="0" w:color="auto"/>
          </w:divBdr>
        </w:div>
        <w:div w:id="1932662571">
          <w:marLeft w:val="1886"/>
          <w:marRight w:val="0"/>
          <w:marTop w:val="34"/>
          <w:marBottom w:val="17"/>
          <w:divBdr>
            <w:top w:val="none" w:sz="0" w:space="0" w:color="auto"/>
            <w:left w:val="none" w:sz="0" w:space="0" w:color="auto"/>
            <w:bottom w:val="none" w:sz="0" w:space="0" w:color="auto"/>
            <w:right w:val="none" w:sz="0" w:space="0" w:color="auto"/>
          </w:divBdr>
        </w:div>
      </w:divsChild>
    </w:div>
    <w:div w:id="917057933">
      <w:bodyDiv w:val="1"/>
      <w:marLeft w:val="0"/>
      <w:marRight w:val="0"/>
      <w:marTop w:val="0"/>
      <w:marBottom w:val="0"/>
      <w:divBdr>
        <w:top w:val="none" w:sz="0" w:space="0" w:color="auto"/>
        <w:left w:val="none" w:sz="0" w:space="0" w:color="auto"/>
        <w:bottom w:val="none" w:sz="0" w:space="0" w:color="auto"/>
        <w:right w:val="none" w:sz="0" w:space="0" w:color="auto"/>
      </w:divBdr>
    </w:div>
    <w:div w:id="923761996">
      <w:bodyDiv w:val="1"/>
      <w:marLeft w:val="0"/>
      <w:marRight w:val="0"/>
      <w:marTop w:val="0"/>
      <w:marBottom w:val="0"/>
      <w:divBdr>
        <w:top w:val="none" w:sz="0" w:space="0" w:color="auto"/>
        <w:left w:val="none" w:sz="0" w:space="0" w:color="auto"/>
        <w:bottom w:val="none" w:sz="0" w:space="0" w:color="auto"/>
        <w:right w:val="none" w:sz="0" w:space="0" w:color="auto"/>
      </w:divBdr>
      <w:divsChild>
        <w:div w:id="777678033">
          <w:marLeft w:val="0"/>
          <w:marRight w:val="0"/>
          <w:marTop w:val="0"/>
          <w:marBottom w:val="0"/>
          <w:divBdr>
            <w:top w:val="none" w:sz="0" w:space="0" w:color="auto"/>
            <w:left w:val="none" w:sz="0" w:space="0" w:color="auto"/>
            <w:bottom w:val="none" w:sz="0" w:space="0" w:color="auto"/>
            <w:right w:val="none" w:sz="0" w:space="0" w:color="auto"/>
          </w:divBdr>
        </w:div>
      </w:divsChild>
    </w:div>
    <w:div w:id="930814124">
      <w:bodyDiv w:val="1"/>
      <w:marLeft w:val="0"/>
      <w:marRight w:val="0"/>
      <w:marTop w:val="0"/>
      <w:marBottom w:val="0"/>
      <w:divBdr>
        <w:top w:val="none" w:sz="0" w:space="0" w:color="auto"/>
        <w:left w:val="none" w:sz="0" w:space="0" w:color="auto"/>
        <w:bottom w:val="none" w:sz="0" w:space="0" w:color="auto"/>
        <w:right w:val="none" w:sz="0" w:space="0" w:color="auto"/>
      </w:divBdr>
      <w:divsChild>
        <w:div w:id="1633245355">
          <w:marLeft w:val="0"/>
          <w:marRight w:val="0"/>
          <w:marTop w:val="0"/>
          <w:marBottom w:val="0"/>
          <w:divBdr>
            <w:top w:val="none" w:sz="0" w:space="0" w:color="auto"/>
            <w:left w:val="none" w:sz="0" w:space="0" w:color="auto"/>
            <w:bottom w:val="none" w:sz="0" w:space="0" w:color="auto"/>
            <w:right w:val="none" w:sz="0" w:space="0" w:color="auto"/>
          </w:divBdr>
          <w:divsChild>
            <w:div w:id="703360907">
              <w:marLeft w:val="0"/>
              <w:marRight w:val="0"/>
              <w:marTop w:val="0"/>
              <w:marBottom w:val="0"/>
              <w:divBdr>
                <w:top w:val="none" w:sz="0" w:space="0" w:color="auto"/>
                <w:left w:val="none" w:sz="0" w:space="0" w:color="auto"/>
                <w:bottom w:val="none" w:sz="0" w:space="0" w:color="auto"/>
                <w:right w:val="none" w:sz="0" w:space="0" w:color="auto"/>
              </w:divBdr>
            </w:div>
            <w:div w:id="849872576">
              <w:marLeft w:val="0"/>
              <w:marRight w:val="0"/>
              <w:marTop w:val="0"/>
              <w:marBottom w:val="0"/>
              <w:divBdr>
                <w:top w:val="none" w:sz="0" w:space="0" w:color="auto"/>
                <w:left w:val="none" w:sz="0" w:space="0" w:color="auto"/>
                <w:bottom w:val="none" w:sz="0" w:space="0" w:color="auto"/>
                <w:right w:val="none" w:sz="0" w:space="0" w:color="auto"/>
              </w:divBdr>
            </w:div>
            <w:div w:id="18408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553">
      <w:bodyDiv w:val="1"/>
      <w:marLeft w:val="0"/>
      <w:marRight w:val="0"/>
      <w:marTop w:val="0"/>
      <w:marBottom w:val="0"/>
      <w:divBdr>
        <w:top w:val="none" w:sz="0" w:space="0" w:color="auto"/>
        <w:left w:val="none" w:sz="0" w:space="0" w:color="auto"/>
        <w:bottom w:val="none" w:sz="0" w:space="0" w:color="auto"/>
        <w:right w:val="none" w:sz="0" w:space="0" w:color="auto"/>
      </w:divBdr>
    </w:div>
    <w:div w:id="974529265">
      <w:bodyDiv w:val="1"/>
      <w:marLeft w:val="0"/>
      <w:marRight w:val="0"/>
      <w:marTop w:val="0"/>
      <w:marBottom w:val="0"/>
      <w:divBdr>
        <w:top w:val="none" w:sz="0" w:space="0" w:color="auto"/>
        <w:left w:val="none" w:sz="0" w:space="0" w:color="auto"/>
        <w:bottom w:val="none" w:sz="0" w:space="0" w:color="auto"/>
        <w:right w:val="none" w:sz="0" w:space="0" w:color="auto"/>
      </w:divBdr>
      <w:divsChild>
        <w:div w:id="443421869">
          <w:marLeft w:val="1267"/>
          <w:marRight w:val="0"/>
          <w:marTop w:val="58"/>
          <w:marBottom w:val="38"/>
          <w:divBdr>
            <w:top w:val="none" w:sz="0" w:space="0" w:color="auto"/>
            <w:left w:val="none" w:sz="0" w:space="0" w:color="auto"/>
            <w:bottom w:val="none" w:sz="0" w:space="0" w:color="auto"/>
            <w:right w:val="none" w:sz="0" w:space="0" w:color="auto"/>
          </w:divBdr>
        </w:div>
        <w:div w:id="447696548">
          <w:marLeft w:val="446"/>
          <w:marRight w:val="0"/>
          <w:marTop w:val="96"/>
          <w:marBottom w:val="38"/>
          <w:divBdr>
            <w:top w:val="none" w:sz="0" w:space="0" w:color="auto"/>
            <w:left w:val="none" w:sz="0" w:space="0" w:color="auto"/>
            <w:bottom w:val="none" w:sz="0" w:space="0" w:color="auto"/>
            <w:right w:val="none" w:sz="0" w:space="0" w:color="auto"/>
          </w:divBdr>
        </w:div>
        <w:div w:id="466625696">
          <w:marLeft w:val="446"/>
          <w:marRight w:val="0"/>
          <w:marTop w:val="96"/>
          <w:marBottom w:val="38"/>
          <w:divBdr>
            <w:top w:val="none" w:sz="0" w:space="0" w:color="auto"/>
            <w:left w:val="none" w:sz="0" w:space="0" w:color="auto"/>
            <w:bottom w:val="none" w:sz="0" w:space="0" w:color="auto"/>
            <w:right w:val="none" w:sz="0" w:space="0" w:color="auto"/>
          </w:divBdr>
        </w:div>
        <w:div w:id="822624484">
          <w:marLeft w:val="446"/>
          <w:marRight w:val="0"/>
          <w:marTop w:val="96"/>
          <w:marBottom w:val="38"/>
          <w:divBdr>
            <w:top w:val="none" w:sz="0" w:space="0" w:color="auto"/>
            <w:left w:val="none" w:sz="0" w:space="0" w:color="auto"/>
            <w:bottom w:val="none" w:sz="0" w:space="0" w:color="auto"/>
            <w:right w:val="none" w:sz="0" w:space="0" w:color="auto"/>
          </w:divBdr>
        </w:div>
        <w:div w:id="2061204966">
          <w:marLeft w:val="1267"/>
          <w:marRight w:val="0"/>
          <w:marTop w:val="58"/>
          <w:marBottom w:val="38"/>
          <w:divBdr>
            <w:top w:val="none" w:sz="0" w:space="0" w:color="auto"/>
            <w:left w:val="none" w:sz="0" w:space="0" w:color="auto"/>
            <w:bottom w:val="none" w:sz="0" w:space="0" w:color="auto"/>
            <w:right w:val="none" w:sz="0" w:space="0" w:color="auto"/>
          </w:divBdr>
        </w:div>
        <w:div w:id="2121219850">
          <w:marLeft w:val="446"/>
          <w:marRight w:val="0"/>
          <w:marTop w:val="96"/>
          <w:marBottom w:val="38"/>
          <w:divBdr>
            <w:top w:val="none" w:sz="0" w:space="0" w:color="auto"/>
            <w:left w:val="none" w:sz="0" w:space="0" w:color="auto"/>
            <w:bottom w:val="none" w:sz="0" w:space="0" w:color="auto"/>
            <w:right w:val="none" w:sz="0" w:space="0" w:color="auto"/>
          </w:divBdr>
        </w:div>
      </w:divsChild>
    </w:div>
    <w:div w:id="981810137">
      <w:bodyDiv w:val="1"/>
      <w:marLeft w:val="0"/>
      <w:marRight w:val="0"/>
      <w:marTop w:val="0"/>
      <w:marBottom w:val="0"/>
      <w:divBdr>
        <w:top w:val="none" w:sz="0" w:space="0" w:color="auto"/>
        <w:left w:val="none" w:sz="0" w:space="0" w:color="auto"/>
        <w:bottom w:val="none" w:sz="0" w:space="0" w:color="auto"/>
        <w:right w:val="none" w:sz="0" w:space="0" w:color="auto"/>
      </w:divBdr>
      <w:divsChild>
        <w:div w:id="118189008">
          <w:marLeft w:val="994"/>
          <w:marRight w:val="0"/>
          <w:marTop w:val="50"/>
          <w:marBottom w:val="34"/>
          <w:divBdr>
            <w:top w:val="none" w:sz="0" w:space="0" w:color="auto"/>
            <w:left w:val="none" w:sz="0" w:space="0" w:color="auto"/>
            <w:bottom w:val="none" w:sz="0" w:space="0" w:color="auto"/>
            <w:right w:val="none" w:sz="0" w:space="0" w:color="auto"/>
          </w:divBdr>
        </w:div>
        <w:div w:id="209651240">
          <w:marLeft w:val="994"/>
          <w:marRight w:val="0"/>
          <w:marTop w:val="50"/>
          <w:marBottom w:val="34"/>
          <w:divBdr>
            <w:top w:val="none" w:sz="0" w:space="0" w:color="auto"/>
            <w:left w:val="none" w:sz="0" w:space="0" w:color="auto"/>
            <w:bottom w:val="none" w:sz="0" w:space="0" w:color="auto"/>
            <w:right w:val="none" w:sz="0" w:space="0" w:color="auto"/>
          </w:divBdr>
        </w:div>
        <w:div w:id="500318694">
          <w:marLeft w:val="994"/>
          <w:marRight w:val="0"/>
          <w:marTop w:val="50"/>
          <w:marBottom w:val="34"/>
          <w:divBdr>
            <w:top w:val="none" w:sz="0" w:space="0" w:color="auto"/>
            <w:left w:val="none" w:sz="0" w:space="0" w:color="auto"/>
            <w:bottom w:val="none" w:sz="0" w:space="0" w:color="auto"/>
            <w:right w:val="none" w:sz="0" w:space="0" w:color="auto"/>
          </w:divBdr>
        </w:div>
        <w:div w:id="530728113">
          <w:marLeft w:val="1541"/>
          <w:marRight w:val="0"/>
          <w:marTop w:val="34"/>
          <w:marBottom w:val="17"/>
          <w:divBdr>
            <w:top w:val="none" w:sz="0" w:space="0" w:color="auto"/>
            <w:left w:val="none" w:sz="0" w:space="0" w:color="auto"/>
            <w:bottom w:val="none" w:sz="0" w:space="0" w:color="auto"/>
            <w:right w:val="none" w:sz="0" w:space="0" w:color="auto"/>
          </w:divBdr>
        </w:div>
        <w:div w:id="554585251">
          <w:marLeft w:val="547"/>
          <w:marRight w:val="0"/>
          <w:marTop w:val="96"/>
          <w:marBottom w:val="38"/>
          <w:divBdr>
            <w:top w:val="none" w:sz="0" w:space="0" w:color="auto"/>
            <w:left w:val="none" w:sz="0" w:space="0" w:color="auto"/>
            <w:bottom w:val="none" w:sz="0" w:space="0" w:color="auto"/>
            <w:right w:val="none" w:sz="0" w:space="0" w:color="auto"/>
          </w:divBdr>
        </w:div>
        <w:div w:id="719598797">
          <w:marLeft w:val="994"/>
          <w:marRight w:val="0"/>
          <w:marTop w:val="50"/>
          <w:marBottom w:val="34"/>
          <w:divBdr>
            <w:top w:val="none" w:sz="0" w:space="0" w:color="auto"/>
            <w:left w:val="none" w:sz="0" w:space="0" w:color="auto"/>
            <w:bottom w:val="none" w:sz="0" w:space="0" w:color="auto"/>
            <w:right w:val="none" w:sz="0" w:space="0" w:color="auto"/>
          </w:divBdr>
        </w:div>
        <w:div w:id="868878309">
          <w:marLeft w:val="994"/>
          <w:marRight w:val="0"/>
          <w:marTop w:val="50"/>
          <w:marBottom w:val="34"/>
          <w:divBdr>
            <w:top w:val="none" w:sz="0" w:space="0" w:color="auto"/>
            <w:left w:val="none" w:sz="0" w:space="0" w:color="auto"/>
            <w:bottom w:val="none" w:sz="0" w:space="0" w:color="auto"/>
            <w:right w:val="none" w:sz="0" w:space="0" w:color="auto"/>
          </w:divBdr>
        </w:div>
        <w:div w:id="1008875353">
          <w:marLeft w:val="1541"/>
          <w:marRight w:val="0"/>
          <w:marTop w:val="34"/>
          <w:marBottom w:val="17"/>
          <w:divBdr>
            <w:top w:val="none" w:sz="0" w:space="0" w:color="auto"/>
            <w:left w:val="none" w:sz="0" w:space="0" w:color="auto"/>
            <w:bottom w:val="none" w:sz="0" w:space="0" w:color="auto"/>
            <w:right w:val="none" w:sz="0" w:space="0" w:color="auto"/>
          </w:divBdr>
        </w:div>
        <w:div w:id="1030372334">
          <w:marLeft w:val="547"/>
          <w:marRight w:val="0"/>
          <w:marTop w:val="96"/>
          <w:marBottom w:val="38"/>
          <w:divBdr>
            <w:top w:val="none" w:sz="0" w:space="0" w:color="auto"/>
            <w:left w:val="none" w:sz="0" w:space="0" w:color="auto"/>
            <w:bottom w:val="none" w:sz="0" w:space="0" w:color="auto"/>
            <w:right w:val="none" w:sz="0" w:space="0" w:color="auto"/>
          </w:divBdr>
        </w:div>
        <w:div w:id="1042755736">
          <w:marLeft w:val="994"/>
          <w:marRight w:val="0"/>
          <w:marTop w:val="50"/>
          <w:marBottom w:val="34"/>
          <w:divBdr>
            <w:top w:val="none" w:sz="0" w:space="0" w:color="auto"/>
            <w:left w:val="none" w:sz="0" w:space="0" w:color="auto"/>
            <w:bottom w:val="none" w:sz="0" w:space="0" w:color="auto"/>
            <w:right w:val="none" w:sz="0" w:space="0" w:color="auto"/>
          </w:divBdr>
        </w:div>
        <w:div w:id="1154830392">
          <w:marLeft w:val="547"/>
          <w:marRight w:val="0"/>
          <w:marTop w:val="96"/>
          <w:marBottom w:val="38"/>
          <w:divBdr>
            <w:top w:val="none" w:sz="0" w:space="0" w:color="auto"/>
            <w:left w:val="none" w:sz="0" w:space="0" w:color="auto"/>
            <w:bottom w:val="none" w:sz="0" w:space="0" w:color="auto"/>
            <w:right w:val="none" w:sz="0" w:space="0" w:color="auto"/>
          </w:divBdr>
        </w:div>
        <w:div w:id="1338843974">
          <w:marLeft w:val="994"/>
          <w:marRight w:val="0"/>
          <w:marTop w:val="50"/>
          <w:marBottom w:val="34"/>
          <w:divBdr>
            <w:top w:val="none" w:sz="0" w:space="0" w:color="auto"/>
            <w:left w:val="none" w:sz="0" w:space="0" w:color="auto"/>
            <w:bottom w:val="none" w:sz="0" w:space="0" w:color="auto"/>
            <w:right w:val="none" w:sz="0" w:space="0" w:color="auto"/>
          </w:divBdr>
        </w:div>
        <w:div w:id="1683703203">
          <w:marLeft w:val="1541"/>
          <w:marRight w:val="0"/>
          <w:marTop w:val="34"/>
          <w:marBottom w:val="17"/>
          <w:divBdr>
            <w:top w:val="none" w:sz="0" w:space="0" w:color="auto"/>
            <w:left w:val="none" w:sz="0" w:space="0" w:color="auto"/>
            <w:bottom w:val="none" w:sz="0" w:space="0" w:color="auto"/>
            <w:right w:val="none" w:sz="0" w:space="0" w:color="auto"/>
          </w:divBdr>
        </w:div>
        <w:div w:id="1828784317">
          <w:marLeft w:val="1541"/>
          <w:marRight w:val="0"/>
          <w:marTop w:val="34"/>
          <w:marBottom w:val="17"/>
          <w:divBdr>
            <w:top w:val="none" w:sz="0" w:space="0" w:color="auto"/>
            <w:left w:val="none" w:sz="0" w:space="0" w:color="auto"/>
            <w:bottom w:val="none" w:sz="0" w:space="0" w:color="auto"/>
            <w:right w:val="none" w:sz="0" w:space="0" w:color="auto"/>
          </w:divBdr>
        </w:div>
        <w:div w:id="2063287771">
          <w:marLeft w:val="994"/>
          <w:marRight w:val="0"/>
          <w:marTop w:val="50"/>
          <w:marBottom w:val="34"/>
          <w:divBdr>
            <w:top w:val="none" w:sz="0" w:space="0" w:color="auto"/>
            <w:left w:val="none" w:sz="0" w:space="0" w:color="auto"/>
            <w:bottom w:val="none" w:sz="0" w:space="0" w:color="auto"/>
            <w:right w:val="none" w:sz="0" w:space="0" w:color="auto"/>
          </w:divBdr>
        </w:div>
        <w:div w:id="2103797694">
          <w:marLeft w:val="994"/>
          <w:marRight w:val="0"/>
          <w:marTop w:val="50"/>
          <w:marBottom w:val="34"/>
          <w:divBdr>
            <w:top w:val="none" w:sz="0" w:space="0" w:color="auto"/>
            <w:left w:val="none" w:sz="0" w:space="0" w:color="auto"/>
            <w:bottom w:val="none" w:sz="0" w:space="0" w:color="auto"/>
            <w:right w:val="none" w:sz="0" w:space="0" w:color="auto"/>
          </w:divBdr>
        </w:div>
      </w:divsChild>
    </w:div>
    <w:div w:id="985090609">
      <w:bodyDiv w:val="1"/>
      <w:marLeft w:val="0"/>
      <w:marRight w:val="0"/>
      <w:marTop w:val="0"/>
      <w:marBottom w:val="0"/>
      <w:divBdr>
        <w:top w:val="none" w:sz="0" w:space="0" w:color="auto"/>
        <w:left w:val="none" w:sz="0" w:space="0" w:color="auto"/>
        <w:bottom w:val="none" w:sz="0" w:space="0" w:color="auto"/>
        <w:right w:val="none" w:sz="0" w:space="0" w:color="auto"/>
      </w:divBdr>
      <w:divsChild>
        <w:div w:id="65957464">
          <w:marLeft w:val="1541"/>
          <w:marRight w:val="0"/>
          <w:marTop w:val="34"/>
          <w:marBottom w:val="17"/>
          <w:divBdr>
            <w:top w:val="none" w:sz="0" w:space="0" w:color="auto"/>
            <w:left w:val="none" w:sz="0" w:space="0" w:color="auto"/>
            <w:bottom w:val="none" w:sz="0" w:space="0" w:color="auto"/>
            <w:right w:val="none" w:sz="0" w:space="0" w:color="auto"/>
          </w:divBdr>
        </w:div>
        <w:div w:id="354691218">
          <w:marLeft w:val="547"/>
          <w:marRight w:val="0"/>
          <w:marTop w:val="96"/>
          <w:marBottom w:val="38"/>
          <w:divBdr>
            <w:top w:val="none" w:sz="0" w:space="0" w:color="auto"/>
            <w:left w:val="none" w:sz="0" w:space="0" w:color="auto"/>
            <w:bottom w:val="none" w:sz="0" w:space="0" w:color="auto"/>
            <w:right w:val="none" w:sz="0" w:space="0" w:color="auto"/>
          </w:divBdr>
        </w:div>
        <w:div w:id="534974735">
          <w:marLeft w:val="1541"/>
          <w:marRight w:val="0"/>
          <w:marTop w:val="34"/>
          <w:marBottom w:val="17"/>
          <w:divBdr>
            <w:top w:val="none" w:sz="0" w:space="0" w:color="auto"/>
            <w:left w:val="none" w:sz="0" w:space="0" w:color="auto"/>
            <w:bottom w:val="none" w:sz="0" w:space="0" w:color="auto"/>
            <w:right w:val="none" w:sz="0" w:space="0" w:color="auto"/>
          </w:divBdr>
        </w:div>
        <w:div w:id="631597159">
          <w:marLeft w:val="994"/>
          <w:marRight w:val="0"/>
          <w:marTop w:val="50"/>
          <w:marBottom w:val="34"/>
          <w:divBdr>
            <w:top w:val="none" w:sz="0" w:space="0" w:color="auto"/>
            <w:left w:val="none" w:sz="0" w:space="0" w:color="auto"/>
            <w:bottom w:val="none" w:sz="0" w:space="0" w:color="auto"/>
            <w:right w:val="none" w:sz="0" w:space="0" w:color="auto"/>
          </w:divBdr>
        </w:div>
        <w:div w:id="658919775">
          <w:marLeft w:val="994"/>
          <w:marRight w:val="0"/>
          <w:marTop w:val="50"/>
          <w:marBottom w:val="34"/>
          <w:divBdr>
            <w:top w:val="none" w:sz="0" w:space="0" w:color="auto"/>
            <w:left w:val="none" w:sz="0" w:space="0" w:color="auto"/>
            <w:bottom w:val="none" w:sz="0" w:space="0" w:color="auto"/>
            <w:right w:val="none" w:sz="0" w:space="0" w:color="auto"/>
          </w:divBdr>
        </w:div>
        <w:div w:id="707072491">
          <w:marLeft w:val="1541"/>
          <w:marRight w:val="0"/>
          <w:marTop w:val="34"/>
          <w:marBottom w:val="17"/>
          <w:divBdr>
            <w:top w:val="none" w:sz="0" w:space="0" w:color="auto"/>
            <w:left w:val="none" w:sz="0" w:space="0" w:color="auto"/>
            <w:bottom w:val="none" w:sz="0" w:space="0" w:color="auto"/>
            <w:right w:val="none" w:sz="0" w:space="0" w:color="auto"/>
          </w:divBdr>
        </w:div>
        <w:div w:id="725839137">
          <w:marLeft w:val="994"/>
          <w:marRight w:val="0"/>
          <w:marTop w:val="50"/>
          <w:marBottom w:val="34"/>
          <w:divBdr>
            <w:top w:val="none" w:sz="0" w:space="0" w:color="auto"/>
            <w:left w:val="none" w:sz="0" w:space="0" w:color="auto"/>
            <w:bottom w:val="none" w:sz="0" w:space="0" w:color="auto"/>
            <w:right w:val="none" w:sz="0" w:space="0" w:color="auto"/>
          </w:divBdr>
        </w:div>
        <w:div w:id="738089471">
          <w:marLeft w:val="994"/>
          <w:marRight w:val="0"/>
          <w:marTop w:val="50"/>
          <w:marBottom w:val="34"/>
          <w:divBdr>
            <w:top w:val="none" w:sz="0" w:space="0" w:color="auto"/>
            <w:left w:val="none" w:sz="0" w:space="0" w:color="auto"/>
            <w:bottom w:val="none" w:sz="0" w:space="0" w:color="auto"/>
            <w:right w:val="none" w:sz="0" w:space="0" w:color="auto"/>
          </w:divBdr>
        </w:div>
        <w:div w:id="865869810">
          <w:marLeft w:val="994"/>
          <w:marRight w:val="0"/>
          <w:marTop w:val="50"/>
          <w:marBottom w:val="34"/>
          <w:divBdr>
            <w:top w:val="none" w:sz="0" w:space="0" w:color="auto"/>
            <w:left w:val="none" w:sz="0" w:space="0" w:color="auto"/>
            <w:bottom w:val="none" w:sz="0" w:space="0" w:color="auto"/>
            <w:right w:val="none" w:sz="0" w:space="0" w:color="auto"/>
          </w:divBdr>
        </w:div>
        <w:div w:id="884951468">
          <w:marLeft w:val="547"/>
          <w:marRight w:val="0"/>
          <w:marTop w:val="96"/>
          <w:marBottom w:val="38"/>
          <w:divBdr>
            <w:top w:val="none" w:sz="0" w:space="0" w:color="auto"/>
            <w:left w:val="none" w:sz="0" w:space="0" w:color="auto"/>
            <w:bottom w:val="none" w:sz="0" w:space="0" w:color="auto"/>
            <w:right w:val="none" w:sz="0" w:space="0" w:color="auto"/>
          </w:divBdr>
        </w:div>
        <w:div w:id="974875579">
          <w:marLeft w:val="994"/>
          <w:marRight w:val="0"/>
          <w:marTop w:val="50"/>
          <w:marBottom w:val="34"/>
          <w:divBdr>
            <w:top w:val="none" w:sz="0" w:space="0" w:color="auto"/>
            <w:left w:val="none" w:sz="0" w:space="0" w:color="auto"/>
            <w:bottom w:val="none" w:sz="0" w:space="0" w:color="auto"/>
            <w:right w:val="none" w:sz="0" w:space="0" w:color="auto"/>
          </w:divBdr>
        </w:div>
        <w:div w:id="1055011416">
          <w:marLeft w:val="1541"/>
          <w:marRight w:val="0"/>
          <w:marTop w:val="34"/>
          <w:marBottom w:val="17"/>
          <w:divBdr>
            <w:top w:val="none" w:sz="0" w:space="0" w:color="auto"/>
            <w:left w:val="none" w:sz="0" w:space="0" w:color="auto"/>
            <w:bottom w:val="none" w:sz="0" w:space="0" w:color="auto"/>
            <w:right w:val="none" w:sz="0" w:space="0" w:color="auto"/>
          </w:divBdr>
        </w:div>
        <w:div w:id="1266767020">
          <w:marLeft w:val="994"/>
          <w:marRight w:val="0"/>
          <w:marTop w:val="50"/>
          <w:marBottom w:val="34"/>
          <w:divBdr>
            <w:top w:val="none" w:sz="0" w:space="0" w:color="auto"/>
            <w:left w:val="none" w:sz="0" w:space="0" w:color="auto"/>
            <w:bottom w:val="none" w:sz="0" w:space="0" w:color="auto"/>
            <w:right w:val="none" w:sz="0" w:space="0" w:color="auto"/>
          </w:divBdr>
        </w:div>
        <w:div w:id="1724522082">
          <w:marLeft w:val="1541"/>
          <w:marRight w:val="0"/>
          <w:marTop w:val="34"/>
          <w:marBottom w:val="17"/>
          <w:divBdr>
            <w:top w:val="none" w:sz="0" w:space="0" w:color="auto"/>
            <w:left w:val="none" w:sz="0" w:space="0" w:color="auto"/>
            <w:bottom w:val="none" w:sz="0" w:space="0" w:color="auto"/>
            <w:right w:val="none" w:sz="0" w:space="0" w:color="auto"/>
          </w:divBdr>
        </w:div>
        <w:div w:id="1880164844">
          <w:marLeft w:val="994"/>
          <w:marRight w:val="0"/>
          <w:marTop w:val="50"/>
          <w:marBottom w:val="34"/>
          <w:divBdr>
            <w:top w:val="none" w:sz="0" w:space="0" w:color="auto"/>
            <w:left w:val="none" w:sz="0" w:space="0" w:color="auto"/>
            <w:bottom w:val="none" w:sz="0" w:space="0" w:color="auto"/>
            <w:right w:val="none" w:sz="0" w:space="0" w:color="auto"/>
          </w:divBdr>
        </w:div>
        <w:div w:id="1944998276">
          <w:marLeft w:val="547"/>
          <w:marRight w:val="0"/>
          <w:marTop w:val="96"/>
          <w:marBottom w:val="38"/>
          <w:divBdr>
            <w:top w:val="none" w:sz="0" w:space="0" w:color="auto"/>
            <w:left w:val="none" w:sz="0" w:space="0" w:color="auto"/>
            <w:bottom w:val="none" w:sz="0" w:space="0" w:color="auto"/>
            <w:right w:val="none" w:sz="0" w:space="0" w:color="auto"/>
          </w:divBdr>
        </w:div>
        <w:div w:id="2074114735">
          <w:marLeft w:val="1541"/>
          <w:marRight w:val="0"/>
          <w:marTop w:val="34"/>
          <w:marBottom w:val="17"/>
          <w:divBdr>
            <w:top w:val="none" w:sz="0" w:space="0" w:color="auto"/>
            <w:left w:val="none" w:sz="0" w:space="0" w:color="auto"/>
            <w:bottom w:val="none" w:sz="0" w:space="0" w:color="auto"/>
            <w:right w:val="none" w:sz="0" w:space="0" w:color="auto"/>
          </w:divBdr>
        </w:div>
      </w:divsChild>
    </w:div>
    <w:div w:id="985159819">
      <w:bodyDiv w:val="1"/>
      <w:marLeft w:val="0"/>
      <w:marRight w:val="0"/>
      <w:marTop w:val="0"/>
      <w:marBottom w:val="0"/>
      <w:divBdr>
        <w:top w:val="none" w:sz="0" w:space="0" w:color="auto"/>
        <w:left w:val="none" w:sz="0" w:space="0" w:color="auto"/>
        <w:bottom w:val="none" w:sz="0" w:space="0" w:color="auto"/>
        <w:right w:val="none" w:sz="0" w:space="0" w:color="auto"/>
      </w:divBdr>
      <w:divsChild>
        <w:div w:id="1893537678">
          <w:marLeft w:val="0"/>
          <w:marRight w:val="0"/>
          <w:marTop w:val="0"/>
          <w:marBottom w:val="0"/>
          <w:divBdr>
            <w:top w:val="none" w:sz="0" w:space="0" w:color="auto"/>
            <w:left w:val="none" w:sz="0" w:space="0" w:color="auto"/>
            <w:bottom w:val="none" w:sz="0" w:space="0" w:color="auto"/>
            <w:right w:val="none" w:sz="0" w:space="0" w:color="auto"/>
          </w:divBdr>
          <w:divsChild>
            <w:div w:id="533351225">
              <w:marLeft w:val="0"/>
              <w:marRight w:val="0"/>
              <w:marTop w:val="0"/>
              <w:marBottom w:val="0"/>
              <w:divBdr>
                <w:top w:val="none" w:sz="0" w:space="0" w:color="auto"/>
                <w:left w:val="none" w:sz="0" w:space="0" w:color="auto"/>
                <w:bottom w:val="none" w:sz="0" w:space="0" w:color="auto"/>
                <w:right w:val="none" w:sz="0" w:space="0" w:color="auto"/>
              </w:divBdr>
            </w:div>
            <w:div w:id="17380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278">
      <w:bodyDiv w:val="1"/>
      <w:marLeft w:val="0"/>
      <w:marRight w:val="0"/>
      <w:marTop w:val="0"/>
      <w:marBottom w:val="0"/>
      <w:divBdr>
        <w:top w:val="none" w:sz="0" w:space="0" w:color="auto"/>
        <w:left w:val="none" w:sz="0" w:space="0" w:color="auto"/>
        <w:bottom w:val="none" w:sz="0" w:space="0" w:color="auto"/>
        <w:right w:val="none" w:sz="0" w:space="0" w:color="auto"/>
      </w:divBdr>
    </w:div>
    <w:div w:id="987586999">
      <w:bodyDiv w:val="1"/>
      <w:marLeft w:val="0"/>
      <w:marRight w:val="0"/>
      <w:marTop w:val="0"/>
      <w:marBottom w:val="0"/>
      <w:divBdr>
        <w:top w:val="none" w:sz="0" w:space="0" w:color="auto"/>
        <w:left w:val="none" w:sz="0" w:space="0" w:color="auto"/>
        <w:bottom w:val="none" w:sz="0" w:space="0" w:color="auto"/>
        <w:right w:val="none" w:sz="0" w:space="0" w:color="auto"/>
      </w:divBdr>
      <w:divsChild>
        <w:div w:id="1229804821">
          <w:marLeft w:val="0"/>
          <w:marRight w:val="0"/>
          <w:marTop w:val="0"/>
          <w:marBottom w:val="0"/>
          <w:divBdr>
            <w:top w:val="none" w:sz="0" w:space="0" w:color="auto"/>
            <w:left w:val="none" w:sz="0" w:space="0" w:color="auto"/>
            <w:bottom w:val="none" w:sz="0" w:space="0" w:color="auto"/>
            <w:right w:val="none" w:sz="0" w:space="0" w:color="auto"/>
          </w:divBdr>
          <w:divsChild>
            <w:div w:id="304512503">
              <w:marLeft w:val="0"/>
              <w:marRight w:val="0"/>
              <w:marTop w:val="0"/>
              <w:marBottom w:val="0"/>
              <w:divBdr>
                <w:top w:val="none" w:sz="0" w:space="0" w:color="auto"/>
                <w:left w:val="none" w:sz="0" w:space="0" w:color="auto"/>
                <w:bottom w:val="none" w:sz="0" w:space="0" w:color="auto"/>
                <w:right w:val="none" w:sz="0" w:space="0" w:color="auto"/>
              </w:divBdr>
            </w:div>
            <w:div w:id="496651585">
              <w:marLeft w:val="0"/>
              <w:marRight w:val="0"/>
              <w:marTop w:val="0"/>
              <w:marBottom w:val="0"/>
              <w:divBdr>
                <w:top w:val="none" w:sz="0" w:space="0" w:color="auto"/>
                <w:left w:val="none" w:sz="0" w:space="0" w:color="auto"/>
                <w:bottom w:val="none" w:sz="0" w:space="0" w:color="auto"/>
                <w:right w:val="none" w:sz="0" w:space="0" w:color="auto"/>
              </w:divBdr>
            </w:div>
            <w:div w:id="503979211">
              <w:marLeft w:val="0"/>
              <w:marRight w:val="0"/>
              <w:marTop w:val="0"/>
              <w:marBottom w:val="0"/>
              <w:divBdr>
                <w:top w:val="none" w:sz="0" w:space="0" w:color="auto"/>
                <w:left w:val="none" w:sz="0" w:space="0" w:color="auto"/>
                <w:bottom w:val="none" w:sz="0" w:space="0" w:color="auto"/>
                <w:right w:val="none" w:sz="0" w:space="0" w:color="auto"/>
              </w:divBdr>
            </w:div>
            <w:div w:id="637806886">
              <w:marLeft w:val="0"/>
              <w:marRight w:val="0"/>
              <w:marTop w:val="0"/>
              <w:marBottom w:val="0"/>
              <w:divBdr>
                <w:top w:val="none" w:sz="0" w:space="0" w:color="auto"/>
                <w:left w:val="none" w:sz="0" w:space="0" w:color="auto"/>
                <w:bottom w:val="none" w:sz="0" w:space="0" w:color="auto"/>
                <w:right w:val="none" w:sz="0" w:space="0" w:color="auto"/>
              </w:divBdr>
            </w:div>
            <w:div w:id="97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8554">
      <w:bodyDiv w:val="1"/>
      <w:marLeft w:val="0"/>
      <w:marRight w:val="0"/>
      <w:marTop w:val="0"/>
      <w:marBottom w:val="0"/>
      <w:divBdr>
        <w:top w:val="none" w:sz="0" w:space="0" w:color="auto"/>
        <w:left w:val="none" w:sz="0" w:space="0" w:color="auto"/>
        <w:bottom w:val="none" w:sz="0" w:space="0" w:color="auto"/>
        <w:right w:val="none" w:sz="0" w:space="0" w:color="auto"/>
      </w:divBdr>
      <w:divsChild>
        <w:div w:id="333335902">
          <w:marLeft w:val="446"/>
          <w:marRight w:val="0"/>
          <w:marTop w:val="0"/>
          <w:marBottom w:val="0"/>
          <w:divBdr>
            <w:top w:val="none" w:sz="0" w:space="0" w:color="auto"/>
            <w:left w:val="none" w:sz="0" w:space="0" w:color="auto"/>
            <w:bottom w:val="none" w:sz="0" w:space="0" w:color="auto"/>
            <w:right w:val="none" w:sz="0" w:space="0" w:color="auto"/>
          </w:divBdr>
        </w:div>
        <w:div w:id="399210934">
          <w:marLeft w:val="446"/>
          <w:marRight w:val="0"/>
          <w:marTop w:val="0"/>
          <w:marBottom w:val="0"/>
          <w:divBdr>
            <w:top w:val="none" w:sz="0" w:space="0" w:color="auto"/>
            <w:left w:val="none" w:sz="0" w:space="0" w:color="auto"/>
            <w:bottom w:val="none" w:sz="0" w:space="0" w:color="auto"/>
            <w:right w:val="none" w:sz="0" w:space="0" w:color="auto"/>
          </w:divBdr>
        </w:div>
        <w:div w:id="497428024">
          <w:marLeft w:val="446"/>
          <w:marRight w:val="0"/>
          <w:marTop w:val="0"/>
          <w:marBottom w:val="0"/>
          <w:divBdr>
            <w:top w:val="none" w:sz="0" w:space="0" w:color="auto"/>
            <w:left w:val="none" w:sz="0" w:space="0" w:color="auto"/>
            <w:bottom w:val="none" w:sz="0" w:space="0" w:color="auto"/>
            <w:right w:val="none" w:sz="0" w:space="0" w:color="auto"/>
          </w:divBdr>
        </w:div>
      </w:divsChild>
    </w:div>
    <w:div w:id="1006136304">
      <w:bodyDiv w:val="1"/>
      <w:marLeft w:val="0"/>
      <w:marRight w:val="0"/>
      <w:marTop w:val="0"/>
      <w:marBottom w:val="0"/>
      <w:divBdr>
        <w:top w:val="none" w:sz="0" w:space="0" w:color="auto"/>
        <w:left w:val="none" w:sz="0" w:space="0" w:color="auto"/>
        <w:bottom w:val="none" w:sz="0" w:space="0" w:color="auto"/>
        <w:right w:val="none" w:sz="0" w:space="0" w:color="auto"/>
      </w:divBdr>
      <w:divsChild>
        <w:div w:id="841505209">
          <w:marLeft w:val="0"/>
          <w:marRight w:val="0"/>
          <w:marTop w:val="0"/>
          <w:marBottom w:val="0"/>
          <w:divBdr>
            <w:top w:val="none" w:sz="0" w:space="0" w:color="auto"/>
            <w:left w:val="none" w:sz="0" w:space="0" w:color="auto"/>
            <w:bottom w:val="none" w:sz="0" w:space="0" w:color="auto"/>
            <w:right w:val="none" w:sz="0" w:space="0" w:color="auto"/>
          </w:divBdr>
        </w:div>
      </w:divsChild>
    </w:div>
    <w:div w:id="1029528241">
      <w:bodyDiv w:val="1"/>
      <w:marLeft w:val="0"/>
      <w:marRight w:val="0"/>
      <w:marTop w:val="0"/>
      <w:marBottom w:val="0"/>
      <w:divBdr>
        <w:top w:val="none" w:sz="0" w:space="0" w:color="auto"/>
        <w:left w:val="none" w:sz="0" w:space="0" w:color="auto"/>
        <w:bottom w:val="none" w:sz="0" w:space="0" w:color="auto"/>
        <w:right w:val="none" w:sz="0" w:space="0" w:color="auto"/>
      </w:divBdr>
      <w:divsChild>
        <w:div w:id="124084726">
          <w:marLeft w:val="547"/>
          <w:marRight w:val="0"/>
          <w:marTop w:val="96"/>
          <w:marBottom w:val="38"/>
          <w:divBdr>
            <w:top w:val="none" w:sz="0" w:space="0" w:color="auto"/>
            <w:left w:val="none" w:sz="0" w:space="0" w:color="auto"/>
            <w:bottom w:val="none" w:sz="0" w:space="0" w:color="auto"/>
            <w:right w:val="none" w:sz="0" w:space="0" w:color="auto"/>
          </w:divBdr>
        </w:div>
        <w:div w:id="371345703">
          <w:marLeft w:val="994"/>
          <w:marRight w:val="0"/>
          <w:marTop w:val="50"/>
          <w:marBottom w:val="34"/>
          <w:divBdr>
            <w:top w:val="none" w:sz="0" w:space="0" w:color="auto"/>
            <w:left w:val="none" w:sz="0" w:space="0" w:color="auto"/>
            <w:bottom w:val="none" w:sz="0" w:space="0" w:color="auto"/>
            <w:right w:val="none" w:sz="0" w:space="0" w:color="auto"/>
          </w:divBdr>
        </w:div>
        <w:div w:id="465440252">
          <w:marLeft w:val="994"/>
          <w:marRight w:val="0"/>
          <w:marTop w:val="50"/>
          <w:marBottom w:val="34"/>
          <w:divBdr>
            <w:top w:val="none" w:sz="0" w:space="0" w:color="auto"/>
            <w:left w:val="none" w:sz="0" w:space="0" w:color="auto"/>
            <w:bottom w:val="none" w:sz="0" w:space="0" w:color="auto"/>
            <w:right w:val="none" w:sz="0" w:space="0" w:color="auto"/>
          </w:divBdr>
        </w:div>
        <w:div w:id="584262193">
          <w:marLeft w:val="994"/>
          <w:marRight w:val="0"/>
          <w:marTop w:val="50"/>
          <w:marBottom w:val="34"/>
          <w:divBdr>
            <w:top w:val="none" w:sz="0" w:space="0" w:color="auto"/>
            <w:left w:val="none" w:sz="0" w:space="0" w:color="auto"/>
            <w:bottom w:val="none" w:sz="0" w:space="0" w:color="auto"/>
            <w:right w:val="none" w:sz="0" w:space="0" w:color="auto"/>
          </w:divBdr>
        </w:div>
        <w:div w:id="862279940">
          <w:marLeft w:val="547"/>
          <w:marRight w:val="0"/>
          <w:marTop w:val="96"/>
          <w:marBottom w:val="38"/>
          <w:divBdr>
            <w:top w:val="none" w:sz="0" w:space="0" w:color="auto"/>
            <w:left w:val="none" w:sz="0" w:space="0" w:color="auto"/>
            <w:bottom w:val="none" w:sz="0" w:space="0" w:color="auto"/>
            <w:right w:val="none" w:sz="0" w:space="0" w:color="auto"/>
          </w:divBdr>
        </w:div>
        <w:div w:id="1423066399">
          <w:marLeft w:val="994"/>
          <w:marRight w:val="0"/>
          <w:marTop w:val="50"/>
          <w:marBottom w:val="34"/>
          <w:divBdr>
            <w:top w:val="none" w:sz="0" w:space="0" w:color="auto"/>
            <w:left w:val="none" w:sz="0" w:space="0" w:color="auto"/>
            <w:bottom w:val="none" w:sz="0" w:space="0" w:color="auto"/>
            <w:right w:val="none" w:sz="0" w:space="0" w:color="auto"/>
          </w:divBdr>
        </w:div>
        <w:div w:id="1433209454">
          <w:marLeft w:val="994"/>
          <w:marRight w:val="0"/>
          <w:marTop w:val="50"/>
          <w:marBottom w:val="34"/>
          <w:divBdr>
            <w:top w:val="none" w:sz="0" w:space="0" w:color="auto"/>
            <w:left w:val="none" w:sz="0" w:space="0" w:color="auto"/>
            <w:bottom w:val="none" w:sz="0" w:space="0" w:color="auto"/>
            <w:right w:val="none" w:sz="0" w:space="0" w:color="auto"/>
          </w:divBdr>
        </w:div>
        <w:div w:id="1481458681">
          <w:marLeft w:val="1541"/>
          <w:marRight w:val="0"/>
          <w:marTop w:val="34"/>
          <w:marBottom w:val="17"/>
          <w:divBdr>
            <w:top w:val="none" w:sz="0" w:space="0" w:color="auto"/>
            <w:left w:val="none" w:sz="0" w:space="0" w:color="auto"/>
            <w:bottom w:val="none" w:sz="0" w:space="0" w:color="auto"/>
            <w:right w:val="none" w:sz="0" w:space="0" w:color="auto"/>
          </w:divBdr>
        </w:div>
        <w:div w:id="1545756194">
          <w:marLeft w:val="1541"/>
          <w:marRight w:val="0"/>
          <w:marTop w:val="34"/>
          <w:marBottom w:val="17"/>
          <w:divBdr>
            <w:top w:val="none" w:sz="0" w:space="0" w:color="auto"/>
            <w:left w:val="none" w:sz="0" w:space="0" w:color="auto"/>
            <w:bottom w:val="none" w:sz="0" w:space="0" w:color="auto"/>
            <w:right w:val="none" w:sz="0" w:space="0" w:color="auto"/>
          </w:divBdr>
        </w:div>
        <w:div w:id="1653800979">
          <w:marLeft w:val="547"/>
          <w:marRight w:val="0"/>
          <w:marTop w:val="96"/>
          <w:marBottom w:val="38"/>
          <w:divBdr>
            <w:top w:val="none" w:sz="0" w:space="0" w:color="auto"/>
            <w:left w:val="none" w:sz="0" w:space="0" w:color="auto"/>
            <w:bottom w:val="none" w:sz="0" w:space="0" w:color="auto"/>
            <w:right w:val="none" w:sz="0" w:space="0" w:color="auto"/>
          </w:divBdr>
        </w:div>
        <w:div w:id="1687444943">
          <w:marLeft w:val="994"/>
          <w:marRight w:val="0"/>
          <w:marTop w:val="50"/>
          <w:marBottom w:val="34"/>
          <w:divBdr>
            <w:top w:val="none" w:sz="0" w:space="0" w:color="auto"/>
            <w:left w:val="none" w:sz="0" w:space="0" w:color="auto"/>
            <w:bottom w:val="none" w:sz="0" w:space="0" w:color="auto"/>
            <w:right w:val="none" w:sz="0" w:space="0" w:color="auto"/>
          </w:divBdr>
        </w:div>
        <w:div w:id="1734502718">
          <w:marLeft w:val="547"/>
          <w:marRight w:val="0"/>
          <w:marTop w:val="96"/>
          <w:marBottom w:val="38"/>
          <w:divBdr>
            <w:top w:val="none" w:sz="0" w:space="0" w:color="auto"/>
            <w:left w:val="none" w:sz="0" w:space="0" w:color="auto"/>
            <w:bottom w:val="none" w:sz="0" w:space="0" w:color="auto"/>
            <w:right w:val="none" w:sz="0" w:space="0" w:color="auto"/>
          </w:divBdr>
        </w:div>
        <w:div w:id="1746416523">
          <w:marLeft w:val="1541"/>
          <w:marRight w:val="0"/>
          <w:marTop w:val="34"/>
          <w:marBottom w:val="17"/>
          <w:divBdr>
            <w:top w:val="none" w:sz="0" w:space="0" w:color="auto"/>
            <w:left w:val="none" w:sz="0" w:space="0" w:color="auto"/>
            <w:bottom w:val="none" w:sz="0" w:space="0" w:color="auto"/>
            <w:right w:val="none" w:sz="0" w:space="0" w:color="auto"/>
          </w:divBdr>
        </w:div>
        <w:div w:id="1888104075">
          <w:marLeft w:val="1541"/>
          <w:marRight w:val="0"/>
          <w:marTop w:val="34"/>
          <w:marBottom w:val="17"/>
          <w:divBdr>
            <w:top w:val="none" w:sz="0" w:space="0" w:color="auto"/>
            <w:left w:val="none" w:sz="0" w:space="0" w:color="auto"/>
            <w:bottom w:val="none" w:sz="0" w:space="0" w:color="auto"/>
            <w:right w:val="none" w:sz="0" w:space="0" w:color="auto"/>
          </w:divBdr>
        </w:div>
        <w:div w:id="2009401346">
          <w:marLeft w:val="994"/>
          <w:marRight w:val="0"/>
          <w:marTop w:val="50"/>
          <w:marBottom w:val="34"/>
          <w:divBdr>
            <w:top w:val="none" w:sz="0" w:space="0" w:color="auto"/>
            <w:left w:val="none" w:sz="0" w:space="0" w:color="auto"/>
            <w:bottom w:val="none" w:sz="0" w:space="0" w:color="auto"/>
            <w:right w:val="none" w:sz="0" w:space="0" w:color="auto"/>
          </w:divBdr>
        </w:div>
        <w:div w:id="2097089121">
          <w:marLeft w:val="1541"/>
          <w:marRight w:val="0"/>
          <w:marTop w:val="34"/>
          <w:marBottom w:val="17"/>
          <w:divBdr>
            <w:top w:val="none" w:sz="0" w:space="0" w:color="auto"/>
            <w:left w:val="none" w:sz="0" w:space="0" w:color="auto"/>
            <w:bottom w:val="none" w:sz="0" w:space="0" w:color="auto"/>
            <w:right w:val="none" w:sz="0" w:space="0" w:color="auto"/>
          </w:divBdr>
        </w:div>
      </w:divsChild>
    </w:div>
    <w:div w:id="1036126858">
      <w:bodyDiv w:val="1"/>
      <w:marLeft w:val="0"/>
      <w:marRight w:val="0"/>
      <w:marTop w:val="0"/>
      <w:marBottom w:val="0"/>
      <w:divBdr>
        <w:top w:val="none" w:sz="0" w:space="0" w:color="auto"/>
        <w:left w:val="none" w:sz="0" w:space="0" w:color="auto"/>
        <w:bottom w:val="none" w:sz="0" w:space="0" w:color="auto"/>
        <w:right w:val="none" w:sz="0" w:space="0" w:color="auto"/>
      </w:divBdr>
      <w:divsChild>
        <w:div w:id="1669165142">
          <w:marLeft w:val="0"/>
          <w:marRight w:val="0"/>
          <w:marTop w:val="0"/>
          <w:marBottom w:val="0"/>
          <w:divBdr>
            <w:top w:val="none" w:sz="0" w:space="0" w:color="auto"/>
            <w:left w:val="none" w:sz="0" w:space="0" w:color="auto"/>
            <w:bottom w:val="none" w:sz="0" w:space="0" w:color="auto"/>
            <w:right w:val="none" w:sz="0" w:space="0" w:color="auto"/>
          </w:divBdr>
        </w:div>
      </w:divsChild>
    </w:div>
    <w:div w:id="1041907551">
      <w:bodyDiv w:val="1"/>
      <w:marLeft w:val="0"/>
      <w:marRight w:val="0"/>
      <w:marTop w:val="0"/>
      <w:marBottom w:val="0"/>
      <w:divBdr>
        <w:top w:val="none" w:sz="0" w:space="0" w:color="auto"/>
        <w:left w:val="none" w:sz="0" w:space="0" w:color="auto"/>
        <w:bottom w:val="none" w:sz="0" w:space="0" w:color="auto"/>
        <w:right w:val="none" w:sz="0" w:space="0" w:color="auto"/>
      </w:divBdr>
    </w:div>
    <w:div w:id="1044864120">
      <w:bodyDiv w:val="1"/>
      <w:marLeft w:val="0"/>
      <w:marRight w:val="0"/>
      <w:marTop w:val="0"/>
      <w:marBottom w:val="0"/>
      <w:divBdr>
        <w:top w:val="none" w:sz="0" w:space="0" w:color="auto"/>
        <w:left w:val="none" w:sz="0" w:space="0" w:color="auto"/>
        <w:bottom w:val="none" w:sz="0" w:space="0" w:color="auto"/>
        <w:right w:val="none" w:sz="0" w:space="0" w:color="auto"/>
      </w:divBdr>
    </w:div>
    <w:div w:id="1055161868">
      <w:bodyDiv w:val="1"/>
      <w:marLeft w:val="0"/>
      <w:marRight w:val="0"/>
      <w:marTop w:val="0"/>
      <w:marBottom w:val="0"/>
      <w:divBdr>
        <w:top w:val="none" w:sz="0" w:space="0" w:color="auto"/>
        <w:left w:val="none" w:sz="0" w:space="0" w:color="auto"/>
        <w:bottom w:val="none" w:sz="0" w:space="0" w:color="auto"/>
        <w:right w:val="none" w:sz="0" w:space="0" w:color="auto"/>
      </w:divBdr>
      <w:divsChild>
        <w:div w:id="73553569">
          <w:marLeft w:val="446"/>
          <w:marRight w:val="0"/>
          <w:marTop w:val="0"/>
          <w:marBottom w:val="0"/>
          <w:divBdr>
            <w:top w:val="none" w:sz="0" w:space="0" w:color="auto"/>
            <w:left w:val="none" w:sz="0" w:space="0" w:color="auto"/>
            <w:bottom w:val="none" w:sz="0" w:space="0" w:color="auto"/>
            <w:right w:val="none" w:sz="0" w:space="0" w:color="auto"/>
          </w:divBdr>
        </w:div>
        <w:div w:id="236281519">
          <w:marLeft w:val="1886"/>
          <w:marRight w:val="0"/>
          <w:marTop w:val="0"/>
          <w:marBottom w:val="0"/>
          <w:divBdr>
            <w:top w:val="none" w:sz="0" w:space="0" w:color="auto"/>
            <w:left w:val="none" w:sz="0" w:space="0" w:color="auto"/>
            <w:bottom w:val="none" w:sz="0" w:space="0" w:color="auto"/>
            <w:right w:val="none" w:sz="0" w:space="0" w:color="auto"/>
          </w:divBdr>
        </w:div>
        <w:div w:id="277445675">
          <w:marLeft w:val="1886"/>
          <w:marRight w:val="0"/>
          <w:marTop w:val="0"/>
          <w:marBottom w:val="0"/>
          <w:divBdr>
            <w:top w:val="none" w:sz="0" w:space="0" w:color="auto"/>
            <w:left w:val="none" w:sz="0" w:space="0" w:color="auto"/>
            <w:bottom w:val="none" w:sz="0" w:space="0" w:color="auto"/>
            <w:right w:val="none" w:sz="0" w:space="0" w:color="auto"/>
          </w:divBdr>
        </w:div>
        <w:div w:id="1415783451">
          <w:marLeft w:val="446"/>
          <w:marRight w:val="0"/>
          <w:marTop w:val="0"/>
          <w:marBottom w:val="0"/>
          <w:divBdr>
            <w:top w:val="none" w:sz="0" w:space="0" w:color="auto"/>
            <w:left w:val="none" w:sz="0" w:space="0" w:color="auto"/>
            <w:bottom w:val="none" w:sz="0" w:space="0" w:color="auto"/>
            <w:right w:val="none" w:sz="0" w:space="0" w:color="auto"/>
          </w:divBdr>
        </w:div>
        <w:div w:id="1436444078">
          <w:marLeft w:val="446"/>
          <w:marRight w:val="0"/>
          <w:marTop w:val="0"/>
          <w:marBottom w:val="0"/>
          <w:divBdr>
            <w:top w:val="none" w:sz="0" w:space="0" w:color="auto"/>
            <w:left w:val="none" w:sz="0" w:space="0" w:color="auto"/>
            <w:bottom w:val="none" w:sz="0" w:space="0" w:color="auto"/>
            <w:right w:val="none" w:sz="0" w:space="0" w:color="auto"/>
          </w:divBdr>
        </w:div>
      </w:divsChild>
    </w:div>
    <w:div w:id="1071123052">
      <w:bodyDiv w:val="1"/>
      <w:marLeft w:val="0"/>
      <w:marRight w:val="0"/>
      <w:marTop w:val="0"/>
      <w:marBottom w:val="0"/>
      <w:divBdr>
        <w:top w:val="none" w:sz="0" w:space="0" w:color="auto"/>
        <w:left w:val="none" w:sz="0" w:space="0" w:color="auto"/>
        <w:bottom w:val="none" w:sz="0" w:space="0" w:color="auto"/>
        <w:right w:val="none" w:sz="0" w:space="0" w:color="auto"/>
      </w:divBdr>
      <w:divsChild>
        <w:div w:id="790712639">
          <w:marLeft w:val="446"/>
          <w:marRight w:val="0"/>
          <w:marTop w:val="0"/>
          <w:marBottom w:val="0"/>
          <w:divBdr>
            <w:top w:val="none" w:sz="0" w:space="0" w:color="auto"/>
            <w:left w:val="none" w:sz="0" w:space="0" w:color="auto"/>
            <w:bottom w:val="none" w:sz="0" w:space="0" w:color="auto"/>
            <w:right w:val="none" w:sz="0" w:space="0" w:color="auto"/>
          </w:divBdr>
        </w:div>
        <w:div w:id="1188562890">
          <w:marLeft w:val="1166"/>
          <w:marRight w:val="0"/>
          <w:marTop w:val="0"/>
          <w:marBottom w:val="0"/>
          <w:divBdr>
            <w:top w:val="none" w:sz="0" w:space="0" w:color="auto"/>
            <w:left w:val="none" w:sz="0" w:space="0" w:color="auto"/>
            <w:bottom w:val="none" w:sz="0" w:space="0" w:color="auto"/>
            <w:right w:val="none" w:sz="0" w:space="0" w:color="auto"/>
          </w:divBdr>
        </w:div>
        <w:div w:id="1365597189">
          <w:marLeft w:val="446"/>
          <w:marRight w:val="0"/>
          <w:marTop w:val="0"/>
          <w:marBottom w:val="0"/>
          <w:divBdr>
            <w:top w:val="none" w:sz="0" w:space="0" w:color="auto"/>
            <w:left w:val="none" w:sz="0" w:space="0" w:color="auto"/>
            <w:bottom w:val="none" w:sz="0" w:space="0" w:color="auto"/>
            <w:right w:val="none" w:sz="0" w:space="0" w:color="auto"/>
          </w:divBdr>
        </w:div>
        <w:div w:id="1456287828">
          <w:marLeft w:val="1166"/>
          <w:marRight w:val="0"/>
          <w:marTop w:val="0"/>
          <w:marBottom w:val="0"/>
          <w:divBdr>
            <w:top w:val="none" w:sz="0" w:space="0" w:color="auto"/>
            <w:left w:val="none" w:sz="0" w:space="0" w:color="auto"/>
            <w:bottom w:val="none" w:sz="0" w:space="0" w:color="auto"/>
            <w:right w:val="none" w:sz="0" w:space="0" w:color="auto"/>
          </w:divBdr>
        </w:div>
        <w:div w:id="1519347907">
          <w:marLeft w:val="1886"/>
          <w:marRight w:val="0"/>
          <w:marTop w:val="0"/>
          <w:marBottom w:val="0"/>
          <w:divBdr>
            <w:top w:val="none" w:sz="0" w:space="0" w:color="auto"/>
            <w:left w:val="none" w:sz="0" w:space="0" w:color="auto"/>
            <w:bottom w:val="none" w:sz="0" w:space="0" w:color="auto"/>
            <w:right w:val="none" w:sz="0" w:space="0" w:color="auto"/>
          </w:divBdr>
        </w:div>
        <w:div w:id="1696496006">
          <w:marLeft w:val="1166"/>
          <w:marRight w:val="0"/>
          <w:marTop w:val="0"/>
          <w:marBottom w:val="0"/>
          <w:divBdr>
            <w:top w:val="none" w:sz="0" w:space="0" w:color="auto"/>
            <w:left w:val="none" w:sz="0" w:space="0" w:color="auto"/>
            <w:bottom w:val="none" w:sz="0" w:space="0" w:color="auto"/>
            <w:right w:val="none" w:sz="0" w:space="0" w:color="auto"/>
          </w:divBdr>
        </w:div>
        <w:div w:id="1959095347">
          <w:marLeft w:val="1886"/>
          <w:marRight w:val="0"/>
          <w:marTop w:val="0"/>
          <w:marBottom w:val="0"/>
          <w:divBdr>
            <w:top w:val="none" w:sz="0" w:space="0" w:color="auto"/>
            <w:left w:val="none" w:sz="0" w:space="0" w:color="auto"/>
            <w:bottom w:val="none" w:sz="0" w:space="0" w:color="auto"/>
            <w:right w:val="none" w:sz="0" w:space="0" w:color="auto"/>
          </w:divBdr>
        </w:div>
        <w:div w:id="2053724218">
          <w:marLeft w:val="446"/>
          <w:marRight w:val="0"/>
          <w:marTop w:val="0"/>
          <w:marBottom w:val="0"/>
          <w:divBdr>
            <w:top w:val="none" w:sz="0" w:space="0" w:color="auto"/>
            <w:left w:val="none" w:sz="0" w:space="0" w:color="auto"/>
            <w:bottom w:val="none" w:sz="0" w:space="0" w:color="auto"/>
            <w:right w:val="none" w:sz="0" w:space="0" w:color="auto"/>
          </w:divBdr>
        </w:div>
      </w:divsChild>
    </w:div>
    <w:div w:id="1081562701">
      <w:bodyDiv w:val="1"/>
      <w:marLeft w:val="0"/>
      <w:marRight w:val="0"/>
      <w:marTop w:val="0"/>
      <w:marBottom w:val="0"/>
      <w:divBdr>
        <w:top w:val="none" w:sz="0" w:space="0" w:color="auto"/>
        <w:left w:val="none" w:sz="0" w:space="0" w:color="auto"/>
        <w:bottom w:val="none" w:sz="0" w:space="0" w:color="auto"/>
        <w:right w:val="none" w:sz="0" w:space="0" w:color="auto"/>
      </w:divBdr>
      <w:divsChild>
        <w:div w:id="92015958">
          <w:marLeft w:val="1166"/>
          <w:marRight w:val="0"/>
          <w:marTop w:val="50"/>
          <w:marBottom w:val="34"/>
          <w:divBdr>
            <w:top w:val="none" w:sz="0" w:space="0" w:color="auto"/>
            <w:left w:val="none" w:sz="0" w:space="0" w:color="auto"/>
            <w:bottom w:val="none" w:sz="0" w:space="0" w:color="auto"/>
            <w:right w:val="none" w:sz="0" w:space="0" w:color="auto"/>
          </w:divBdr>
        </w:div>
        <w:div w:id="281158613">
          <w:marLeft w:val="547"/>
          <w:marRight w:val="0"/>
          <w:marTop w:val="84"/>
          <w:marBottom w:val="34"/>
          <w:divBdr>
            <w:top w:val="none" w:sz="0" w:space="0" w:color="auto"/>
            <w:left w:val="none" w:sz="0" w:space="0" w:color="auto"/>
            <w:bottom w:val="none" w:sz="0" w:space="0" w:color="auto"/>
            <w:right w:val="none" w:sz="0" w:space="0" w:color="auto"/>
          </w:divBdr>
        </w:div>
        <w:div w:id="745423540">
          <w:marLeft w:val="1166"/>
          <w:marRight w:val="0"/>
          <w:marTop w:val="50"/>
          <w:marBottom w:val="34"/>
          <w:divBdr>
            <w:top w:val="none" w:sz="0" w:space="0" w:color="auto"/>
            <w:left w:val="none" w:sz="0" w:space="0" w:color="auto"/>
            <w:bottom w:val="none" w:sz="0" w:space="0" w:color="auto"/>
            <w:right w:val="none" w:sz="0" w:space="0" w:color="auto"/>
          </w:divBdr>
        </w:div>
        <w:div w:id="904923327">
          <w:marLeft w:val="1166"/>
          <w:marRight w:val="0"/>
          <w:marTop w:val="50"/>
          <w:marBottom w:val="34"/>
          <w:divBdr>
            <w:top w:val="none" w:sz="0" w:space="0" w:color="auto"/>
            <w:left w:val="none" w:sz="0" w:space="0" w:color="auto"/>
            <w:bottom w:val="none" w:sz="0" w:space="0" w:color="auto"/>
            <w:right w:val="none" w:sz="0" w:space="0" w:color="auto"/>
          </w:divBdr>
        </w:div>
        <w:div w:id="1812480229">
          <w:marLeft w:val="547"/>
          <w:marRight w:val="0"/>
          <w:marTop w:val="84"/>
          <w:marBottom w:val="34"/>
          <w:divBdr>
            <w:top w:val="none" w:sz="0" w:space="0" w:color="auto"/>
            <w:left w:val="none" w:sz="0" w:space="0" w:color="auto"/>
            <w:bottom w:val="none" w:sz="0" w:space="0" w:color="auto"/>
            <w:right w:val="none" w:sz="0" w:space="0" w:color="auto"/>
          </w:divBdr>
        </w:div>
        <w:div w:id="2041928124">
          <w:marLeft w:val="547"/>
          <w:marRight w:val="0"/>
          <w:marTop w:val="84"/>
          <w:marBottom w:val="34"/>
          <w:divBdr>
            <w:top w:val="none" w:sz="0" w:space="0" w:color="auto"/>
            <w:left w:val="none" w:sz="0" w:space="0" w:color="auto"/>
            <w:bottom w:val="none" w:sz="0" w:space="0" w:color="auto"/>
            <w:right w:val="none" w:sz="0" w:space="0" w:color="auto"/>
          </w:divBdr>
        </w:div>
        <w:div w:id="2109159422">
          <w:marLeft w:val="1166"/>
          <w:marRight w:val="0"/>
          <w:marTop w:val="50"/>
          <w:marBottom w:val="34"/>
          <w:divBdr>
            <w:top w:val="none" w:sz="0" w:space="0" w:color="auto"/>
            <w:left w:val="none" w:sz="0" w:space="0" w:color="auto"/>
            <w:bottom w:val="none" w:sz="0" w:space="0" w:color="auto"/>
            <w:right w:val="none" w:sz="0" w:space="0" w:color="auto"/>
          </w:divBdr>
        </w:div>
      </w:divsChild>
    </w:div>
    <w:div w:id="1083648832">
      <w:bodyDiv w:val="1"/>
      <w:marLeft w:val="0"/>
      <w:marRight w:val="0"/>
      <w:marTop w:val="0"/>
      <w:marBottom w:val="0"/>
      <w:divBdr>
        <w:top w:val="none" w:sz="0" w:space="0" w:color="auto"/>
        <w:left w:val="none" w:sz="0" w:space="0" w:color="auto"/>
        <w:bottom w:val="none" w:sz="0" w:space="0" w:color="auto"/>
        <w:right w:val="none" w:sz="0" w:space="0" w:color="auto"/>
      </w:divBdr>
      <w:divsChild>
        <w:div w:id="304896678">
          <w:marLeft w:val="1886"/>
          <w:marRight w:val="0"/>
          <w:marTop w:val="34"/>
          <w:marBottom w:val="17"/>
          <w:divBdr>
            <w:top w:val="none" w:sz="0" w:space="0" w:color="auto"/>
            <w:left w:val="none" w:sz="0" w:space="0" w:color="auto"/>
            <w:bottom w:val="none" w:sz="0" w:space="0" w:color="auto"/>
            <w:right w:val="none" w:sz="0" w:space="0" w:color="auto"/>
          </w:divBdr>
        </w:div>
        <w:div w:id="332496017">
          <w:marLeft w:val="446"/>
          <w:marRight w:val="0"/>
          <w:marTop w:val="84"/>
          <w:marBottom w:val="34"/>
          <w:divBdr>
            <w:top w:val="none" w:sz="0" w:space="0" w:color="auto"/>
            <w:left w:val="none" w:sz="0" w:space="0" w:color="auto"/>
            <w:bottom w:val="none" w:sz="0" w:space="0" w:color="auto"/>
            <w:right w:val="none" w:sz="0" w:space="0" w:color="auto"/>
          </w:divBdr>
        </w:div>
        <w:div w:id="434325119">
          <w:marLeft w:val="1886"/>
          <w:marRight w:val="0"/>
          <w:marTop w:val="34"/>
          <w:marBottom w:val="17"/>
          <w:divBdr>
            <w:top w:val="none" w:sz="0" w:space="0" w:color="auto"/>
            <w:left w:val="none" w:sz="0" w:space="0" w:color="auto"/>
            <w:bottom w:val="none" w:sz="0" w:space="0" w:color="auto"/>
            <w:right w:val="none" w:sz="0" w:space="0" w:color="auto"/>
          </w:divBdr>
        </w:div>
        <w:div w:id="644627952">
          <w:marLeft w:val="2405"/>
          <w:marRight w:val="0"/>
          <w:marTop w:val="34"/>
          <w:marBottom w:val="17"/>
          <w:divBdr>
            <w:top w:val="none" w:sz="0" w:space="0" w:color="auto"/>
            <w:left w:val="none" w:sz="0" w:space="0" w:color="auto"/>
            <w:bottom w:val="none" w:sz="0" w:space="0" w:color="auto"/>
            <w:right w:val="none" w:sz="0" w:space="0" w:color="auto"/>
          </w:divBdr>
        </w:div>
        <w:div w:id="815688665">
          <w:marLeft w:val="1886"/>
          <w:marRight w:val="0"/>
          <w:marTop w:val="34"/>
          <w:marBottom w:val="17"/>
          <w:divBdr>
            <w:top w:val="none" w:sz="0" w:space="0" w:color="auto"/>
            <w:left w:val="none" w:sz="0" w:space="0" w:color="auto"/>
            <w:bottom w:val="none" w:sz="0" w:space="0" w:color="auto"/>
            <w:right w:val="none" w:sz="0" w:space="0" w:color="auto"/>
          </w:divBdr>
        </w:div>
        <w:div w:id="1190724406">
          <w:marLeft w:val="1886"/>
          <w:marRight w:val="0"/>
          <w:marTop w:val="34"/>
          <w:marBottom w:val="17"/>
          <w:divBdr>
            <w:top w:val="none" w:sz="0" w:space="0" w:color="auto"/>
            <w:left w:val="none" w:sz="0" w:space="0" w:color="auto"/>
            <w:bottom w:val="none" w:sz="0" w:space="0" w:color="auto"/>
            <w:right w:val="none" w:sz="0" w:space="0" w:color="auto"/>
          </w:divBdr>
        </w:div>
        <w:div w:id="1647976847">
          <w:marLeft w:val="1166"/>
          <w:marRight w:val="0"/>
          <w:marTop w:val="50"/>
          <w:marBottom w:val="34"/>
          <w:divBdr>
            <w:top w:val="none" w:sz="0" w:space="0" w:color="auto"/>
            <w:left w:val="none" w:sz="0" w:space="0" w:color="auto"/>
            <w:bottom w:val="none" w:sz="0" w:space="0" w:color="auto"/>
            <w:right w:val="none" w:sz="0" w:space="0" w:color="auto"/>
          </w:divBdr>
        </w:div>
        <w:div w:id="1660385063">
          <w:marLeft w:val="1166"/>
          <w:marRight w:val="0"/>
          <w:marTop w:val="50"/>
          <w:marBottom w:val="34"/>
          <w:divBdr>
            <w:top w:val="none" w:sz="0" w:space="0" w:color="auto"/>
            <w:left w:val="none" w:sz="0" w:space="0" w:color="auto"/>
            <w:bottom w:val="none" w:sz="0" w:space="0" w:color="auto"/>
            <w:right w:val="none" w:sz="0" w:space="0" w:color="auto"/>
          </w:divBdr>
        </w:div>
        <w:div w:id="1660428767">
          <w:marLeft w:val="1886"/>
          <w:marRight w:val="0"/>
          <w:marTop w:val="34"/>
          <w:marBottom w:val="17"/>
          <w:divBdr>
            <w:top w:val="none" w:sz="0" w:space="0" w:color="auto"/>
            <w:left w:val="none" w:sz="0" w:space="0" w:color="auto"/>
            <w:bottom w:val="none" w:sz="0" w:space="0" w:color="auto"/>
            <w:right w:val="none" w:sz="0" w:space="0" w:color="auto"/>
          </w:divBdr>
        </w:div>
        <w:div w:id="1891653439">
          <w:marLeft w:val="1886"/>
          <w:marRight w:val="0"/>
          <w:marTop w:val="34"/>
          <w:marBottom w:val="17"/>
          <w:divBdr>
            <w:top w:val="none" w:sz="0" w:space="0" w:color="auto"/>
            <w:left w:val="none" w:sz="0" w:space="0" w:color="auto"/>
            <w:bottom w:val="none" w:sz="0" w:space="0" w:color="auto"/>
            <w:right w:val="none" w:sz="0" w:space="0" w:color="auto"/>
          </w:divBdr>
        </w:div>
      </w:divsChild>
    </w:div>
    <w:div w:id="1096175738">
      <w:bodyDiv w:val="1"/>
      <w:marLeft w:val="0"/>
      <w:marRight w:val="0"/>
      <w:marTop w:val="0"/>
      <w:marBottom w:val="0"/>
      <w:divBdr>
        <w:top w:val="none" w:sz="0" w:space="0" w:color="auto"/>
        <w:left w:val="none" w:sz="0" w:space="0" w:color="auto"/>
        <w:bottom w:val="none" w:sz="0" w:space="0" w:color="auto"/>
        <w:right w:val="none" w:sz="0" w:space="0" w:color="auto"/>
      </w:divBdr>
      <w:divsChild>
        <w:div w:id="996573001">
          <w:marLeft w:val="0"/>
          <w:marRight w:val="0"/>
          <w:marTop w:val="0"/>
          <w:marBottom w:val="0"/>
          <w:divBdr>
            <w:top w:val="none" w:sz="0" w:space="0" w:color="auto"/>
            <w:left w:val="none" w:sz="0" w:space="0" w:color="auto"/>
            <w:bottom w:val="none" w:sz="0" w:space="0" w:color="auto"/>
            <w:right w:val="none" w:sz="0" w:space="0" w:color="auto"/>
          </w:divBdr>
          <w:divsChild>
            <w:div w:id="153956042">
              <w:marLeft w:val="0"/>
              <w:marRight w:val="0"/>
              <w:marTop w:val="0"/>
              <w:marBottom w:val="0"/>
              <w:divBdr>
                <w:top w:val="none" w:sz="0" w:space="0" w:color="auto"/>
                <w:left w:val="none" w:sz="0" w:space="0" w:color="auto"/>
                <w:bottom w:val="none" w:sz="0" w:space="0" w:color="auto"/>
                <w:right w:val="none" w:sz="0" w:space="0" w:color="auto"/>
              </w:divBdr>
            </w:div>
            <w:div w:id="237904522">
              <w:marLeft w:val="0"/>
              <w:marRight w:val="0"/>
              <w:marTop w:val="0"/>
              <w:marBottom w:val="0"/>
              <w:divBdr>
                <w:top w:val="none" w:sz="0" w:space="0" w:color="auto"/>
                <w:left w:val="none" w:sz="0" w:space="0" w:color="auto"/>
                <w:bottom w:val="none" w:sz="0" w:space="0" w:color="auto"/>
                <w:right w:val="none" w:sz="0" w:space="0" w:color="auto"/>
              </w:divBdr>
            </w:div>
            <w:div w:id="410003964">
              <w:marLeft w:val="0"/>
              <w:marRight w:val="0"/>
              <w:marTop w:val="0"/>
              <w:marBottom w:val="0"/>
              <w:divBdr>
                <w:top w:val="none" w:sz="0" w:space="0" w:color="auto"/>
                <w:left w:val="none" w:sz="0" w:space="0" w:color="auto"/>
                <w:bottom w:val="none" w:sz="0" w:space="0" w:color="auto"/>
                <w:right w:val="none" w:sz="0" w:space="0" w:color="auto"/>
              </w:divBdr>
            </w:div>
            <w:div w:id="20796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0445">
      <w:bodyDiv w:val="1"/>
      <w:marLeft w:val="0"/>
      <w:marRight w:val="0"/>
      <w:marTop w:val="0"/>
      <w:marBottom w:val="0"/>
      <w:divBdr>
        <w:top w:val="none" w:sz="0" w:space="0" w:color="auto"/>
        <w:left w:val="none" w:sz="0" w:space="0" w:color="auto"/>
        <w:bottom w:val="none" w:sz="0" w:space="0" w:color="auto"/>
        <w:right w:val="none" w:sz="0" w:space="0" w:color="auto"/>
      </w:divBdr>
      <w:divsChild>
        <w:div w:id="106703895">
          <w:marLeft w:val="1166"/>
          <w:marRight w:val="0"/>
          <w:marTop w:val="50"/>
          <w:marBottom w:val="34"/>
          <w:divBdr>
            <w:top w:val="none" w:sz="0" w:space="0" w:color="auto"/>
            <w:left w:val="none" w:sz="0" w:space="0" w:color="auto"/>
            <w:bottom w:val="none" w:sz="0" w:space="0" w:color="auto"/>
            <w:right w:val="none" w:sz="0" w:space="0" w:color="auto"/>
          </w:divBdr>
        </w:div>
        <w:div w:id="254746654">
          <w:marLeft w:val="1166"/>
          <w:marRight w:val="0"/>
          <w:marTop w:val="50"/>
          <w:marBottom w:val="34"/>
          <w:divBdr>
            <w:top w:val="none" w:sz="0" w:space="0" w:color="auto"/>
            <w:left w:val="none" w:sz="0" w:space="0" w:color="auto"/>
            <w:bottom w:val="none" w:sz="0" w:space="0" w:color="auto"/>
            <w:right w:val="none" w:sz="0" w:space="0" w:color="auto"/>
          </w:divBdr>
        </w:div>
        <w:div w:id="257174996">
          <w:marLeft w:val="1166"/>
          <w:marRight w:val="0"/>
          <w:marTop w:val="50"/>
          <w:marBottom w:val="34"/>
          <w:divBdr>
            <w:top w:val="none" w:sz="0" w:space="0" w:color="auto"/>
            <w:left w:val="none" w:sz="0" w:space="0" w:color="auto"/>
            <w:bottom w:val="none" w:sz="0" w:space="0" w:color="auto"/>
            <w:right w:val="none" w:sz="0" w:space="0" w:color="auto"/>
          </w:divBdr>
        </w:div>
        <w:div w:id="300233431">
          <w:marLeft w:val="1166"/>
          <w:marRight w:val="0"/>
          <w:marTop w:val="50"/>
          <w:marBottom w:val="34"/>
          <w:divBdr>
            <w:top w:val="none" w:sz="0" w:space="0" w:color="auto"/>
            <w:left w:val="none" w:sz="0" w:space="0" w:color="auto"/>
            <w:bottom w:val="none" w:sz="0" w:space="0" w:color="auto"/>
            <w:right w:val="none" w:sz="0" w:space="0" w:color="auto"/>
          </w:divBdr>
        </w:div>
        <w:div w:id="451100201">
          <w:marLeft w:val="446"/>
          <w:marRight w:val="0"/>
          <w:marTop w:val="84"/>
          <w:marBottom w:val="34"/>
          <w:divBdr>
            <w:top w:val="none" w:sz="0" w:space="0" w:color="auto"/>
            <w:left w:val="none" w:sz="0" w:space="0" w:color="auto"/>
            <w:bottom w:val="none" w:sz="0" w:space="0" w:color="auto"/>
            <w:right w:val="none" w:sz="0" w:space="0" w:color="auto"/>
          </w:divBdr>
        </w:div>
        <w:div w:id="497384271">
          <w:marLeft w:val="1886"/>
          <w:marRight w:val="0"/>
          <w:marTop w:val="34"/>
          <w:marBottom w:val="17"/>
          <w:divBdr>
            <w:top w:val="none" w:sz="0" w:space="0" w:color="auto"/>
            <w:left w:val="none" w:sz="0" w:space="0" w:color="auto"/>
            <w:bottom w:val="none" w:sz="0" w:space="0" w:color="auto"/>
            <w:right w:val="none" w:sz="0" w:space="0" w:color="auto"/>
          </w:divBdr>
        </w:div>
        <w:div w:id="502667434">
          <w:marLeft w:val="576"/>
          <w:marRight w:val="0"/>
          <w:marTop w:val="50"/>
          <w:marBottom w:val="34"/>
          <w:divBdr>
            <w:top w:val="none" w:sz="0" w:space="0" w:color="auto"/>
            <w:left w:val="none" w:sz="0" w:space="0" w:color="auto"/>
            <w:bottom w:val="none" w:sz="0" w:space="0" w:color="auto"/>
            <w:right w:val="none" w:sz="0" w:space="0" w:color="auto"/>
          </w:divBdr>
        </w:div>
        <w:div w:id="931547321">
          <w:marLeft w:val="1166"/>
          <w:marRight w:val="0"/>
          <w:marTop w:val="50"/>
          <w:marBottom w:val="34"/>
          <w:divBdr>
            <w:top w:val="none" w:sz="0" w:space="0" w:color="auto"/>
            <w:left w:val="none" w:sz="0" w:space="0" w:color="auto"/>
            <w:bottom w:val="none" w:sz="0" w:space="0" w:color="auto"/>
            <w:right w:val="none" w:sz="0" w:space="0" w:color="auto"/>
          </w:divBdr>
        </w:div>
        <w:div w:id="941112929">
          <w:marLeft w:val="1166"/>
          <w:marRight w:val="0"/>
          <w:marTop w:val="50"/>
          <w:marBottom w:val="34"/>
          <w:divBdr>
            <w:top w:val="none" w:sz="0" w:space="0" w:color="auto"/>
            <w:left w:val="none" w:sz="0" w:space="0" w:color="auto"/>
            <w:bottom w:val="none" w:sz="0" w:space="0" w:color="auto"/>
            <w:right w:val="none" w:sz="0" w:space="0" w:color="auto"/>
          </w:divBdr>
        </w:div>
        <w:div w:id="1608080828">
          <w:marLeft w:val="1886"/>
          <w:marRight w:val="0"/>
          <w:marTop w:val="34"/>
          <w:marBottom w:val="17"/>
          <w:divBdr>
            <w:top w:val="none" w:sz="0" w:space="0" w:color="auto"/>
            <w:left w:val="none" w:sz="0" w:space="0" w:color="auto"/>
            <w:bottom w:val="none" w:sz="0" w:space="0" w:color="auto"/>
            <w:right w:val="none" w:sz="0" w:space="0" w:color="auto"/>
          </w:divBdr>
        </w:div>
        <w:div w:id="1853496978">
          <w:marLeft w:val="446"/>
          <w:marRight w:val="0"/>
          <w:marTop w:val="84"/>
          <w:marBottom w:val="34"/>
          <w:divBdr>
            <w:top w:val="none" w:sz="0" w:space="0" w:color="auto"/>
            <w:left w:val="none" w:sz="0" w:space="0" w:color="auto"/>
            <w:bottom w:val="none" w:sz="0" w:space="0" w:color="auto"/>
            <w:right w:val="none" w:sz="0" w:space="0" w:color="auto"/>
          </w:divBdr>
        </w:div>
        <w:div w:id="1870874787">
          <w:marLeft w:val="446"/>
          <w:marRight w:val="0"/>
          <w:marTop w:val="84"/>
          <w:marBottom w:val="34"/>
          <w:divBdr>
            <w:top w:val="none" w:sz="0" w:space="0" w:color="auto"/>
            <w:left w:val="none" w:sz="0" w:space="0" w:color="auto"/>
            <w:bottom w:val="none" w:sz="0" w:space="0" w:color="auto"/>
            <w:right w:val="none" w:sz="0" w:space="0" w:color="auto"/>
          </w:divBdr>
        </w:div>
      </w:divsChild>
    </w:div>
    <w:div w:id="1124008612">
      <w:bodyDiv w:val="1"/>
      <w:marLeft w:val="0"/>
      <w:marRight w:val="0"/>
      <w:marTop w:val="0"/>
      <w:marBottom w:val="0"/>
      <w:divBdr>
        <w:top w:val="none" w:sz="0" w:space="0" w:color="auto"/>
        <w:left w:val="none" w:sz="0" w:space="0" w:color="auto"/>
        <w:bottom w:val="none" w:sz="0" w:space="0" w:color="auto"/>
        <w:right w:val="none" w:sz="0" w:space="0" w:color="auto"/>
      </w:divBdr>
    </w:div>
    <w:div w:id="1124275216">
      <w:bodyDiv w:val="1"/>
      <w:marLeft w:val="0"/>
      <w:marRight w:val="0"/>
      <w:marTop w:val="0"/>
      <w:marBottom w:val="0"/>
      <w:divBdr>
        <w:top w:val="none" w:sz="0" w:space="0" w:color="auto"/>
        <w:left w:val="none" w:sz="0" w:space="0" w:color="auto"/>
        <w:bottom w:val="none" w:sz="0" w:space="0" w:color="auto"/>
        <w:right w:val="none" w:sz="0" w:space="0" w:color="auto"/>
      </w:divBdr>
    </w:div>
    <w:div w:id="1145313417">
      <w:bodyDiv w:val="1"/>
      <w:marLeft w:val="0"/>
      <w:marRight w:val="0"/>
      <w:marTop w:val="0"/>
      <w:marBottom w:val="0"/>
      <w:divBdr>
        <w:top w:val="none" w:sz="0" w:space="0" w:color="auto"/>
        <w:left w:val="none" w:sz="0" w:space="0" w:color="auto"/>
        <w:bottom w:val="none" w:sz="0" w:space="0" w:color="auto"/>
        <w:right w:val="none" w:sz="0" w:space="0" w:color="auto"/>
      </w:divBdr>
      <w:divsChild>
        <w:div w:id="1586037301">
          <w:marLeft w:val="0"/>
          <w:marRight w:val="0"/>
          <w:marTop w:val="0"/>
          <w:marBottom w:val="0"/>
          <w:divBdr>
            <w:top w:val="none" w:sz="0" w:space="0" w:color="auto"/>
            <w:left w:val="none" w:sz="0" w:space="0" w:color="auto"/>
            <w:bottom w:val="none" w:sz="0" w:space="0" w:color="auto"/>
            <w:right w:val="none" w:sz="0" w:space="0" w:color="auto"/>
          </w:divBdr>
        </w:div>
        <w:div w:id="751661708">
          <w:marLeft w:val="0"/>
          <w:marRight w:val="0"/>
          <w:marTop w:val="0"/>
          <w:marBottom w:val="0"/>
          <w:divBdr>
            <w:top w:val="none" w:sz="0" w:space="0" w:color="auto"/>
            <w:left w:val="none" w:sz="0" w:space="0" w:color="auto"/>
            <w:bottom w:val="none" w:sz="0" w:space="0" w:color="auto"/>
            <w:right w:val="none" w:sz="0" w:space="0" w:color="auto"/>
          </w:divBdr>
        </w:div>
        <w:div w:id="278798142">
          <w:marLeft w:val="0"/>
          <w:marRight w:val="0"/>
          <w:marTop w:val="0"/>
          <w:marBottom w:val="0"/>
          <w:divBdr>
            <w:top w:val="none" w:sz="0" w:space="0" w:color="auto"/>
            <w:left w:val="none" w:sz="0" w:space="0" w:color="auto"/>
            <w:bottom w:val="none" w:sz="0" w:space="0" w:color="auto"/>
            <w:right w:val="none" w:sz="0" w:space="0" w:color="auto"/>
          </w:divBdr>
        </w:div>
        <w:div w:id="665010836">
          <w:marLeft w:val="0"/>
          <w:marRight w:val="0"/>
          <w:marTop w:val="0"/>
          <w:marBottom w:val="0"/>
          <w:divBdr>
            <w:top w:val="none" w:sz="0" w:space="0" w:color="auto"/>
            <w:left w:val="none" w:sz="0" w:space="0" w:color="auto"/>
            <w:bottom w:val="none" w:sz="0" w:space="0" w:color="auto"/>
            <w:right w:val="none" w:sz="0" w:space="0" w:color="auto"/>
          </w:divBdr>
        </w:div>
      </w:divsChild>
    </w:div>
    <w:div w:id="1152143107">
      <w:bodyDiv w:val="1"/>
      <w:marLeft w:val="0"/>
      <w:marRight w:val="0"/>
      <w:marTop w:val="0"/>
      <w:marBottom w:val="0"/>
      <w:divBdr>
        <w:top w:val="none" w:sz="0" w:space="0" w:color="auto"/>
        <w:left w:val="none" w:sz="0" w:space="0" w:color="auto"/>
        <w:bottom w:val="none" w:sz="0" w:space="0" w:color="auto"/>
        <w:right w:val="none" w:sz="0" w:space="0" w:color="auto"/>
      </w:divBdr>
      <w:divsChild>
        <w:div w:id="171381024">
          <w:marLeft w:val="288"/>
          <w:marRight w:val="0"/>
          <w:marTop w:val="40"/>
          <w:marBottom w:val="0"/>
          <w:divBdr>
            <w:top w:val="none" w:sz="0" w:space="0" w:color="auto"/>
            <w:left w:val="none" w:sz="0" w:space="0" w:color="auto"/>
            <w:bottom w:val="none" w:sz="0" w:space="0" w:color="auto"/>
            <w:right w:val="none" w:sz="0" w:space="0" w:color="auto"/>
          </w:divBdr>
        </w:div>
        <w:div w:id="368069331">
          <w:marLeft w:val="288"/>
          <w:marRight w:val="0"/>
          <w:marTop w:val="40"/>
          <w:marBottom w:val="0"/>
          <w:divBdr>
            <w:top w:val="none" w:sz="0" w:space="0" w:color="auto"/>
            <w:left w:val="none" w:sz="0" w:space="0" w:color="auto"/>
            <w:bottom w:val="none" w:sz="0" w:space="0" w:color="auto"/>
            <w:right w:val="none" w:sz="0" w:space="0" w:color="auto"/>
          </w:divBdr>
        </w:div>
        <w:div w:id="413090027">
          <w:marLeft w:val="1138"/>
          <w:marRight w:val="0"/>
          <w:marTop w:val="40"/>
          <w:marBottom w:val="0"/>
          <w:divBdr>
            <w:top w:val="none" w:sz="0" w:space="0" w:color="auto"/>
            <w:left w:val="none" w:sz="0" w:space="0" w:color="auto"/>
            <w:bottom w:val="none" w:sz="0" w:space="0" w:color="auto"/>
            <w:right w:val="none" w:sz="0" w:space="0" w:color="auto"/>
          </w:divBdr>
        </w:div>
        <w:div w:id="504975291">
          <w:marLeft w:val="288"/>
          <w:marRight w:val="0"/>
          <w:marTop w:val="40"/>
          <w:marBottom w:val="0"/>
          <w:divBdr>
            <w:top w:val="none" w:sz="0" w:space="0" w:color="auto"/>
            <w:left w:val="none" w:sz="0" w:space="0" w:color="auto"/>
            <w:bottom w:val="none" w:sz="0" w:space="0" w:color="auto"/>
            <w:right w:val="none" w:sz="0" w:space="0" w:color="auto"/>
          </w:divBdr>
        </w:div>
        <w:div w:id="631908623">
          <w:marLeft w:val="706"/>
          <w:marRight w:val="0"/>
          <w:marTop w:val="40"/>
          <w:marBottom w:val="0"/>
          <w:divBdr>
            <w:top w:val="none" w:sz="0" w:space="0" w:color="auto"/>
            <w:left w:val="none" w:sz="0" w:space="0" w:color="auto"/>
            <w:bottom w:val="none" w:sz="0" w:space="0" w:color="auto"/>
            <w:right w:val="none" w:sz="0" w:space="0" w:color="auto"/>
          </w:divBdr>
        </w:div>
        <w:div w:id="900216142">
          <w:marLeft w:val="706"/>
          <w:marRight w:val="0"/>
          <w:marTop w:val="40"/>
          <w:marBottom w:val="0"/>
          <w:divBdr>
            <w:top w:val="none" w:sz="0" w:space="0" w:color="auto"/>
            <w:left w:val="none" w:sz="0" w:space="0" w:color="auto"/>
            <w:bottom w:val="none" w:sz="0" w:space="0" w:color="auto"/>
            <w:right w:val="none" w:sz="0" w:space="0" w:color="auto"/>
          </w:divBdr>
        </w:div>
        <w:div w:id="959145859">
          <w:marLeft w:val="706"/>
          <w:marRight w:val="0"/>
          <w:marTop w:val="40"/>
          <w:marBottom w:val="0"/>
          <w:divBdr>
            <w:top w:val="none" w:sz="0" w:space="0" w:color="auto"/>
            <w:left w:val="none" w:sz="0" w:space="0" w:color="auto"/>
            <w:bottom w:val="none" w:sz="0" w:space="0" w:color="auto"/>
            <w:right w:val="none" w:sz="0" w:space="0" w:color="auto"/>
          </w:divBdr>
        </w:div>
        <w:div w:id="1134713493">
          <w:marLeft w:val="706"/>
          <w:marRight w:val="0"/>
          <w:marTop w:val="40"/>
          <w:marBottom w:val="0"/>
          <w:divBdr>
            <w:top w:val="none" w:sz="0" w:space="0" w:color="auto"/>
            <w:left w:val="none" w:sz="0" w:space="0" w:color="auto"/>
            <w:bottom w:val="none" w:sz="0" w:space="0" w:color="auto"/>
            <w:right w:val="none" w:sz="0" w:space="0" w:color="auto"/>
          </w:divBdr>
        </w:div>
        <w:div w:id="1260217020">
          <w:marLeft w:val="1138"/>
          <w:marRight w:val="0"/>
          <w:marTop w:val="40"/>
          <w:marBottom w:val="0"/>
          <w:divBdr>
            <w:top w:val="none" w:sz="0" w:space="0" w:color="auto"/>
            <w:left w:val="none" w:sz="0" w:space="0" w:color="auto"/>
            <w:bottom w:val="none" w:sz="0" w:space="0" w:color="auto"/>
            <w:right w:val="none" w:sz="0" w:space="0" w:color="auto"/>
          </w:divBdr>
        </w:div>
        <w:div w:id="1330600902">
          <w:marLeft w:val="706"/>
          <w:marRight w:val="0"/>
          <w:marTop w:val="40"/>
          <w:marBottom w:val="0"/>
          <w:divBdr>
            <w:top w:val="none" w:sz="0" w:space="0" w:color="auto"/>
            <w:left w:val="none" w:sz="0" w:space="0" w:color="auto"/>
            <w:bottom w:val="none" w:sz="0" w:space="0" w:color="auto"/>
            <w:right w:val="none" w:sz="0" w:space="0" w:color="auto"/>
          </w:divBdr>
        </w:div>
        <w:div w:id="1490558477">
          <w:marLeft w:val="706"/>
          <w:marRight w:val="0"/>
          <w:marTop w:val="40"/>
          <w:marBottom w:val="0"/>
          <w:divBdr>
            <w:top w:val="none" w:sz="0" w:space="0" w:color="auto"/>
            <w:left w:val="none" w:sz="0" w:space="0" w:color="auto"/>
            <w:bottom w:val="none" w:sz="0" w:space="0" w:color="auto"/>
            <w:right w:val="none" w:sz="0" w:space="0" w:color="auto"/>
          </w:divBdr>
        </w:div>
        <w:div w:id="1599216732">
          <w:marLeft w:val="706"/>
          <w:marRight w:val="0"/>
          <w:marTop w:val="40"/>
          <w:marBottom w:val="0"/>
          <w:divBdr>
            <w:top w:val="none" w:sz="0" w:space="0" w:color="auto"/>
            <w:left w:val="none" w:sz="0" w:space="0" w:color="auto"/>
            <w:bottom w:val="none" w:sz="0" w:space="0" w:color="auto"/>
            <w:right w:val="none" w:sz="0" w:space="0" w:color="auto"/>
          </w:divBdr>
        </w:div>
        <w:div w:id="1617328802">
          <w:marLeft w:val="706"/>
          <w:marRight w:val="0"/>
          <w:marTop w:val="40"/>
          <w:marBottom w:val="0"/>
          <w:divBdr>
            <w:top w:val="none" w:sz="0" w:space="0" w:color="auto"/>
            <w:left w:val="none" w:sz="0" w:space="0" w:color="auto"/>
            <w:bottom w:val="none" w:sz="0" w:space="0" w:color="auto"/>
            <w:right w:val="none" w:sz="0" w:space="0" w:color="auto"/>
          </w:divBdr>
        </w:div>
        <w:div w:id="1947731934">
          <w:marLeft w:val="706"/>
          <w:marRight w:val="0"/>
          <w:marTop w:val="40"/>
          <w:marBottom w:val="0"/>
          <w:divBdr>
            <w:top w:val="none" w:sz="0" w:space="0" w:color="auto"/>
            <w:left w:val="none" w:sz="0" w:space="0" w:color="auto"/>
            <w:bottom w:val="none" w:sz="0" w:space="0" w:color="auto"/>
            <w:right w:val="none" w:sz="0" w:space="0" w:color="auto"/>
          </w:divBdr>
        </w:div>
        <w:div w:id="2044357953">
          <w:marLeft w:val="288"/>
          <w:marRight w:val="0"/>
          <w:marTop w:val="40"/>
          <w:marBottom w:val="0"/>
          <w:divBdr>
            <w:top w:val="none" w:sz="0" w:space="0" w:color="auto"/>
            <w:left w:val="none" w:sz="0" w:space="0" w:color="auto"/>
            <w:bottom w:val="none" w:sz="0" w:space="0" w:color="auto"/>
            <w:right w:val="none" w:sz="0" w:space="0" w:color="auto"/>
          </w:divBdr>
        </w:div>
      </w:divsChild>
    </w:div>
    <w:div w:id="1172642421">
      <w:bodyDiv w:val="1"/>
      <w:marLeft w:val="0"/>
      <w:marRight w:val="0"/>
      <w:marTop w:val="0"/>
      <w:marBottom w:val="0"/>
      <w:divBdr>
        <w:top w:val="none" w:sz="0" w:space="0" w:color="auto"/>
        <w:left w:val="none" w:sz="0" w:space="0" w:color="auto"/>
        <w:bottom w:val="none" w:sz="0" w:space="0" w:color="auto"/>
        <w:right w:val="none" w:sz="0" w:space="0" w:color="auto"/>
      </w:divBdr>
    </w:div>
    <w:div w:id="1176967895">
      <w:bodyDiv w:val="1"/>
      <w:marLeft w:val="0"/>
      <w:marRight w:val="0"/>
      <w:marTop w:val="0"/>
      <w:marBottom w:val="0"/>
      <w:divBdr>
        <w:top w:val="none" w:sz="0" w:space="0" w:color="auto"/>
        <w:left w:val="none" w:sz="0" w:space="0" w:color="auto"/>
        <w:bottom w:val="none" w:sz="0" w:space="0" w:color="auto"/>
        <w:right w:val="none" w:sz="0" w:space="0" w:color="auto"/>
      </w:divBdr>
      <w:divsChild>
        <w:div w:id="924534781">
          <w:marLeft w:val="446"/>
          <w:marRight w:val="0"/>
          <w:marTop w:val="96"/>
          <w:marBottom w:val="38"/>
          <w:divBdr>
            <w:top w:val="none" w:sz="0" w:space="0" w:color="auto"/>
            <w:left w:val="none" w:sz="0" w:space="0" w:color="auto"/>
            <w:bottom w:val="none" w:sz="0" w:space="0" w:color="auto"/>
            <w:right w:val="none" w:sz="0" w:space="0" w:color="auto"/>
          </w:divBdr>
        </w:div>
        <w:div w:id="1028946157">
          <w:marLeft w:val="1166"/>
          <w:marRight w:val="0"/>
          <w:marTop w:val="58"/>
          <w:marBottom w:val="38"/>
          <w:divBdr>
            <w:top w:val="none" w:sz="0" w:space="0" w:color="auto"/>
            <w:left w:val="none" w:sz="0" w:space="0" w:color="auto"/>
            <w:bottom w:val="none" w:sz="0" w:space="0" w:color="auto"/>
            <w:right w:val="none" w:sz="0" w:space="0" w:color="auto"/>
          </w:divBdr>
        </w:div>
        <w:div w:id="1147819513">
          <w:marLeft w:val="1166"/>
          <w:marRight w:val="0"/>
          <w:marTop w:val="58"/>
          <w:marBottom w:val="38"/>
          <w:divBdr>
            <w:top w:val="none" w:sz="0" w:space="0" w:color="auto"/>
            <w:left w:val="none" w:sz="0" w:space="0" w:color="auto"/>
            <w:bottom w:val="none" w:sz="0" w:space="0" w:color="auto"/>
            <w:right w:val="none" w:sz="0" w:space="0" w:color="auto"/>
          </w:divBdr>
        </w:div>
        <w:div w:id="1280186758">
          <w:marLeft w:val="446"/>
          <w:marRight w:val="0"/>
          <w:marTop w:val="96"/>
          <w:marBottom w:val="38"/>
          <w:divBdr>
            <w:top w:val="none" w:sz="0" w:space="0" w:color="auto"/>
            <w:left w:val="none" w:sz="0" w:space="0" w:color="auto"/>
            <w:bottom w:val="none" w:sz="0" w:space="0" w:color="auto"/>
            <w:right w:val="none" w:sz="0" w:space="0" w:color="auto"/>
          </w:divBdr>
        </w:div>
      </w:divsChild>
    </w:div>
    <w:div w:id="1177696669">
      <w:bodyDiv w:val="1"/>
      <w:marLeft w:val="0"/>
      <w:marRight w:val="0"/>
      <w:marTop w:val="0"/>
      <w:marBottom w:val="0"/>
      <w:divBdr>
        <w:top w:val="none" w:sz="0" w:space="0" w:color="auto"/>
        <w:left w:val="none" w:sz="0" w:space="0" w:color="auto"/>
        <w:bottom w:val="none" w:sz="0" w:space="0" w:color="auto"/>
        <w:right w:val="none" w:sz="0" w:space="0" w:color="auto"/>
      </w:divBdr>
      <w:divsChild>
        <w:div w:id="179588335">
          <w:marLeft w:val="1411"/>
          <w:marRight w:val="0"/>
          <w:marTop w:val="58"/>
          <w:marBottom w:val="38"/>
          <w:divBdr>
            <w:top w:val="none" w:sz="0" w:space="0" w:color="auto"/>
            <w:left w:val="none" w:sz="0" w:space="0" w:color="auto"/>
            <w:bottom w:val="none" w:sz="0" w:space="0" w:color="auto"/>
            <w:right w:val="none" w:sz="0" w:space="0" w:color="auto"/>
          </w:divBdr>
        </w:div>
        <w:div w:id="460194868">
          <w:marLeft w:val="446"/>
          <w:marRight w:val="0"/>
          <w:marTop w:val="96"/>
          <w:marBottom w:val="38"/>
          <w:divBdr>
            <w:top w:val="none" w:sz="0" w:space="0" w:color="auto"/>
            <w:left w:val="none" w:sz="0" w:space="0" w:color="auto"/>
            <w:bottom w:val="none" w:sz="0" w:space="0" w:color="auto"/>
            <w:right w:val="none" w:sz="0" w:space="0" w:color="auto"/>
          </w:divBdr>
        </w:div>
        <w:div w:id="591275942">
          <w:marLeft w:val="1411"/>
          <w:marRight w:val="0"/>
          <w:marTop w:val="58"/>
          <w:marBottom w:val="38"/>
          <w:divBdr>
            <w:top w:val="none" w:sz="0" w:space="0" w:color="auto"/>
            <w:left w:val="none" w:sz="0" w:space="0" w:color="auto"/>
            <w:bottom w:val="none" w:sz="0" w:space="0" w:color="auto"/>
            <w:right w:val="none" w:sz="0" w:space="0" w:color="auto"/>
          </w:divBdr>
        </w:div>
        <w:div w:id="748580422">
          <w:marLeft w:val="1411"/>
          <w:marRight w:val="0"/>
          <w:marTop w:val="58"/>
          <w:marBottom w:val="38"/>
          <w:divBdr>
            <w:top w:val="none" w:sz="0" w:space="0" w:color="auto"/>
            <w:left w:val="none" w:sz="0" w:space="0" w:color="auto"/>
            <w:bottom w:val="none" w:sz="0" w:space="0" w:color="auto"/>
            <w:right w:val="none" w:sz="0" w:space="0" w:color="auto"/>
          </w:divBdr>
        </w:div>
        <w:div w:id="952326524">
          <w:marLeft w:val="2246"/>
          <w:marRight w:val="0"/>
          <w:marTop w:val="58"/>
          <w:marBottom w:val="38"/>
          <w:divBdr>
            <w:top w:val="none" w:sz="0" w:space="0" w:color="auto"/>
            <w:left w:val="none" w:sz="0" w:space="0" w:color="auto"/>
            <w:bottom w:val="none" w:sz="0" w:space="0" w:color="auto"/>
            <w:right w:val="none" w:sz="0" w:space="0" w:color="auto"/>
          </w:divBdr>
        </w:div>
        <w:div w:id="1015620772">
          <w:marLeft w:val="446"/>
          <w:marRight w:val="0"/>
          <w:marTop w:val="96"/>
          <w:marBottom w:val="38"/>
          <w:divBdr>
            <w:top w:val="none" w:sz="0" w:space="0" w:color="auto"/>
            <w:left w:val="none" w:sz="0" w:space="0" w:color="auto"/>
            <w:bottom w:val="none" w:sz="0" w:space="0" w:color="auto"/>
            <w:right w:val="none" w:sz="0" w:space="0" w:color="auto"/>
          </w:divBdr>
        </w:div>
        <w:div w:id="1059521103">
          <w:marLeft w:val="1411"/>
          <w:marRight w:val="0"/>
          <w:marTop w:val="58"/>
          <w:marBottom w:val="38"/>
          <w:divBdr>
            <w:top w:val="none" w:sz="0" w:space="0" w:color="auto"/>
            <w:left w:val="none" w:sz="0" w:space="0" w:color="auto"/>
            <w:bottom w:val="none" w:sz="0" w:space="0" w:color="auto"/>
            <w:right w:val="none" w:sz="0" w:space="0" w:color="auto"/>
          </w:divBdr>
        </w:div>
        <w:div w:id="1275209693">
          <w:marLeft w:val="446"/>
          <w:marRight w:val="0"/>
          <w:marTop w:val="96"/>
          <w:marBottom w:val="38"/>
          <w:divBdr>
            <w:top w:val="none" w:sz="0" w:space="0" w:color="auto"/>
            <w:left w:val="none" w:sz="0" w:space="0" w:color="auto"/>
            <w:bottom w:val="none" w:sz="0" w:space="0" w:color="auto"/>
            <w:right w:val="none" w:sz="0" w:space="0" w:color="auto"/>
          </w:divBdr>
        </w:div>
        <w:div w:id="1664117678">
          <w:marLeft w:val="2246"/>
          <w:marRight w:val="0"/>
          <w:marTop w:val="58"/>
          <w:marBottom w:val="38"/>
          <w:divBdr>
            <w:top w:val="none" w:sz="0" w:space="0" w:color="auto"/>
            <w:left w:val="none" w:sz="0" w:space="0" w:color="auto"/>
            <w:bottom w:val="none" w:sz="0" w:space="0" w:color="auto"/>
            <w:right w:val="none" w:sz="0" w:space="0" w:color="auto"/>
          </w:divBdr>
        </w:div>
        <w:div w:id="1696538629">
          <w:marLeft w:val="446"/>
          <w:marRight w:val="0"/>
          <w:marTop w:val="96"/>
          <w:marBottom w:val="38"/>
          <w:divBdr>
            <w:top w:val="none" w:sz="0" w:space="0" w:color="auto"/>
            <w:left w:val="none" w:sz="0" w:space="0" w:color="auto"/>
            <w:bottom w:val="none" w:sz="0" w:space="0" w:color="auto"/>
            <w:right w:val="none" w:sz="0" w:space="0" w:color="auto"/>
          </w:divBdr>
        </w:div>
      </w:divsChild>
    </w:div>
    <w:div w:id="1189180086">
      <w:bodyDiv w:val="1"/>
      <w:marLeft w:val="0"/>
      <w:marRight w:val="0"/>
      <w:marTop w:val="0"/>
      <w:marBottom w:val="0"/>
      <w:divBdr>
        <w:top w:val="none" w:sz="0" w:space="0" w:color="auto"/>
        <w:left w:val="none" w:sz="0" w:space="0" w:color="auto"/>
        <w:bottom w:val="none" w:sz="0" w:space="0" w:color="auto"/>
        <w:right w:val="none" w:sz="0" w:space="0" w:color="auto"/>
      </w:divBdr>
    </w:div>
    <w:div w:id="1190224327">
      <w:bodyDiv w:val="1"/>
      <w:marLeft w:val="0"/>
      <w:marRight w:val="0"/>
      <w:marTop w:val="0"/>
      <w:marBottom w:val="0"/>
      <w:divBdr>
        <w:top w:val="none" w:sz="0" w:space="0" w:color="auto"/>
        <w:left w:val="none" w:sz="0" w:space="0" w:color="auto"/>
        <w:bottom w:val="none" w:sz="0" w:space="0" w:color="auto"/>
        <w:right w:val="none" w:sz="0" w:space="0" w:color="auto"/>
      </w:divBdr>
    </w:div>
    <w:div w:id="1193374597">
      <w:bodyDiv w:val="1"/>
      <w:marLeft w:val="0"/>
      <w:marRight w:val="0"/>
      <w:marTop w:val="0"/>
      <w:marBottom w:val="0"/>
      <w:divBdr>
        <w:top w:val="none" w:sz="0" w:space="0" w:color="auto"/>
        <w:left w:val="none" w:sz="0" w:space="0" w:color="auto"/>
        <w:bottom w:val="none" w:sz="0" w:space="0" w:color="auto"/>
        <w:right w:val="none" w:sz="0" w:space="0" w:color="auto"/>
      </w:divBdr>
    </w:div>
    <w:div w:id="1193416914">
      <w:bodyDiv w:val="1"/>
      <w:marLeft w:val="0"/>
      <w:marRight w:val="0"/>
      <w:marTop w:val="0"/>
      <w:marBottom w:val="0"/>
      <w:divBdr>
        <w:top w:val="none" w:sz="0" w:space="0" w:color="auto"/>
        <w:left w:val="none" w:sz="0" w:space="0" w:color="auto"/>
        <w:bottom w:val="none" w:sz="0" w:space="0" w:color="auto"/>
        <w:right w:val="none" w:sz="0" w:space="0" w:color="auto"/>
      </w:divBdr>
      <w:divsChild>
        <w:div w:id="198007276">
          <w:marLeft w:val="1166"/>
          <w:marRight w:val="0"/>
          <w:marTop w:val="0"/>
          <w:marBottom w:val="0"/>
          <w:divBdr>
            <w:top w:val="none" w:sz="0" w:space="0" w:color="auto"/>
            <w:left w:val="none" w:sz="0" w:space="0" w:color="auto"/>
            <w:bottom w:val="none" w:sz="0" w:space="0" w:color="auto"/>
            <w:right w:val="none" w:sz="0" w:space="0" w:color="auto"/>
          </w:divBdr>
        </w:div>
        <w:div w:id="417099087">
          <w:marLeft w:val="1886"/>
          <w:marRight w:val="0"/>
          <w:marTop w:val="0"/>
          <w:marBottom w:val="0"/>
          <w:divBdr>
            <w:top w:val="none" w:sz="0" w:space="0" w:color="auto"/>
            <w:left w:val="none" w:sz="0" w:space="0" w:color="auto"/>
            <w:bottom w:val="none" w:sz="0" w:space="0" w:color="auto"/>
            <w:right w:val="none" w:sz="0" w:space="0" w:color="auto"/>
          </w:divBdr>
        </w:div>
        <w:div w:id="659193084">
          <w:marLeft w:val="1166"/>
          <w:marRight w:val="0"/>
          <w:marTop w:val="0"/>
          <w:marBottom w:val="0"/>
          <w:divBdr>
            <w:top w:val="none" w:sz="0" w:space="0" w:color="auto"/>
            <w:left w:val="none" w:sz="0" w:space="0" w:color="auto"/>
            <w:bottom w:val="none" w:sz="0" w:space="0" w:color="auto"/>
            <w:right w:val="none" w:sz="0" w:space="0" w:color="auto"/>
          </w:divBdr>
        </w:div>
        <w:div w:id="700130517">
          <w:marLeft w:val="446"/>
          <w:marRight w:val="0"/>
          <w:marTop w:val="0"/>
          <w:marBottom w:val="0"/>
          <w:divBdr>
            <w:top w:val="none" w:sz="0" w:space="0" w:color="auto"/>
            <w:left w:val="none" w:sz="0" w:space="0" w:color="auto"/>
            <w:bottom w:val="none" w:sz="0" w:space="0" w:color="auto"/>
            <w:right w:val="none" w:sz="0" w:space="0" w:color="auto"/>
          </w:divBdr>
        </w:div>
        <w:div w:id="1313677826">
          <w:marLeft w:val="446"/>
          <w:marRight w:val="0"/>
          <w:marTop w:val="0"/>
          <w:marBottom w:val="0"/>
          <w:divBdr>
            <w:top w:val="none" w:sz="0" w:space="0" w:color="auto"/>
            <w:left w:val="none" w:sz="0" w:space="0" w:color="auto"/>
            <w:bottom w:val="none" w:sz="0" w:space="0" w:color="auto"/>
            <w:right w:val="none" w:sz="0" w:space="0" w:color="auto"/>
          </w:divBdr>
        </w:div>
        <w:div w:id="1342586725">
          <w:marLeft w:val="446"/>
          <w:marRight w:val="0"/>
          <w:marTop w:val="0"/>
          <w:marBottom w:val="0"/>
          <w:divBdr>
            <w:top w:val="none" w:sz="0" w:space="0" w:color="auto"/>
            <w:left w:val="none" w:sz="0" w:space="0" w:color="auto"/>
            <w:bottom w:val="none" w:sz="0" w:space="0" w:color="auto"/>
            <w:right w:val="none" w:sz="0" w:space="0" w:color="auto"/>
          </w:divBdr>
        </w:div>
        <w:div w:id="1657760340">
          <w:marLeft w:val="1166"/>
          <w:marRight w:val="0"/>
          <w:marTop w:val="0"/>
          <w:marBottom w:val="0"/>
          <w:divBdr>
            <w:top w:val="none" w:sz="0" w:space="0" w:color="auto"/>
            <w:left w:val="none" w:sz="0" w:space="0" w:color="auto"/>
            <w:bottom w:val="none" w:sz="0" w:space="0" w:color="auto"/>
            <w:right w:val="none" w:sz="0" w:space="0" w:color="auto"/>
          </w:divBdr>
        </w:div>
        <w:div w:id="1979022541">
          <w:marLeft w:val="1886"/>
          <w:marRight w:val="0"/>
          <w:marTop w:val="0"/>
          <w:marBottom w:val="0"/>
          <w:divBdr>
            <w:top w:val="none" w:sz="0" w:space="0" w:color="auto"/>
            <w:left w:val="none" w:sz="0" w:space="0" w:color="auto"/>
            <w:bottom w:val="none" w:sz="0" w:space="0" w:color="auto"/>
            <w:right w:val="none" w:sz="0" w:space="0" w:color="auto"/>
          </w:divBdr>
        </w:div>
        <w:div w:id="2035111073">
          <w:marLeft w:val="1166"/>
          <w:marRight w:val="0"/>
          <w:marTop w:val="0"/>
          <w:marBottom w:val="0"/>
          <w:divBdr>
            <w:top w:val="none" w:sz="0" w:space="0" w:color="auto"/>
            <w:left w:val="none" w:sz="0" w:space="0" w:color="auto"/>
            <w:bottom w:val="none" w:sz="0" w:space="0" w:color="auto"/>
            <w:right w:val="none" w:sz="0" w:space="0" w:color="auto"/>
          </w:divBdr>
        </w:div>
      </w:divsChild>
    </w:div>
    <w:div w:id="1233812416">
      <w:bodyDiv w:val="1"/>
      <w:marLeft w:val="0"/>
      <w:marRight w:val="0"/>
      <w:marTop w:val="0"/>
      <w:marBottom w:val="0"/>
      <w:divBdr>
        <w:top w:val="none" w:sz="0" w:space="0" w:color="auto"/>
        <w:left w:val="none" w:sz="0" w:space="0" w:color="auto"/>
        <w:bottom w:val="none" w:sz="0" w:space="0" w:color="auto"/>
        <w:right w:val="none" w:sz="0" w:space="0" w:color="auto"/>
      </w:divBdr>
      <w:divsChild>
        <w:div w:id="1506941442">
          <w:marLeft w:val="0"/>
          <w:marRight w:val="0"/>
          <w:marTop w:val="0"/>
          <w:marBottom w:val="0"/>
          <w:divBdr>
            <w:top w:val="none" w:sz="0" w:space="0" w:color="auto"/>
            <w:left w:val="none" w:sz="0" w:space="0" w:color="auto"/>
            <w:bottom w:val="none" w:sz="0" w:space="0" w:color="auto"/>
            <w:right w:val="none" w:sz="0" w:space="0" w:color="auto"/>
          </w:divBdr>
        </w:div>
      </w:divsChild>
    </w:div>
    <w:div w:id="1234585816">
      <w:bodyDiv w:val="1"/>
      <w:marLeft w:val="0"/>
      <w:marRight w:val="0"/>
      <w:marTop w:val="0"/>
      <w:marBottom w:val="0"/>
      <w:divBdr>
        <w:top w:val="none" w:sz="0" w:space="0" w:color="auto"/>
        <w:left w:val="none" w:sz="0" w:space="0" w:color="auto"/>
        <w:bottom w:val="none" w:sz="0" w:space="0" w:color="auto"/>
        <w:right w:val="none" w:sz="0" w:space="0" w:color="auto"/>
      </w:divBdr>
    </w:div>
    <w:div w:id="1240795656">
      <w:bodyDiv w:val="1"/>
      <w:marLeft w:val="0"/>
      <w:marRight w:val="0"/>
      <w:marTop w:val="0"/>
      <w:marBottom w:val="0"/>
      <w:divBdr>
        <w:top w:val="none" w:sz="0" w:space="0" w:color="auto"/>
        <w:left w:val="none" w:sz="0" w:space="0" w:color="auto"/>
        <w:bottom w:val="none" w:sz="0" w:space="0" w:color="auto"/>
        <w:right w:val="none" w:sz="0" w:space="0" w:color="auto"/>
      </w:divBdr>
    </w:div>
    <w:div w:id="1251235652">
      <w:bodyDiv w:val="1"/>
      <w:marLeft w:val="0"/>
      <w:marRight w:val="0"/>
      <w:marTop w:val="0"/>
      <w:marBottom w:val="0"/>
      <w:divBdr>
        <w:top w:val="none" w:sz="0" w:space="0" w:color="auto"/>
        <w:left w:val="none" w:sz="0" w:space="0" w:color="auto"/>
        <w:bottom w:val="none" w:sz="0" w:space="0" w:color="auto"/>
        <w:right w:val="none" w:sz="0" w:space="0" w:color="auto"/>
      </w:divBdr>
      <w:divsChild>
        <w:div w:id="387843295">
          <w:marLeft w:val="0"/>
          <w:marRight w:val="0"/>
          <w:marTop w:val="0"/>
          <w:marBottom w:val="0"/>
          <w:divBdr>
            <w:top w:val="none" w:sz="0" w:space="0" w:color="auto"/>
            <w:left w:val="none" w:sz="0" w:space="0" w:color="auto"/>
            <w:bottom w:val="none" w:sz="0" w:space="0" w:color="auto"/>
            <w:right w:val="none" w:sz="0" w:space="0" w:color="auto"/>
          </w:divBdr>
        </w:div>
        <w:div w:id="1944652382">
          <w:marLeft w:val="0"/>
          <w:marRight w:val="0"/>
          <w:marTop w:val="0"/>
          <w:marBottom w:val="0"/>
          <w:divBdr>
            <w:top w:val="none" w:sz="0" w:space="0" w:color="auto"/>
            <w:left w:val="none" w:sz="0" w:space="0" w:color="auto"/>
            <w:bottom w:val="none" w:sz="0" w:space="0" w:color="auto"/>
            <w:right w:val="none" w:sz="0" w:space="0" w:color="auto"/>
          </w:divBdr>
        </w:div>
        <w:div w:id="933048044">
          <w:marLeft w:val="0"/>
          <w:marRight w:val="0"/>
          <w:marTop w:val="0"/>
          <w:marBottom w:val="0"/>
          <w:divBdr>
            <w:top w:val="none" w:sz="0" w:space="0" w:color="auto"/>
            <w:left w:val="none" w:sz="0" w:space="0" w:color="auto"/>
            <w:bottom w:val="none" w:sz="0" w:space="0" w:color="auto"/>
            <w:right w:val="none" w:sz="0" w:space="0" w:color="auto"/>
          </w:divBdr>
        </w:div>
        <w:div w:id="488447657">
          <w:marLeft w:val="0"/>
          <w:marRight w:val="0"/>
          <w:marTop w:val="0"/>
          <w:marBottom w:val="0"/>
          <w:divBdr>
            <w:top w:val="none" w:sz="0" w:space="0" w:color="auto"/>
            <w:left w:val="none" w:sz="0" w:space="0" w:color="auto"/>
            <w:bottom w:val="none" w:sz="0" w:space="0" w:color="auto"/>
            <w:right w:val="none" w:sz="0" w:space="0" w:color="auto"/>
          </w:divBdr>
        </w:div>
        <w:div w:id="1405564744">
          <w:marLeft w:val="0"/>
          <w:marRight w:val="0"/>
          <w:marTop w:val="0"/>
          <w:marBottom w:val="0"/>
          <w:divBdr>
            <w:top w:val="none" w:sz="0" w:space="0" w:color="auto"/>
            <w:left w:val="none" w:sz="0" w:space="0" w:color="auto"/>
            <w:bottom w:val="none" w:sz="0" w:space="0" w:color="auto"/>
            <w:right w:val="none" w:sz="0" w:space="0" w:color="auto"/>
          </w:divBdr>
        </w:div>
      </w:divsChild>
    </w:div>
    <w:div w:id="1267687881">
      <w:bodyDiv w:val="1"/>
      <w:marLeft w:val="0"/>
      <w:marRight w:val="0"/>
      <w:marTop w:val="0"/>
      <w:marBottom w:val="0"/>
      <w:divBdr>
        <w:top w:val="none" w:sz="0" w:space="0" w:color="auto"/>
        <w:left w:val="none" w:sz="0" w:space="0" w:color="auto"/>
        <w:bottom w:val="none" w:sz="0" w:space="0" w:color="auto"/>
        <w:right w:val="none" w:sz="0" w:space="0" w:color="auto"/>
      </w:divBdr>
      <w:divsChild>
        <w:div w:id="601299036">
          <w:marLeft w:val="1166"/>
          <w:marRight w:val="0"/>
          <w:marTop w:val="0"/>
          <w:marBottom w:val="0"/>
          <w:divBdr>
            <w:top w:val="none" w:sz="0" w:space="0" w:color="auto"/>
            <w:left w:val="none" w:sz="0" w:space="0" w:color="auto"/>
            <w:bottom w:val="none" w:sz="0" w:space="0" w:color="auto"/>
            <w:right w:val="none" w:sz="0" w:space="0" w:color="auto"/>
          </w:divBdr>
        </w:div>
        <w:div w:id="667440748">
          <w:marLeft w:val="446"/>
          <w:marRight w:val="0"/>
          <w:marTop w:val="0"/>
          <w:marBottom w:val="0"/>
          <w:divBdr>
            <w:top w:val="none" w:sz="0" w:space="0" w:color="auto"/>
            <w:left w:val="none" w:sz="0" w:space="0" w:color="auto"/>
            <w:bottom w:val="none" w:sz="0" w:space="0" w:color="auto"/>
            <w:right w:val="none" w:sz="0" w:space="0" w:color="auto"/>
          </w:divBdr>
        </w:div>
        <w:div w:id="771587066">
          <w:marLeft w:val="1166"/>
          <w:marRight w:val="0"/>
          <w:marTop w:val="0"/>
          <w:marBottom w:val="0"/>
          <w:divBdr>
            <w:top w:val="none" w:sz="0" w:space="0" w:color="auto"/>
            <w:left w:val="none" w:sz="0" w:space="0" w:color="auto"/>
            <w:bottom w:val="none" w:sz="0" w:space="0" w:color="auto"/>
            <w:right w:val="none" w:sz="0" w:space="0" w:color="auto"/>
          </w:divBdr>
        </w:div>
        <w:div w:id="886181881">
          <w:marLeft w:val="446"/>
          <w:marRight w:val="0"/>
          <w:marTop w:val="0"/>
          <w:marBottom w:val="0"/>
          <w:divBdr>
            <w:top w:val="none" w:sz="0" w:space="0" w:color="auto"/>
            <w:left w:val="none" w:sz="0" w:space="0" w:color="auto"/>
            <w:bottom w:val="none" w:sz="0" w:space="0" w:color="auto"/>
            <w:right w:val="none" w:sz="0" w:space="0" w:color="auto"/>
          </w:divBdr>
        </w:div>
        <w:div w:id="1035958803">
          <w:marLeft w:val="446"/>
          <w:marRight w:val="0"/>
          <w:marTop w:val="0"/>
          <w:marBottom w:val="0"/>
          <w:divBdr>
            <w:top w:val="none" w:sz="0" w:space="0" w:color="auto"/>
            <w:left w:val="none" w:sz="0" w:space="0" w:color="auto"/>
            <w:bottom w:val="none" w:sz="0" w:space="0" w:color="auto"/>
            <w:right w:val="none" w:sz="0" w:space="0" w:color="auto"/>
          </w:divBdr>
        </w:div>
        <w:div w:id="1140418397">
          <w:marLeft w:val="1166"/>
          <w:marRight w:val="0"/>
          <w:marTop w:val="0"/>
          <w:marBottom w:val="0"/>
          <w:divBdr>
            <w:top w:val="none" w:sz="0" w:space="0" w:color="auto"/>
            <w:left w:val="none" w:sz="0" w:space="0" w:color="auto"/>
            <w:bottom w:val="none" w:sz="0" w:space="0" w:color="auto"/>
            <w:right w:val="none" w:sz="0" w:space="0" w:color="auto"/>
          </w:divBdr>
        </w:div>
        <w:div w:id="1187868215">
          <w:marLeft w:val="1166"/>
          <w:marRight w:val="0"/>
          <w:marTop w:val="0"/>
          <w:marBottom w:val="0"/>
          <w:divBdr>
            <w:top w:val="none" w:sz="0" w:space="0" w:color="auto"/>
            <w:left w:val="none" w:sz="0" w:space="0" w:color="auto"/>
            <w:bottom w:val="none" w:sz="0" w:space="0" w:color="auto"/>
            <w:right w:val="none" w:sz="0" w:space="0" w:color="auto"/>
          </w:divBdr>
        </w:div>
        <w:div w:id="1257710841">
          <w:marLeft w:val="1886"/>
          <w:marRight w:val="0"/>
          <w:marTop w:val="0"/>
          <w:marBottom w:val="0"/>
          <w:divBdr>
            <w:top w:val="none" w:sz="0" w:space="0" w:color="auto"/>
            <w:left w:val="none" w:sz="0" w:space="0" w:color="auto"/>
            <w:bottom w:val="none" w:sz="0" w:space="0" w:color="auto"/>
            <w:right w:val="none" w:sz="0" w:space="0" w:color="auto"/>
          </w:divBdr>
        </w:div>
        <w:div w:id="1429039475">
          <w:marLeft w:val="1166"/>
          <w:marRight w:val="0"/>
          <w:marTop w:val="0"/>
          <w:marBottom w:val="0"/>
          <w:divBdr>
            <w:top w:val="none" w:sz="0" w:space="0" w:color="auto"/>
            <w:left w:val="none" w:sz="0" w:space="0" w:color="auto"/>
            <w:bottom w:val="none" w:sz="0" w:space="0" w:color="auto"/>
            <w:right w:val="none" w:sz="0" w:space="0" w:color="auto"/>
          </w:divBdr>
        </w:div>
        <w:div w:id="1739160075">
          <w:marLeft w:val="1886"/>
          <w:marRight w:val="0"/>
          <w:marTop w:val="0"/>
          <w:marBottom w:val="0"/>
          <w:divBdr>
            <w:top w:val="none" w:sz="0" w:space="0" w:color="auto"/>
            <w:left w:val="none" w:sz="0" w:space="0" w:color="auto"/>
            <w:bottom w:val="none" w:sz="0" w:space="0" w:color="auto"/>
            <w:right w:val="none" w:sz="0" w:space="0" w:color="auto"/>
          </w:divBdr>
        </w:div>
        <w:div w:id="1770928789">
          <w:marLeft w:val="1166"/>
          <w:marRight w:val="0"/>
          <w:marTop w:val="0"/>
          <w:marBottom w:val="0"/>
          <w:divBdr>
            <w:top w:val="none" w:sz="0" w:space="0" w:color="auto"/>
            <w:left w:val="none" w:sz="0" w:space="0" w:color="auto"/>
            <w:bottom w:val="none" w:sz="0" w:space="0" w:color="auto"/>
            <w:right w:val="none" w:sz="0" w:space="0" w:color="auto"/>
          </w:divBdr>
        </w:div>
      </w:divsChild>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289892539">
      <w:bodyDiv w:val="1"/>
      <w:marLeft w:val="0"/>
      <w:marRight w:val="0"/>
      <w:marTop w:val="0"/>
      <w:marBottom w:val="0"/>
      <w:divBdr>
        <w:top w:val="none" w:sz="0" w:space="0" w:color="auto"/>
        <w:left w:val="none" w:sz="0" w:space="0" w:color="auto"/>
        <w:bottom w:val="none" w:sz="0" w:space="0" w:color="auto"/>
        <w:right w:val="none" w:sz="0" w:space="0" w:color="auto"/>
      </w:divBdr>
    </w:div>
    <w:div w:id="1313212449">
      <w:bodyDiv w:val="1"/>
      <w:marLeft w:val="0"/>
      <w:marRight w:val="0"/>
      <w:marTop w:val="0"/>
      <w:marBottom w:val="0"/>
      <w:divBdr>
        <w:top w:val="none" w:sz="0" w:space="0" w:color="auto"/>
        <w:left w:val="none" w:sz="0" w:space="0" w:color="auto"/>
        <w:bottom w:val="none" w:sz="0" w:space="0" w:color="auto"/>
        <w:right w:val="none" w:sz="0" w:space="0" w:color="auto"/>
      </w:divBdr>
      <w:divsChild>
        <w:div w:id="302657163">
          <w:marLeft w:val="1829"/>
          <w:marRight w:val="0"/>
          <w:marTop w:val="43"/>
          <w:marBottom w:val="43"/>
          <w:divBdr>
            <w:top w:val="none" w:sz="0" w:space="0" w:color="auto"/>
            <w:left w:val="none" w:sz="0" w:space="0" w:color="auto"/>
            <w:bottom w:val="none" w:sz="0" w:space="0" w:color="auto"/>
            <w:right w:val="none" w:sz="0" w:space="0" w:color="auto"/>
          </w:divBdr>
        </w:div>
        <w:div w:id="421756709">
          <w:marLeft w:val="1829"/>
          <w:marRight w:val="0"/>
          <w:marTop w:val="43"/>
          <w:marBottom w:val="43"/>
          <w:divBdr>
            <w:top w:val="none" w:sz="0" w:space="0" w:color="auto"/>
            <w:left w:val="none" w:sz="0" w:space="0" w:color="auto"/>
            <w:bottom w:val="none" w:sz="0" w:space="0" w:color="auto"/>
            <w:right w:val="none" w:sz="0" w:space="0" w:color="auto"/>
          </w:divBdr>
        </w:div>
        <w:div w:id="677924713">
          <w:marLeft w:val="1829"/>
          <w:marRight w:val="0"/>
          <w:marTop w:val="43"/>
          <w:marBottom w:val="43"/>
          <w:divBdr>
            <w:top w:val="none" w:sz="0" w:space="0" w:color="auto"/>
            <w:left w:val="none" w:sz="0" w:space="0" w:color="auto"/>
            <w:bottom w:val="none" w:sz="0" w:space="0" w:color="auto"/>
            <w:right w:val="none" w:sz="0" w:space="0" w:color="auto"/>
          </w:divBdr>
        </w:div>
        <w:div w:id="768307623">
          <w:marLeft w:val="994"/>
          <w:marRight w:val="0"/>
          <w:marTop w:val="58"/>
          <w:marBottom w:val="58"/>
          <w:divBdr>
            <w:top w:val="none" w:sz="0" w:space="0" w:color="auto"/>
            <w:left w:val="none" w:sz="0" w:space="0" w:color="auto"/>
            <w:bottom w:val="none" w:sz="0" w:space="0" w:color="auto"/>
            <w:right w:val="none" w:sz="0" w:space="0" w:color="auto"/>
          </w:divBdr>
        </w:div>
        <w:div w:id="983698234">
          <w:marLeft w:val="1411"/>
          <w:marRight w:val="0"/>
          <w:marTop w:val="50"/>
          <w:marBottom w:val="50"/>
          <w:divBdr>
            <w:top w:val="none" w:sz="0" w:space="0" w:color="auto"/>
            <w:left w:val="none" w:sz="0" w:space="0" w:color="auto"/>
            <w:bottom w:val="none" w:sz="0" w:space="0" w:color="auto"/>
            <w:right w:val="none" w:sz="0" w:space="0" w:color="auto"/>
          </w:divBdr>
        </w:div>
        <w:div w:id="997078771">
          <w:marLeft w:val="1829"/>
          <w:marRight w:val="0"/>
          <w:marTop w:val="43"/>
          <w:marBottom w:val="43"/>
          <w:divBdr>
            <w:top w:val="none" w:sz="0" w:space="0" w:color="auto"/>
            <w:left w:val="none" w:sz="0" w:space="0" w:color="auto"/>
            <w:bottom w:val="none" w:sz="0" w:space="0" w:color="auto"/>
            <w:right w:val="none" w:sz="0" w:space="0" w:color="auto"/>
          </w:divBdr>
        </w:div>
        <w:div w:id="1275362605">
          <w:marLeft w:val="1411"/>
          <w:marRight w:val="0"/>
          <w:marTop w:val="50"/>
          <w:marBottom w:val="50"/>
          <w:divBdr>
            <w:top w:val="none" w:sz="0" w:space="0" w:color="auto"/>
            <w:left w:val="none" w:sz="0" w:space="0" w:color="auto"/>
            <w:bottom w:val="none" w:sz="0" w:space="0" w:color="auto"/>
            <w:right w:val="none" w:sz="0" w:space="0" w:color="auto"/>
          </w:divBdr>
        </w:div>
        <w:div w:id="1515412491">
          <w:marLeft w:val="1411"/>
          <w:marRight w:val="0"/>
          <w:marTop w:val="50"/>
          <w:marBottom w:val="50"/>
          <w:divBdr>
            <w:top w:val="none" w:sz="0" w:space="0" w:color="auto"/>
            <w:left w:val="none" w:sz="0" w:space="0" w:color="auto"/>
            <w:bottom w:val="none" w:sz="0" w:space="0" w:color="auto"/>
            <w:right w:val="none" w:sz="0" w:space="0" w:color="auto"/>
          </w:divBdr>
        </w:div>
        <w:div w:id="1714116613">
          <w:marLeft w:val="1829"/>
          <w:marRight w:val="0"/>
          <w:marTop w:val="43"/>
          <w:marBottom w:val="43"/>
          <w:divBdr>
            <w:top w:val="none" w:sz="0" w:space="0" w:color="auto"/>
            <w:left w:val="none" w:sz="0" w:space="0" w:color="auto"/>
            <w:bottom w:val="none" w:sz="0" w:space="0" w:color="auto"/>
            <w:right w:val="none" w:sz="0" w:space="0" w:color="auto"/>
          </w:divBdr>
        </w:div>
      </w:divsChild>
    </w:div>
    <w:div w:id="1318268253">
      <w:bodyDiv w:val="1"/>
      <w:marLeft w:val="0"/>
      <w:marRight w:val="0"/>
      <w:marTop w:val="0"/>
      <w:marBottom w:val="0"/>
      <w:divBdr>
        <w:top w:val="none" w:sz="0" w:space="0" w:color="auto"/>
        <w:left w:val="none" w:sz="0" w:space="0" w:color="auto"/>
        <w:bottom w:val="none" w:sz="0" w:space="0" w:color="auto"/>
        <w:right w:val="none" w:sz="0" w:space="0" w:color="auto"/>
      </w:divBdr>
      <w:divsChild>
        <w:div w:id="328866966">
          <w:marLeft w:val="0"/>
          <w:marRight w:val="0"/>
          <w:marTop w:val="0"/>
          <w:marBottom w:val="0"/>
          <w:divBdr>
            <w:top w:val="none" w:sz="0" w:space="0" w:color="auto"/>
            <w:left w:val="none" w:sz="0" w:space="0" w:color="auto"/>
            <w:bottom w:val="none" w:sz="0" w:space="0" w:color="auto"/>
            <w:right w:val="none" w:sz="0" w:space="0" w:color="auto"/>
          </w:divBdr>
        </w:div>
        <w:div w:id="958997594">
          <w:marLeft w:val="0"/>
          <w:marRight w:val="0"/>
          <w:marTop w:val="0"/>
          <w:marBottom w:val="0"/>
          <w:divBdr>
            <w:top w:val="none" w:sz="0" w:space="0" w:color="auto"/>
            <w:left w:val="none" w:sz="0" w:space="0" w:color="auto"/>
            <w:bottom w:val="none" w:sz="0" w:space="0" w:color="auto"/>
            <w:right w:val="none" w:sz="0" w:space="0" w:color="auto"/>
          </w:divBdr>
        </w:div>
        <w:div w:id="792477710">
          <w:marLeft w:val="0"/>
          <w:marRight w:val="0"/>
          <w:marTop w:val="0"/>
          <w:marBottom w:val="0"/>
          <w:divBdr>
            <w:top w:val="none" w:sz="0" w:space="0" w:color="auto"/>
            <w:left w:val="none" w:sz="0" w:space="0" w:color="auto"/>
            <w:bottom w:val="none" w:sz="0" w:space="0" w:color="auto"/>
            <w:right w:val="none" w:sz="0" w:space="0" w:color="auto"/>
          </w:divBdr>
        </w:div>
        <w:div w:id="1797135666">
          <w:marLeft w:val="0"/>
          <w:marRight w:val="0"/>
          <w:marTop w:val="0"/>
          <w:marBottom w:val="0"/>
          <w:divBdr>
            <w:top w:val="none" w:sz="0" w:space="0" w:color="auto"/>
            <w:left w:val="none" w:sz="0" w:space="0" w:color="auto"/>
            <w:bottom w:val="none" w:sz="0" w:space="0" w:color="auto"/>
            <w:right w:val="none" w:sz="0" w:space="0" w:color="auto"/>
          </w:divBdr>
        </w:div>
        <w:div w:id="207451063">
          <w:marLeft w:val="0"/>
          <w:marRight w:val="0"/>
          <w:marTop w:val="0"/>
          <w:marBottom w:val="0"/>
          <w:divBdr>
            <w:top w:val="none" w:sz="0" w:space="0" w:color="auto"/>
            <w:left w:val="none" w:sz="0" w:space="0" w:color="auto"/>
            <w:bottom w:val="none" w:sz="0" w:space="0" w:color="auto"/>
            <w:right w:val="none" w:sz="0" w:space="0" w:color="auto"/>
          </w:divBdr>
        </w:div>
      </w:divsChild>
    </w:div>
    <w:div w:id="1327781956">
      <w:bodyDiv w:val="1"/>
      <w:marLeft w:val="0"/>
      <w:marRight w:val="0"/>
      <w:marTop w:val="0"/>
      <w:marBottom w:val="0"/>
      <w:divBdr>
        <w:top w:val="none" w:sz="0" w:space="0" w:color="auto"/>
        <w:left w:val="none" w:sz="0" w:space="0" w:color="auto"/>
        <w:bottom w:val="none" w:sz="0" w:space="0" w:color="auto"/>
        <w:right w:val="none" w:sz="0" w:space="0" w:color="auto"/>
      </w:divBdr>
    </w:div>
    <w:div w:id="1335835499">
      <w:bodyDiv w:val="1"/>
      <w:marLeft w:val="0"/>
      <w:marRight w:val="0"/>
      <w:marTop w:val="0"/>
      <w:marBottom w:val="0"/>
      <w:divBdr>
        <w:top w:val="none" w:sz="0" w:space="0" w:color="auto"/>
        <w:left w:val="none" w:sz="0" w:space="0" w:color="auto"/>
        <w:bottom w:val="none" w:sz="0" w:space="0" w:color="auto"/>
        <w:right w:val="none" w:sz="0" w:space="0" w:color="auto"/>
      </w:divBdr>
      <w:divsChild>
        <w:div w:id="156728212">
          <w:marLeft w:val="1541"/>
          <w:marRight w:val="0"/>
          <w:marTop w:val="34"/>
          <w:marBottom w:val="17"/>
          <w:divBdr>
            <w:top w:val="none" w:sz="0" w:space="0" w:color="auto"/>
            <w:left w:val="none" w:sz="0" w:space="0" w:color="auto"/>
            <w:bottom w:val="none" w:sz="0" w:space="0" w:color="auto"/>
            <w:right w:val="none" w:sz="0" w:space="0" w:color="auto"/>
          </w:divBdr>
        </w:div>
        <w:div w:id="272329444">
          <w:marLeft w:val="1541"/>
          <w:marRight w:val="0"/>
          <w:marTop w:val="34"/>
          <w:marBottom w:val="17"/>
          <w:divBdr>
            <w:top w:val="none" w:sz="0" w:space="0" w:color="auto"/>
            <w:left w:val="none" w:sz="0" w:space="0" w:color="auto"/>
            <w:bottom w:val="none" w:sz="0" w:space="0" w:color="auto"/>
            <w:right w:val="none" w:sz="0" w:space="0" w:color="auto"/>
          </w:divBdr>
        </w:div>
        <w:div w:id="433330332">
          <w:marLeft w:val="547"/>
          <w:marRight w:val="0"/>
          <w:marTop w:val="96"/>
          <w:marBottom w:val="38"/>
          <w:divBdr>
            <w:top w:val="none" w:sz="0" w:space="0" w:color="auto"/>
            <w:left w:val="none" w:sz="0" w:space="0" w:color="auto"/>
            <w:bottom w:val="none" w:sz="0" w:space="0" w:color="auto"/>
            <w:right w:val="none" w:sz="0" w:space="0" w:color="auto"/>
          </w:divBdr>
        </w:div>
        <w:div w:id="433943487">
          <w:marLeft w:val="1541"/>
          <w:marRight w:val="0"/>
          <w:marTop w:val="34"/>
          <w:marBottom w:val="17"/>
          <w:divBdr>
            <w:top w:val="none" w:sz="0" w:space="0" w:color="auto"/>
            <w:left w:val="none" w:sz="0" w:space="0" w:color="auto"/>
            <w:bottom w:val="none" w:sz="0" w:space="0" w:color="auto"/>
            <w:right w:val="none" w:sz="0" w:space="0" w:color="auto"/>
          </w:divBdr>
        </w:div>
        <w:div w:id="514880402">
          <w:marLeft w:val="1541"/>
          <w:marRight w:val="0"/>
          <w:marTop w:val="34"/>
          <w:marBottom w:val="17"/>
          <w:divBdr>
            <w:top w:val="none" w:sz="0" w:space="0" w:color="auto"/>
            <w:left w:val="none" w:sz="0" w:space="0" w:color="auto"/>
            <w:bottom w:val="none" w:sz="0" w:space="0" w:color="auto"/>
            <w:right w:val="none" w:sz="0" w:space="0" w:color="auto"/>
          </w:divBdr>
        </w:div>
        <w:div w:id="559629937">
          <w:marLeft w:val="1123"/>
          <w:marRight w:val="0"/>
          <w:marTop w:val="50"/>
          <w:marBottom w:val="34"/>
          <w:divBdr>
            <w:top w:val="none" w:sz="0" w:space="0" w:color="auto"/>
            <w:left w:val="none" w:sz="0" w:space="0" w:color="auto"/>
            <w:bottom w:val="none" w:sz="0" w:space="0" w:color="auto"/>
            <w:right w:val="none" w:sz="0" w:space="0" w:color="auto"/>
          </w:divBdr>
        </w:div>
        <w:div w:id="1066226381">
          <w:marLeft w:val="1123"/>
          <w:marRight w:val="0"/>
          <w:marTop w:val="50"/>
          <w:marBottom w:val="34"/>
          <w:divBdr>
            <w:top w:val="none" w:sz="0" w:space="0" w:color="auto"/>
            <w:left w:val="none" w:sz="0" w:space="0" w:color="auto"/>
            <w:bottom w:val="none" w:sz="0" w:space="0" w:color="auto"/>
            <w:right w:val="none" w:sz="0" w:space="0" w:color="auto"/>
          </w:divBdr>
        </w:div>
        <w:div w:id="1438983413">
          <w:marLeft w:val="1541"/>
          <w:marRight w:val="0"/>
          <w:marTop w:val="34"/>
          <w:marBottom w:val="17"/>
          <w:divBdr>
            <w:top w:val="none" w:sz="0" w:space="0" w:color="auto"/>
            <w:left w:val="none" w:sz="0" w:space="0" w:color="auto"/>
            <w:bottom w:val="none" w:sz="0" w:space="0" w:color="auto"/>
            <w:right w:val="none" w:sz="0" w:space="0" w:color="auto"/>
          </w:divBdr>
        </w:div>
        <w:div w:id="1603538627">
          <w:marLeft w:val="1541"/>
          <w:marRight w:val="0"/>
          <w:marTop w:val="34"/>
          <w:marBottom w:val="17"/>
          <w:divBdr>
            <w:top w:val="none" w:sz="0" w:space="0" w:color="auto"/>
            <w:left w:val="none" w:sz="0" w:space="0" w:color="auto"/>
            <w:bottom w:val="none" w:sz="0" w:space="0" w:color="auto"/>
            <w:right w:val="none" w:sz="0" w:space="0" w:color="auto"/>
          </w:divBdr>
        </w:div>
        <w:div w:id="1701512786">
          <w:marLeft w:val="1541"/>
          <w:marRight w:val="0"/>
          <w:marTop w:val="34"/>
          <w:marBottom w:val="17"/>
          <w:divBdr>
            <w:top w:val="none" w:sz="0" w:space="0" w:color="auto"/>
            <w:left w:val="none" w:sz="0" w:space="0" w:color="auto"/>
            <w:bottom w:val="none" w:sz="0" w:space="0" w:color="auto"/>
            <w:right w:val="none" w:sz="0" w:space="0" w:color="auto"/>
          </w:divBdr>
        </w:div>
        <w:div w:id="2010525792">
          <w:marLeft w:val="1541"/>
          <w:marRight w:val="0"/>
          <w:marTop w:val="34"/>
          <w:marBottom w:val="17"/>
          <w:divBdr>
            <w:top w:val="none" w:sz="0" w:space="0" w:color="auto"/>
            <w:left w:val="none" w:sz="0" w:space="0" w:color="auto"/>
            <w:bottom w:val="none" w:sz="0" w:space="0" w:color="auto"/>
            <w:right w:val="none" w:sz="0" w:space="0" w:color="auto"/>
          </w:divBdr>
        </w:div>
      </w:divsChild>
    </w:div>
    <w:div w:id="1342466160">
      <w:bodyDiv w:val="1"/>
      <w:marLeft w:val="0"/>
      <w:marRight w:val="0"/>
      <w:marTop w:val="0"/>
      <w:marBottom w:val="0"/>
      <w:divBdr>
        <w:top w:val="none" w:sz="0" w:space="0" w:color="auto"/>
        <w:left w:val="none" w:sz="0" w:space="0" w:color="auto"/>
        <w:bottom w:val="none" w:sz="0" w:space="0" w:color="auto"/>
        <w:right w:val="none" w:sz="0" w:space="0" w:color="auto"/>
      </w:divBdr>
      <w:divsChild>
        <w:div w:id="117649768">
          <w:marLeft w:val="994"/>
          <w:marRight w:val="0"/>
          <w:marTop w:val="50"/>
          <w:marBottom w:val="34"/>
          <w:divBdr>
            <w:top w:val="none" w:sz="0" w:space="0" w:color="auto"/>
            <w:left w:val="none" w:sz="0" w:space="0" w:color="auto"/>
            <w:bottom w:val="none" w:sz="0" w:space="0" w:color="auto"/>
            <w:right w:val="none" w:sz="0" w:space="0" w:color="auto"/>
          </w:divBdr>
        </w:div>
        <w:div w:id="281688915">
          <w:marLeft w:val="994"/>
          <w:marRight w:val="0"/>
          <w:marTop w:val="50"/>
          <w:marBottom w:val="34"/>
          <w:divBdr>
            <w:top w:val="none" w:sz="0" w:space="0" w:color="auto"/>
            <w:left w:val="none" w:sz="0" w:space="0" w:color="auto"/>
            <w:bottom w:val="none" w:sz="0" w:space="0" w:color="auto"/>
            <w:right w:val="none" w:sz="0" w:space="0" w:color="auto"/>
          </w:divBdr>
        </w:div>
        <w:div w:id="430052568">
          <w:marLeft w:val="994"/>
          <w:marRight w:val="0"/>
          <w:marTop w:val="50"/>
          <w:marBottom w:val="34"/>
          <w:divBdr>
            <w:top w:val="none" w:sz="0" w:space="0" w:color="auto"/>
            <w:left w:val="none" w:sz="0" w:space="0" w:color="auto"/>
            <w:bottom w:val="none" w:sz="0" w:space="0" w:color="auto"/>
            <w:right w:val="none" w:sz="0" w:space="0" w:color="auto"/>
          </w:divBdr>
        </w:div>
        <w:div w:id="439374093">
          <w:marLeft w:val="994"/>
          <w:marRight w:val="0"/>
          <w:marTop w:val="50"/>
          <w:marBottom w:val="34"/>
          <w:divBdr>
            <w:top w:val="none" w:sz="0" w:space="0" w:color="auto"/>
            <w:left w:val="none" w:sz="0" w:space="0" w:color="auto"/>
            <w:bottom w:val="none" w:sz="0" w:space="0" w:color="auto"/>
            <w:right w:val="none" w:sz="0" w:space="0" w:color="auto"/>
          </w:divBdr>
        </w:div>
        <w:div w:id="560943068">
          <w:marLeft w:val="994"/>
          <w:marRight w:val="0"/>
          <w:marTop w:val="50"/>
          <w:marBottom w:val="34"/>
          <w:divBdr>
            <w:top w:val="none" w:sz="0" w:space="0" w:color="auto"/>
            <w:left w:val="none" w:sz="0" w:space="0" w:color="auto"/>
            <w:bottom w:val="none" w:sz="0" w:space="0" w:color="auto"/>
            <w:right w:val="none" w:sz="0" w:space="0" w:color="auto"/>
          </w:divBdr>
        </w:div>
        <w:div w:id="674572615">
          <w:marLeft w:val="994"/>
          <w:marRight w:val="0"/>
          <w:marTop w:val="50"/>
          <w:marBottom w:val="34"/>
          <w:divBdr>
            <w:top w:val="none" w:sz="0" w:space="0" w:color="auto"/>
            <w:left w:val="none" w:sz="0" w:space="0" w:color="auto"/>
            <w:bottom w:val="none" w:sz="0" w:space="0" w:color="auto"/>
            <w:right w:val="none" w:sz="0" w:space="0" w:color="auto"/>
          </w:divBdr>
        </w:div>
        <w:div w:id="807237091">
          <w:marLeft w:val="547"/>
          <w:marRight w:val="0"/>
          <w:marTop w:val="96"/>
          <w:marBottom w:val="38"/>
          <w:divBdr>
            <w:top w:val="none" w:sz="0" w:space="0" w:color="auto"/>
            <w:left w:val="none" w:sz="0" w:space="0" w:color="auto"/>
            <w:bottom w:val="none" w:sz="0" w:space="0" w:color="auto"/>
            <w:right w:val="none" w:sz="0" w:space="0" w:color="auto"/>
          </w:divBdr>
        </w:div>
        <w:div w:id="815874608">
          <w:marLeft w:val="547"/>
          <w:marRight w:val="0"/>
          <w:marTop w:val="96"/>
          <w:marBottom w:val="38"/>
          <w:divBdr>
            <w:top w:val="none" w:sz="0" w:space="0" w:color="auto"/>
            <w:left w:val="none" w:sz="0" w:space="0" w:color="auto"/>
            <w:bottom w:val="none" w:sz="0" w:space="0" w:color="auto"/>
            <w:right w:val="none" w:sz="0" w:space="0" w:color="auto"/>
          </w:divBdr>
        </w:div>
        <w:div w:id="822283397">
          <w:marLeft w:val="547"/>
          <w:marRight w:val="0"/>
          <w:marTop w:val="96"/>
          <w:marBottom w:val="38"/>
          <w:divBdr>
            <w:top w:val="none" w:sz="0" w:space="0" w:color="auto"/>
            <w:left w:val="none" w:sz="0" w:space="0" w:color="auto"/>
            <w:bottom w:val="none" w:sz="0" w:space="0" w:color="auto"/>
            <w:right w:val="none" w:sz="0" w:space="0" w:color="auto"/>
          </w:divBdr>
        </w:div>
        <w:div w:id="829096726">
          <w:marLeft w:val="994"/>
          <w:marRight w:val="0"/>
          <w:marTop w:val="50"/>
          <w:marBottom w:val="34"/>
          <w:divBdr>
            <w:top w:val="none" w:sz="0" w:space="0" w:color="auto"/>
            <w:left w:val="none" w:sz="0" w:space="0" w:color="auto"/>
            <w:bottom w:val="none" w:sz="0" w:space="0" w:color="auto"/>
            <w:right w:val="none" w:sz="0" w:space="0" w:color="auto"/>
          </w:divBdr>
        </w:div>
        <w:div w:id="873926996">
          <w:marLeft w:val="547"/>
          <w:marRight w:val="0"/>
          <w:marTop w:val="96"/>
          <w:marBottom w:val="38"/>
          <w:divBdr>
            <w:top w:val="none" w:sz="0" w:space="0" w:color="auto"/>
            <w:left w:val="none" w:sz="0" w:space="0" w:color="auto"/>
            <w:bottom w:val="none" w:sz="0" w:space="0" w:color="auto"/>
            <w:right w:val="none" w:sz="0" w:space="0" w:color="auto"/>
          </w:divBdr>
        </w:div>
        <w:div w:id="1268123414">
          <w:marLeft w:val="994"/>
          <w:marRight w:val="0"/>
          <w:marTop w:val="50"/>
          <w:marBottom w:val="34"/>
          <w:divBdr>
            <w:top w:val="none" w:sz="0" w:space="0" w:color="auto"/>
            <w:left w:val="none" w:sz="0" w:space="0" w:color="auto"/>
            <w:bottom w:val="none" w:sz="0" w:space="0" w:color="auto"/>
            <w:right w:val="none" w:sz="0" w:space="0" w:color="auto"/>
          </w:divBdr>
        </w:div>
        <w:div w:id="1472207102">
          <w:marLeft w:val="994"/>
          <w:marRight w:val="0"/>
          <w:marTop w:val="50"/>
          <w:marBottom w:val="34"/>
          <w:divBdr>
            <w:top w:val="none" w:sz="0" w:space="0" w:color="auto"/>
            <w:left w:val="none" w:sz="0" w:space="0" w:color="auto"/>
            <w:bottom w:val="none" w:sz="0" w:space="0" w:color="auto"/>
            <w:right w:val="none" w:sz="0" w:space="0" w:color="auto"/>
          </w:divBdr>
        </w:div>
        <w:div w:id="1726220077">
          <w:marLeft w:val="547"/>
          <w:marRight w:val="0"/>
          <w:marTop w:val="96"/>
          <w:marBottom w:val="38"/>
          <w:divBdr>
            <w:top w:val="none" w:sz="0" w:space="0" w:color="auto"/>
            <w:left w:val="none" w:sz="0" w:space="0" w:color="auto"/>
            <w:bottom w:val="none" w:sz="0" w:space="0" w:color="auto"/>
            <w:right w:val="none" w:sz="0" w:space="0" w:color="auto"/>
          </w:divBdr>
        </w:div>
        <w:div w:id="1885482761">
          <w:marLeft w:val="994"/>
          <w:marRight w:val="0"/>
          <w:marTop w:val="50"/>
          <w:marBottom w:val="34"/>
          <w:divBdr>
            <w:top w:val="none" w:sz="0" w:space="0" w:color="auto"/>
            <w:left w:val="none" w:sz="0" w:space="0" w:color="auto"/>
            <w:bottom w:val="none" w:sz="0" w:space="0" w:color="auto"/>
            <w:right w:val="none" w:sz="0" w:space="0" w:color="auto"/>
          </w:divBdr>
        </w:div>
      </w:divsChild>
    </w:div>
    <w:div w:id="1353409792">
      <w:bodyDiv w:val="1"/>
      <w:marLeft w:val="0"/>
      <w:marRight w:val="0"/>
      <w:marTop w:val="0"/>
      <w:marBottom w:val="0"/>
      <w:divBdr>
        <w:top w:val="none" w:sz="0" w:space="0" w:color="auto"/>
        <w:left w:val="none" w:sz="0" w:space="0" w:color="auto"/>
        <w:bottom w:val="none" w:sz="0" w:space="0" w:color="auto"/>
        <w:right w:val="none" w:sz="0" w:space="0" w:color="auto"/>
      </w:divBdr>
    </w:div>
    <w:div w:id="1355228172">
      <w:bodyDiv w:val="1"/>
      <w:marLeft w:val="0"/>
      <w:marRight w:val="0"/>
      <w:marTop w:val="0"/>
      <w:marBottom w:val="0"/>
      <w:divBdr>
        <w:top w:val="none" w:sz="0" w:space="0" w:color="auto"/>
        <w:left w:val="none" w:sz="0" w:space="0" w:color="auto"/>
        <w:bottom w:val="none" w:sz="0" w:space="0" w:color="auto"/>
        <w:right w:val="none" w:sz="0" w:space="0" w:color="auto"/>
      </w:divBdr>
      <w:divsChild>
        <w:div w:id="804543166">
          <w:marLeft w:val="0"/>
          <w:marRight w:val="0"/>
          <w:marTop w:val="0"/>
          <w:marBottom w:val="0"/>
          <w:divBdr>
            <w:top w:val="none" w:sz="0" w:space="0" w:color="auto"/>
            <w:left w:val="none" w:sz="0" w:space="0" w:color="auto"/>
            <w:bottom w:val="none" w:sz="0" w:space="0" w:color="auto"/>
            <w:right w:val="none" w:sz="0" w:space="0" w:color="auto"/>
          </w:divBdr>
          <w:divsChild>
            <w:div w:id="2155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8016">
      <w:bodyDiv w:val="1"/>
      <w:marLeft w:val="0"/>
      <w:marRight w:val="0"/>
      <w:marTop w:val="0"/>
      <w:marBottom w:val="0"/>
      <w:divBdr>
        <w:top w:val="none" w:sz="0" w:space="0" w:color="auto"/>
        <w:left w:val="none" w:sz="0" w:space="0" w:color="auto"/>
        <w:bottom w:val="none" w:sz="0" w:space="0" w:color="auto"/>
        <w:right w:val="none" w:sz="0" w:space="0" w:color="auto"/>
      </w:divBdr>
      <w:divsChild>
        <w:div w:id="120340748">
          <w:marLeft w:val="547"/>
          <w:marRight w:val="0"/>
          <w:marTop w:val="96"/>
          <w:marBottom w:val="38"/>
          <w:divBdr>
            <w:top w:val="none" w:sz="0" w:space="0" w:color="auto"/>
            <w:left w:val="none" w:sz="0" w:space="0" w:color="auto"/>
            <w:bottom w:val="none" w:sz="0" w:space="0" w:color="auto"/>
            <w:right w:val="none" w:sz="0" w:space="0" w:color="auto"/>
          </w:divBdr>
        </w:div>
        <w:div w:id="127283396">
          <w:marLeft w:val="994"/>
          <w:marRight w:val="0"/>
          <w:marTop w:val="50"/>
          <w:marBottom w:val="34"/>
          <w:divBdr>
            <w:top w:val="none" w:sz="0" w:space="0" w:color="auto"/>
            <w:left w:val="none" w:sz="0" w:space="0" w:color="auto"/>
            <w:bottom w:val="none" w:sz="0" w:space="0" w:color="auto"/>
            <w:right w:val="none" w:sz="0" w:space="0" w:color="auto"/>
          </w:divBdr>
        </w:div>
        <w:div w:id="169102741">
          <w:marLeft w:val="994"/>
          <w:marRight w:val="0"/>
          <w:marTop w:val="50"/>
          <w:marBottom w:val="34"/>
          <w:divBdr>
            <w:top w:val="none" w:sz="0" w:space="0" w:color="auto"/>
            <w:left w:val="none" w:sz="0" w:space="0" w:color="auto"/>
            <w:bottom w:val="none" w:sz="0" w:space="0" w:color="auto"/>
            <w:right w:val="none" w:sz="0" w:space="0" w:color="auto"/>
          </w:divBdr>
        </w:div>
        <w:div w:id="966816238">
          <w:marLeft w:val="994"/>
          <w:marRight w:val="0"/>
          <w:marTop w:val="50"/>
          <w:marBottom w:val="34"/>
          <w:divBdr>
            <w:top w:val="none" w:sz="0" w:space="0" w:color="auto"/>
            <w:left w:val="none" w:sz="0" w:space="0" w:color="auto"/>
            <w:bottom w:val="none" w:sz="0" w:space="0" w:color="auto"/>
            <w:right w:val="none" w:sz="0" w:space="0" w:color="auto"/>
          </w:divBdr>
        </w:div>
        <w:div w:id="1058355937">
          <w:marLeft w:val="994"/>
          <w:marRight w:val="0"/>
          <w:marTop w:val="50"/>
          <w:marBottom w:val="34"/>
          <w:divBdr>
            <w:top w:val="none" w:sz="0" w:space="0" w:color="auto"/>
            <w:left w:val="none" w:sz="0" w:space="0" w:color="auto"/>
            <w:bottom w:val="none" w:sz="0" w:space="0" w:color="auto"/>
            <w:right w:val="none" w:sz="0" w:space="0" w:color="auto"/>
          </w:divBdr>
        </w:div>
        <w:div w:id="1089814043">
          <w:marLeft w:val="994"/>
          <w:marRight w:val="0"/>
          <w:marTop w:val="50"/>
          <w:marBottom w:val="34"/>
          <w:divBdr>
            <w:top w:val="none" w:sz="0" w:space="0" w:color="auto"/>
            <w:left w:val="none" w:sz="0" w:space="0" w:color="auto"/>
            <w:bottom w:val="none" w:sz="0" w:space="0" w:color="auto"/>
            <w:right w:val="none" w:sz="0" w:space="0" w:color="auto"/>
          </w:divBdr>
        </w:div>
        <w:div w:id="1347295593">
          <w:marLeft w:val="547"/>
          <w:marRight w:val="0"/>
          <w:marTop w:val="96"/>
          <w:marBottom w:val="38"/>
          <w:divBdr>
            <w:top w:val="none" w:sz="0" w:space="0" w:color="auto"/>
            <w:left w:val="none" w:sz="0" w:space="0" w:color="auto"/>
            <w:bottom w:val="none" w:sz="0" w:space="0" w:color="auto"/>
            <w:right w:val="none" w:sz="0" w:space="0" w:color="auto"/>
          </w:divBdr>
        </w:div>
        <w:div w:id="1578175765">
          <w:marLeft w:val="994"/>
          <w:marRight w:val="0"/>
          <w:marTop w:val="50"/>
          <w:marBottom w:val="34"/>
          <w:divBdr>
            <w:top w:val="none" w:sz="0" w:space="0" w:color="auto"/>
            <w:left w:val="none" w:sz="0" w:space="0" w:color="auto"/>
            <w:bottom w:val="none" w:sz="0" w:space="0" w:color="auto"/>
            <w:right w:val="none" w:sz="0" w:space="0" w:color="auto"/>
          </w:divBdr>
        </w:div>
        <w:div w:id="1661544660">
          <w:marLeft w:val="547"/>
          <w:marRight w:val="0"/>
          <w:marTop w:val="96"/>
          <w:marBottom w:val="38"/>
          <w:divBdr>
            <w:top w:val="none" w:sz="0" w:space="0" w:color="auto"/>
            <w:left w:val="none" w:sz="0" w:space="0" w:color="auto"/>
            <w:bottom w:val="none" w:sz="0" w:space="0" w:color="auto"/>
            <w:right w:val="none" w:sz="0" w:space="0" w:color="auto"/>
          </w:divBdr>
        </w:div>
        <w:div w:id="1716588649">
          <w:marLeft w:val="994"/>
          <w:marRight w:val="0"/>
          <w:marTop w:val="50"/>
          <w:marBottom w:val="34"/>
          <w:divBdr>
            <w:top w:val="none" w:sz="0" w:space="0" w:color="auto"/>
            <w:left w:val="none" w:sz="0" w:space="0" w:color="auto"/>
            <w:bottom w:val="none" w:sz="0" w:space="0" w:color="auto"/>
            <w:right w:val="none" w:sz="0" w:space="0" w:color="auto"/>
          </w:divBdr>
        </w:div>
        <w:div w:id="1738702221">
          <w:marLeft w:val="994"/>
          <w:marRight w:val="0"/>
          <w:marTop w:val="50"/>
          <w:marBottom w:val="34"/>
          <w:divBdr>
            <w:top w:val="none" w:sz="0" w:space="0" w:color="auto"/>
            <w:left w:val="none" w:sz="0" w:space="0" w:color="auto"/>
            <w:bottom w:val="none" w:sz="0" w:space="0" w:color="auto"/>
            <w:right w:val="none" w:sz="0" w:space="0" w:color="auto"/>
          </w:divBdr>
        </w:div>
        <w:div w:id="1891720383">
          <w:marLeft w:val="547"/>
          <w:marRight w:val="0"/>
          <w:marTop w:val="96"/>
          <w:marBottom w:val="38"/>
          <w:divBdr>
            <w:top w:val="none" w:sz="0" w:space="0" w:color="auto"/>
            <w:left w:val="none" w:sz="0" w:space="0" w:color="auto"/>
            <w:bottom w:val="none" w:sz="0" w:space="0" w:color="auto"/>
            <w:right w:val="none" w:sz="0" w:space="0" w:color="auto"/>
          </w:divBdr>
        </w:div>
        <w:div w:id="2068449587">
          <w:marLeft w:val="994"/>
          <w:marRight w:val="0"/>
          <w:marTop w:val="50"/>
          <w:marBottom w:val="34"/>
          <w:divBdr>
            <w:top w:val="none" w:sz="0" w:space="0" w:color="auto"/>
            <w:left w:val="none" w:sz="0" w:space="0" w:color="auto"/>
            <w:bottom w:val="none" w:sz="0" w:space="0" w:color="auto"/>
            <w:right w:val="none" w:sz="0" w:space="0" w:color="auto"/>
          </w:divBdr>
        </w:div>
      </w:divsChild>
    </w:div>
    <w:div w:id="1366640732">
      <w:bodyDiv w:val="1"/>
      <w:marLeft w:val="0"/>
      <w:marRight w:val="0"/>
      <w:marTop w:val="0"/>
      <w:marBottom w:val="0"/>
      <w:divBdr>
        <w:top w:val="none" w:sz="0" w:space="0" w:color="auto"/>
        <w:left w:val="none" w:sz="0" w:space="0" w:color="auto"/>
        <w:bottom w:val="none" w:sz="0" w:space="0" w:color="auto"/>
        <w:right w:val="none" w:sz="0" w:space="0" w:color="auto"/>
      </w:divBdr>
      <w:divsChild>
        <w:div w:id="36439145">
          <w:marLeft w:val="1166"/>
          <w:marRight w:val="0"/>
          <w:marTop w:val="0"/>
          <w:marBottom w:val="0"/>
          <w:divBdr>
            <w:top w:val="none" w:sz="0" w:space="0" w:color="auto"/>
            <w:left w:val="none" w:sz="0" w:space="0" w:color="auto"/>
            <w:bottom w:val="none" w:sz="0" w:space="0" w:color="auto"/>
            <w:right w:val="none" w:sz="0" w:space="0" w:color="auto"/>
          </w:divBdr>
        </w:div>
        <w:div w:id="501090397">
          <w:marLeft w:val="1166"/>
          <w:marRight w:val="0"/>
          <w:marTop w:val="0"/>
          <w:marBottom w:val="0"/>
          <w:divBdr>
            <w:top w:val="none" w:sz="0" w:space="0" w:color="auto"/>
            <w:left w:val="none" w:sz="0" w:space="0" w:color="auto"/>
            <w:bottom w:val="none" w:sz="0" w:space="0" w:color="auto"/>
            <w:right w:val="none" w:sz="0" w:space="0" w:color="auto"/>
          </w:divBdr>
        </w:div>
        <w:div w:id="998728009">
          <w:marLeft w:val="446"/>
          <w:marRight w:val="0"/>
          <w:marTop w:val="0"/>
          <w:marBottom w:val="0"/>
          <w:divBdr>
            <w:top w:val="none" w:sz="0" w:space="0" w:color="auto"/>
            <w:left w:val="none" w:sz="0" w:space="0" w:color="auto"/>
            <w:bottom w:val="none" w:sz="0" w:space="0" w:color="auto"/>
            <w:right w:val="none" w:sz="0" w:space="0" w:color="auto"/>
          </w:divBdr>
        </w:div>
        <w:div w:id="1049763002">
          <w:marLeft w:val="1166"/>
          <w:marRight w:val="0"/>
          <w:marTop w:val="0"/>
          <w:marBottom w:val="0"/>
          <w:divBdr>
            <w:top w:val="none" w:sz="0" w:space="0" w:color="auto"/>
            <w:left w:val="none" w:sz="0" w:space="0" w:color="auto"/>
            <w:bottom w:val="none" w:sz="0" w:space="0" w:color="auto"/>
            <w:right w:val="none" w:sz="0" w:space="0" w:color="auto"/>
          </w:divBdr>
        </w:div>
        <w:div w:id="1220550847">
          <w:marLeft w:val="1886"/>
          <w:marRight w:val="0"/>
          <w:marTop w:val="0"/>
          <w:marBottom w:val="0"/>
          <w:divBdr>
            <w:top w:val="none" w:sz="0" w:space="0" w:color="auto"/>
            <w:left w:val="none" w:sz="0" w:space="0" w:color="auto"/>
            <w:bottom w:val="none" w:sz="0" w:space="0" w:color="auto"/>
            <w:right w:val="none" w:sz="0" w:space="0" w:color="auto"/>
          </w:divBdr>
        </w:div>
        <w:div w:id="1846480510">
          <w:marLeft w:val="1886"/>
          <w:marRight w:val="0"/>
          <w:marTop w:val="0"/>
          <w:marBottom w:val="0"/>
          <w:divBdr>
            <w:top w:val="none" w:sz="0" w:space="0" w:color="auto"/>
            <w:left w:val="none" w:sz="0" w:space="0" w:color="auto"/>
            <w:bottom w:val="none" w:sz="0" w:space="0" w:color="auto"/>
            <w:right w:val="none" w:sz="0" w:space="0" w:color="auto"/>
          </w:divBdr>
        </w:div>
        <w:div w:id="2106536245">
          <w:marLeft w:val="446"/>
          <w:marRight w:val="0"/>
          <w:marTop w:val="0"/>
          <w:marBottom w:val="0"/>
          <w:divBdr>
            <w:top w:val="none" w:sz="0" w:space="0" w:color="auto"/>
            <w:left w:val="none" w:sz="0" w:space="0" w:color="auto"/>
            <w:bottom w:val="none" w:sz="0" w:space="0" w:color="auto"/>
            <w:right w:val="none" w:sz="0" w:space="0" w:color="auto"/>
          </w:divBdr>
        </w:div>
      </w:divsChild>
    </w:div>
    <w:div w:id="1377463882">
      <w:bodyDiv w:val="1"/>
      <w:marLeft w:val="0"/>
      <w:marRight w:val="0"/>
      <w:marTop w:val="0"/>
      <w:marBottom w:val="0"/>
      <w:divBdr>
        <w:top w:val="none" w:sz="0" w:space="0" w:color="auto"/>
        <w:left w:val="none" w:sz="0" w:space="0" w:color="auto"/>
        <w:bottom w:val="none" w:sz="0" w:space="0" w:color="auto"/>
        <w:right w:val="none" w:sz="0" w:space="0" w:color="auto"/>
      </w:divBdr>
      <w:divsChild>
        <w:div w:id="242571521">
          <w:marLeft w:val="994"/>
          <w:marRight w:val="0"/>
          <w:marTop w:val="50"/>
          <w:marBottom w:val="34"/>
          <w:divBdr>
            <w:top w:val="none" w:sz="0" w:space="0" w:color="auto"/>
            <w:left w:val="none" w:sz="0" w:space="0" w:color="auto"/>
            <w:bottom w:val="none" w:sz="0" w:space="0" w:color="auto"/>
            <w:right w:val="none" w:sz="0" w:space="0" w:color="auto"/>
          </w:divBdr>
        </w:div>
        <w:div w:id="1889609723">
          <w:marLeft w:val="994"/>
          <w:marRight w:val="0"/>
          <w:marTop w:val="50"/>
          <w:marBottom w:val="34"/>
          <w:divBdr>
            <w:top w:val="none" w:sz="0" w:space="0" w:color="auto"/>
            <w:left w:val="none" w:sz="0" w:space="0" w:color="auto"/>
            <w:bottom w:val="none" w:sz="0" w:space="0" w:color="auto"/>
            <w:right w:val="none" w:sz="0" w:space="0" w:color="auto"/>
          </w:divBdr>
        </w:div>
      </w:divsChild>
    </w:div>
    <w:div w:id="1385986522">
      <w:bodyDiv w:val="1"/>
      <w:marLeft w:val="0"/>
      <w:marRight w:val="0"/>
      <w:marTop w:val="0"/>
      <w:marBottom w:val="0"/>
      <w:divBdr>
        <w:top w:val="none" w:sz="0" w:space="0" w:color="auto"/>
        <w:left w:val="none" w:sz="0" w:space="0" w:color="auto"/>
        <w:bottom w:val="none" w:sz="0" w:space="0" w:color="auto"/>
        <w:right w:val="none" w:sz="0" w:space="0" w:color="auto"/>
      </w:divBdr>
      <w:divsChild>
        <w:div w:id="819493505">
          <w:marLeft w:val="0"/>
          <w:marRight w:val="0"/>
          <w:marTop w:val="0"/>
          <w:marBottom w:val="0"/>
          <w:divBdr>
            <w:top w:val="none" w:sz="0" w:space="0" w:color="auto"/>
            <w:left w:val="none" w:sz="0" w:space="0" w:color="auto"/>
            <w:bottom w:val="none" w:sz="0" w:space="0" w:color="auto"/>
            <w:right w:val="none" w:sz="0" w:space="0" w:color="auto"/>
          </w:divBdr>
          <w:divsChild>
            <w:div w:id="897862523">
              <w:marLeft w:val="0"/>
              <w:marRight w:val="0"/>
              <w:marTop w:val="0"/>
              <w:marBottom w:val="0"/>
              <w:divBdr>
                <w:top w:val="none" w:sz="0" w:space="0" w:color="auto"/>
                <w:left w:val="none" w:sz="0" w:space="0" w:color="auto"/>
                <w:bottom w:val="none" w:sz="0" w:space="0" w:color="auto"/>
                <w:right w:val="none" w:sz="0" w:space="0" w:color="auto"/>
              </w:divBdr>
            </w:div>
            <w:div w:id="1442148196">
              <w:marLeft w:val="0"/>
              <w:marRight w:val="0"/>
              <w:marTop w:val="0"/>
              <w:marBottom w:val="0"/>
              <w:divBdr>
                <w:top w:val="none" w:sz="0" w:space="0" w:color="auto"/>
                <w:left w:val="none" w:sz="0" w:space="0" w:color="auto"/>
                <w:bottom w:val="none" w:sz="0" w:space="0" w:color="auto"/>
                <w:right w:val="none" w:sz="0" w:space="0" w:color="auto"/>
              </w:divBdr>
            </w:div>
            <w:div w:id="1538472573">
              <w:marLeft w:val="0"/>
              <w:marRight w:val="0"/>
              <w:marTop w:val="0"/>
              <w:marBottom w:val="0"/>
              <w:divBdr>
                <w:top w:val="none" w:sz="0" w:space="0" w:color="auto"/>
                <w:left w:val="none" w:sz="0" w:space="0" w:color="auto"/>
                <w:bottom w:val="none" w:sz="0" w:space="0" w:color="auto"/>
                <w:right w:val="none" w:sz="0" w:space="0" w:color="auto"/>
              </w:divBdr>
            </w:div>
            <w:div w:id="18253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5017">
      <w:bodyDiv w:val="1"/>
      <w:marLeft w:val="0"/>
      <w:marRight w:val="0"/>
      <w:marTop w:val="0"/>
      <w:marBottom w:val="0"/>
      <w:divBdr>
        <w:top w:val="none" w:sz="0" w:space="0" w:color="auto"/>
        <w:left w:val="none" w:sz="0" w:space="0" w:color="auto"/>
        <w:bottom w:val="none" w:sz="0" w:space="0" w:color="auto"/>
        <w:right w:val="none" w:sz="0" w:space="0" w:color="auto"/>
      </w:divBdr>
      <w:divsChild>
        <w:div w:id="537206949">
          <w:marLeft w:val="446"/>
          <w:marRight w:val="0"/>
          <w:marTop w:val="84"/>
          <w:marBottom w:val="34"/>
          <w:divBdr>
            <w:top w:val="none" w:sz="0" w:space="0" w:color="auto"/>
            <w:left w:val="none" w:sz="0" w:space="0" w:color="auto"/>
            <w:bottom w:val="none" w:sz="0" w:space="0" w:color="auto"/>
            <w:right w:val="none" w:sz="0" w:space="0" w:color="auto"/>
          </w:divBdr>
        </w:div>
        <w:div w:id="602032309">
          <w:marLeft w:val="446"/>
          <w:marRight w:val="0"/>
          <w:marTop w:val="84"/>
          <w:marBottom w:val="34"/>
          <w:divBdr>
            <w:top w:val="none" w:sz="0" w:space="0" w:color="auto"/>
            <w:left w:val="none" w:sz="0" w:space="0" w:color="auto"/>
            <w:bottom w:val="none" w:sz="0" w:space="0" w:color="auto"/>
            <w:right w:val="none" w:sz="0" w:space="0" w:color="auto"/>
          </w:divBdr>
        </w:div>
        <w:div w:id="1402369425">
          <w:marLeft w:val="446"/>
          <w:marRight w:val="0"/>
          <w:marTop w:val="84"/>
          <w:marBottom w:val="34"/>
          <w:divBdr>
            <w:top w:val="none" w:sz="0" w:space="0" w:color="auto"/>
            <w:left w:val="none" w:sz="0" w:space="0" w:color="auto"/>
            <w:bottom w:val="none" w:sz="0" w:space="0" w:color="auto"/>
            <w:right w:val="none" w:sz="0" w:space="0" w:color="auto"/>
          </w:divBdr>
        </w:div>
        <w:div w:id="1946384515">
          <w:marLeft w:val="1181"/>
          <w:marRight w:val="0"/>
          <w:marTop w:val="50"/>
          <w:marBottom w:val="34"/>
          <w:divBdr>
            <w:top w:val="none" w:sz="0" w:space="0" w:color="auto"/>
            <w:left w:val="none" w:sz="0" w:space="0" w:color="auto"/>
            <w:bottom w:val="none" w:sz="0" w:space="0" w:color="auto"/>
            <w:right w:val="none" w:sz="0" w:space="0" w:color="auto"/>
          </w:divBdr>
        </w:div>
        <w:div w:id="2031448960">
          <w:marLeft w:val="1210"/>
          <w:marRight w:val="0"/>
          <w:marTop w:val="50"/>
          <w:marBottom w:val="34"/>
          <w:divBdr>
            <w:top w:val="none" w:sz="0" w:space="0" w:color="auto"/>
            <w:left w:val="none" w:sz="0" w:space="0" w:color="auto"/>
            <w:bottom w:val="none" w:sz="0" w:space="0" w:color="auto"/>
            <w:right w:val="none" w:sz="0" w:space="0" w:color="auto"/>
          </w:divBdr>
        </w:div>
      </w:divsChild>
    </w:div>
    <w:div w:id="1406800043">
      <w:bodyDiv w:val="1"/>
      <w:marLeft w:val="0"/>
      <w:marRight w:val="0"/>
      <w:marTop w:val="0"/>
      <w:marBottom w:val="0"/>
      <w:divBdr>
        <w:top w:val="none" w:sz="0" w:space="0" w:color="auto"/>
        <w:left w:val="none" w:sz="0" w:space="0" w:color="auto"/>
        <w:bottom w:val="none" w:sz="0" w:space="0" w:color="auto"/>
        <w:right w:val="none" w:sz="0" w:space="0" w:color="auto"/>
      </w:divBdr>
      <w:divsChild>
        <w:div w:id="165025599">
          <w:marLeft w:val="0"/>
          <w:marRight w:val="0"/>
          <w:marTop w:val="0"/>
          <w:marBottom w:val="0"/>
          <w:divBdr>
            <w:top w:val="none" w:sz="0" w:space="0" w:color="auto"/>
            <w:left w:val="none" w:sz="0" w:space="0" w:color="auto"/>
            <w:bottom w:val="none" w:sz="0" w:space="0" w:color="auto"/>
            <w:right w:val="none" w:sz="0" w:space="0" w:color="auto"/>
          </w:divBdr>
        </w:div>
      </w:divsChild>
    </w:div>
    <w:div w:id="1417244614">
      <w:bodyDiv w:val="1"/>
      <w:marLeft w:val="0"/>
      <w:marRight w:val="0"/>
      <w:marTop w:val="0"/>
      <w:marBottom w:val="0"/>
      <w:divBdr>
        <w:top w:val="none" w:sz="0" w:space="0" w:color="auto"/>
        <w:left w:val="none" w:sz="0" w:space="0" w:color="auto"/>
        <w:bottom w:val="none" w:sz="0" w:space="0" w:color="auto"/>
        <w:right w:val="none" w:sz="0" w:space="0" w:color="auto"/>
      </w:divBdr>
    </w:div>
    <w:div w:id="1432359941">
      <w:bodyDiv w:val="1"/>
      <w:marLeft w:val="0"/>
      <w:marRight w:val="0"/>
      <w:marTop w:val="0"/>
      <w:marBottom w:val="0"/>
      <w:divBdr>
        <w:top w:val="none" w:sz="0" w:space="0" w:color="auto"/>
        <w:left w:val="none" w:sz="0" w:space="0" w:color="auto"/>
        <w:bottom w:val="none" w:sz="0" w:space="0" w:color="auto"/>
        <w:right w:val="none" w:sz="0" w:space="0" w:color="auto"/>
      </w:divBdr>
      <w:divsChild>
        <w:div w:id="1402751300">
          <w:blockQuote w:val="1"/>
          <w:marLeft w:val="86"/>
          <w:marRight w:val="0"/>
          <w:marTop w:val="100"/>
          <w:marBottom w:val="100"/>
          <w:divBdr>
            <w:top w:val="none" w:sz="0" w:space="0" w:color="auto"/>
            <w:left w:val="single" w:sz="12" w:space="4" w:color="0000FF"/>
            <w:bottom w:val="none" w:sz="0" w:space="0" w:color="auto"/>
            <w:right w:val="none" w:sz="0" w:space="0" w:color="auto"/>
          </w:divBdr>
        </w:div>
      </w:divsChild>
    </w:div>
    <w:div w:id="1436897689">
      <w:bodyDiv w:val="1"/>
      <w:marLeft w:val="0"/>
      <w:marRight w:val="0"/>
      <w:marTop w:val="0"/>
      <w:marBottom w:val="0"/>
      <w:divBdr>
        <w:top w:val="none" w:sz="0" w:space="0" w:color="auto"/>
        <w:left w:val="none" w:sz="0" w:space="0" w:color="auto"/>
        <w:bottom w:val="none" w:sz="0" w:space="0" w:color="auto"/>
        <w:right w:val="none" w:sz="0" w:space="0" w:color="auto"/>
      </w:divBdr>
      <w:divsChild>
        <w:div w:id="1118331182">
          <w:marLeft w:val="0"/>
          <w:marRight w:val="0"/>
          <w:marTop w:val="0"/>
          <w:marBottom w:val="0"/>
          <w:divBdr>
            <w:top w:val="none" w:sz="0" w:space="0" w:color="auto"/>
            <w:left w:val="none" w:sz="0" w:space="0" w:color="auto"/>
            <w:bottom w:val="none" w:sz="0" w:space="0" w:color="auto"/>
            <w:right w:val="none" w:sz="0" w:space="0" w:color="auto"/>
          </w:divBdr>
          <w:divsChild>
            <w:div w:id="214972096">
              <w:marLeft w:val="0"/>
              <w:marRight w:val="0"/>
              <w:marTop w:val="0"/>
              <w:marBottom w:val="0"/>
              <w:divBdr>
                <w:top w:val="none" w:sz="0" w:space="0" w:color="auto"/>
                <w:left w:val="none" w:sz="0" w:space="0" w:color="auto"/>
                <w:bottom w:val="none" w:sz="0" w:space="0" w:color="auto"/>
                <w:right w:val="none" w:sz="0" w:space="0" w:color="auto"/>
              </w:divBdr>
            </w:div>
            <w:div w:id="751050733">
              <w:marLeft w:val="0"/>
              <w:marRight w:val="0"/>
              <w:marTop w:val="0"/>
              <w:marBottom w:val="0"/>
              <w:divBdr>
                <w:top w:val="none" w:sz="0" w:space="0" w:color="auto"/>
                <w:left w:val="none" w:sz="0" w:space="0" w:color="auto"/>
                <w:bottom w:val="none" w:sz="0" w:space="0" w:color="auto"/>
                <w:right w:val="none" w:sz="0" w:space="0" w:color="auto"/>
              </w:divBdr>
            </w:div>
            <w:div w:id="953363671">
              <w:marLeft w:val="0"/>
              <w:marRight w:val="0"/>
              <w:marTop w:val="0"/>
              <w:marBottom w:val="0"/>
              <w:divBdr>
                <w:top w:val="none" w:sz="0" w:space="0" w:color="auto"/>
                <w:left w:val="none" w:sz="0" w:space="0" w:color="auto"/>
                <w:bottom w:val="none" w:sz="0" w:space="0" w:color="auto"/>
                <w:right w:val="none" w:sz="0" w:space="0" w:color="auto"/>
              </w:divBdr>
            </w:div>
            <w:div w:id="1234386689">
              <w:marLeft w:val="0"/>
              <w:marRight w:val="0"/>
              <w:marTop w:val="0"/>
              <w:marBottom w:val="0"/>
              <w:divBdr>
                <w:top w:val="none" w:sz="0" w:space="0" w:color="auto"/>
                <w:left w:val="none" w:sz="0" w:space="0" w:color="auto"/>
                <w:bottom w:val="none" w:sz="0" w:space="0" w:color="auto"/>
                <w:right w:val="none" w:sz="0" w:space="0" w:color="auto"/>
              </w:divBdr>
            </w:div>
            <w:div w:id="1363478660">
              <w:marLeft w:val="0"/>
              <w:marRight w:val="0"/>
              <w:marTop w:val="0"/>
              <w:marBottom w:val="0"/>
              <w:divBdr>
                <w:top w:val="none" w:sz="0" w:space="0" w:color="auto"/>
                <w:left w:val="none" w:sz="0" w:space="0" w:color="auto"/>
                <w:bottom w:val="none" w:sz="0" w:space="0" w:color="auto"/>
                <w:right w:val="none" w:sz="0" w:space="0" w:color="auto"/>
              </w:divBdr>
            </w:div>
            <w:div w:id="1449469124">
              <w:marLeft w:val="0"/>
              <w:marRight w:val="0"/>
              <w:marTop w:val="0"/>
              <w:marBottom w:val="0"/>
              <w:divBdr>
                <w:top w:val="none" w:sz="0" w:space="0" w:color="auto"/>
                <w:left w:val="none" w:sz="0" w:space="0" w:color="auto"/>
                <w:bottom w:val="none" w:sz="0" w:space="0" w:color="auto"/>
                <w:right w:val="none" w:sz="0" w:space="0" w:color="auto"/>
              </w:divBdr>
            </w:div>
            <w:div w:id="1592228748">
              <w:marLeft w:val="0"/>
              <w:marRight w:val="0"/>
              <w:marTop w:val="0"/>
              <w:marBottom w:val="0"/>
              <w:divBdr>
                <w:top w:val="none" w:sz="0" w:space="0" w:color="auto"/>
                <w:left w:val="none" w:sz="0" w:space="0" w:color="auto"/>
                <w:bottom w:val="none" w:sz="0" w:space="0" w:color="auto"/>
                <w:right w:val="none" w:sz="0" w:space="0" w:color="auto"/>
              </w:divBdr>
            </w:div>
            <w:div w:id="1623999946">
              <w:marLeft w:val="0"/>
              <w:marRight w:val="0"/>
              <w:marTop w:val="0"/>
              <w:marBottom w:val="0"/>
              <w:divBdr>
                <w:top w:val="none" w:sz="0" w:space="0" w:color="auto"/>
                <w:left w:val="none" w:sz="0" w:space="0" w:color="auto"/>
                <w:bottom w:val="none" w:sz="0" w:space="0" w:color="auto"/>
                <w:right w:val="none" w:sz="0" w:space="0" w:color="auto"/>
              </w:divBdr>
            </w:div>
            <w:div w:id="1701199579">
              <w:marLeft w:val="0"/>
              <w:marRight w:val="0"/>
              <w:marTop w:val="0"/>
              <w:marBottom w:val="0"/>
              <w:divBdr>
                <w:top w:val="none" w:sz="0" w:space="0" w:color="auto"/>
                <w:left w:val="none" w:sz="0" w:space="0" w:color="auto"/>
                <w:bottom w:val="none" w:sz="0" w:space="0" w:color="auto"/>
                <w:right w:val="none" w:sz="0" w:space="0" w:color="auto"/>
              </w:divBdr>
            </w:div>
            <w:div w:id="1728456890">
              <w:marLeft w:val="0"/>
              <w:marRight w:val="0"/>
              <w:marTop w:val="0"/>
              <w:marBottom w:val="0"/>
              <w:divBdr>
                <w:top w:val="none" w:sz="0" w:space="0" w:color="auto"/>
                <w:left w:val="none" w:sz="0" w:space="0" w:color="auto"/>
                <w:bottom w:val="none" w:sz="0" w:space="0" w:color="auto"/>
                <w:right w:val="none" w:sz="0" w:space="0" w:color="auto"/>
              </w:divBdr>
            </w:div>
            <w:div w:id="1788961908">
              <w:marLeft w:val="0"/>
              <w:marRight w:val="0"/>
              <w:marTop w:val="0"/>
              <w:marBottom w:val="0"/>
              <w:divBdr>
                <w:top w:val="none" w:sz="0" w:space="0" w:color="auto"/>
                <w:left w:val="none" w:sz="0" w:space="0" w:color="auto"/>
                <w:bottom w:val="none" w:sz="0" w:space="0" w:color="auto"/>
                <w:right w:val="none" w:sz="0" w:space="0" w:color="auto"/>
              </w:divBdr>
            </w:div>
            <w:div w:id="18977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3317">
      <w:bodyDiv w:val="1"/>
      <w:marLeft w:val="0"/>
      <w:marRight w:val="0"/>
      <w:marTop w:val="0"/>
      <w:marBottom w:val="0"/>
      <w:divBdr>
        <w:top w:val="none" w:sz="0" w:space="0" w:color="auto"/>
        <w:left w:val="none" w:sz="0" w:space="0" w:color="auto"/>
        <w:bottom w:val="none" w:sz="0" w:space="0" w:color="auto"/>
        <w:right w:val="none" w:sz="0" w:space="0" w:color="auto"/>
      </w:divBdr>
      <w:divsChild>
        <w:div w:id="146677018">
          <w:marLeft w:val="1166"/>
          <w:marRight w:val="0"/>
          <w:marTop w:val="58"/>
          <w:marBottom w:val="38"/>
          <w:divBdr>
            <w:top w:val="none" w:sz="0" w:space="0" w:color="auto"/>
            <w:left w:val="none" w:sz="0" w:space="0" w:color="auto"/>
            <w:bottom w:val="none" w:sz="0" w:space="0" w:color="auto"/>
            <w:right w:val="none" w:sz="0" w:space="0" w:color="auto"/>
          </w:divBdr>
        </w:div>
        <w:div w:id="148060948">
          <w:marLeft w:val="446"/>
          <w:marRight w:val="0"/>
          <w:marTop w:val="96"/>
          <w:marBottom w:val="38"/>
          <w:divBdr>
            <w:top w:val="none" w:sz="0" w:space="0" w:color="auto"/>
            <w:left w:val="none" w:sz="0" w:space="0" w:color="auto"/>
            <w:bottom w:val="none" w:sz="0" w:space="0" w:color="auto"/>
            <w:right w:val="none" w:sz="0" w:space="0" w:color="auto"/>
          </w:divBdr>
        </w:div>
        <w:div w:id="321659490">
          <w:marLeft w:val="1166"/>
          <w:marRight w:val="0"/>
          <w:marTop w:val="58"/>
          <w:marBottom w:val="38"/>
          <w:divBdr>
            <w:top w:val="none" w:sz="0" w:space="0" w:color="auto"/>
            <w:left w:val="none" w:sz="0" w:space="0" w:color="auto"/>
            <w:bottom w:val="none" w:sz="0" w:space="0" w:color="auto"/>
            <w:right w:val="none" w:sz="0" w:space="0" w:color="auto"/>
          </w:divBdr>
        </w:div>
        <w:div w:id="583496491">
          <w:marLeft w:val="1166"/>
          <w:marRight w:val="0"/>
          <w:marTop w:val="58"/>
          <w:marBottom w:val="38"/>
          <w:divBdr>
            <w:top w:val="none" w:sz="0" w:space="0" w:color="auto"/>
            <w:left w:val="none" w:sz="0" w:space="0" w:color="auto"/>
            <w:bottom w:val="none" w:sz="0" w:space="0" w:color="auto"/>
            <w:right w:val="none" w:sz="0" w:space="0" w:color="auto"/>
          </w:divBdr>
        </w:div>
        <w:div w:id="978803828">
          <w:marLeft w:val="1166"/>
          <w:marRight w:val="0"/>
          <w:marTop w:val="58"/>
          <w:marBottom w:val="38"/>
          <w:divBdr>
            <w:top w:val="none" w:sz="0" w:space="0" w:color="auto"/>
            <w:left w:val="none" w:sz="0" w:space="0" w:color="auto"/>
            <w:bottom w:val="none" w:sz="0" w:space="0" w:color="auto"/>
            <w:right w:val="none" w:sz="0" w:space="0" w:color="auto"/>
          </w:divBdr>
        </w:div>
        <w:div w:id="1001350243">
          <w:marLeft w:val="446"/>
          <w:marRight w:val="0"/>
          <w:marTop w:val="96"/>
          <w:marBottom w:val="38"/>
          <w:divBdr>
            <w:top w:val="none" w:sz="0" w:space="0" w:color="auto"/>
            <w:left w:val="none" w:sz="0" w:space="0" w:color="auto"/>
            <w:bottom w:val="none" w:sz="0" w:space="0" w:color="auto"/>
            <w:right w:val="none" w:sz="0" w:space="0" w:color="auto"/>
          </w:divBdr>
        </w:div>
        <w:div w:id="1022588560">
          <w:marLeft w:val="1166"/>
          <w:marRight w:val="0"/>
          <w:marTop w:val="58"/>
          <w:marBottom w:val="38"/>
          <w:divBdr>
            <w:top w:val="none" w:sz="0" w:space="0" w:color="auto"/>
            <w:left w:val="none" w:sz="0" w:space="0" w:color="auto"/>
            <w:bottom w:val="none" w:sz="0" w:space="0" w:color="auto"/>
            <w:right w:val="none" w:sz="0" w:space="0" w:color="auto"/>
          </w:divBdr>
        </w:div>
        <w:div w:id="1622959024">
          <w:marLeft w:val="1166"/>
          <w:marRight w:val="0"/>
          <w:marTop w:val="58"/>
          <w:marBottom w:val="38"/>
          <w:divBdr>
            <w:top w:val="none" w:sz="0" w:space="0" w:color="auto"/>
            <w:left w:val="none" w:sz="0" w:space="0" w:color="auto"/>
            <w:bottom w:val="none" w:sz="0" w:space="0" w:color="auto"/>
            <w:right w:val="none" w:sz="0" w:space="0" w:color="auto"/>
          </w:divBdr>
        </w:div>
        <w:div w:id="1739085178">
          <w:marLeft w:val="1166"/>
          <w:marRight w:val="0"/>
          <w:marTop w:val="58"/>
          <w:marBottom w:val="38"/>
          <w:divBdr>
            <w:top w:val="none" w:sz="0" w:space="0" w:color="auto"/>
            <w:left w:val="none" w:sz="0" w:space="0" w:color="auto"/>
            <w:bottom w:val="none" w:sz="0" w:space="0" w:color="auto"/>
            <w:right w:val="none" w:sz="0" w:space="0" w:color="auto"/>
          </w:divBdr>
        </w:div>
        <w:div w:id="1876189984">
          <w:marLeft w:val="446"/>
          <w:marRight w:val="0"/>
          <w:marTop w:val="96"/>
          <w:marBottom w:val="38"/>
          <w:divBdr>
            <w:top w:val="none" w:sz="0" w:space="0" w:color="auto"/>
            <w:left w:val="none" w:sz="0" w:space="0" w:color="auto"/>
            <w:bottom w:val="none" w:sz="0" w:space="0" w:color="auto"/>
            <w:right w:val="none" w:sz="0" w:space="0" w:color="auto"/>
          </w:divBdr>
        </w:div>
      </w:divsChild>
    </w:div>
    <w:div w:id="1445536217">
      <w:bodyDiv w:val="1"/>
      <w:marLeft w:val="0"/>
      <w:marRight w:val="0"/>
      <w:marTop w:val="0"/>
      <w:marBottom w:val="0"/>
      <w:divBdr>
        <w:top w:val="none" w:sz="0" w:space="0" w:color="auto"/>
        <w:left w:val="none" w:sz="0" w:space="0" w:color="auto"/>
        <w:bottom w:val="none" w:sz="0" w:space="0" w:color="auto"/>
        <w:right w:val="none" w:sz="0" w:space="0" w:color="auto"/>
      </w:divBdr>
      <w:divsChild>
        <w:div w:id="9140862">
          <w:marLeft w:val="994"/>
          <w:marRight w:val="0"/>
          <w:marTop w:val="50"/>
          <w:marBottom w:val="34"/>
          <w:divBdr>
            <w:top w:val="none" w:sz="0" w:space="0" w:color="auto"/>
            <w:left w:val="none" w:sz="0" w:space="0" w:color="auto"/>
            <w:bottom w:val="none" w:sz="0" w:space="0" w:color="auto"/>
            <w:right w:val="none" w:sz="0" w:space="0" w:color="auto"/>
          </w:divBdr>
        </w:div>
        <w:div w:id="106122405">
          <w:marLeft w:val="994"/>
          <w:marRight w:val="0"/>
          <w:marTop w:val="50"/>
          <w:marBottom w:val="34"/>
          <w:divBdr>
            <w:top w:val="none" w:sz="0" w:space="0" w:color="auto"/>
            <w:left w:val="none" w:sz="0" w:space="0" w:color="auto"/>
            <w:bottom w:val="none" w:sz="0" w:space="0" w:color="auto"/>
            <w:right w:val="none" w:sz="0" w:space="0" w:color="auto"/>
          </w:divBdr>
        </w:div>
        <w:div w:id="120811684">
          <w:marLeft w:val="994"/>
          <w:marRight w:val="0"/>
          <w:marTop w:val="50"/>
          <w:marBottom w:val="34"/>
          <w:divBdr>
            <w:top w:val="none" w:sz="0" w:space="0" w:color="auto"/>
            <w:left w:val="none" w:sz="0" w:space="0" w:color="auto"/>
            <w:bottom w:val="none" w:sz="0" w:space="0" w:color="auto"/>
            <w:right w:val="none" w:sz="0" w:space="0" w:color="auto"/>
          </w:divBdr>
        </w:div>
        <w:div w:id="253368942">
          <w:marLeft w:val="547"/>
          <w:marRight w:val="0"/>
          <w:marTop w:val="96"/>
          <w:marBottom w:val="38"/>
          <w:divBdr>
            <w:top w:val="none" w:sz="0" w:space="0" w:color="auto"/>
            <w:left w:val="none" w:sz="0" w:space="0" w:color="auto"/>
            <w:bottom w:val="none" w:sz="0" w:space="0" w:color="auto"/>
            <w:right w:val="none" w:sz="0" w:space="0" w:color="auto"/>
          </w:divBdr>
        </w:div>
        <w:div w:id="279841009">
          <w:marLeft w:val="994"/>
          <w:marRight w:val="0"/>
          <w:marTop w:val="50"/>
          <w:marBottom w:val="34"/>
          <w:divBdr>
            <w:top w:val="none" w:sz="0" w:space="0" w:color="auto"/>
            <w:left w:val="none" w:sz="0" w:space="0" w:color="auto"/>
            <w:bottom w:val="none" w:sz="0" w:space="0" w:color="auto"/>
            <w:right w:val="none" w:sz="0" w:space="0" w:color="auto"/>
          </w:divBdr>
        </w:div>
        <w:div w:id="282619848">
          <w:marLeft w:val="547"/>
          <w:marRight w:val="0"/>
          <w:marTop w:val="96"/>
          <w:marBottom w:val="38"/>
          <w:divBdr>
            <w:top w:val="none" w:sz="0" w:space="0" w:color="auto"/>
            <w:left w:val="none" w:sz="0" w:space="0" w:color="auto"/>
            <w:bottom w:val="none" w:sz="0" w:space="0" w:color="auto"/>
            <w:right w:val="none" w:sz="0" w:space="0" w:color="auto"/>
          </w:divBdr>
        </w:div>
        <w:div w:id="805388257">
          <w:marLeft w:val="994"/>
          <w:marRight w:val="0"/>
          <w:marTop w:val="50"/>
          <w:marBottom w:val="34"/>
          <w:divBdr>
            <w:top w:val="none" w:sz="0" w:space="0" w:color="auto"/>
            <w:left w:val="none" w:sz="0" w:space="0" w:color="auto"/>
            <w:bottom w:val="none" w:sz="0" w:space="0" w:color="auto"/>
            <w:right w:val="none" w:sz="0" w:space="0" w:color="auto"/>
          </w:divBdr>
        </w:div>
        <w:div w:id="1372266911">
          <w:marLeft w:val="994"/>
          <w:marRight w:val="0"/>
          <w:marTop w:val="50"/>
          <w:marBottom w:val="34"/>
          <w:divBdr>
            <w:top w:val="none" w:sz="0" w:space="0" w:color="auto"/>
            <w:left w:val="none" w:sz="0" w:space="0" w:color="auto"/>
            <w:bottom w:val="none" w:sz="0" w:space="0" w:color="auto"/>
            <w:right w:val="none" w:sz="0" w:space="0" w:color="auto"/>
          </w:divBdr>
        </w:div>
        <w:div w:id="2146967392">
          <w:marLeft w:val="994"/>
          <w:marRight w:val="0"/>
          <w:marTop w:val="50"/>
          <w:marBottom w:val="34"/>
          <w:divBdr>
            <w:top w:val="none" w:sz="0" w:space="0" w:color="auto"/>
            <w:left w:val="none" w:sz="0" w:space="0" w:color="auto"/>
            <w:bottom w:val="none" w:sz="0" w:space="0" w:color="auto"/>
            <w:right w:val="none" w:sz="0" w:space="0" w:color="auto"/>
          </w:divBdr>
        </w:div>
      </w:divsChild>
    </w:div>
    <w:div w:id="1453358273">
      <w:bodyDiv w:val="1"/>
      <w:marLeft w:val="0"/>
      <w:marRight w:val="0"/>
      <w:marTop w:val="0"/>
      <w:marBottom w:val="0"/>
      <w:divBdr>
        <w:top w:val="none" w:sz="0" w:space="0" w:color="auto"/>
        <w:left w:val="none" w:sz="0" w:space="0" w:color="auto"/>
        <w:bottom w:val="none" w:sz="0" w:space="0" w:color="auto"/>
        <w:right w:val="none" w:sz="0" w:space="0" w:color="auto"/>
      </w:divBdr>
    </w:div>
    <w:div w:id="1454321814">
      <w:bodyDiv w:val="1"/>
      <w:marLeft w:val="0"/>
      <w:marRight w:val="0"/>
      <w:marTop w:val="0"/>
      <w:marBottom w:val="0"/>
      <w:divBdr>
        <w:top w:val="none" w:sz="0" w:space="0" w:color="auto"/>
        <w:left w:val="none" w:sz="0" w:space="0" w:color="auto"/>
        <w:bottom w:val="none" w:sz="0" w:space="0" w:color="auto"/>
        <w:right w:val="none" w:sz="0" w:space="0" w:color="auto"/>
      </w:divBdr>
      <w:divsChild>
        <w:div w:id="88163405">
          <w:marLeft w:val="0"/>
          <w:marRight w:val="0"/>
          <w:marTop w:val="0"/>
          <w:marBottom w:val="0"/>
          <w:divBdr>
            <w:top w:val="none" w:sz="0" w:space="0" w:color="auto"/>
            <w:left w:val="none" w:sz="0" w:space="0" w:color="auto"/>
            <w:bottom w:val="none" w:sz="0" w:space="0" w:color="auto"/>
            <w:right w:val="none" w:sz="0" w:space="0" w:color="auto"/>
          </w:divBdr>
        </w:div>
      </w:divsChild>
    </w:div>
    <w:div w:id="1459911753">
      <w:bodyDiv w:val="1"/>
      <w:marLeft w:val="0"/>
      <w:marRight w:val="0"/>
      <w:marTop w:val="0"/>
      <w:marBottom w:val="0"/>
      <w:divBdr>
        <w:top w:val="none" w:sz="0" w:space="0" w:color="auto"/>
        <w:left w:val="none" w:sz="0" w:space="0" w:color="auto"/>
        <w:bottom w:val="none" w:sz="0" w:space="0" w:color="auto"/>
        <w:right w:val="none" w:sz="0" w:space="0" w:color="auto"/>
      </w:divBdr>
      <w:divsChild>
        <w:div w:id="302740818">
          <w:marLeft w:val="1166"/>
          <w:marRight w:val="0"/>
          <w:marTop w:val="0"/>
          <w:marBottom w:val="0"/>
          <w:divBdr>
            <w:top w:val="none" w:sz="0" w:space="0" w:color="auto"/>
            <w:left w:val="none" w:sz="0" w:space="0" w:color="auto"/>
            <w:bottom w:val="none" w:sz="0" w:space="0" w:color="auto"/>
            <w:right w:val="none" w:sz="0" w:space="0" w:color="auto"/>
          </w:divBdr>
        </w:div>
        <w:div w:id="1309431463">
          <w:marLeft w:val="446"/>
          <w:marRight w:val="0"/>
          <w:marTop w:val="0"/>
          <w:marBottom w:val="0"/>
          <w:divBdr>
            <w:top w:val="none" w:sz="0" w:space="0" w:color="auto"/>
            <w:left w:val="none" w:sz="0" w:space="0" w:color="auto"/>
            <w:bottom w:val="none" w:sz="0" w:space="0" w:color="auto"/>
            <w:right w:val="none" w:sz="0" w:space="0" w:color="auto"/>
          </w:divBdr>
        </w:div>
        <w:div w:id="1658264800">
          <w:marLeft w:val="1166"/>
          <w:marRight w:val="0"/>
          <w:marTop w:val="0"/>
          <w:marBottom w:val="0"/>
          <w:divBdr>
            <w:top w:val="none" w:sz="0" w:space="0" w:color="auto"/>
            <w:left w:val="none" w:sz="0" w:space="0" w:color="auto"/>
            <w:bottom w:val="none" w:sz="0" w:space="0" w:color="auto"/>
            <w:right w:val="none" w:sz="0" w:space="0" w:color="auto"/>
          </w:divBdr>
        </w:div>
        <w:div w:id="1992757588">
          <w:marLeft w:val="446"/>
          <w:marRight w:val="0"/>
          <w:marTop w:val="0"/>
          <w:marBottom w:val="0"/>
          <w:divBdr>
            <w:top w:val="none" w:sz="0" w:space="0" w:color="auto"/>
            <w:left w:val="none" w:sz="0" w:space="0" w:color="auto"/>
            <w:bottom w:val="none" w:sz="0" w:space="0" w:color="auto"/>
            <w:right w:val="none" w:sz="0" w:space="0" w:color="auto"/>
          </w:divBdr>
        </w:div>
        <w:div w:id="2024745183">
          <w:marLeft w:val="1166"/>
          <w:marRight w:val="0"/>
          <w:marTop w:val="0"/>
          <w:marBottom w:val="0"/>
          <w:divBdr>
            <w:top w:val="none" w:sz="0" w:space="0" w:color="auto"/>
            <w:left w:val="none" w:sz="0" w:space="0" w:color="auto"/>
            <w:bottom w:val="none" w:sz="0" w:space="0" w:color="auto"/>
            <w:right w:val="none" w:sz="0" w:space="0" w:color="auto"/>
          </w:divBdr>
        </w:div>
      </w:divsChild>
    </w:div>
    <w:div w:id="1473408539">
      <w:bodyDiv w:val="1"/>
      <w:marLeft w:val="0"/>
      <w:marRight w:val="0"/>
      <w:marTop w:val="0"/>
      <w:marBottom w:val="0"/>
      <w:divBdr>
        <w:top w:val="none" w:sz="0" w:space="0" w:color="auto"/>
        <w:left w:val="none" w:sz="0" w:space="0" w:color="auto"/>
        <w:bottom w:val="none" w:sz="0" w:space="0" w:color="auto"/>
        <w:right w:val="none" w:sz="0" w:space="0" w:color="auto"/>
      </w:divBdr>
    </w:div>
    <w:div w:id="1492258050">
      <w:bodyDiv w:val="1"/>
      <w:marLeft w:val="0"/>
      <w:marRight w:val="0"/>
      <w:marTop w:val="0"/>
      <w:marBottom w:val="0"/>
      <w:divBdr>
        <w:top w:val="none" w:sz="0" w:space="0" w:color="auto"/>
        <w:left w:val="none" w:sz="0" w:space="0" w:color="auto"/>
        <w:bottom w:val="none" w:sz="0" w:space="0" w:color="auto"/>
        <w:right w:val="none" w:sz="0" w:space="0" w:color="auto"/>
      </w:divBdr>
      <w:divsChild>
        <w:div w:id="21631695">
          <w:marLeft w:val="1166"/>
          <w:marRight w:val="0"/>
          <w:marTop w:val="50"/>
          <w:marBottom w:val="34"/>
          <w:divBdr>
            <w:top w:val="none" w:sz="0" w:space="0" w:color="auto"/>
            <w:left w:val="none" w:sz="0" w:space="0" w:color="auto"/>
            <w:bottom w:val="none" w:sz="0" w:space="0" w:color="auto"/>
            <w:right w:val="none" w:sz="0" w:space="0" w:color="auto"/>
          </w:divBdr>
        </w:div>
        <w:div w:id="489060136">
          <w:marLeft w:val="446"/>
          <w:marRight w:val="0"/>
          <w:marTop w:val="84"/>
          <w:marBottom w:val="34"/>
          <w:divBdr>
            <w:top w:val="none" w:sz="0" w:space="0" w:color="auto"/>
            <w:left w:val="none" w:sz="0" w:space="0" w:color="auto"/>
            <w:bottom w:val="none" w:sz="0" w:space="0" w:color="auto"/>
            <w:right w:val="none" w:sz="0" w:space="0" w:color="auto"/>
          </w:divBdr>
        </w:div>
        <w:div w:id="1158153678">
          <w:marLeft w:val="1886"/>
          <w:marRight w:val="0"/>
          <w:marTop w:val="34"/>
          <w:marBottom w:val="17"/>
          <w:divBdr>
            <w:top w:val="none" w:sz="0" w:space="0" w:color="auto"/>
            <w:left w:val="none" w:sz="0" w:space="0" w:color="auto"/>
            <w:bottom w:val="none" w:sz="0" w:space="0" w:color="auto"/>
            <w:right w:val="none" w:sz="0" w:space="0" w:color="auto"/>
          </w:divBdr>
        </w:div>
        <w:div w:id="1436246462">
          <w:marLeft w:val="446"/>
          <w:marRight w:val="0"/>
          <w:marTop w:val="84"/>
          <w:marBottom w:val="34"/>
          <w:divBdr>
            <w:top w:val="none" w:sz="0" w:space="0" w:color="auto"/>
            <w:left w:val="none" w:sz="0" w:space="0" w:color="auto"/>
            <w:bottom w:val="none" w:sz="0" w:space="0" w:color="auto"/>
            <w:right w:val="none" w:sz="0" w:space="0" w:color="auto"/>
          </w:divBdr>
        </w:div>
        <w:div w:id="1459496623">
          <w:marLeft w:val="1166"/>
          <w:marRight w:val="0"/>
          <w:marTop w:val="50"/>
          <w:marBottom w:val="34"/>
          <w:divBdr>
            <w:top w:val="none" w:sz="0" w:space="0" w:color="auto"/>
            <w:left w:val="none" w:sz="0" w:space="0" w:color="auto"/>
            <w:bottom w:val="none" w:sz="0" w:space="0" w:color="auto"/>
            <w:right w:val="none" w:sz="0" w:space="0" w:color="auto"/>
          </w:divBdr>
        </w:div>
        <w:div w:id="1685782904">
          <w:marLeft w:val="1166"/>
          <w:marRight w:val="0"/>
          <w:marTop w:val="50"/>
          <w:marBottom w:val="34"/>
          <w:divBdr>
            <w:top w:val="none" w:sz="0" w:space="0" w:color="auto"/>
            <w:left w:val="none" w:sz="0" w:space="0" w:color="auto"/>
            <w:bottom w:val="none" w:sz="0" w:space="0" w:color="auto"/>
            <w:right w:val="none" w:sz="0" w:space="0" w:color="auto"/>
          </w:divBdr>
        </w:div>
        <w:div w:id="1820072158">
          <w:marLeft w:val="1166"/>
          <w:marRight w:val="0"/>
          <w:marTop w:val="50"/>
          <w:marBottom w:val="34"/>
          <w:divBdr>
            <w:top w:val="none" w:sz="0" w:space="0" w:color="auto"/>
            <w:left w:val="none" w:sz="0" w:space="0" w:color="auto"/>
            <w:bottom w:val="none" w:sz="0" w:space="0" w:color="auto"/>
            <w:right w:val="none" w:sz="0" w:space="0" w:color="auto"/>
          </w:divBdr>
        </w:div>
      </w:divsChild>
    </w:div>
    <w:div w:id="1498882116">
      <w:bodyDiv w:val="1"/>
      <w:marLeft w:val="0"/>
      <w:marRight w:val="0"/>
      <w:marTop w:val="0"/>
      <w:marBottom w:val="0"/>
      <w:divBdr>
        <w:top w:val="none" w:sz="0" w:space="0" w:color="auto"/>
        <w:left w:val="none" w:sz="0" w:space="0" w:color="auto"/>
        <w:bottom w:val="none" w:sz="0" w:space="0" w:color="auto"/>
        <w:right w:val="none" w:sz="0" w:space="0" w:color="auto"/>
      </w:divBdr>
      <w:divsChild>
        <w:div w:id="1903290">
          <w:marLeft w:val="547"/>
          <w:marRight w:val="0"/>
          <w:marTop w:val="96"/>
          <w:marBottom w:val="38"/>
          <w:divBdr>
            <w:top w:val="none" w:sz="0" w:space="0" w:color="auto"/>
            <w:left w:val="none" w:sz="0" w:space="0" w:color="auto"/>
            <w:bottom w:val="none" w:sz="0" w:space="0" w:color="auto"/>
            <w:right w:val="none" w:sz="0" w:space="0" w:color="auto"/>
          </w:divBdr>
        </w:div>
        <w:div w:id="111900394">
          <w:marLeft w:val="994"/>
          <w:marRight w:val="0"/>
          <w:marTop w:val="50"/>
          <w:marBottom w:val="34"/>
          <w:divBdr>
            <w:top w:val="none" w:sz="0" w:space="0" w:color="auto"/>
            <w:left w:val="none" w:sz="0" w:space="0" w:color="auto"/>
            <w:bottom w:val="none" w:sz="0" w:space="0" w:color="auto"/>
            <w:right w:val="none" w:sz="0" w:space="0" w:color="auto"/>
          </w:divBdr>
        </w:div>
        <w:div w:id="140391177">
          <w:marLeft w:val="547"/>
          <w:marRight w:val="0"/>
          <w:marTop w:val="96"/>
          <w:marBottom w:val="38"/>
          <w:divBdr>
            <w:top w:val="none" w:sz="0" w:space="0" w:color="auto"/>
            <w:left w:val="none" w:sz="0" w:space="0" w:color="auto"/>
            <w:bottom w:val="none" w:sz="0" w:space="0" w:color="auto"/>
            <w:right w:val="none" w:sz="0" w:space="0" w:color="auto"/>
          </w:divBdr>
        </w:div>
        <w:div w:id="268858670">
          <w:marLeft w:val="994"/>
          <w:marRight w:val="0"/>
          <w:marTop w:val="50"/>
          <w:marBottom w:val="34"/>
          <w:divBdr>
            <w:top w:val="none" w:sz="0" w:space="0" w:color="auto"/>
            <w:left w:val="none" w:sz="0" w:space="0" w:color="auto"/>
            <w:bottom w:val="none" w:sz="0" w:space="0" w:color="auto"/>
            <w:right w:val="none" w:sz="0" w:space="0" w:color="auto"/>
          </w:divBdr>
        </w:div>
        <w:div w:id="351077219">
          <w:marLeft w:val="994"/>
          <w:marRight w:val="0"/>
          <w:marTop w:val="50"/>
          <w:marBottom w:val="34"/>
          <w:divBdr>
            <w:top w:val="none" w:sz="0" w:space="0" w:color="auto"/>
            <w:left w:val="none" w:sz="0" w:space="0" w:color="auto"/>
            <w:bottom w:val="none" w:sz="0" w:space="0" w:color="auto"/>
            <w:right w:val="none" w:sz="0" w:space="0" w:color="auto"/>
          </w:divBdr>
        </w:div>
        <w:div w:id="399911709">
          <w:marLeft w:val="994"/>
          <w:marRight w:val="0"/>
          <w:marTop w:val="50"/>
          <w:marBottom w:val="34"/>
          <w:divBdr>
            <w:top w:val="none" w:sz="0" w:space="0" w:color="auto"/>
            <w:left w:val="none" w:sz="0" w:space="0" w:color="auto"/>
            <w:bottom w:val="none" w:sz="0" w:space="0" w:color="auto"/>
            <w:right w:val="none" w:sz="0" w:space="0" w:color="auto"/>
          </w:divBdr>
        </w:div>
        <w:div w:id="574702960">
          <w:marLeft w:val="547"/>
          <w:marRight w:val="0"/>
          <w:marTop w:val="96"/>
          <w:marBottom w:val="38"/>
          <w:divBdr>
            <w:top w:val="none" w:sz="0" w:space="0" w:color="auto"/>
            <w:left w:val="none" w:sz="0" w:space="0" w:color="auto"/>
            <w:bottom w:val="none" w:sz="0" w:space="0" w:color="auto"/>
            <w:right w:val="none" w:sz="0" w:space="0" w:color="auto"/>
          </w:divBdr>
        </w:div>
        <w:div w:id="820511030">
          <w:marLeft w:val="994"/>
          <w:marRight w:val="0"/>
          <w:marTop w:val="50"/>
          <w:marBottom w:val="34"/>
          <w:divBdr>
            <w:top w:val="none" w:sz="0" w:space="0" w:color="auto"/>
            <w:left w:val="none" w:sz="0" w:space="0" w:color="auto"/>
            <w:bottom w:val="none" w:sz="0" w:space="0" w:color="auto"/>
            <w:right w:val="none" w:sz="0" w:space="0" w:color="auto"/>
          </w:divBdr>
        </w:div>
        <w:div w:id="981958402">
          <w:marLeft w:val="994"/>
          <w:marRight w:val="0"/>
          <w:marTop w:val="50"/>
          <w:marBottom w:val="34"/>
          <w:divBdr>
            <w:top w:val="none" w:sz="0" w:space="0" w:color="auto"/>
            <w:left w:val="none" w:sz="0" w:space="0" w:color="auto"/>
            <w:bottom w:val="none" w:sz="0" w:space="0" w:color="auto"/>
            <w:right w:val="none" w:sz="0" w:space="0" w:color="auto"/>
          </w:divBdr>
        </w:div>
        <w:div w:id="1037586872">
          <w:marLeft w:val="994"/>
          <w:marRight w:val="0"/>
          <w:marTop w:val="50"/>
          <w:marBottom w:val="34"/>
          <w:divBdr>
            <w:top w:val="none" w:sz="0" w:space="0" w:color="auto"/>
            <w:left w:val="none" w:sz="0" w:space="0" w:color="auto"/>
            <w:bottom w:val="none" w:sz="0" w:space="0" w:color="auto"/>
            <w:right w:val="none" w:sz="0" w:space="0" w:color="auto"/>
          </w:divBdr>
        </w:div>
        <w:div w:id="1065301929">
          <w:marLeft w:val="994"/>
          <w:marRight w:val="0"/>
          <w:marTop w:val="50"/>
          <w:marBottom w:val="34"/>
          <w:divBdr>
            <w:top w:val="none" w:sz="0" w:space="0" w:color="auto"/>
            <w:left w:val="none" w:sz="0" w:space="0" w:color="auto"/>
            <w:bottom w:val="none" w:sz="0" w:space="0" w:color="auto"/>
            <w:right w:val="none" w:sz="0" w:space="0" w:color="auto"/>
          </w:divBdr>
        </w:div>
        <w:div w:id="1541824963">
          <w:marLeft w:val="547"/>
          <w:marRight w:val="0"/>
          <w:marTop w:val="96"/>
          <w:marBottom w:val="38"/>
          <w:divBdr>
            <w:top w:val="none" w:sz="0" w:space="0" w:color="auto"/>
            <w:left w:val="none" w:sz="0" w:space="0" w:color="auto"/>
            <w:bottom w:val="none" w:sz="0" w:space="0" w:color="auto"/>
            <w:right w:val="none" w:sz="0" w:space="0" w:color="auto"/>
          </w:divBdr>
        </w:div>
        <w:div w:id="1644002709">
          <w:marLeft w:val="547"/>
          <w:marRight w:val="0"/>
          <w:marTop w:val="96"/>
          <w:marBottom w:val="38"/>
          <w:divBdr>
            <w:top w:val="none" w:sz="0" w:space="0" w:color="auto"/>
            <w:left w:val="none" w:sz="0" w:space="0" w:color="auto"/>
            <w:bottom w:val="none" w:sz="0" w:space="0" w:color="auto"/>
            <w:right w:val="none" w:sz="0" w:space="0" w:color="auto"/>
          </w:divBdr>
        </w:div>
        <w:div w:id="1865316436">
          <w:marLeft w:val="994"/>
          <w:marRight w:val="0"/>
          <w:marTop w:val="50"/>
          <w:marBottom w:val="34"/>
          <w:divBdr>
            <w:top w:val="none" w:sz="0" w:space="0" w:color="auto"/>
            <w:left w:val="none" w:sz="0" w:space="0" w:color="auto"/>
            <w:bottom w:val="none" w:sz="0" w:space="0" w:color="auto"/>
            <w:right w:val="none" w:sz="0" w:space="0" w:color="auto"/>
          </w:divBdr>
        </w:div>
        <w:div w:id="2089231507">
          <w:marLeft w:val="994"/>
          <w:marRight w:val="0"/>
          <w:marTop w:val="50"/>
          <w:marBottom w:val="34"/>
          <w:divBdr>
            <w:top w:val="none" w:sz="0" w:space="0" w:color="auto"/>
            <w:left w:val="none" w:sz="0" w:space="0" w:color="auto"/>
            <w:bottom w:val="none" w:sz="0" w:space="0" w:color="auto"/>
            <w:right w:val="none" w:sz="0" w:space="0" w:color="auto"/>
          </w:divBdr>
        </w:div>
      </w:divsChild>
    </w:div>
    <w:div w:id="1545866990">
      <w:bodyDiv w:val="1"/>
      <w:marLeft w:val="0"/>
      <w:marRight w:val="0"/>
      <w:marTop w:val="0"/>
      <w:marBottom w:val="0"/>
      <w:divBdr>
        <w:top w:val="none" w:sz="0" w:space="0" w:color="auto"/>
        <w:left w:val="none" w:sz="0" w:space="0" w:color="auto"/>
        <w:bottom w:val="none" w:sz="0" w:space="0" w:color="auto"/>
        <w:right w:val="none" w:sz="0" w:space="0" w:color="auto"/>
      </w:divBdr>
      <w:divsChild>
        <w:div w:id="120653283">
          <w:marLeft w:val="0"/>
          <w:marRight w:val="0"/>
          <w:marTop w:val="0"/>
          <w:marBottom w:val="0"/>
          <w:divBdr>
            <w:top w:val="none" w:sz="0" w:space="0" w:color="auto"/>
            <w:left w:val="none" w:sz="0" w:space="0" w:color="auto"/>
            <w:bottom w:val="none" w:sz="0" w:space="0" w:color="auto"/>
            <w:right w:val="none" w:sz="0" w:space="0" w:color="auto"/>
          </w:divBdr>
        </w:div>
      </w:divsChild>
    </w:div>
    <w:div w:id="1574704108">
      <w:bodyDiv w:val="1"/>
      <w:marLeft w:val="0"/>
      <w:marRight w:val="0"/>
      <w:marTop w:val="0"/>
      <w:marBottom w:val="0"/>
      <w:divBdr>
        <w:top w:val="none" w:sz="0" w:space="0" w:color="auto"/>
        <w:left w:val="none" w:sz="0" w:space="0" w:color="auto"/>
        <w:bottom w:val="none" w:sz="0" w:space="0" w:color="auto"/>
        <w:right w:val="none" w:sz="0" w:space="0" w:color="auto"/>
      </w:divBdr>
      <w:divsChild>
        <w:div w:id="89282859">
          <w:marLeft w:val="2606"/>
          <w:marRight w:val="0"/>
          <w:marTop w:val="34"/>
          <w:marBottom w:val="17"/>
          <w:divBdr>
            <w:top w:val="none" w:sz="0" w:space="0" w:color="auto"/>
            <w:left w:val="none" w:sz="0" w:space="0" w:color="auto"/>
            <w:bottom w:val="none" w:sz="0" w:space="0" w:color="auto"/>
            <w:right w:val="none" w:sz="0" w:space="0" w:color="auto"/>
          </w:divBdr>
        </w:div>
        <w:div w:id="112602376">
          <w:marLeft w:val="1166"/>
          <w:marRight w:val="0"/>
          <w:marTop w:val="50"/>
          <w:marBottom w:val="34"/>
          <w:divBdr>
            <w:top w:val="none" w:sz="0" w:space="0" w:color="auto"/>
            <w:left w:val="none" w:sz="0" w:space="0" w:color="auto"/>
            <w:bottom w:val="none" w:sz="0" w:space="0" w:color="auto"/>
            <w:right w:val="none" w:sz="0" w:space="0" w:color="auto"/>
          </w:divBdr>
        </w:div>
        <w:div w:id="359821920">
          <w:marLeft w:val="1886"/>
          <w:marRight w:val="0"/>
          <w:marTop w:val="34"/>
          <w:marBottom w:val="17"/>
          <w:divBdr>
            <w:top w:val="none" w:sz="0" w:space="0" w:color="auto"/>
            <w:left w:val="none" w:sz="0" w:space="0" w:color="auto"/>
            <w:bottom w:val="none" w:sz="0" w:space="0" w:color="auto"/>
            <w:right w:val="none" w:sz="0" w:space="0" w:color="auto"/>
          </w:divBdr>
        </w:div>
        <w:div w:id="448474964">
          <w:marLeft w:val="446"/>
          <w:marRight w:val="0"/>
          <w:marTop w:val="84"/>
          <w:marBottom w:val="34"/>
          <w:divBdr>
            <w:top w:val="none" w:sz="0" w:space="0" w:color="auto"/>
            <w:left w:val="none" w:sz="0" w:space="0" w:color="auto"/>
            <w:bottom w:val="none" w:sz="0" w:space="0" w:color="auto"/>
            <w:right w:val="none" w:sz="0" w:space="0" w:color="auto"/>
          </w:divBdr>
        </w:div>
        <w:div w:id="844588282">
          <w:marLeft w:val="2606"/>
          <w:marRight w:val="0"/>
          <w:marTop w:val="34"/>
          <w:marBottom w:val="17"/>
          <w:divBdr>
            <w:top w:val="none" w:sz="0" w:space="0" w:color="auto"/>
            <w:left w:val="none" w:sz="0" w:space="0" w:color="auto"/>
            <w:bottom w:val="none" w:sz="0" w:space="0" w:color="auto"/>
            <w:right w:val="none" w:sz="0" w:space="0" w:color="auto"/>
          </w:divBdr>
        </w:div>
        <w:div w:id="902956361">
          <w:marLeft w:val="1886"/>
          <w:marRight w:val="0"/>
          <w:marTop w:val="34"/>
          <w:marBottom w:val="17"/>
          <w:divBdr>
            <w:top w:val="none" w:sz="0" w:space="0" w:color="auto"/>
            <w:left w:val="none" w:sz="0" w:space="0" w:color="auto"/>
            <w:bottom w:val="none" w:sz="0" w:space="0" w:color="auto"/>
            <w:right w:val="none" w:sz="0" w:space="0" w:color="auto"/>
          </w:divBdr>
        </w:div>
        <w:div w:id="1018703345">
          <w:marLeft w:val="446"/>
          <w:marRight w:val="0"/>
          <w:marTop w:val="84"/>
          <w:marBottom w:val="34"/>
          <w:divBdr>
            <w:top w:val="none" w:sz="0" w:space="0" w:color="auto"/>
            <w:left w:val="none" w:sz="0" w:space="0" w:color="auto"/>
            <w:bottom w:val="none" w:sz="0" w:space="0" w:color="auto"/>
            <w:right w:val="none" w:sz="0" w:space="0" w:color="auto"/>
          </w:divBdr>
        </w:div>
        <w:div w:id="1148551034">
          <w:marLeft w:val="1886"/>
          <w:marRight w:val="0"/>
          <w:marTop w:val="34"/>
          <w:marBottom w:val="17"/>
          <w:divBdr>
            <w:top w:val="none" w:sz="0" w:space="0" w:color="auto"/>
            <w:left w:val="none" w:sz="0" w:space="0" w:color="auto"/>
            <w:bottom w:val="none" w:sz="0" w:space="0" w:color="auto"/>
            <w:right w:val="none" w:sz="0" w:space="0" w:color="auto"/>
          </w:divBdr>
        </w:div>
        <w:div w:id="1339500676">
          <w:marLeft w:val="1166"/>
          <w:marRight w:val="0"/>
          <w:marTop w:val="50"/>
          <w:marBottom w:val="34"/>
          <w:divBdr>
            <w:top w:val="none" w:sz="0" w:space="0" w:color="auto"/>
            <w:left w:val="none" w:sz="0" w:space="0" w:color="auto"/>
            <w:bottom w:val="none" w:sz="0" w:space="0" w:color="auto"/>
            <w:right w:val="none" w:sz="0" w:space="0" w:color="auto"/>
          </w:divBdr>
        </w:div>
        <w:div w:id="1448307887">
          <w:marLeft w:val="1166"/>
          <w:marRight w:val="0"/>
          <w:marTop w:val="50"/>
          <w:marBottom w:val="34"/>
          <w:divBdr>
            <w:top w:val="none" w:sz="0" w:space="0" w:color="auto"/>
            <w:left w:val="none" w:sz="0" w:space="0" w:color="auto"/>
            <w:bottom w:val="none" w:sz="0" w:space="0" w:color="auto"/>
            <w:right w:val="none" w:sz="0" w:space="0" w:color="auto"/>
          </w:divBdr>
        </w:div>
        <w:div w:id="1464350332">
          <w:marLeft w:val="1886"/>
          <w:marRight w:val="0"/>
          <w:marTop w:val="34"/>
          <w:marBottom w:val="17"/>
          <w:divBdr>
            <w:top w:val="none" w:sz="0" w:space="0" w:color="auto"/>
            <w:left w:val="none" w:sz="0" w:space="0" w:color="auto"/>
            <w:bottom w:val="none" w:sz="0" w:space="0" w:color="auto"/>
            <w:right w:val="none" w:sz="0" w:space="0" w:color="auto"/>
          </w:divBdr>
        </w:div>
        <w:div w:id="2015956984">
          <w:marLeft w:val="1166"/>
          <w:marRight w:val="0"/>
          <w:marTop w:val="50"/>
          <w:marBottom w:val="34"/>
          <w:divBdr>
            <w:top w:val="none" w:sz="0" w:space="0" w:color="auto"/>
            <w:left w:val="none" w:sz="0" w:space="0" w:color="auto"/>
            <w:bottom w:val="none" w:sz="0" w:space="0" w:color="auto"/>
            <w:right w:val="none" w:sz="0" w:space="0" w:color="auto"/>
          </w:divBdr>
        </w:div>
      </w:divsChild>
    </w:div>
    <w:div w:id="1574897818">
      <w:bodyDiv w:val="1"/>
      <w:marLeft w:val="0"/>
      <w:marRight w:val="0"/>
      <w:marTop w:val="0"/>
      <w:marBottom w:val="0"/>
      <w:divBdr>
        <w:top w:val="none" w:sz="0" w:space="0" w:color="auto"/>
        <w:left w:val="none" w:sz="0" w:space="0" w:color="auto"/>
        <w:bottom w:val="none" w:sz="0" w:space="0" w:color="auto"/>
        <w:right w:val="none" w:sz="0" w:space="0" w:color="auto"/>
      </w:divBdr>
    </w:div>
    <w:div w:id="1575315841">
      <w:bodyDiv w:val="1"/>
      <w:marLeft w:val="0"/>
      <w:marRight w:val="0"/>
      <w:marTop w:val="0"/>
      <w:marBottom w:val="0"/>
      <w:divBdr>
        <w:top w:val="none" w:sz="0" w:space="0" w:color="auto"/>
        <w:left w:val="none" w:sz="0" w:space="0" w:color="auto"/>
        <w:bottom w:val="none" w:sz="0" w:space="0" w:color="auto"/>
        <w:right w:val="none" w:sz="0" w:space="0" w:color="auto"/>
      </w:divBdr>
      <w:divsChild>
        <w:div w:id="188759342">
          <w:marLeft w:val="446"/>
          <w:marRight w:val="0"/>
          <w:marTop w:val="0"/>
          <w:marBottom w:val="0"/>
          <w:divBdr>
            <w:top w:val="none" w:sz="0" w:space="0" w:color="auto"/>
            <w:left w:val="none" w:sz="0" w:space="0" w:color="auto"/>
            <w:bottom w:val="none" w:sz="0" w:space="0" w:color="auto"/>
            <w:right w:val="none" w:sz="0" w:space="0" w:color="auto"/>
          </w:divBdr>
        </w:div>
        <w:div w:id="1663239331">
          <w:marLeft w:val="446"/>
          <w:marRight w:val="0"/>
          <w:marTop w:val="0"/>
          <w:marBottom w:val="0"/>
          <w:divBdr>
            <w:top w:val="none" w:sz="0" w:space="0" w:color="auto"/>
            <w:left w:val="none" w:sz="0" w:space="0" w:color="auto"/>
            <w:bottom w:val="none" w:sz="0" w:space="0" w:color="auto"/>
            <w:right w:val="none" w:sz="0" w:space="0" w:color="auto"/>
          </w:divBdr>
        </w:div>
      </w:divsChild>
    </w:div>
    <w:div w:id="1578512861">
      <w:bodyDiv w:val="1"/>
      <w:marLeft w:val="0"/>
      <w:marRight w:val="0"/>
      <w:marTop w:val="0"/>
      <w:marBottom w:val="0"/>
      <w:divBdr>
        <w:top w:val="none" w:sz="0" w:space="0" w:color="auto"/>
        <w:left w:val="none" w:sz="0" w:space="0" w:color="auto"/>
        <w:bottom w:val="none" w:sz="0" w:space="0" w:color="auto"/>
        <w:right w:val="none" w:sz="0" w:space="0" w:color="auto"/>
      </w:divBdr>
      <w:divsChild>
        <w:div w:id="154806433">
          <w:marLeft w:val="994"/>
          <w:marRight w:val="0"/>
          <w:marTop w:val="50"/>
          <w:marBottom w:val="34"/>
          <w:divBdr>
            <w:top w:val="none" w:sz="0" w:space="0" w:color="auto"/>
            <w:left w:val="none" w:sz="0" w:space="0" w:color="auto"/>
            <w:bottom w:val="none" w:sz="0" w:space="0" w:color="auto"/>
            <w:right w:val="none" w:sz="0" w:space="0" w:color="auto"/>
          </w:divBdr>
        </w:div>
        <w:div w:id="257374051">
          <w:marLeft w:val="994"/>
          <w:marRight w:val="0"/>
          <w:marTop w:val="50"/>
          <w:marBottom w:val="34"/>
          <w:divBdr>
            <w:top w:val="none" w:sz="0" w:space="0" w:color="auto"/>
            <w:left w:val="none" w:sz="0" w:space="0" w:color="auto"/>
            <w:bottom w:val="none" w:sz="0" w:space="0" w:color="auto"/>
            <w:right w:val="none" w:sz="0" w:space="0" w:color="auto"/>
          </w:divBdr>
        </w:div>
        <w:div w:id="436489648">
          <w:marLeft w:val="994"/>
          <w:marRight w:val="0"/>
          <w:marTop w:val="50"/>
          <w:marBottom w:val="34"/>
          <w:divBdr>
            <w:top w:val="none" w:sz="0" w:space="0" w:color="auto"/>
            <w:left w:val="none" w:sz="0" w:space="0" w:color="auto"/>
            <w:bottom w:val="none" w:sz="0" w:space="0" w:color="auto"/>
            <w:right w:val="none" w:sz="0" w:space="0" w:color="auto"/>
          </w:divBdr>
        </w:div>
        <w:div w:id="978533952">
          <w:marLeft w:val="547"/>
          <w:marRight w:val="0"/>
          <w:marTop w:val="96"/>
          <w:marBottom w:val="38"/>
          <w:divBdr>
            <w:top w:val="none" w:sz="0" w:space="0" w:color="auto"/>
            <w:left w:val="none" w:sz="0" w:space="0" w:color="auto"/>
            <w:bottom w:val="none" w:sz="0" w:space="0" w:color="auto"/>
            <w:right w:val="none" w:sz="0" w:space="0" w:color="auto"/>
          </w:divBdr>
        </w:div>
        <w:div w:id="1055738016">
          <w:marLeft w:val="994"/>
          <w:marRight w:val="0"/>
          <w:marTop w:val="50"/>
          <w:marBottom w:val="34"/>
          <w:divBdr>
            <w:top w:val="none" w:sz="0" w:space="0" w:color="auto"/>
            <w:left w:val="none" w:sz="0" w:space="0" w:color="auto"/>
            <w:bottom w:val="none" w:sz="0" w:space="0" w:color="auto"/>
            <w:right w:val="none" w:sz="0" w:space="0" w:color="auto"/>
          </w:divBdr>
        </w:div>
        <w:div w:id="1065302429">
          <w:marLeft w:val="547"/>
          <w:marRight w:val="0"/>
          <w:marTop w:val="96"/>
          <w:marBottom w:val="38"/>
          <w:divBdr>
            <w:top w:val="none" w:sz="0" w:space="0" w:color="auto"/>
            <w:left w:val="none" w:sz="0" w:space="0" w:color="auto"/>
            <w:bottom w:val="none" w:sz="0" w:space="0" w:color="auto"/>
            <w:right w:val="none" w:sz="0" w:space="0" w:color="auto"/>
          </w:divBdr>
        </w:div>
        <w:div w:id="1198351061">
          <w:marLeft w:val="1541"/>
          <w:marRight w:val="0"/>
          <w:marTop w:val="34"/>
          <w:marBottom w:val="17"/>
          <w:divBdr>
            <w:top w:val="none" w:sz="0" w:space="0" w:color="auto"/>
            <w:left w:val="none" w:sz="0" w:space="0" w:color="auto"/>
            <w:bottom w:val="none" w:sz="0" w:space="0" w:color="auto"/>
            <w:right w:val="none" w:sz="0" w:space="0" w:color="auto"/>
          </w:divBdr>
        </w:div>
        <w:div w:id="1365717342">
          <w:marLeft w:val="994"/>
          <w:marRight w:val="0"/>
          <w:marTop w:val="50"/>
          <w:marBottom w:val="34"/>
          <w:divBdr>
            <w:top w:val="none" w:sz="0" w:space="0" w:color="auto"/>
            <w:left w:val="none" w:sz="0" w:space="0" w:color="auto"/>
            <w:bottom w:val="none" w:sz="0" w:space="0" w:color="auto"/>
            <w:right w:val="none" w:sz="0" w:space="0" w:color="auto"/>
          </w:divBdr>
        </w:div>
        <w:div w:id="1461680932">
          <w:marLeft w:val="1541"/>
          <w:marRight w:val="0"/>
          <w:marTop w:val="34"/>
          <w:marBottom w:val="17"/>
          <w:divBdr>
            <w:top w:val="none" w:sz="0" w:space="0" w:color="auto"/>
            <w:left w:val="none" w:sz="0" w:space="0" w:color="auto"/>
            <w:bottom w:val="none" w:sz="0" w:space="0" w:color="auto"/>
            <w:right w:val="none" w:sz="0" w:space="0" w:color="auto"/>
          </w:divBdr>
        </w:div>
        <w:div w:id="1500803638">
          <w:marLeft w:val="547"/>
          <w:marRight w:val="0"/>
          <w:marTop w:val="96"/>
          <w:marBottom w:val="38"/>
          <w:divBdr>
            <w:top w:val="none" w:sz="0" w:space="0" w:color="auto"/>
            <w:left w:val="none" w:sz="0" w:space="0" w:color="auto"/>
            <w:bottom w:val="none" w:sz="0" w:space="0" w:color="auto"/>
            <w:right w:val="none" w:sz="0" w:space="0" w:color="auto"/>
          </w:divBdr>
        </w:div>
        <w:div w:id="1641033610">
          <w:marLeft w:val="994"/>
          <w:marRight w:val="0"/>
          <w:marTop w:val="50"/>
          <w:marBottom w:val="34"/>
          <w:divBdr>
            <w:top w:val="none" w:sz="0" w:space="0" w:color="auto"/>
            <w:left w:val="none" w:sz="0" w:space="0" w:color="auto"/>
            <w:bottom w:val="none" w:sz="0" w:space="0" w:color="auto"/>
            <w:right w:val="none" w:sz="0" w:space="0" w:color="auto"/>
          </w:divBdr>
        </w:div>
        <w:div w:id="1901207897">
          <w:marLeft w:val="547"/>
          <w:marRight w:val="0"/>
          <w:marTop w:val="96"/>
          <w:marBottom w:val="38"/>
          <w:divBdr>
            <w:top w:val="none" w:sz="0" w:space="0" w:color="auto"/>
            <w:left w:val="none" w:sz="0" w:space="0" w:color="auto"/>
            <w:bottom w:val="none" w:sz="0" w:space="0" w:color="auto"/>
            <w:right w:val="none" w:sz="0" w:space="0" w:color="auto"/>
          </w:divBdr>
        </w:div>
        <w:div w:id="2117796263">
          <w:marLeft w:val="994"/>
          <w:marRight w:val="0"/>
          <w:marTop w:val="50"/>
          <w:marBottom w:val="34"/>
          <w:divBdr>
            <w:top w:val="none" w:sz="0" w:space="0" w:color="auto"/>
            <w:left w:val="none" w:sz="0" w:space="0" w:color="auto"/>
            <w:bottom w:val="none" w:sz="0" w:space="0" w:color="auto"/>
            <w:right w:val="none" w:sz="0" w:space="0" w:color="auto"/>
          </w:divBdr>
        </w:div>
      </w:divsChild>
    </w:div>
    <w:div w:id="1593315800">
      <w:bodyDiv w:val="1"/>
      <w:marLeft w:val="0"/>
      <w:marRight w:val="0"/>
      <w:marTop w:val="0"/>
      <w:marBottom w:val="0"/>
      <w:divBdr>
        <w:top w:val="none" w:sz="0" w:space="0" w:color="auto"/>
        <w:left w:val="none" w:sz="0" w:space="0" w:color="auto"/>
        <w:bottom w:val="none" w:sz="0" w:space="0" w:color="auto"/>
        <w:right w:val="none" w:sz="0" w:space="0" w:color="auto"/>
      </w:divBdr>
      <w:divsChild>
        <w:div w:id="503666536">
          <w:marLeft w:val="446"/>
          <w:marRight w:val="0"/>
          <w:marTop w:val="84"/>
          <w:marBottom w:val="34"/>
          <w:divBdr>
            <w:top w:val="none" w:sz="0" w:space="0" w:color="auto"/>
            <w:left w:val="none" w:sz="0" w:space="0" w:color="auto"/>
            <w:bottom w:val="none" w:sz="0" w:space="0" w:color="auto"/>
            <w:right w:val="none" w:sz="0" w:space="0" w:color="auto"/>
          </w:divBdr>
        </w:div>
        <w:div w:id="1271011752">
          <w:marLeft w:val="446"/>
          <w:marRight w:val="0"/>
          <w:marTop w:val="84"/>
          <w:marBottom w:val="34"/>
          <w:divBdr>
            <w:top w:val="none" w:sz="0" w:space="0" w:color="auto"/>
            <w:left w:val="none" w:sz="0" w:space="0" w:color="auto"/>
            <w:bottom w:val="none" w:sz="0" w:space="0" w:color="auto"/>
            <w:right w:val="none" w:sz="0" w:space="0" w:color="auto"/>
          </w:divBdr>
        </w:div>
        <w:div w:id="1688409720">
          <w:marLeft w:val="446"/>
          <w:marRight w:val="0"/>
          <w:marTop w:val="84"/>
          <w:marBottom w:val="34"/>
          <w:divBdr>
            <w:top w:val="none" w:sz="0" w:space="0" w:color="auto"/>
            <w:left w:val="none" w:sz="0" w:space="0" w:color="auto"/>
            <w:bottom w:val="none" w:sz="0" w:space="0" w:color="auto"/>
            <w:right w:val="none" w:sz="0" w:space="0" w:color="auto"/>
          </w:divBdr>
        </w:div>
        <w:div w:id="2112164226">
          <w:marLeft w:val="446"/>
          <w:marRight w:val="0"/>
          <w:marTop w:val="84"/>
          <w:marBottom w:val="34"/>
          <w:divBdr>
            <w:top w:val="none" w:sz="0" w:space="0" w:color="auto"/>
            <w:left w:val="none" w:sz="0" w:space="0" w:color="auto"/>
            <w:bottom w:val="none" w:sz="0" w:space="0" w:color="auto"/>
            <w:right w:val="none" w:sz="0" w:space="0" w:color="auto"/>
          </w:divBdr>
        </w:div>
      </w:divsChild>
    </w:div>
    <w:div w:id="1610579312">
      <w:bodyDiv w:val="1"/>
      <w:marLeft w:val="0"/>
      <w:marRight w:val="0"/>
      <w:marTop w:val="0"/>
      <w:marBottom w:val="0"/>
      <w:divBdr>
        <w:top w:val="none" w:sz="0" w:space="0" w:color="auto"/>
        <w:left w:val="none" w:sz="0" w:space="0" w:color="auto"/>
        <w:bottom w:val="none" w:sz="0" w:space="0" w:color="auto"/>
        <w:right w:val="none" w:sz="0" w:space="0" w:color="auto"/>
      </w:divBdr>
      <w:divsChild>
        <w:div w:id="58604139">
          <w:marLeft w:val="994"/>
          <w:marRight w:val="0"/>
          <w:marTop w:val="50"/>
          <w:marBottom w:val="34"/>
          <w:divBdr>
            <w:top w:val="none" w:sz="0" w:space="0" w:color="auto"/>
            <w:left w:val="none" w:sz="0" w:space="0" w:color="auto"/>
            <w:bottom w:val="none" w:sz="0" w:space="0" w:color="auto"/>
            <w:right w:val="none" w:sz="0" w:space="0" w:color="auto"/>
          </w:divBdr>
        </w:div>
        <w:div w:id="98718937">
          <w:marLeft w:val="2117"/>
          <w:marRight w:val="0"/>
          <w:marTop w:val="29"/>
          <w:marBottom w:val="14"/>
          <w:divBdr>
            <w:top w:val="none" w:sz="0" w:space="0" w:color="auto"/>
            <w:left w:val="none" w:sz="0" w:space="0" w:color="auto"/>
            <w:bottom w:val="none" w:sz="0" w:space="0" w:color="auto"/>
            <w:right w:val="none" w:sz="0" w:space="0" w:color="auto"/>
          </w:divBdr>
        </w:div>
        <w:div w:id="111435513">
          <w:marLeft w:val="2117"/>
          <w:marRight w:val="0"/>
          <w:marTop w:val="29"/>
          <w:marBottom w:val="14"/>
          <w:divBdr>
            <w:top w:val="none" w:sz="0" w:space="0" w:color="auto"/>
            <w:left w:val="none" w:sz="0" w:space="0" w:color="auto"/>
            <w:bottom w:val="none" w:sz="0" w:space="0" w:color="auto"/>
            <w:right w:val="none" w:sz="0" w:space="0" w:color="auto"/>
          </w:divBdr>
        </w:div>
        <w:div w:id="237062094">
          <w:marLeft w:val="994"/>
          <w:marRight w:val="0"/>
          <w:marTop w:val="50"/>
          <w:marBottom w:val="34"/>
          <w:divBdr>
            <w:top w:val="none" w:sz="0" w:space="0" w:color="auto"/>
            <w:left w:val="none" w:sz="0" w:space="0" w:color="auto"/>
            <w:bottom w:val="none" w:sz="0" w:space="0" w:color="auto"/>
            <w:right w:val="none" w:sz="0" w:space="0" w:color="auto"/>
          </w:divBdr>
        </w:div>
        <w:div w:id="238441502">
          <w:marLeft w:val="1541"/>
          <w:marRight w:val="0"/>
          <w:marTop w:val="34"/>
          <w:marBottom w:val="17"/>
          <w:divBdr>
            <w:top w:val="none" w:sz="0" w:space="0" w:color="auto"/>
            <w:left w:val="none" w:sz="0" w:space="0" w:color="auto"/>
            <w:bottom w:val="none" w:sz="0" w:space="0" w:color="auto"/>
            <w:right w:val="none" w:sz="0" w:space="0" w:color="auto"/>
          </w:divBdr>
        </w:div>
        <w:div w:id="401292338">
          <w:marLeft w:val="1541"/>
          <w:marRight w:val="0"/>
          <w:marTop w:val="34"/>
          <w:marBottom w:val="17"/>
          <w:divBdr>
            <w:top w:val="none" w:sz="0" w:space="0" w:color="auto"/>
            <w:left w:val="none" w:sz="0" w:space="0" w:color="auto"/>
            <w:bottom w:val="none" w:sz="0" w:space="0" w:color="auto"/>
            <w:right w:val="none" w:sz="0" w:space="0" w:color="auto"/>
          </w:divBdr>
        </w:div>
        <w:div w:id="403994669">
          <w:marLeft w:val="994"/>
          <w:marRight w:val="0"/>
          <w:marTop w:val="50"/>
          <w:marBottom w:val="34"/>
          <w:divBdr>
            <w:top w:val="none" w:sz="0" w:space="0" w:color="auto"/>
            <w:left w:val="none" w:sz="0" w:space="0" w:color="auto"/>
            <w:bottom w:val="none" w:sz="0" w:space="0" w:color="auto"/>
            <w:right w:val="none" w:sz="0" w:space="0" w:color="auto"/>
          </w:divBdr>
        </w:div>
        <w:div w:id="731270468">
          <w:marLeft w:val="2117"/>
          <w:marRight w:val="0"/>
          <w:marTop w:val="29"/>
          <w:marBottom w:val="14"/>
          <w:divBdr>
            <w:top w:val="none" w:sz="0" w:space="0" w:color="auto"/>
            <w:left w:val="none" w:sz="0" w:space="0" w:color="auto"/>
            <w:bottom w:val="none" w:sz="0" w:space="0" w:color="auto"/>
            <w:right w:val="none" w:sz="0" w:space="0" w:color="auto"/>
          </w:divBdr>
        </w:div>
        <w:div w:id="995572685">
          <w:marLeft w:val="1541"/>
          <w:marRight w:val="0"/>
          <w:marTop w:val="34"/>
          <w:marBottom w:val="17"/>
          <w:divBdr>
            <w:top w:val="none" w:sz="0" w:space="0" w:color="auto"/>
            <w:left w:val="none" w:sz="0" w:space="0" w:color="auto"/>
            <w:bottom w:val="none" w:sz="0" w:space="0" w:color="auto"/>
            <w:right w:val="none" w:sz="0" w:space="0" w:color="auto"/>
          </w:divBdr>
        </w:div>
        <w:div w:id="1139766608">
          <w:marLeft w:val="1541"/>
          <w:marRight w:val="0"/>
          <w:marTop w:val="34"/>
          <w:marBottom w:val="17"/>
          <w:divBdr>
            <w:top w:val="none" w:sz="0" w:space="0" w:color="auto"/>
            <w:left w:val="none" w:sz="0" w:space="0" w:color="auto"/>
            <w:bottom w:val="none" w:sz="0" w:space="0" w:color="auto"/>
            <w:right w:val="none" w:sz="0" w:space="0" w:color="auto"/>
          </w:divBdr>
        </w:div>
        <w:div w:id="1223520257">
          <w:marLeft w:val="547"/>
          <w:marRight w:val="0"/>
          <w:marTop w:val="96"/>
          <w:marBottom w:val="38"/>
          <w:divBdr>
            <w:top w:val="none" w:sz="0" w:space="0" w:color="auto"/>
            <w:left w:val="none" w:sz="0" w:space="0" w:color="auto"/>
            <w:bottom w:val="none" w:sz="0" w:space="0" w:color="auto"/>
            <w:right w:val="none" w:sz="0" w:space="0" w:color="auto"/>
          </w:divBdr>
        </w:div>
        <w:div w:id="1226139092">
          <w:marLeft w:val="1541"/>
          <w:marRight w:val="0"/>
          <w:marTop w:val="34"/>
          <w:marBottom w:val="17"/>
          <w:divBdr>
            <w:top w:val="none" w:sz="0" w:space="0" w:color="auto"/>
            <w:left w:val="none" w:sz="0" w:space="0" w:color="auto"/>
            <w:bottom w:val="none" w:sz="0" w:space="0" w:color="auto"/>
            <w:right w:val="none" w:sz="0" w:space="0" w:color="auto"/>
          </w:divBdr>
        </w:div>
        <w:div w:id="1251505968">
          <w:marLeft w:val="547"/>
          <w:marRight w:val="0"/>
          <w:marTop w:val="96"/>
          <w:marBottom w:val="38"/>
          <w:divBdr>
            <w:top w:val="none" w:sz="0" w:space="0" w:color="auto"/>
            <w:left w:val="none" w:sz="0" w:space="0" w:color="auto"/>
            <w:bottom w:val="none" w:sz="0" w:space="0" w:color="auto"/>
            <w:right w:val="none" w:sz="0" w:space="0" w:color="auto"/>
          </w:divBdr>
        </w:div>
        <w:div w:id="1320234788">
          <w:marLeft w:val="994"/>
          <w:marRight w:val="0"/>
          <w:marTop w:val="50"/>
          <w:marBottom w:val="34"/>
          <w:divBdr>
            <w:top w:val="none" w:sz="0" w:space="0" w:color="auto"/>
            <w:left w:val="none" w:sz="0" w:space="0" w:color="auto"/>
            <w:bottom w:val="none" w:sz="0" w:space="0" w:color="auto"/>
            <w:right w:val="none" w:sz="0" w:space="0" w:color="auto"/>
          </w:divBdr>
        </w:div>
        <w:div w:id="1437939588">
          <w:marLeft w:val="547"/>
          <w:marRight w:val="0"/>
          <w:marTop w:val="96"/>
          <w:marBottom w:val="38"/>
          <w:divBdr>
            <w:top w:val="none" w:sz="0" w:space="0" w:color="auto"/>
            <w:left w:val="none" w:sz="0" w:space="0" w:color="auto"/>
            <w:bottom w:val="none" w:sz="0" w:space="0" w:color="auto"/>
            <w:right w:val="none" w:sz="0" w:space="0" w:color="auto"/>
          </w:divBdr>
        </w:div>
        <w:div w:id="1470853842">
          <w:marLeft w:val="994"/>
          <w:marRight w:val="0"/>
          <w:marTop w:val="50"/>
          <w:marBottom w:val="34"/>
          <w:divBdr>
            <w:top w:val="none" w:sz="0" w:space="0" w:color="auto"/>
            <w:left w:val="none" w:sz="0" w:space="0" w:color="auto"/>
            <w:bottom w:val="none" w:sz="0" w:space="0" w:color="auto"/>
            <w:right w:val="none" w:sz="0" w:space="0" w:color="auto"/>
          </w:divBdr>
        </w:div>
        <w:div w:id="2004507666">
          <w:marLeft w:val="1541"/>
          <w:marRight w:val="0"/>
          <w:marTop w:val="34"/>
          <w:marBottom w:val="17"/>
          <w:divBdr>
            <w:top w:val="none" w:sz="0" w:space="0" w:color="auto"/>
            <w:left w:val="none" w:sz="0" w:space="0" w:color="auto"/>
            <w:bottom w:val="none" w:sz="0" w:space="0" w:color="auto"/>
            <w:right w:val="none" w:sz="0" w:space="0" w:color="auto"/>
          </w:divBdr>
        </w:div>
      </w:divsChild>
    </w:div>
    <w:div w:id="1613896318">
      <w:bodyDiv w:val="1"/>
      <w:marLeft w:val="0"/>
      <w:marRight w:val="0"/>
      <w:marTop w:val="0"/>
      <w:marBottom w:val="0"/>
      <w:divBdr>
        <w:top w:val="none" w:sz="0" w:space="0" w:color="auto"/>
        <w:left w:val="none" w:sz="0" w:space="0" w:color="auto"/>
        <w:bottom w:val="none" w:sz="0" w:space="0" w:color="auto"/>
        <w:right w:val="none" w:sz="0" w:space="0" w:color="auto"/>
      </w:divBdr>
    </w:div>
    <w:div w:id="1618830558">
      <w:bodyDiv w:val="1"/>
      <w:marLeft w:val="0"/>
      <w:marRight w:val="0"/>
      <w:marTop w:val="0"/>
      <w:marBottom w:val="0"/>
      <w:divBdr>
        <w:top w:val="none" w:sz="0" w:space="0" w:color="auto"/>
        <w:left w:val="none" w:sz="0" w:space="0" w:color="auto"/>
        <w:bottom w:val="none" w:sz="0" w:space="0" w:color="auto"/>
        <w:right w:val="none" w:sz="0" w:space="0" w:color="auto"/>
      </w:divBdr>
    </w:div>
    <w:div w:id="1623420146">
      <w:bodyDiv w:val="1"/>
      <w:marLeft w:val="0"/>
      <w:marRight w:val="0"/>
      <w:marTop w:val="0"/>
      <w:marBottom w:val="0"/>
      <w:divBdr>
        <w:top w:val="none" w:sz="0" w:space="0" w:color="auto"/>
        <w:left w:val="none" w:sz="0" w:space="0" w:color="auto"/>
        <w:bottom w:val="none" w:sz="0" w:space="0" w:color="auto"/>
        <w:right w:val="none" w:sz="0" w:space="0" w:color="auto"/>
      </w:divBdr>
    </w:div>
    <w:div w:id="1630697493">
      <w:bodyDiv w:val="1"/>
      <w:marLeft w:val="0"/>
      <w:marRight w:val="0"/>
      <w:marTop w:val="0"/>
      <w:marBottom w:val="0"/>
      <w:divBdr>
        <w:top w:val="none" w:sz="0" w:space="0" w:color="auto"/>
        <w:left w:val="none" w:sz="0" w:space="0" w:color="auto"/>
        <w:bottom w:val="none" w:sz="0" w:space="0" w:color="auto"/>
        <w:right w:val="none" w:sz="0" w:space="0" w:color="auto"/>
      </w:divBdr>
      <w:divsChild>
        <w:div w:id="802890934">
          <w:marLeft w:val="0"/>
          <w:marRight w:val="0"/>
          <w:marTop w:val="0"/>
          <w:marBottom w:val="0"/>
          <w:divBdr>
            <w:top w:val="none" w:sz="0" w:space="0" w:color="auto"/>
            <w:left w:val="none" w:sz="0" w:space="0" w:color="auto"/>
            <w:bottom w:val="none" w:sz="0" w:space="0" w:color="auto"/>
            <w:right w:val="none" w:sz="0" w:space="0" w:color="auto"/>
          </w:divBdr>
          <w:divsChild>
            <w:div w:id="226385854">
              <w:marLeft w:val="0"/>
              <w:marRight w:val="0"/>
              <w:marTop w:val="0"/>
              <w:marBottom w:val="0"/>
              <w:divBdr>
                <w:top w:val="none" w:sz="0" w:space="0" w:color="auto"/>
                <w:left w:val="none" w:sz="0" w:space="0" w:color="auto"/>
                <w:bottom w:val="none" w:sz="0" w:space="0" w:color="auto"/>
                <w:right w:val="none" w:sz="0" w:space="0" w:color="auto"/>
              </w:divBdr>
            </w:div>
            <w:div w:id="880895781">
              <w:marLeft w:val="0"/>
              <w:marRight w:val="0"/>
              <w:marTop w:val="0"/>
              <w:marBottom w:val="0"/>
              <w:divBdr>
                <w:top w:val="none" w:sz="0" w:space="0" w:color="auto"/>
                <w:left w:val="none" w:sz="0" w:space="0" w:color="auto"/>
                <w:bottom w:val="none" w:sz="0" w:space="0" w:color="auto"/>
                <w:right w:val="none" w:sz="0" w:space="0" w:color="auto"/>
              </w:divBdr>
            </w:div>
            <w:div w:id="14942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1513">
      <w:bodyDiv w:val="1"/>
      <w:marLeft w:val="0"/>
      <w:marRight w:val="0"/>
      <w:marTop w:val="0"/>
      <w:marBottom w:val="0"/>
      <w:divBdr>
        <w:top w:val="none" w:sz="0" w:space="0" w:color="auto"/>
        <w:left w:val="none" w:sz="0" w:space="0" w:color="auto"/>
        <w:bottom w:val="none" w:sz="0" w:space="0" w:color="auto"/>
        <w:right w:val="none" w:sz="0" w:space="0" w:color="auto"/>
      </w:divBdr>
      <w:divsChild>
        <w:div w:id="951860491">
          <w:marLeft w:val="446"/>
          <w:marRight w:val="0"/>
          <w:marTop w:val="96"/>
          <w:marBottom w:val="38"/>
          <w:divBdr>
            <w:top w:val="none" w:sz="0" w:space="0" w:color="auto"/>
            <w:left w:val="none" w:sz="0" w:space="0" w:color="auto"/>
            <w:bottom w:val="none" w:sz="0" w:space="0" w:color="auto"/>
            <w:right w:val="none" w:sz="0" w:space="0" w:color="auto"/>
          </w:divBdr>
        </w:div>
        <w:div w:id="1554075647">
          <w:marLeft w:val="446"/>
          <w:marRight w:val="0"/>
          <w:marTop w:val="96"/>
          <w:marBottom w:val="38"/>
          <w:divBdr>
            <w:top w:val="none" w:sz="0" w:space="0" w:color="auto"/>
            <w:left w:val="none" w:sz="0" w:space="0" w:color="auto"/>
            <w:bottom w:val="none" w:sz="0" w:space="0" w:color="auto"/>
            <w:right w:val="none" w:sz="0" w:space="0" w:color="auto"/>
          </w:divBdr>
        </w:div>
        <w:div w:id="1660495927">
          <w:marLeft w:val="446"/>
          <w:marRight w:val="0"/>
          <w:marTop w:val="96"/>
          <w:marBottom w:val="38"/>
          <w:divBdr>
            <w:top w:val="none" w:sz="0" w:space="0" w:color="auto"/>
            <w:left w:val="none" w:sz="0" w:space="0" w:color="auto"/>
            <w:bottom w:val="none" w:sz="0" w:space="0" w:color="auto"/>
            <w:right w:val="none" w:sz="0" w:space="0" w:color="auto"/>
          </w:divBdr>
        </w:div>
        <w:div w:id="1961952211">
          <w:marLeft w:val="1138"/>
          <w:marRight w:val="0"/>
          <w:marTop w:val="58"/>
          <w:marBottom w:val="38"/>
          <w:divBdr>
            <w:top w:val="none" w:sz="0" w:space="0" w:color="auto"/>
            <w:left w:val="none" w:sz="0" w:space="0" w:color="auto"/>
            <w:bottom w:val="none" w:sz="0" w:space="0" w:color="auto"/>
            <w:right w:val="none" w:sz="0" w:space="0" w:color="auto"/>
          </w:divBdr>
        </w:div>
      </w:divsChild>
    </w:div>
    <w:div w:id="1655445830">
      <w:bodyDiv w:val="1"/>
      <w:marLeft w:val="0"/>
      <w:marRight w:val="0"/>
      <w:marTop w:val="0"/>
      <w:marBottom w:val="0"/>
      <w:divBdr>
        <w:top w:val="none" w:sz="0" w:space="0" w:color="auto"/>
        <w:left w:val="none" w:sz="0" w:space="0" w:color="auto"/>
        <w:bottom w:val="none" w:sz="0" w:space="0" w:color="auto"/>
        <w:right w:val="none" w:sz="0" w:space="0" w:color="auto"/>
      </w:divBdr>
      <w:divsChild>
        <w:div w:id="1071854773">
          <w:marLeft w:val="547"/>
          <w:marRight w:val="0"/>
          <w:marTop w:val="84"/>
          <w:marBottom w:val="34"/>
          <w:divBdr>
            <w:top w:val="none" w:sz="0" w:space="0" w:color="auto"/>
            <w:left w:val="none" w:sz="0" w:space="0" w:color="auto"/>
            <w:bottom w:val="none" w:sz="0" w:space="0" w:color="auto"/>
            <w:right w:val="none" w:sz="0" w:space="0" w:color="auto"/>
          </w:divBdr>
        </w:div>
        <w:div w:id="1874223497">
          <w:marLeft w:val="547"/>
          <w:marRight w:val="0"/>
          <w:marTop w:val="84"/>
          <w:marBottom w:val="34"/>
          <w:divBdr>
            <w:top w:val="none" w:sz="0" w:space="0" w:color="auto"/>
            <w:left w:val="none" w:sz="0" w:space="0" w:color="auto"/>
            <w:bottom w:val="none" w:sz="0" w:space="0" w:color="auto"/>
            <w:right w:val="none" w:sz="0" w:space="0" w:color="auto"/>
          </w:divBdr>
        </w:div>
        <w:div w:id="2010906844">
          <w:marLeft w:val="547"/>
          <w:marRight w:val="0"/>
          <w:marTop w:val="84"/>
          <w:marBottom w:val="34"/>
          <w:divBdr>
            <w:top w:val="none" w:sz="0" w:space="0" w:color="auto"/>
            <w:left w:val="none" w:sz="0" w:space="0" w:color="auto"/>
            <w:bottom w:val="none" w:sz="0" w:space="0" w:color="auto"/>
            <w:right w:val="none" w:sz="0" w:space="0" w:color="auto"/>
          </w:divBdr>
        </w:div>
      </w:divsChild>
    </w:div>
    <w:div w:id="1664627409">
      <w:bodyDiv w:val="1"/>
      <w:marLeft w:val="0"/>
      <w:marRight w:val="0"/>
      <w:marTop w:val="0"/>
      <w:marBottom w:val="0"/>
      <w:divBdr>
        <w:top w:val="none" w:sz="0" w:space="0" w:color="auto"/>
        <w:left w:val="none" w:sz="0" w:space="0" w:color="auto"/>
        <w:bottom w:val="none" w:sz="0" w:space="0" w:color="auto"/>
        <w:right w:val="none" w:sz="0" w:space="0" w:color="auto"/>
      </w:divBdr>
      <w:divsChild>
        <w:div w:id="313072617">
          <w:marLeft w:val="446"/>
          <w:marRight w:val="0"/>
          <w:marTop w:val="0"/>
          <w:marBottom w:val="0"/>
          <w:divBdr>
            <w:top w:val="none" w:sz="0" w:space="0" w:color="auto"/>
            <w:left w:val="none" w:sz="0" w:space="0" w:color="auto"/>
            <w:bottom w:val="none" w:sz="0" w:space="0" w:color="auto"/>
            <w:right w:val="none" w:sz="0" w:space="0" w:color="auto"/>
          </w:divBdr>
        </w:div>
        <w:div w:id="782963130">
          <w:marLeft w:val="1166"/>
          <w:marRight w:val="0"/>
          <w:marTop w:val="0"/>
          <w:marBottom w:val="0"/>
          <w:divBdr>
            <w:top w:val="none" w:sz="0" w:space="0" w:color="auto"/>
            <w:left w:val="none" w:sz="0" w:space="0" w:color="auto"/>
            <w:bottom w:val="none" w:sz="0" w:space="0" w:color="auto"/>
            <w:right w:val="none" w:sz="0" w:space="0" w:color="auto"/>
          </w:divBdr>
        </w:div>
        <w:div w:id="966853899">
          <w:marLeft w:val="1886"/>
          <w:marRight w:val="0"/>
          <w:marTop w:val="0"/>
          <w:marBottom w:val="0"/>
          <w:divBdr>
            <w:top w:val="none" w:sz="0" w:space="0" w:color="auto"/>
            <w:left w:val="none" w:sz="0" w:space="0" w:color="auto"/>
            <w:bottom w:val="none" w:sz="0" w:space="0" w:color="auto"/>
            <w:right w:val="none" w:sz="0" w:space="0" w:color="auto"/>
          </w:divBdr>
        </w:div>
        <w:div w:id="1141730592">
          <w:marLeft w:val="446"/>
          <w:marRight w:val="0"/>
          <w:marTop w:val="0"/>
          <w:marBottom w:val="0"/>
          <w:divBdr>
            <w:top w:val="none" w:sz="0" w:space="0" w:color="auto"/>
            <w:left w:val="none" w:sz="0" w:space="0" w:color="auto"/>
            <w:bottom w:val="none" w:sz="0" w:space="0" w:color="auto"/>
            <w:right w:val="none" w:sz="0" w:space="0" w:color="auto"/>
          </w:divBdr>
        </w:div>
        <w:div w:id="1156919344">
          <w:marLeft w:val="1166"/>
          <w:marRight w:val="0"/>
          <w:marTop w:val="0"/>
          <w:marBottom w:val="0"/>
          <w:divBdr>
            <w:top w:val="none" w:sz="0" w:space="0" w:color="auto"/>
            <w:left w:val="none" w:sz="0" w:space="0" w:color="auto"/>
            <w:bottom w:val="none" w:sz="0" w:space="0" w:color="auto"/>
            <w:right w:val="none" w:sz="0" w:space="0" w:color="auto"/>
          </w:divBdr>
        </w:div>
        <w:div w:id="1193691425">
          <w:marLeft w:val="1166"/>
          <w:marRight w:val="0"/>
          <w:marTop w:val="0"/>
          <w:marBottom w:val="0"/>
          <w:divBdr>
            <w:top w:val="none" w:sz="0" w:space="0" w:color="auto"/>
            <w:left w:val="none" w:sz="0" w:space="0" w:color="auto"/>
            <w:bottom w:val="none" w:sz="0" w:space="0" w:color="auto"/>
            <w:right w:val="none" w:sz="0" w:space="0" w:color="auto"/>
          </w:divBdr>
        </w:div>
        <w:div w:id="1355493337">
          <w:marLeft w:val="1886"/>
          <w:marRight w:val="0"/>
          <w:marTop w:val="0"/>
          <w:marBottom w:val="0"/>
          <w:divBdr>
            <w:top w:val="none" w:sz="0" w:space="0" w:color="auto"/>
            <w:left w:val="none" w:sz="0" w:space="0" w:color="auto"/>
            <w:bottom w:val="none" w:sz="0" w:space="0" w:color="auto"/>
            <w:right w:val="none" w:sz="0" w:space="0" w:color="auto"/>
          </w:divBdr>
        </w:div>
        <w:div w:id="1468284454">
          <w:marLeft w:val="1166"/>
          <w:marRight w:val="0"/>
          <w:marTop w:val="0"/>
          <w:marBottom w:val="0"/>
          <w:divBdr>
            <w:top w:val="none" w:sz="0" w:space="0" w:color="auto"/>
            <w:left w:val="none" w:sz="0" w:space="0" w:color="auto"/>
            <w:bottom w:val="none" w:sz="0" w:space="0" w:color="auto"/>
            <w:right w:val="none" w:sz="0" w:space="0" w:color="auto"/>
          </w:divBdr>
        </w:div>
        <w:div w:id="1554003270">
          <w:marLeft w:val="1166"/>
          <w:marRight w:val="0"/>
          <w:marTop w:val="0"/>
          <w:marBottom w:val="0"/>
          <w:divBdr>
            <w:top w:val="none" w:sz="0" w:space="0" w:color="auto"/>
            <w:left w:val="none" w:sz="0" w:space="0" w:color="auto"/>
            <w:bottom w:val="none" w:sz="0" w:space="0" w:color="auto"/>
            <w:right w:val="none" w:sz="0" w:space="0" w:color="auto"/>
          </w:divBdr>
        </w:div>
        <w:div w:id="1809974075">
          <w:marLeft w:val="446"/>
          <w:marRight w:val="0"/>
          <w:marTop w:val="0"/>
          <w:marBottom w:val="0"/>
          <w:divBdr>
            <w:top w:val="none" w:sz="0" w:space="0" w:color="auto"/>
            <w:left w:val="none" w:sz="0" w:space="0" w:color="auto"/>
            <w:bottom w:val="none" w:sz="0" w:space="0" w:color="auto"/>
            <w:right w:val="none" w:sz="0" w:space="0" w:color="auto"/>
          </w:divBdr>
        </w:div>
        <w:div w:id="2059624287">
          <w:marLeft w:val="1166"/>
          <w:marRight w:val="0"/>
          <w:marTop w:val="0"/>
          <w:marBottom w:val="0"/>
          <w:divBdr>
            <w:top w:val="none" w:sz="0" w:space="0" w:color="auto"/>
            <w:left w:val="none" w:sz="0" w:space="0" w:color="auto"/>
            <w:bottom w:val="none" w:sz="0" w:space="0" w:color="auto"/>
            <w:right w:val="none" w:sz="0" w:space="0" w:color="auto"/>
          </w:divBdr>
        </w:div>
      </w:divsChild>
    </w:div>
    <w:div w:id="1679426456">
      <w:bodyDiv w:val="1"/>
      <w:marLeft w:val="0"/>
      <w:marRight w:val="0"/>
      <w:marTop w:val="0"/>
      <w:marBottom w:val="0"/>
      <w:divBdr>
        <w:top w:val="none" w:sz="0" w:space="0" w:color="auto"/>
        <w:left w:val="none" w:sz="0" w:space="0" w:color="auto"/>
        <w:bottom w:val="none" w:sz="0" w:space="0" w:color="auto"/>
        <w:right w:val="none" w:sz="0" w:space="0" w:color="auto"/>
      </w:divBdr>
      <w:divsChild>
        <w:div w:id="1126893418">
          <w:marLeft w:val="0"/>
          <w:marRight w:val="0"/>
          <w:marTop w:val="0"/>
          <w:marBottom w:val="0"/>
          <w:divBdr>
            <w:top w:val="none" w:sz="0" w:space="0" w:color="auto"/>
            <w:left w:val="none" w:sz="0" w:space="0" w:color="auto"/>
            <w:bottom w:val="none" w:sz="0" w:space="0" w:color="auto"/>
            <w:right w:val="none" w:sz="0" w:space="0" w:color="auto"/>
          </w:divBdr>
        </w:div>
        <w:div w:id="128785980">
          <w:marLeft w:val="0"/>
          <w:marRight w:val="0"/>
          <w:marTop w:val="0"/>
          <w:marBottom w:val="0"/>
          <w:divBdr>
            <w:top w:val="none" w:sz="0" w:space="0" w:color="auto"/>
            <w:left w:val="none" w:sz="0" w:space="0" w:color="auto"/>
            <w:bottom w:val="none" w:sz="0" w:space="0" w:color="auto"/>
            <w:right w:val="none" w:sz="0" w:space="0" w:color="auto"/>
          </w:divBdr>
        </w:div>
      </w:divsChild>
    </w:div>
    <w:div w:id="1694456976">
      <w:bodyDiv w:val="1"/>
      <w:marLeft w:val="0"/>
      <w:marRight w:val="0"/>
      <w:marTop w:val="0"/>
      <w:marBottom w:val="0"/>
      <w:divBdr>
        <w:top w:val="none" w:sz="0" w:space="0" w:color="auto"/>
        <w:left w:val="none" w:sz="0" w:space="0" w:color="auto"/>
        <w:bottom w:val="none" w:sz="0" w:space="0" w:color="auto"/>
        <w:right w:val="none" w:sz="0" w:space="0" w:color="auto"/>
      </w:divBdr>
      <w:divsChild>
        <w:div w:id="755982972">
          <w:marLeft w:val="446"/>
          <w:marRight w:val="0"/>
          <w:marTop w:val="0"/>
          <w:marBottom w:val="0"/>
          <w:divBdr>
            <w:top w:val="none" w:sz="0" w:space="0" w:color="auto"/>
            <w:left w:val="none" w:sz="0" w:space="0" w:color="auto"/>
            <w:bottom w:val="none" w:sz="0" w:space="0" w:color="auto"/>
            <w:right w:val="none" w:sz="0" w:space="0" w:color="auto"/>
          </w:divBdr>
        </w:div>
        <w:div w:id="1387139906">
          <w:marLeft w:val="446"/>
          <w:marRight w:val="0"/>
          <w:marTop w:val="0"/>
          <w:marBottom w:val="0"/>
          <w:divBdr>
            <w:top w:val="none" w:sz="0" w:space="0" w:color="auto"/>
            <w:left w:val="none" w:sz="0" w:space="0" w:color="auto"/>
            <w:bottom w:val="none" w:sz="0" w:space="0" w:color="auto"/>
            <w:right w:val="none" w:sz="0" w:space="0" w:color="auto"/>
          </w:divBdr>
        </w:div>
        <w:div w:id="1605990963">
          <w:marLeft w:val="446"/>
          <w:marRight w:val="0"/>
          <w:marTop w:val="0"/>
          <w:marBottom w:val="0"/>
          <w:divBdr>
            <w:top w:val="none" w:sz="0" w:space="0" w:color="auto"/>
            <w:left w:val="none" w:sz="0" w:space="0" w:color="auto"/>
            <w:bottom w:val="none" w:sz="0" w:space="0" w:color="auto"/>
            <w:right w:val="none" w:sz="0" w:space="0" w:color="auto"/>
          </w:divBdr>
        </w:div>
      </w:divsChild>
    </w:div>
    <w:div w:id="1697535429">
      <w:bodyDiv w:val="1"/>
      <w:marLeft w:val="0"/>
      <w:marRight w:val="0"/>
      <w:marTop w:val="0"/>
      <w:marBottom w:val="0"/>
      <w:divBdr>
        <w:top w:val="none" w:sz="0" w:space="0" w:color="auto"/>
        <w:left w:val="none" w:sz="0" w:space="0" w:color="auto"/>
        <w:bottom w:val="none" w:sz="0" w:space="0" w:color="auto"/>
        <w:right w:val="none" w:sz="0" w:space="0" w:color="auto"/>
      </w:divBdr>
      <w:divsChild>
        <w:div w:id="324745550">
          <w:marLeft w:val="1656"/>
          <w:marRight w:val="0"/>
          <w:marTop w:val="72"/>
          <w:marBottom w:val="14"/>
          <w:divBdr>
            <w:top w:val="none" w:sz="0" w:space="0" w:color="auto"/>
            <w:left w:val="none" w:sz="0" w:space="0" w:color="auto"/>
            <w:bottom w:val="none" w:sz="0" w:space="0" w:color="auto"/>
            <w:right w:val="none" w:sz="0" w:space="0" w:color="auto"/>
          </w:divBdr>
        </w:div>
        <w:div w:id="363403824">
          <w:marLeft w:val="1094"/>
          <w:marRight w:val="0"/>
          <w:marTop w:val="84"/>
          <w:marBottom w:val="17"/>
          <w:divBdr>
            <w:top w:val="none" w:sz="0" w:space="0" w:color="auto"/>
            <w:left w:val="none" w:sz="0" w:space="0" w:color="auto"/>
            <w:bottom w:val="none" w:sz="0" w:space="0" w:color="auto"/>
            <w:right w:val="none" w:sz="0" w:space="0" w:color="auto"/>
          </w:divBdr>
        </w:div>
        <w:div w:id="540435579">
          <w:marLeft w:val="1094"/>
          <w:marRight w:val="0"/>
          <w:marTop w:val="84"/>
          <w:marBottom w:val="17"/>
          <w:divBdr>
            <w:top w:val="none" w:sz="0" w:space="0" w:color="auto"/>
            <w:left w:val="none" w:sz="0" w:space="0" w:color="auto"/>
            <w:bottom w:val="none" w:sz="0" w:space="0" w:color="auto"/>
            <w:right w:val="none" w:sz="0" w:space="0" w:color="auto"/>
          </w:divBdr>
        </w:div>
        <w:div w:id="562567226">
          <w:marLeft w:val="576"/>
          <w:marRight w:val="0"/>
          <w:marTop w:val="50"/>
          <w:marBottom w:val="34"/>
          <w:divBdr>
            <w:top w:val="none" w:sz="0" w:space="0" w:color="auto"/>
            <w:left w:val="none" w:sz="0" w:space="0" w:color="auto"/>
            <w:bottom w:val="none" w:sz="0" w:space="0" w:color="auto"/>
            <w:right w:val="none" w:sz="0" w:space="0" w:color="auto"/>
          </w:divBdr>
        </w:div>
        <w:div w:id="621228420">
          <w:marLeft w:val="576"/>
          <w:marRight w:val="0"/>
          <w:marTop w:val="50"/>
          <w:marBottom w:val="34"/>
          <w:divBdr>
            <w:top w:val="none" w:sz="0" w:space="0" w:color="auto"/>
            <w:left w:val="none" w:sz="0" w:space="0" w:color="auto"/>
            <w:bottom w:val="none" w:sz="0" w:space="0" w:color="auto"/>
            <w:right w:val="none" w:sz="0" w:space="0" w:color="auto"/>
          </w:divBdr>
        </w:div>
        <w:div w:id="794131391">
          <w:marLeft w:val="576"/>
          <w:marRight w:val="0"/>
          <w:marTop w:val="50"/>
          <w:marBottom w:val="34"/>
          <w:divBdr>
            <w:top w:val="none" w:sz="0" w:space="0" w:color="auto"/>
            <w:left w:val="none" w:sz="0" w:space="0" w:color="auto"/>
            <w:bottom w:val="none" w:sz="0" w:space="0" w:color="auto"/>
            <w:right w:val="none" w:sz="0" w:space="0" w:color="auto"/>
          </w:divBdr>
        </w:div>
        <w:div w:id="1225602609">
          <w:marLeft w:val="1094"/>
          <w:marRight w:val="0"/>
          <w:marTop w:val="84"/>
          <w:marBottom w:val="17"/>
          <w:divBdr>
            <w:top w:val="none" w:sz="0" w:space="0" w:color="auto"/>
            <w:left w:val="none" w:sz="0" w:space="0" w:color="auto"/>
            <w:bottom w:val="none" w:sz="0" w:space="0" w:color="auto"/>
            <w:right w:val="none" w:sz="0" w:space="0" w:color="auto"/>
          </w:divBdr>
        </w:div>
        <w:div w:id="1382828792">
          <w:marLeft w:val="1094"/>
          <w:marRight w:val="0"/>
          <w:marTop w:val="84"/>
          <w:marBottom w:val="17"/>
          <w:divBdr>
            <w:top w:val="none" w:sz="0" w:space="0" w:color="auto"/>
            <w:left w:val="none" w:sz="0" w:space="0" w:color="auto"/>
            <w:bottom w:val="none" w:sz="0" w:space="0" w:color="auto"/>
            <w:right w:val="none" w:sz="0" w:space="0" w:color="auto"/>
          </w:divBdr>
        </w:div>
        <w:div w:id="1393578062">
          <w:marLeft w:val="1656"/>
          <w:marRight w:val="0"/>
          <w:marTop w:val="72"/>
          <w:marBottom w:val="14"/>
          <w:divBdr>
            <w:top w:val="none" w:sz="0" w:space="0" w:color="auto"/>
            <w:left w:val="none" w:sz="0" w:space="0" w:color="auto"/>
            <w:bottom w:val="none" w:sz="0" w:space="0" w:color="auto"/>
            <w:right w:val="none" w:sz="0" w:space="0" w:color="auto"/>
          </w:divBdr>
        </w:div>
        <w:div w:id="1464348941">
          <w:marLeft w:val="547"/>
          <w:marRight w:val="0"/>
          <w:marTop w:val="84"/>
          <w:marBottom w:val="34"/>
          <w:divBdr>
            <w:top w:val="none" w:sz="0" w:space="0" w:color="auto"/>
            <w:left w:val="none" w:sz="0" w:space="0" w:color="auto"/>
            <w:bottom w:val="none" w:sz="0" w:space="0" w:color="auto"/>
            <w:right w:val="none" w:sz="0" w:space="0" w:color="auto"/>
          </w:divBdr>
        </w:div>
        <w:div w:id="1600405935">
          <w:marLeft w:val="1656"/>
          <w:marRight w:val="0"/>
          <w:marTop w:val="72"/>
          <w:marBottom w:val="14"/>
          <w:divBdr>
            <w:top w:val="none" w:sz="0" w:space="0" w:color="auto"/>
            <w:left w:val="none" w:sz="0" w:space="0" w:color="auto"/>
            <w:bottom w:val="none" w:sz="0" w:space="0" w:color="auto"/>
            <w:right w:val="none" w:sz="0" w:space="0" w:color="auto"/>
          </w:divBdr>
        </w:div>
        <w:div w:id="1692679336">
          <w:marLeft w:val="1699"/>
          <w:marRight w:val="0"/>
          <w:marTop w:val="29"/>
          <w:marBottom w:val="14"/>
          <w:divBdr>
            <w:top w:val="none" w:sz="0" w:space="0" w:color="auto"/>
            <w:left w:val="none" w:sz="0" w:space="0" w:color="auto"/>
            <w:bottom w:val="none" w:sz="0" w:space="0" w:color="auto"/>
            <w:right w:val="none" w:sz="0" w:space="0" w:color="auto"/>
          </w:divBdr>
        </w:div>
        <w:div w:id="1764036740">
          <w:marLeft w:val="1699"/>
          <w:marRight w:val="0"/>
          <w:marTop w:val="29"/>
          <w:marBottom w:val="14"/>
          <w:divBdr>
            <w:top w:val="none" w:sz="0" w:space="0" w:color="auto"/>
            <w:left w:val="none" w:sz="0" w:space="0" w:color="auto"/>
            <w:bottom w:val="none" w:sz="0" w:space="0" w:color="auto"/>
            <w:right w:val="none" w:sz="0" w:space="0" w:color="auto"/>
          </w:divBdr>
        </w:div>
        <w:div w:id="1907179031">
          <w:marLeft w:val="1094"/>
          <w:marRight w:val="0"/>
          <w:marTop w:val="84"/>
          <w:marBottom w:val="17"/>
          <w:divBdr>
            <w:top w:val="none" w:sz="0" w:space="0" w:color="auto"/>
            <w:left w:val="none" w:sz="0" w:space="0" w:color="auto"/>
            <w:bottom w:val="none" w:sz="0" w:space="0" w:color="auto"/>
            <w:right w:val="none" w:sz="0" w:space="0" w:color="auto"/>
          </w:divBdr>
        </w:div>
      </w:divsChild>
    </w:div>
    <w:div w:id="1697652026">
      <w:bodyDiv w:val="1"/>
      <w:marLeft w:val="0"/>
      <w:marRight w:val="0"/>
      <w:marTop w:val="0"/>
      <w:marBottom w:val="0"/>
      <w:divBdr>
        <w:top w:val="none" w:sz="0" w:space="0" w:color="auto"/>
        <w:left w:val="none" w:sz="0" w:space="0" w:color="auto"/>
        <w:bottom w:val="none" w:sz="0" w:space="0" w:color="auto"/>
        <w:right w:val="none" w:sz="0" w:space="0" w:color="auto"/>
      </w:divBdr>
      <w:divsChild>
        <w:div w:id="790167561">
          <w:marLeft w:val="0"/>
          <w:marRight w:val="0"/>
          <w:marTop w:val="0"/>
          <w:marBottom w:val="0"/>
          <w:divBdr>
            <w:top w:val="none" w:sz="0" w:space="0" w:color="auto"/>
            <w:left w:val="none" w:sz="0" w:space="0" w:color="auto"/>
            <w:bottom w:val="none" w:sz="0" w:space="0" w:color="auto"/>
            <w:right w:val="none" w:sz="0" w:space="0" w:color="auto"/>
          </w:divBdr>
        </w:div>
      </w:divsChild>
    </w:div>
    <w:div w:id="1707101241">
      <w:bodyDiv w:val="1"/>
      <w:marLeft w:val="0"/>
      <w:marRight w:val="0"/>
      <w:marTop w:val="0"/>
      <w:marBottom w:val="0"/>
      <w:divBdr>
        <w:top w:val="none" w:sz="0" w:space="0" w:color="auto"/>
        <w:left w:val="none" w:sz="0" w:space="0" w:color="auto"/>
        <w:bottom w:val="none" w:sz="0" w:space="0" w:color="auto"/>
        <w:right w:val="none" w:sz="0" w:space="0" w:color="auto"/>
      </w:divBdr>
      <w:divsChild>
        <w:div w:id="11347971">
          <w:marLeft w:val="1138"/>
          <w:marRight w:val="0"/>
          <w:marTop w:val="40"/>
          <w:marBottom w:val="0"/>
          <w:divBdr>
            <w:top w:val="none" w:sz="0" w:space="0" w:color="auto"/>
            <w:left w:val="none" w:sz="0" w:space="0" w:color="auto"/>
            <w:bottom w:val="none" w:sz="0" w:space="0" w:color="auto"/>
            <w:right w:val="none" w:sz="0" w:space="0" w:color="auto"/>
          </w:divBdr>
        </w:div>
        <w:div w:id="28720938">
          <w:marLeft w:val="706"/>
          <w:marRight w:val="0"/>
          <w:marTop w:val="40"/>
          <w:marBottom w:val="0"/>
          <w:divBdr>
            <w:top w:val="none" w:sz="0" w:space="0" w:color="auto"/>
            <w:left w:val="none" w:sz="0" w:space="0" w:color="auto"/>
            <w:bottom w:val="none" w:sz="0" w:space="0" w:color="auto"/>
            <w:right w:val="none" w:sz="0" w:space="0" w:color="auto"/>
          </w:divBdr>
        </w:div>
        <w:div w:id="30572084">
          <w:marLeft w:val="288"/>
          <w:marRight w:val="0"/>
          <w:marTop w:val="40"/>
          <w:marBottom w:val="0"/>
          <w:divBdr>
            <w:top w:val="none" w:sz="0" w:space="0" w:color="auto"/>
            <w:left w:val="none" w:sz="0" w:space="0" w:color="auto"/>
            <w:bottom w:val="none" w:sz="0" w:space="0" w:color="auto"/>
            <w:right w:val="none" w:sz="0" w:space="0" w:color="auto"/>
          </w:divBdr>
        </w:div>
        <w:div w:id="362947215">
          <w:marLeft w:val="706"/>
          <w:marRight w:val="0"/>
          <w:marTop w:val="40"/>
          <w:marBottom w:val="0"/>
          <w:divBdr>
            <w:top w:val="none" w:sz="0" w:space="0" w:color="auto"/>
            <w:left w:val="none" w:sz="0" w:space="0" w:color="auto"/>
            <w:bottom w:val="none" w:sz="0" w:space="0" w:color="auto"/>
            <w:right w:val="none" w:sz="0" w:space="0" w:color="auto"/>
          </w:divBdr>
        </w:div>
        <w:div w:id="604340208">
          <w:marLeft w:val="288"/>
          <w:marRight w:val="0"/>
          <w:marTop w:val="40"/>
          <w:marBottom w:val="0"/>
          <w:divBdr>
            <w:top w:val="none" w:sz="0" w:space="0" w:color="auto"/>
            <w:left w:val="none" w:sz="0" w:space="0" w:color="auto"/>
            <w:bottom w:val="none" w:sz="0" w:space="0" w:color="auto"/>
            <w:right w:val="none" w:sz="0" w:space="0" w:color="auto"/>
          </w:divBdr>
        </w:div>
        <w:div w:id="636760601">
          <w:marLeft w:val="706"/>
          <w:marRight w:val="0"/>
          <w:marTop w:val="40"/>
          <w:marBottom w:val="0"/>
          <w:divBdr>
            <w:top w:val="none" w:sz="0" w:space="0" w:color="auto"/>
            <w:left w:val="none" w:sz="0" w:space="0" w:color="auto"/>
            <w:bottom w:val="none" w:sz="0" w:space="0" w:color="auto"/>
            <w:right w:val="none" w:sz="0" w:space="0" w:color="auto"/>
          </w:divBdr>
        </w:div>
        <w:div w:id="765812940">
          <w:marLeft w:val="706"/>
          <w:marRight w:val="0"/>
          <w:marTop w:val="40"/>
          <w:marBottom w:val="0"/>
          <w:divBdr>
            <w:top w:val="none" w:sz="0" w:space="0" w:color="auto"/>
            <w:left w:val="none" w:sz="0" w:space="0" w:color="auto"/>
            <w:bottom w:val="none" w:sz="0" w:space="0" w:color="auto"/>
            <w:right w:val="none" w:sz="0" w:space="0" w:color="auto"/>
          </w:divBdr>
        </w:div>
        <w:div w:id="934559433">
          <w:marLeft w:val="1138"/>
          <w:marRight w:val="0"/>
          <w:marTop w:val="40"/>
          <w:marBottom w:val="0"/>
          <w:divBdr>
            <w:top w:val="none" w:sz="0" w:space="0" w:color="auto"/>
            <w:left w:val="none" w:sz="0" w:space="0" w:color="auto"/>
            <w:bottom w:val="none" w:sz="0" w:space="0" w:color="auto"/>
            <w:right w:val="none" w:sz="0" w:space="0" w:color="auto"/>
          </w:divBdr>
        </w:div>
        <w:div w:id="1033923800">
          <w:marLeft w:val="706"/>
          <w:marRight w:val="0"/>
          <w:marTop w:val="40"/>
          <w:marBottom w:val="0"/>
          <w:divBdr>
            <w:top w:val="none" w:sz="0" w:space="0" w:color="auto"/>
            <w:left w:val="none" w:sz="0" w:space="0" w:color="auto"/>
            <w:bottom w:val="none" w:sz="0" w:space="0" w:color="auto"/>
            <w:right w:val="none" w:sz="0" w:space="0" w:color="auto"/>
          </w:divBdr>
        </w:div>
        <w:div w:id="1116674390">
          <w:marLeft w:val="706"/>
          <w:marRight w:val="0"/>
          <w:marTop w:val="40"/>
          <w:marBottom w:val="0"/>
          <w:divBdr>
            <w:top w:val="none" w:sz="0" w:space="0" w:color="auto"/>
            <w:left w:val="none" w:sz="0" w:space="0" w:color="auto"/>
            <w:bottom w:val="none" w:sz="0" w:space="0" w:color="auto"/>
            <w:right w:val="none" w:sz="0" w:space="0" w:color="auto"/>
          </w:divBdr>
        </w:div>
        <w:div w:id="1295479949">
          <w:marLeft w:val="706"/>
          <w:marRight w:val="0"/>
          <w:marTop w:val="40"/>
          <w:marBottom w:val="0"/>
          <w:divBdr>
            <w:top w:val="none" w:sz="0" w:space="0" w:color="auto"/>
            <w:left w:val="none" w:sz="0" w:space="0" w:color="auto"/>
            <w:bottom w:val="none" w:sz="0" w:space="0" w:color="auto"/>
            <w:right w:val="none" w:sz="0" w:space="0" w:color="auto"/>
          </w:divBdr>
        </w:div>
        <w:div w:id="1685402395">
          <w:marLeft w:val="706"/>
          <w:marRight w:val="0"/>
          <w:marTop w:val="40"/>
          <w:marBottom w:val="0"/>
          <w:divBdr>
            <w:top w:val="none" w:sz="0" w:space="0" w:color="auto"/>
            <w:left w:val="none" w:sz="0" w:space="0" w:color="auto"/>
            <w:bottom w:val="none" w:sz="0" w:space="0" w:color="auto"/>
            <w:right w:val="none" w:sz="0" w:space="0" w:color="auto"/>
          </w:divBdr>
        </w:div>
        <w:div w:id="2024084766">
          <w:marLeft w:val="288"/>
          <w:marRight w:val="0"/>
          <w:marTop w:val="40"/>
          <w:marBottom w:val="0"/>
          <w:divBdr>
            <w:top w:val="none" w:sz="0" w:space="0" w:color="auto"/>
            <w:left w:val="none" w:sz="0" w:space="0" w:color="auto"/>
            <w:bottom w:val="none" w:sz="0" w:space="0" w:color="auto"/>
            <w:right w:val="none" w:sz="0" w:space="0" w:color="auto"/>
          </w:divBdr>
        </w:div>
        <w:div w:id="2077124500">
          <w:marLeft w:val="706"/>
          <w:marRight w:val="0"/>
          <w:marTop w:val="40"/>
          <w:marBottom w:val="0"/>
          <w:divBdr>
            <w:top w:val="none" w:sz="0" w:space="0" w:color="auto"/>
            <w:left w:val="none" w:sz="0" w:space="0" w:color="auto"/>
            <w:bottom w:val="none" w:sz="0" w:space="0" w:color="auto"/>
            <w:right w:val="none" w:sz="0" w:space="0" w:color="auto"/>
          </w:divBdr>
        </w:div>
        <w:div w:id="2083024803">
          <w:marLeft w:val="288"/>
          <w:marRight w:val="0"/>
          <w:marTop w:val="40"/>
          <w:marBottom w:val="0"/>
          <w:divBdr>
            <w:top w:val="none" w:sz="0" w:space="0" w:color="auto"/>
            <w:left w:val="none" w:sz="0" w:space="0" w:color="auto"/>
            <w:bottom w:val="none" w:sz="0" w:space="0" w:color="auto"/>
            <w:right w:val="none" w:sz="0" w:space="0" w:color="auto"/>
          </w:divBdr>
        </w:div>
      </w:divsChild>
    </w:div>
    <w:div w:id="1726024652">
      <w:bodyDiv w:val="1"/>
      <w:marLeft w:val="0"/>
      <w:marRight w:val="0"/>
      <w:marTop w:val="0"/>
      <w:marBottom w:val="0"/>
      <w:divBdr>
        <w:top w:val="none" w:sz="0" w:space="0" w:color="auto"/>
        <w:left w:val="none" w:sz="0" w:space="0" w:color="auto"/>
        <w:bottom w:val="none" w:sz="0" w:space="0" w:color="auto"/>
        <w:right w:val="none" w:sz="0" w:space="0" w:color="auto"/>
      </w:divBdr>
    </w:div>
    <w:div w:id="1727684539">
      <w:bodyDiv w:val="1"/>
      <w:marLeft w:val="0"/>
      <w:marRight w:val="0"/>
      <w:marTop w:val="0"/>
      <w:marBottom w:val="0"/>
      <w:divBdr>
        <w:top w:val="none" w:sz="0" w:space="0" w:color="auto"/>
        <w:left w:val="none" w:sz="0" w:space="0" w:color="auto"/>
        <w:bottom w:val="none" w:sz="0" w:space="0" w:color="auto"/>
        <w:right w:val="none" w:sz="0" w:space="0" w:color="auto"/>
      </w:divBdr>
    </w:div>
    <w:div w:id="1752850955">
      <w:bodyDiv w:val="1"/>
      <w:marLeft w:val="0"/>
      <w:marRight w:val="0"/>
      <w:marTop w:val="0"/>
      <w:marBottom w:val="0"/>
      <w:divBdr>
        <w:top w:val="none" w:sz="0" w:space="0" w:color="auto"/>
        <w:left w:val="none" w:sz="0" w:space="0" w:color="auto"/>
        <w:bottom w:val="none" w:sz="0" w:space="0" w:color="auto"/>
        <w:right w:val="none" w:sz="0" w:space="0" w:color="auto"/>
      </w:divBdr>
      <w:divsChild>
        <w:div w:id="34278503">
          <w:marLeft w:val="0"/>
          <w:marRight w:val="0"/>
          <w:marTop w:val="0"/>
          <w:marBottom w:val="0"/>
          <w:divBdr>
            <w:top w:val="none" w:sz="0" w:space="0" w:color="auto"/>
            <w:left w:val="none" w:sz="0" w:space="0" w:color="auto"/>
            <w:bottom w:val="none" w:sz="0" w:space="0" w:color="auto"/>
            <w:right w:val="none" w:sz="0" w:space="0" w:color="auto"/>
          </w:divBdr>
          <w:divsChild>
            <w:div w:id="322398732">
              <w:marLeft w:val="0"/>
              <w:marRight w:val="0"/>
              <w:marTop w:val="0"/>
              <w:marBottom w:val="0"/>
              <w:divBdr>
                <w:top w:val="none" w:sz="0" w:space="0" w:color="auto"/>
                <w:left w:val="none" w:sz="0" w:space="0" w:color="auto"/>
                <w:bottom w:val="none" w:sz="0" w:space="0" w:color="auto"/>
                <w:right w:val="none" w:sz="0" w:space="0" w:color="auto"/>
              </w:divBdr>
            </w:div>
            <w:div w:id="707606033">
              <w:marLeft w:val="0"/>
              <w:marRight w:val="0"/>
              <w:marTop w:val="0"/>
              <w:marBottom w:val="0"/>
              <w:divBdr>
                <w:top w:val="none" w:sz="0" w:space="0" w:color="auto"/>
                <w:left w:val="none" w:sz="0" w:space="0" w:color="auto"/>
                <w:bottom w:val="none" w:sz="0" w:space="0" w:color="auto"/>
                <w:right w:val="none" w:sz="0" w:space="0" w:color="auto"/>
              </w:divBdr>
            </w:div>
            <w:div w:id="844325212">
              <w:marLeft w:val="0"/>
              <w:marRight w:val="0"/>
              <w:marTop w:val="0"/>
              <w:marBottom w:val="0"/>
              <w:divBdr>
                <w:top w:val="none" w:sz="0" w:space="0" w:color="auto"/>
                <w:left w:val="none" w:sz="0" w:space="0" w:color="auto"/>
                <w:bottom w:val="none" w:sz="0" w:space="0" w:color="auto"/>
                <w:right w:val="none" w:sz="0" w:space="0" w:color="auto"/>
              </w:divBdr>
            </w:div>
            <w:div w:id="901984490">
              <w:marLeft w:val="0"/>
              <w:marRight w:val="0"/>
              <w:marTop w:val="0"/>
              <w:marBottom w:val="0"/>
              <w:divBdr>
                <w:top w:val="none" w:sz="0" w:space="0" w:color="auto"/>
                <w:left w:val="none" w:sz="0" w:space="0" w:color="auto"/>
                <w:bottom w:val="none" w:sz="0" w:space="0" w:color="auto"/>
                <w:right w:val="none" w:sz="0" w:space="0" w:color="auto"/>
              </w:divBdr>
            </w:div>
            <w:div w:id="1255046435">
              <w:marLeft w:val="0"/>
              <w:marRight w:val="0"/>
              <w:marTop w:val="0"/>
              <w:marBottom w:val="0"/>
              <w:divBdr>
                <w:top w:val="none" w:sz="0" w:space="0" w:color="auto"/>
                <w:left w:val="none" w:sz="0" w:space="0" w:color="auto"/>
                <w:bottom w:val="none" w:sz="0" w:space="0" w:color="auto"/>
                <w:right w:val="none" w:sz="0" w:space="0" w:color="auto"/>
              </w:divBdr>
            </w:div>
            <w:div w:id="1313020144">
              <w:marLeft w:val="0"/>
              <w:marRight w:val="0"/>
              <w:marTop w:val="0"/>
              <w:marBottom w:val="0"/>
              <w:divBdr>
                <w:top w:val="none" w:sz="0" w:space="0" w:color="auto"/>
                <w:left w:val="none" w:sz="0" w:space="0" w:color="auto"/>
                <w:bottom w:val="none" w:sz="0" w:space="0" w:color="auto"/>
                <w:right w:val="none" w:sz="0" w:space="0" w:color="auto"/>
              </w:divBdr>
            </w:div>
            <w:div w:id="1374691613">
              <w:marLeft w:val="0"/>
              <w:marRight w:val="0"/>
              <w:marTop w:val="0"/>
              <w:marBottom w:val="0"/>
              <w:divBdr>
                <w:top w:val="none" w:sz="0" w:space="0" w:color="auto"/>
                <w:left w:val="none" w:sz="0" w:space="0" w:color="auto"/>
                <w:bottom w:val="none" w:sz="0" w:space="0" w:color="auto"/>
                <w:right w:val="none" w:sz="0" w:space="0" w:color="auto"/>
              </w:divBdr>
            </w:div>
            <w:div w:id="1688632148">
              <w:marLeft w:val="0"/>
              <w:marRight w:val="0"/>
              <w:marTop w:val="0"/>
              <w:marBottom w:val="0"/>
              <w:divBdr>
                <w:top w:val="none" w:sz="0" w:space="0" w:color="auto"/>
                <w:left w:val="none" w:sz="0" w:space="0" w:color="auto"/>
                <w:bottom w:val="none" w:sz="0" w:space="0" w:color="auto"/>
                <w:right w:val="none" w:sz="0" w:space="0" w:color="auto"/>
              </w:divBdr>
            </w:div>
            <w:div w:id="1919822436">
              <w:marLeft w:val="0"/>
              <w:marRight w:val="0"/>
              <w:marTop w:val="0"/>
              <w:marBottom w:val="0"/>
              <w:divBdr>
                <w:top w:val="none" w:sz="0" w:space="0" w:color="auto"/>
                <w:left w:val="none" w:sz="0" w:space="0" w:color="auto"/>
                <w:bottom w:val="none" w:sz="0" w:space="0" w:color="auto"/>
                <w:right w:val="none" w:sz="0" w:space="0" w:color="auto"/>
              </w:divBdr>
            </w:div>
            <w:div w:id="19360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005">
      <w:bodyDiv w:val="1"/>
      <w:marLeft w:val="0"/>
      <w:marRight w:val="0"/>
      <w:marTop w:val="0"/>
      <w:marBottom w:val="0"/>
      <w:divBdr>
        <w:top w:val="none" w:sz="0" w:space="0" w:color="auto"/>
        <w:left w:val="none" w:sz="0" w:space="0" w:color="auto"/>
        <w:bottom w:val="none" w:sz="0" w:space="0" w:color="auto"/>
        <w:right w:val="none" w:sz="0" w:space="0" w:color="auto"/>
      </w:divBdr>
      <w:divsChild>
        <w:div w:id="9649256">
          <w:marLeft w:val="994"/>
          <w:marRight w:val="0"/>
          <w:marTop w:val="58"/>
          <w:marBottom w:val="58"/>
          <w:divBdr>
            <w:top w:val="none" w:sz="0" w:space="0" w:color="auto"/>
            <w:left w:val="none" w:sz="0" w:space="0" w:color="auto"/>
            <w:bottom w:val="none" w:sz="0" w:space="0" w:color="auto"/>
            <w:right w:val="none" w:sz="0" w:space="0" w:color="auto"/>
          </w:divBdr>
        </w:div>
        <w:div w:id="1018433480">
          <w:marLeft w:val="418"/>
          <w:marRight w:val="0"/>
          <w:marTop w:val="108"/>
          <w:marBottom w:val="108"/>
          <w:divBdr>
            <w:top w:val="none" w:sz="0" w:space="0" w:color="auto"/>
            <w:left w:val="none" w:sz="0" w:space="0" w:color="auto"/>
            <w:bottom w:val="none" w:sz="0" w:space="0" w:color="auto"/>
            <w:right w:val="none" w:sz="0" w:space="0" w:color="auto"/>
          </w:divBdr>
        </w:div>
        <w:div w:id="1188520603">
          <w:marLeft w:val="994"/>
          <w:marRight w:val="0"/>
          <w:marTop w:val="58"/>
          <w:marBottom w:val="58"/>
          <w:divBdr>
            <w:top w:val="none" w:sz="0" w:space="0" w:color="auto"/>
            <w:left w:val="none" w:sz="0" w:space="0" w:color="auto"/>
            <w:bottom w:val="none" w:sz="0" w:space="0" w:color="auto"/>
            <w:right w:val="none" w:sz="0" w:space="0" w:color="auto"/>
          </w:divBdr>
        </w:div>
        <w:div w:id="1190725829">
          <w:marLeft w:val="418"/>
          <w:marRight w:val="0"/>
          <w:marTop w:val="108"/>
          <w:marBottom w:val="108"/>
          <w:divBdr>
            <w:top w:val="none" w:sz="0" w:space="0" w:color="auto"/>
            <w:left w:val="none" w:sz="0" w:space="0" w:color="auto"/>
            <w:bottom w:val="none" w:sz="0" w:space="0" w:color="auto"/>
            <w:right w:val="none" w:sz="0" w:space="0" w:color="auto"/>
          </w:divBdr>
        </w:div>
        <w:div w:id="1777561680">
          <w:marLeft w:val="994"/>
          <w:marRight w:val="0"/>
          <w:marTop w:val="58"/>
          <w:marBottom w:val="58"/>
          <w:divBdr>
            <w:top w:val="none" w:sz="0" w:space="0" w:color="auto"/>
            <w:left w:val="none" w:sz="0" w:space="0" w:color="auto"/>
            <w:bottom w:val="none" w:sz="0" w:space="0" w:color="auto"/>
            <w:right w:val="none" w:sz="0" w:space="0" w:color="auto"/>
          </w:divBdr>
        </w:div>
        <w:div w:id="2036345791">
          <w:marLeft w:val="994"/>
          <w:marRight w:val="0"/>
          <w:marTop w:val="58"/>
          <w:marBottom w:val="58"/>
          <w:divBdr>
            <w:top w:val="none" w:sz="0" w:space="0" w:color="auto"/>
            <w:left w:val="none" w:sz="0" w:space="0" w:color="auto"/>
            <w:bottom w:val="none" w:sz="0" w:space="0" w:color="auto"/>
            <w:right w:val="none" w:sz="0" w:space="0" w:color="auto"/>
          </w:divBdr>
        </w:div>
      </w:divsChild>
    </w:div>
    <w:div w:id="1760756174">
      <w:bodyDiv w:val="1"/>
      <w:marLeft w:val="0"/>
      <w:marRight w:val="0"/>
      <w:marTop w:val="0"/>
      <w:marBottom w:val="0"/>
      <w:divBdr>
        <w:top w:val="none" w:sz="0" w:space="0" w:color="auto"/>
        <w:left w:val="none" w:sz="0" w:space="0" w:color="auto"/>
        <w:bottom w:val="none" w:sz="0" w:space="0" w:color="auto"/>
        <w:right w:val="none" w:sz="0" w:space="0" w:color="auto"/>
      </w:divBdr>
    </w:div>
    <w:div w:id="1769303653">
      <w:bodyDiv w:val="1"/>
      <w:marLeft w:val="0"/>
      <w:marRight w:val="0"/>
      <w:marTop w:val="0"/>
      <w:marBottom w:val="0"/>
      <w:divBdr>
        <w:top w:val="none" w:sz="0" w:space="0" w:color="auto"/>
        <w:left w:val="none" w:sz="0" w:space="0" w:color="auto"/>
        <w:bottom w:val="none" w:sz="0" w:space="0" w:color="auto"/>
        <w:right w:val="none" w:sz="0" w:space="0" w:color="auto"/>
      </w:divBdr>
    </w:div>
    <w:div w:id="1770852978">
      <w:bodyDiv w:val="1"/>
      <w:marLeft w:val="0"/>
      <w:marRight w:val="0"/>
      <w:marTop w:val="0"/>
      <w:marBottom w:val="0"/>
      <w:divBdr>
        <w:top w:val="none" w:sz="0" w:space="0" w:color="auto"/>
        <w:left w:val="none" w:sz="0" w:space="0" w:color="auto"/>
        <w:bottom w:val="none" w:sz="0" w:space="0" w:color="auto"/>
        <w:right w:val="none" w:sz="0" w:space="0" w:color="auto"/>
      </w:divBdr>
    </w:div>
    <w:div w:id="1776097489">
      <w:bodyDiv w:val="1"/>
      <w:marLeft w:val="0"/>
      <w:marRight w:val="0"/>
      <w:marTop w:val="0"/>
      <w:marBottom w:val="0"/>
      <w:divBdr>
        <w:top w:val="none" w:sz="0" w:space="0" w:color="auto"/>
        <w:left w:val="none" w:sz="0" w:space="0" w:color="auto"/>
        <w:bottom w:val="none" w:sz="0" w:space="0" w:color="auto"/>
        <w:right w:val="none" w:sz="0" w:space="0" w:color="auto"/>
      </w:divBdr>
      <w:divsChild>
        <w:div w:id="151068447">
          <w:marLeft w:val="1886"/>
          <w:marRight w:val="0"/>
          <w:marTop w:val="0"/>
          <w:marBottom w:val="0"/>
          <w:divBdr>
            <w:top w:val="none" w:sz="0" w:space="0" w:color="auto"/>
            <w:left w:val="none" w:sz="0" w:space="0" w:color="auto"/>
            <w:bottom w:val="none" w:sz="0" w:space="0" w:color="auto"/>
            <w:right w:val="none" w:sz="0" w:space="0" w:color="auto"/>
          </w:divBdr>
        </w:div>
        <w:div w:id="335615492">
          <w:marLeft w:val="1886"/>
          <w:marRight w:val="0"/>
          <w:marTop w:val="0"/>
          <w:marBottom w:val="0"/>
          <w:divBdr>
            <w:top w:val="none" w:sz="0" w:space="0" w:color="auto"/>
            <w:left w:val="none" w:sz="0" w:space="0" w:color="auto"/>
            <w:bottom w:val="none" w:sz="0" w:space="0" w:color="auto"/>
            <w:right w:val="none" w:sz="0" w:space="0" w:color="auto"/>
          </w:divBdr>
        </w:div>
        <w:div w:id="355935761">
          <w:marLeft w:val="1886"/>
          <w:marRight w:val="0"/>
          <w:marTop w:val="0"/>
          <w:marBottom w:val="0"/>
          <w:divBdr>
            <w:top w:val="none" w:sz="0" w:space="0" w:color="auto"/>
            <w:left w:val="none" w:sz="0" w:space="0" w:color="auto"/>
            <w:bottom w:val="none" w:sz="0" w:space="0" w:color="auto"/>
            <w:right w:val="none" w:sz="0" w:space="0" w:color="auto"/>
          </w:divBdr>
        </w:div>
        <w:div w:id="1019965696">
          <w:marLeft w:val="1886"/>
          <w:marRight w:val="0"/>
          <w:marTop w:val="0"/>
          <w:marBottom w:val="0"/>
          <w:divBdr>
            <w:top w:val="none" w:sz="0" w:space="0" w:color="auto"/>
            <w:left w:val="none" w:sz="0" w:space="0" w:color="auto"/>
            <w:bottom w:val="none" w:sz="0" w:space="0" w:color="auto"/>
            <w:right w:val="none" w:sz="0" w:space="0" w:color="auto"/>
          </w:divBdr>
        </w:div>
        <w:div w:id="1234970711">
          <w:marLeft w:val="446"/>
          <w:marRight w:val="0"/>
          <w:marTop w:val="0"/>
          <w:marBottom w:val="0"/>
          <w:divBdr>
            <w:top w:val="none" w:sz="0" w:space="0" w:color="auto"/>
            <w:left w:val="none" w:sz="0" w:space="0" w:color="auto"/>
            <w:bottom w:val="none" w:sz="0" w:space="0" w:color="auto"/>
            <w:right w:val="none" w:sz="0" w:space="0" w:color="auto"/>
          </w:divBdr>
        </w:div>
        <w:div w:id="1491749593">
          <w:marLeft w:val="1166"/>
          <w:marRight w:val="0"/>
          <w:marTop w:val="0"/>
          <w:marBottom w:val="0"/>
          <w:divBdr>
            <w:top w:val="none" w:sz="0" w:space="0" w:color="auto"/>
            <w:left w:val="none" w:sz="0" w:space="0" w:color="auto"/>
            <w:bottom w:val="none" w:sz="0" w:space="0" w:color="auto"/>
            <w:right w:val="none" w:sz="0" w:space="0" w:color="auto"/>
          </w:divBdr>
        </w:div>
        <w:div w:id="1680618718">
          <w:marLeft w:val="446"/>
          <w:marRight w:val="0"/>
          <w:marTop w:val="0"/>
          <w:marBottom w:val="0"/>
          <w:divBdr>
            <w:top w:val="none" w:sz="0" w:space="0" w:color="auto"/>
            <w:left w:val="none" w:sz="0" w:space="0" w:color="auto"/>
            <w:bottom w:val="none" w:sz="0" w:space="0" w:color="auto"/>
            <w:right w:val="none" w:sz="0" w:space="0" w:color="auto"/>
          </w:divBdr>
        </w:div>
        <w:div w:id="1769959676">
          <w:marLeft w:val="446"/>
          <w:marRight w:val="0"/>
          <w:marTop w:val="0"/>
          <w:marBottom w:val="0"/>
          <w:divBdr>
            <w:top w:val="none" w:sz="0" w:space="0" w:color="auto"/>
            <w:left w:val="none" w:sz="0" w:space="0" w:color="auto"/>
            <w:bottom w:val="none" w:sz="0" w:space="0" w:color="auto"/>
            <w:right w:val="none" w:sz="0" w:space="0" w:color="auto"/>
          </w:divBdr>
        </w:div>
        <w:div w:id="1813785726">
          <w:marLeft w:val="1886"/>
          <w:marRight w:val="0"/>
          <w:marTop w:val="0"/>
          <w:marBottom w:val="0"/>
          <w:divBdr>
            <w:top w:val="none" w:sz="0" w:space="0" w:color="auto"/>
            <w:left w:val="none" w:sz="0" w:space="0" w:color="auto"/>
            <w:bottom w:val="none" w:sz="0" w:space="0" w:color="auto"/>
            <w:right w:val="none" w:sz="0" w:space="0" w:color="auto"/>
          </w:divBdr>
        </w:div>
        <w:div w:id="1836460391">
          <w:marLeft w:val="1166"/>
          <w:marRight w:val="0"/>
          <w:marTop w:val="0"/>
          <w:marBottom w:val="0"/>
          <w:divBdr>
            <w:top w:val="none" w:sz="0" w:space="0" w:color="auto"/>
            <w:left w:val="none" w:sz="0" w:space="0" w:color="auto"/>
            <w:bottom w:val="none" w:sz="0" w:space="0" w:color="auto"/>
            <w:right w:val="none" w:sz="0" w:space="0" w:color="auto"/>
          </w:divBdr>
        </w:div>
      </w:divsChild>
    </w:div>
    <w:div w:id="1780876138">
      <w:bodyDiv w:val="1"/>
      <w:marLeft w:val="0"/>
      <w:marRight w:val="0"/>
      <w:marTop w:val="0"/>
      <w:marBottom w:val="0"/>
      <w:divBdr>
        <w:top w:val="none" w:sz="0" w:space="0" w:color="auto"/>
        <w:left w:val="none" w:sz="0" w:space="0" w:color="auto"/>
        <w:bottom w:val="none" w:sz="0" w:space="0" w:color="auto"/>
        <w:right w:val="none" w:sz="0" w:space="0" w:color="auto"/>
      </w:divBdr>
    </w:div>
    <w:div w:id="1781752598">
      <w:bodyDiv w:val="1"/>
      <w:marLeft w:val="0"/>
      <w:marRight w:val="0"/>
      <w:marTop w:val="0"/>
      <w:marBottom w:val="0"/>
      <w:divBdr>
        <w:top w:val="none" w:sz="0" w:space="0" w:color="auto"/>
        <w:left w:val="none" w:sz="0" w:space="0" w:color="auto"/>
        <w:bottom w:val="none" w:sz="0" w:space="0" w:color="auto"/>
        <w:right w:val="none" w:sz="0" w:space="0" w:color="auto"/>
      </w:divBdr>
      <w:divsChild>
        <w:div w:id="194388924">
          <w:marLeft w:val="0"/>
          <w:marRight w:val="0"/>
          <w:marTop w:val="0"/>
          <w:marBottom w:val="0"/>
          <w:divBdr>
            <w:top w:val="none" w:sz="0" w:space="0" w:color="auto"/>
            <w:left w:val="none" w:sz="0" w:space="0" w:color="auto"/>
            <w:bottom w:val="none" w:sz="0" w:space="0" w:color="auto"/>
            <w:right w:val="none" w:sz="0" w:space="0" w:color="auto"/>
          </w:divBdr>
        </w:div>
      </w:divsChild>
    </w:div>
    <w:div w:id="1781955185">
      <w:bodyDiv w:val="1"/>
      <w:marLeft w:val="0"/>
      <w:marRight w:val="0"/>
      <w:marTop w:val="0"/>
      <w:marBottom w:val="0"/>
      <w:divBdr>
        <w:top w:val="none" w:sz="0" w:space="0" w:color="auto"/>
        <w:left w:val="none" w:sz="0" w:space="0" w:color="auto"/>
        <w:bottom w:val="none" w:sz="0" w:space="0" w:color="auto"/>
        <w:right w:val="none" w:sz="0" w:space="0" w:color="auto"/>
      </w:divBdr>
      <w:divsChild>
        <w:div w:id="715203012">
          <w:blockQuote w:val="1"/>
          <w:marLeft w:val="86"/>
          <w:marRight w:val="0"/>
          <w:marTop w:val="100"/>
          <w:marBottom w:val="100"/>
          <w:divBdr>
            <w:top w:val="none" w:sz="0" w:space="0" w:color="auto"/>
            <w:left w:val="single" w:sz="12" w:space="4" w:color="0000FF"/>
            <w:bottom w:val="none" w:sz="0" w:space="0" w:color="auto"/>
            <w:right w:val="none" w:sz="0" w:space="0" w:color="auto"/>
          </w:divBdr>
        </w:div>
      </w:divsChild>
    </w:div>
    <w:div w:id="1790515666">
      <w:bodyDiv w:val="1"/>
      <w:marLeft w:val="0"/>
      <w:marRight w:val="0"/>
      <w:marTop w:val="0"/>
      <w:marBottom w:val="0"/>
      <w:divBdr>
        <w:top w:val="none" w:sz="0" w:space="0" w:color="auto"/>
        <w:left w:val="none" w:sz="0" w:space="0" w:color="auto"/>
        <w:bottom w:val="none" w:sz="0" w:space="0" w:color="auto"/>
        <w:right w:val="none" w:sz="0" w:space="0" w:color="auto"/>
      </w:divBdr>
      <w:divsChild>
        <w:div w:id="1806776867">
          <w:marLeft w:val="0"/>
          <w:marRight w:val="0"/>
          <w:marTop w:val="0"/>
          <w:marBottom w:val="0"/>
          <w:divBdr>
            <w:top w:val="none" w:sz="0" w:space="0" w:color="auto"/>
            <w:left w:val="none" w:sz="0" w:space="0" w:color="auto"/>
            <w:bottom w:val="none" w:sz="0" w:space="0" w:color="auto"/>
            <w:right w:val="none" w:sz="0" w:space="0" w:color="auto"/>
          </w:divBdr>
        </w:div>
      </w:divsChild>
    </w:div>
    <w:div w:id="1799907665">
      <w:bodyDiv w:val="1"/>
      <w:marLeft w:val="0"/>
      <w:marRight w:val="0"/>
      <w:marTop w:val="0"/>
      <w:marBottom w:val="0"/>
      <w:divBdr>
        <w:top w:val="none" w:sz="0" w:space="0" w:color="auto"/>
        <w:left w:val="none" w:sz="0" w:space="0" w:color="auto"/>
        <w:bottom w:val="none" w:sz="0" w:space="0" w:color="auto"/>
        <w:right w:val="none" w:sz="0" w:space="0" w:color="auto"/>
      </w:divBdr>
      <w:divsChild>
        <w:div w:id="30309671">
          <w:marLeft w:val="576"/>
          <w:marRight w:val="0"/>
          <w:marTop w:val="50"/>
          <w:marBottom w:val="34"/>
          <w:divBdr>
            <w:top w:val="none" w:sz="0" w:space="0" w:color="auto"/>
            <w:left w:val="none" w:sz="0" w:space="0" w:color="auto"/>
            <w:bottom w:val="none" w:sz="0" w:space="0" w:color="auto"/>
            <w:right w:val="none" w:sz="0" w:space="0" w:color="auto"/>
          </w:divBdr>
        </w:div>
        <w:div w:id="32965869">
          <w:marLeft w:val="562"/>
          <w:marRight w:val="0"/>
          <w:marTop w:val="50"/>
          <w:marBottom w:val="34"/>
          <w:divBdr>
            <w:top w:val="none" w:sz="0" w:space="0" w:color="auto"/>
            <w:left w:val="none" w:sz="0" w:space="0" w:color="auto"/>
            <w:bottom w:val="none" w:sz="0" w:space="0" w:color="auto"/>
            <w:right w:val="none" w:sz="0" w:space="0" w:color="auto"/>
          </w:divBdr>
        </w:div>
        <w:div w:id="111673956">
          <w:marLeft w:val="576"/>
          <w:marRight w:val="0"/>
          <w:marTop w:val="50"/>
          <w:marBottom w:val="34"/>
          <w:divBdr>
            <w:top w:val="none" w:sz="0" w:space="0" w:color="auto"/>
            <w:left w:val="none" w:sz="0" w:space="0" w:color="auto"/>
            <w:bottom w:val="none" w:sz="0" w:space="0" w:color="auto"/>
            <w:right w:val="none" w:sz="0" w:space="0" w:color="auto"/>
          </w:divBdr>
        </w:div>
        <w:div w:id="196964606">
          <w:marLeft w:val="1123"/>
          <w:marRight w:val="0"/>
          <w:marTop w:val="34"/>
          <w:marBottom w:val="17"/>
          <w:divBdr>
            <w:top w:val="none" w:sz="0" w:space="0" w:color="auto"/>
            <w:left w:val="none" w:sz="0" w:space="0" w:color="auto"/>
            <w:bottom w:val="none" w:sz="0" w:space="0" w:color="auto"/>
            <w:right w:val="none" w:sz="0" w:space="0" w:color="auto"/>
          </w:divBdr>
        </w:div>
        <w:div w:id="324825189">
          <w:marLeft w:val="1699"/>
          <w:marRight w:val="0"/>
          <w:marTop w:val="31"/>
          <w:marBottom w:val="16"/>
          <w:divBdr>
            <w:top w:val="none" w:sz="0" w:space="0" w:color="auto"/>
            <w:left w:val="none" w:sz="0" w:space="0" w:color="auto"/>
            <w:bottom w:val="none" w:sz="0" w:space="0" w:color="auto"/>
            <w:right w:val="none" w:sz="0" w:space="0" w:color="auto"/>
          </w:divBdr>
        </w:div>
        <w:div w:id="404960963">
          <w:marLeft w:val="1699"/>
          <w:marRight w:val="0"/>
          <w:marTop w:val="31"/>
          <w:marBottom w:val="16"/>
          <w:divBdr>
            <w:top w:val="none" w:sz="0" w:space="0" w:color="auto"/>
            <w:left w:val="none" w:sz="0" w:space="0" w:color="auto"/>
            <w:bottom w:val="none" w:sz="0" w:space="0" w:color="auto"/>
            <w:right w:val="none" w:sz="0" w:space="0" w:color="auto"/>
          </w:divBdr>
        </w:div>
        <w:div w:id="562175494">
          <w:marLeft w:val="1123"/>
          <w:marRight w:val="0"/>
          <w:marTop w:val="34"/>
          <w:marBottom w:val="17"/>
          <w:divBdr>
            <w:top w:val="none" w:sz="0" w:space="0" w:color="auto"/>
            <w:left w:val="none" w:sz="0" w:space="0" w:color="auto"/>
            <w:bottom w:val="none" w:sz="0" w:space="0" w:color="auto"/>
            <w:right w:val="none" w:sz="0" w:space="0" w:color="auto"/>
          </w:divBdr>
        </w:div>
        <w:div w:id="709496595">
          <w:marLeft w:val="1123"/>
          <w:marRight w:val="0"/>
          <w:marTop w:val="34"/>
          <w:marBottom w:val="17"/>
          <w:divBdr>
            <w:top w:val="none" w:sz="0" w:space="0" w:color="auto"/>
            <w:left w:val="none" w:sz="0" w:space="0" w:color="auto"/>
            <w:bottom w:val="none" w:sz="0" w:space="0" w:color="auto"/>
            <w:right w:val="none" w:sz="0" w:space="0" w:color="auto"/>
          </w:divBdr>
        </w:div>
        <w:div w:id="720134303">
          <w:marLeft w:val="576"/>
          <w:marRight w:val="0"/>
          <w:marTop w:val="50"/>
          <w:marBottom w:val="34"/>
          <w:divBdr>
            <w:top w:val="none" w:sz="0" w:space="0" w:color="auto"/>
            <w:left w:val="none" w:sz="0" w:space="0" w:color="auto"/>
            <w:bottom w:val="none" w:sz="0" w:space="0" w:color="auto"/>
            <w:right w:val="none" w:sz="0" w:space="0" w:color="auto"/>
          </w:divBdr>
        </w:div>
        <w:div w:id="1267231203">
          <w:marLeft w:val="1123"/>
          <w:marRight w:val="0"/>
          <w:marTop w:val="34"/>
          <w:marBottom w:val="17"/>
          <w:divBdr>
            <w:top w:val="none" w:sz="0" w:space="0" w:color="auto"/>
            <w:left w:val="none" w:sz="0" w:space="0" w:color="auto"/>
            <w:bottom w:val="none" w:sz="0" w:space="0" w:color="auto"/>
            <w:right w:val="none" w:sz="0" w:space="0" w:color="auto"/>
          </w:divBdr>
        </w:div>
        <w:div w:id="1498691844">
          <w:marLeft w:val="288"/>
          <w:marRight w:val="0"/>
          <w:marTop w:val="84"/>
          <w:marBottom w:val="34"/>
          <w:divBdr>
            <w:top w:val="none" w:sz="0" w:space="0" w:color="auto"/>
            <w:left w:val="none" w:sz="0" w:space="0" w:color="auto"/>
            <w:bottom w:val="none" w:sz="0" w:space="0" w:color="auto"/>
            <w:right w:val="none" w:sz="0" w:space="0" w:color="auto"/>
          </w:divBdr>
        </w:div>
        <w:div w:id="1709912096">
          <w:marLeft w:val="562"/>
          <w:marRight w:val="0"/>
          <w:marTop w:val="50"/>
          <w:marBottom w:val="34"/>
          <w:divBdr>
            <w:top w:val="none" w:sz="0" w:space="0" w:color="auto"/>
            <w:left w:val="none" w:sz="0" w:space="0" w:color="auto"/>
            <w:bottom w:val="none" w:sz="0" w:space="0" w:color="auto"/>
            <w:right w:val="none" w:sz="0" w:space="0" w:color="auto"/>
          </w:divBdr>
        </w:div>
        <w:div w:id="1867718040">
          <w:marLeft w:val="288"/>
          <w:marRight w:val="0"/>
          <w:marTop w:val="84"/>
          <w:marBottom w:val="34"/>
          <w:divBdr>
            <w:top w:val="none" w:sz="0" w:space="0" w:color="auto"/>
            <w:left w:val="none" w:sz="0" w:space="0" w:color="auto"/>
            <w:bottom w:val="none" w:sz="0" w:space="0" w:color="auto"/>
            <w:right w:val="none" w:sz="0" w:space="0" w:color="auto"/>
          </w:divBdr>
        </w:div>
        <w:div w:id="1875998398">
          <w:marLeft w:val="1123"/>
          <w:marRight w:val="0"/>
          <w:marTop w:val="34"/>
          <w:marBottom w:val="17"/>
          <w:divBdr>
            <w:top w:val="none" w:sz="0" w:space="0" w:color="auto"/>
            <w:left w:val="none" w:sz="0" w:space="0" w:color="auto"/>
            <w:bottom w:val="none" w:sz="0" w:space="0" w:color="auto"/>
            <w:right w:val="none" w:sz="0" w:space="0" w:color="auto"/>
          </w:divBdr>
        </w:div>
        <w:div w:id="1894731268">
          <w:marLeft w:val="562"/>
          <w:marRight w:val="0"/>
          <w:marTop w:val="50"/>
          <w:marBottom w:val="34"/>
          <w:divBdr>
            <w:top w:val="none" w:sz="0" w:space="0" w:color="auto"/>
            <w:left w:val="none" w:sz="0" w:space="0" w:color="auto"/>
            <w:bottom w:val="none" w:sz="0" w:space="0" w:color="auto"/>
            <w:right w:val="none" w:sz="0" w:space="0" w:color="auto"/>
          </w:divBdr>
        </w:div>
      </w:divsChild>
    </w:div>
    <w:div w:id="1806509757">
      <w:bodyDiv w:val="1"/>
      <w:marLeft w:val="0"/>
      <w:marRight w:val="0"/>
      <w:marTop w:val="0"/>
      <w:marBottom w:val="0"/>
      <w:divBdr>
        <w:top w:val="none" w:sz="0" w:space="0" w:color="auto"/>
        <w:left w:val="none" w:sz="0" w:space="0" w:color="auto"/>
        <w:bottom w:val="none" w:sz="0" w:space="0" w:color="auto"/>
        <w:right w:val="none" w:sz="0" w:space="0" w:color="auto"/>
      </w:divBdr>
      <w:divsChild>
        <w:div w:id="206264165">
          <w:marLeft w:val="547"/>
          <w:marRight w:val="0"/>
          <w:marTop w:val="96"/>
          <w:marBottom w:val="38"/>
          <w:divBdr>
            <w:top w:val="none" w:sz="0" w:space="0" w:color="auto"/>
            <w:left w:val="none" w:sz="0" w:space="0" w:color="auto"/>
            <w:bottom w:val="none" w:sz="0" w:space="0" w:color="auto"/>
            <w:right w:val="none" w:sz="0" w:space="0" w:color="auto"/>
          </w:divBdr>
        </w:div>
        <w:div w:id="503470979">
          <w:marLeft w:val="547"/>
          <w:marRight w:val="0"/>
          <w:marTop w:val="96"/>
          <w:marBottom w:val="38"/>
          <w:divBdr>
            <w:top w:val="none" w:sz="0" w:space="0" w:color="auto"/>
            <w:left w:val="none" w:sz="0" w:space="0" w:color="auto"/>
            <w:bottom w:val="none" w:sz="0" w:space="0" w:color="auto"/>
            <w:right w:val="none" w:sz="0" w:space="0" w:color="auto"/>
          </w:divBdr>
        </w:div>
        <w:div w:id="639193890">
          <w:marLeft w:val="994"/>
          <w:marRight w:val="0"/>
          <w:marTop w:val="50"/>
          <w:marBottom w:val="34"/>
          <w:divBdr>
            <w:top w:val="none" w:sz="0" w:space="0" w:color="auto"/>
            <w:left w:val="none" w:sz="0" w:space="0" w:color="auto"/>
            <w:bottom w:val="none" w:sz="0" w:space="0" w:color="auto"/>
            <w:right w:val="none" w:sz="0" w:space="0" w:color="auto"/>
          </w:divBdr>
        </w:div>
        <w:div w:id="707609589">
          <w:marLeft w:val="547"/>
          <w:marRight w:val="0"/>
          <w:marTop w:val="96"/>
          <w:marBottom w:val="38"/>
          <w:divBdr>
            <w:top w:val="none" w:sz="0" w:space="0" w:color="auto"/>
            <w:left w:val="none" w:sz="0" w:space="0" w:color="auto"/>
            <w:bottom w:val="none" w:sz="0" w:space="0" w:color="auto"/>
            <w:right w:val="none" w:sz="0" w:space="0" w:color="auto"/>
          </w:divBdr>
        </w:div>
        <w:div w:id="939028925">
          <w:marLeft w:val="547"/>
          <w:marRight w:val="0"/>
          <w:marTop w:val="96"/>
          <w:marBottom w:val="38"/>
          <w:divBdr>
            <w:top w:val="none" w:sz="0" w:space="0" w:color="auto"/>
            <w:left w:val="none" w:sz="0" w:space="0" w:color="auto"/>
            <w:bottom w:val="none" w:sz="0" w:space="0" w:color="auto"/>
            <w:right w:val="none" w:sz="0" w:space="0" w:color="auto"/>
          </w:divBdr>
        </w:div>
        <w:div w:id="1001666321">
          <w:marLeft w:val="994"/>
          <w:marRight w:val="0"/>
          <w:marTop w:val="50"/>
          <w:marBottom w:val="34"/>
          <w:divBdr>
            <w:top w:val="none" w:sz="0" w:space="0" w:color="auto"/>
            <w:left w:val="none" w:sz="0" w:space="0" w:color="auto"/>
            <w:bottom w:val="none" w:sz="0" w:space="0" w:color="auto"/>
            <w:right w:val="none" w:sz="0" w:space="0" w:color="auto"/>
          </w:divBdr>
        </w:div>
        <w:div w:id="1052926576">
          <w:marLeft w:val="994"/>
          <w:marRight w:val="0"/>
          <w:marTop w:val="50"/>
          <w:marBottom w:val="34"/>
          <w:divBdr>
            <w:top w:val="none" w:sz="0" w:space="0" w:color="auto"/>
            <w:left w:val="none" w:sz="0" w:space="0" w:color="auto"/>
            <w:bottom w:val="none" w:sz="0" w:space="0" w:color="auto"/>
            <w:right w:val="none" w:sz="0" w:space="0" w:color="auto"/>
          </w:divBdr>
        </w:div>
        <w:div w:id="1130517809">
          <w:marLeft w:val="994"/>
          <w:marRight w:val="0"/>
          <w:marTop w:val="50"/>
          <w:marBottom w:val="34"/>
          <w:divBdr>
            <w:top w:val="none" w:sz="0" w:space="0" w:color="auto"/>
            <w:left w:val="none" w:sz="0" w:space="0" w:color="auto"/>
            <w:bottom w:val="none" w:sz="0" w:space="0" w:color="auto"/>
            <w:right w:val="none" w:sz="0" w:space="0" w:color="auto"/>
          </w:divBdr>
        </w:div>
        <w:div w:id="1167012171">
          <w:marLeft w:val="994"/>
          <w:marRight w:val="0"/>
          <w:marTop w:val="50"/>
          <w:marBottom w:val="34"/>
          <w:divBdr>
            <w:top w:val="none" w:sz="0" w:space="0" w:color="auto"/>
            <w:left w:val="none" w:sz="0" w:space="0" w:color="auto"/>
            <w:bottom w:val="none" w:sz="0" w:space="0" w:color="auto"/>
            <w:right w:val="none" w:sz="0" w:space="0" w:color="auto"/>
          </w:divBdr>
        </w:div>
        <w:div w:id="1229805542">
          <w:marLeft w:val="994"/>
          <w:marRight w:val="0"/>
          <w:marTop w:val="50"/>
          <w:marBottom w:val="34"/>
          <w:divBdr>
            <w:top w:val="none" w:sz="0" w:space="0" w:color="auto"/>
            <w:left w:val="none" w:sz="0" w:space="0" w:color="auto"/>
            <w:bottom w:val="none" w:sz="0" w:space="0" w:color="auto"/>
            <w:right w:val="none" w:sz="0" w:space="0" w:color="auto"/>
          </w:divBdr>
        </w:div>
        <w:div w:id="1247619131">
          <w:marLeft w:val="994"/>
          <w:marRight w:val="0"/>
          <w:marTop w:val="50"/>
          <w:marBottom w:val="34"/>
          <w:divBdr>
            <w:top w:val="none" w:sz="0" w:space="0" w:color="auto"/>
            <w:left w:val="none" w:sz="0" w:space="0" w:color="auto"/>
            <w:bottom w:val="none" w:sz="0" w:space="0" w:color="auto"/>
            <w:right w:val="none" w:sz="0" w:space="0" w:color="auto"/>
          </w:divBdr>
        </w:div>
        <w:div w:id="1346399429">
          <w:marLeft w:val="994"/>
          <w:marRight w:val="0"/>
          <w:marTop w:val="50"/>
          <w:marBottom w:val="34"/>
          <w:divBdr>
            <w:top w:val="none" w:sz="0" w:space="0" w:color="auto"/>
            <w:left w:val="none" w:sz="0" w:space="0" w:color="auto"/>
            <w:bottom w:val="none" w:sz="0" w:space="0" w:color="auto"/>
            <w:right w:val="none" w:sz="0" w:space="0" w:color="auto"/>
          </w:divBdr>
        </w:div>
        <w:div w:id="1379428272">
          <w:marLeft w:val="994"/>
          <w:marRight w:val="0"/>
          <w:marTop w:val="50"/>
          <w:marBottom w:val="34"/>
          <w:divBdr>
            <w:top w:val="none" w:sz="0" w:space="0" w:color="auto"/>
            <w:left w:val="none" w:sz="0" w:space="0" w:color="auto"/>
            <w:bottom w:val="none" w:sz="0" w:space="0" w:color="auto"/>
            <w:right w:val="none" w:sz="0" w:space="0" w:color="auto"/>
          </w:divBdr>
        </w:div>
        <w:div w:id="1728602800">
          <w:marLeft w:val="547"/>
          <w:marRight w:val="0"/>
          <w:marTop w:val="96"/>
          <w:marBottom w:val="38"/>
          <w:divBdr>
            <w:top w:val="none" w:sz="0" w:space="0" w:color="auto"/>
            <w:left w:val="none" w:sz="0" w:space="0" w:color="auto"/>
            <w:bottom w:val="none" w:sz="0" w:space="0" w:color="auto"/>
            <w:right w:val="none" w:sz="0" w:space="0" w:color="auto"/>
          </w:divBdr>
        </w:div>
        <w:div w:id="1851724566">
          <w:marLeft w:val="994"/>
          <w:marRight w:val="0"/>
          <w:marTop w:val="50"/>
          <w:marBottom w:val="34"/>
          <w:divBdr>
            <w:top w:val="none" w:sz="0" w:space="0" w:color="auto"/>
            <w:left w:val="none" w:sz="0" w:space="0" w:color="auto"/>
            <w:bottom w:val="none" w:sz="0" w:space="0" w:color="auto"/>
            <w:right w:val="none" w:sz="0" w:space="0" w:color="auto"/>
          </w:divBdr>
        </w:div>
      </w:divsChild>
    </w:div>
    <w:div w:id="1808664959">
      <w:bodyDiv w:val="1"/>
      <w:marLeft w:val="0"/>
      <w:marRight w:val="0"/>
      <w:marTop w:val="0"/>
      <w:marBottom w:val="0"/>
      <w:divBdr>
        <w:top w:val="none" w:sz="0" w:space="0" w:color="auto"/>
        <w:left w:val="none" w:sz="0" w:space="0" w:color="auto"/>
        <w:bottom w:val="none" w:sz="0" w:space="0" w:color="auto"/>
        <w:right w:val="none" w:sz="0" w:space="0" w:color="auto"/>
      </w:divBdr>
      <w:divsChild>
        <w:div w:id="1357972638">
          <w:marLeft w:val="446"/>
          <w:marRight w:val="0"/>
          <w:marTop w:val="0"/>
          <w:marBottom w:val="0"/>
          <w:divBdr>
            <w:top w:val="none" w:sz="0" w:space="0" w:color="auto"/>
            <w:left w:val="none" w:sz="0" w:space="0" w:color="auto"/>
            <w:bottom w:val="none" w:sz="0" w:space="0" w:color="auto"/>
            <w:right w:val="none" w:sz="0" w:space="0" w:color="auto"/>
          </w:divBdr>
        </w:div>
        <w:div w:id="1604268468">
          <w:marLeft w:val="446"/>
          <w:marRight w:val="0"/>
          <w:marTop w:val="0"/>
          <w:marBottom w:val="0"/>
          <w:divBdr>
            <w:top w:val="none" w:sz="0" w:space="0" w:color="auto"/>
            <w:left w:val="none" w:sz="0" w:space="0" w:color="auto"/>
            <w:bottom w:val="none" w:sz="0" w:space="0" w:color="auto"/>
            <w:right w:val="none" w:sz="0" w:space="0" w:color="auto"/>
          </w:divBdr>
        </w:div>
      </w:divsChild>
    </w:div>
    <w:div w:id="1815489237">
      <w:bodyDiv w:val="1"/>
      <w:marLeft w:val="0"/>
      <w:marRight w:val="0"/>
      <w:marTop w:val="0"/>
      <w:marBottom w:val="0"/>
      <w:divBdr>
        <w:top w:val="none" w:sz="0" w:space="0" w:color="auto"/>
        <w:left w:val="none" w:sz="0" w:space="0" w:color="auto"/>
        <w:bottom w:val="none" w:sz="0" w:space="0" w:color="auto"/>
        <w:right w:val="none" w:sz="0" w:space="0" w:color="auto"/>
      </w:divBdr>
      <w:divsChild>
        <w:div w:id="121659702">
          <w:marLeft w:val="0"/>
          <w:marRight w:val="0"/>
          <w:marTop w:val="0"/>
          <w:marBottom w:val="0"/>
          <w:divBdr>
            <w:top w:val="none" w:sz="0" w:space="0" w:color="auto"/>
            <w:left w:val="none" w:sz="0" w:space="0" w:color="auto"/>
            <w:bottom w:val="none" w:sz="0" w:space="0" w:color="auto"/>
            <w:right w:val="none" w:sz="0" w:space="0" w:color="auto"/>
          </w:divBdr>
          <w:divsChild>
            <w:div w:id="823663489">
              <w:marLeft w:val="0"/>
              <w:marRight w:val="0"/>
              <w:marTop w:val="0"/>
              <w:marBottom w:val="0"/>
              <w:divBdr>
                <w:top w:val="none" w:sz="0" w:space="0" w:color="auto"/>
                <w:left w:val="none" w:sz="0" w:space="0" w:color="auto"/>
                <w:bottom w:val="none" w:sz="0" w:space="0" w:color="auto"/>
                <w:right w:val="none" w:sz="0" w:space="0" w:color="auto"/>
              </w:divBdr>
            </w:div>
            <w:div w:id="11012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2400">
      <w:bodyDiv w:val="1"/>
      <w:marLeft w:val="0"/>
      <w:marRight w:val="0"/>
      <w:marTop w:val="0"/>
      <w:marBottom w:val="0"/>
      <w:divBdr>
        <w:top w:val="none" w:sz="0" w:space="0" w:color="auto"/>
        <w:left w:val="none" w:sz="0" w:space="0" w:color="auto"/>
        <w:bottom w:val="none" w:sz="0" w:space="0" w:color="auto"/>
        <w:right w:val="none" w:sz="0" w:space="0" w:color="auto"/>
      </w:divBdr>
    </w:div>
    <w:div w:id="1821537159">
      <w:bodyDiv w:val="1"/>
      <w:marLeft w:val="0"/>
      <w:marRight w:val="0"/>
      <w:marTop w:val="0"/>
      <w:marBottom w:val="0"/>
      <w:divBdr>
        <w:top w:val="none" w:sz="0" w:space="0" w:color="auto"/>
        <w:left w:val="none" w:sz="0" w:space="0" w:color="auto"/>
        <w:bottom w:val="none" w:sz="0" w:space="0" w:color="auto"/>
        <w:right w:val="none" w:sz="0" w:space="0" w:color="auto"/>
      </w:divBdr>
    </w:div>
    <w:div w:id="1859730201">
      <w:bodyDiv w:val="1"/>
      <w:marLeft w:val="0"/>
      <w:marRight w:val="0"/>
      <w:marTop w:val="0"/>
      <w:marBottom w:val="0"/>
      <w:divBdr>
        <w:top w:val="none" w:sz="0" w:space="0" w:color="auto"/>
        <w:left w:val="none" w:sz="0" w:space="0" w:color="auto"/>
        <w:bottom w:val="none" w:sz="0" w:space="0" w:color="auto"/>
        <w:right w:val="none" w:sz="0" w:space="0" w:color="auto"/>
      </w:divBdr>
    </w:div>
    <w:div w:id="1873959008">
      <w:bodyDiv w:val="1"/>
      <w:marLeft w:val="0"/>
      <w:marRight w:val="0"/>
      <w:marTop w:val="0"/>
      <w:marBottom w:val="0"/>
      <w:divBdr>
        <w:top w:val="none" w:sz="0" w:space="0" w:color="auto"/>
        <w:left w:val="none" w:sz="0" w:space="0" w:color="auto"/>
        <w:bottom w:val="none" w:sz="0" w:space="0" w:color="auto"/>
        <w:right w:val="none" w:sz="0" w:space="0" w:color="auto"/>
      </w:divBdr>
    </w:div>
    <w:div w:id="1875070758">
      <w:bodyDiv w:val="1"/>
      <w:marLeft w:val="0"/>
      <w:marRight w:val="0"/>
      <w:marTop w:val="0"/>
      <w:marBottom w:val="0"/>
      <w:divBdr>
        <w:top w:val="none" w:sz="0" w:space="0" w:color="auto"/>
        <w:left w:val="none" w:sz="0" w:space="0" w:color="auto"/>
        <w:bottom w:val="none" w:sz="0" w:space="0" w:color="auto"/>
        <w:right w:val="none" w:sz="0" w:space="0" w:color="auto"/>
      </w:divBdr>
      <w:divsChild>
        <w:div w:id="20210858">
          <w:marLeft w:val="2117"/>
          <w:marRight w:val="0"/>
          <w:marTop w:val="29"/>
          <w:marBottom w:val="14"/>
          <w:divBdr>
            <w:top w:val="none" w:sz="0" w:space="0" w:color="auto"/>
            <w:left w:val="none" w:sz="0" w:space="0" w:color="auto"/>
            <w:bottom w:val="none" w:sz="0" w:space="0" w:color="auto"/>
            <w:right w:val="none" w:sz="0" w:space="0" w:color="auto"/>
          </w:divBdr>
        </w:div>
        <w:div w:id="100535333">
          <w:marLeft w:val="994"/>
          <w:marRight w:val="0"/>
          <w:marTop w:val="50"/>
          <w:marBottom w:val="34"/>
          <w:divBdr>
            <w:top w:val="none" w:sz="0" w:space="0" w:color="auto"/>
            <w:left w:val="none" w:sz="0" w:space="0" w:color="auto"/>
            <w:bottom w:val="none" w:sz="0" w:space="0" w:color="auto"/>
            <w:right w:val="none" w:sz="0" w:space="0" w:color="auto"/>
          </w:divBdr>
        </w:div>
        <w:div w:id="177893981">
          <w:marLeft w:val="2117"/>
          <w:marRight w:val="0"/>
          <w:marTop w:val="29"/>
          <w:marBottom w:val="14"/>
          <w:divBdr>
            <w:top w:val="none" w:sz="0" w:space="0" w:color="auto"/>
            <w:left w:val="none" w:sz="0" w:space="0" w:color="auto"/>
            <w:bottom w:val="none" w:sz="0" w:space="0" w:color="auto"/>
            <w:right w:val="none" w:sz="0" w:space="0" w:color="auto"/>
          </w:divBdr>
        </w:div>
        <w:div w:id="330303308">
          <w:marLeft w:val="1541"/>
          <w:marRight w:val="0"/>
          <w:marTop w:val="34"/>
          <w:marBottom w:val="17"/>
          <w:divBdr>
            <w:top w:val="none" w:sz="0" w:space="0" w:color="auto"/>
            <w:left w:val="none" w:sz="0" w:space="0" w:color="auto"/>
            <w:bottom w:val="none" w:sz="0" w:space="0" w:color="auto"/>
            <w:right w:val="none" w:sz="0" w:space="0" w:color="auto"/>
          </w:divBdr>
        </w:div>
        <w:div w:id="419788683">
          <w:marLeft w:val="1541"/>
          <w:marRight w:val="0"/>
          <w:marTop w:val="34"/>
          <w:marBottom w:val="17"/>
          <w:divBdr>
            <w:top w:val="none" w:sz="0" w:space="0" w:color="auto"/>
            <w:left w:val="none" w:sz="0" w:space="0" w:color="auto"/>
            <w:bottom w:val="none" w:sz="0" w:space="0" w:color="auto"/>
            <w:right w:val="none" w:sz="0" w:space="0" w:color="auto"/>
          </w:divBdr>
        </w:div>
        <w:div w:id="436682391">
          <w:marLeft w:val="994"/>
          <w:marRight w:val="0"/>
          <w:marTop w:val="50"/>
          <w:marBottom w:val="34"/>
          <w:divBdr>
            <w:top w:val="none" w:sz="0" w:space="0" w:color="auto"/>
            <w:left w:val="none" w:sz="0" w:space="0" w:color="auto"/>
            <w:bottom w:val="none" w:sz="0" w:space="0" w:color="auto"/>
            <w:right w:val="none" w:sz="0" w:space="0" w:color="auto"/>
          </w:divBdr>
        </w:div>
        <w:div w:id="601454317">
          <w:marLeft w:val="547"/>
          <w:marRight w:val="0"/>
          <w:marTop w:val="96"/>
          <w:marBottom w:val="38"/>
          <w:divBdr>
            <w:top w:val="none" w:sz="0" w:space="0" w:color="auto"/>
            <w:left w:val="none" w:sz="0" w:space="0" w:color="auto"/>
            <w:bottom w:val="none" w:sz="0" w:space="0" w:color="auto"/>
            <w:right w:val="none" w:sz="0" w:space="0" w:color="auto"/>
          </w:divBdr>
        </w:div>
        <w:div w:id="1073697387">
          <w:marLeft w:val="2117"/>
          <w:marRight w:val="0"/>
          <w:marTop w:val="29"/>
          <w:marBottom w:val="14"/>
          <w:divBdr>
            <w:top w:val="none" w:sz="0" w:space="0" w:color="auto"/>
            <w:left w:val="none" w:sz="0" w:space="0" w:color="auto"/>
            <w:bottom w:val="none" w:sz="0" w:space="0" w:color="auto"/>
            <w:right w:val="none" w:sz="0" w:space="0" w:color="auto"/>
          </w:divBdr>
        </w:div>
        <w:div w:id="1377581369">
          <w:marLeft w:val="994"/>
          <w:marRight w:val="0"/>
          <w:marTop w:val="50"/>
          <w:marBottom w:val="34"/>
          <w:divBdr>
            <w:top w:val="none" w:sz="0" w:space="0" w:color="auto"/>
            <w:left w:val="none" w:sz="0" w:space="0" w:color="auto"/>
            <w:bottom w:val="none" w:sz="0" w:space="0" w:color="auto"/>
            <w:right w:val="none" w:sz="0" w:space="0" w:color="auto"/>
          </w:divBdr>
        </w:div>
        <w:div w:id="1624532872">
          <w:marLeft w:val="994"/>
          <w:marRight w:val="0"/>
          <w:marTop w:val="50"/>
          <w:marBottom w:val="34"/>
          <w:divBdr>
            <w:top w:val="none" w:sz="0" w:space="0" w:color="auto"/>
            <w:left w:val="none" w:sz="0" w:space="0" w:color="auto"/>
            <w:bottom w:val="none" w:sz="0" w:space="0" w:color="auto"/>
            <w:right w:val="none" w:sz="0" w:space="0" w:color="auto"/>
          </w:divBdr>
        </w:div>
        <w:div w:id="1628661553">
          <w:marLeft w:val="547"/>
          <w:marRight w:val="0"/>
          <w:marTop w:val="96"/>
          <w:marBottom w:val="38"/>
          <w:divBdr>
            <w:top w:val="none" w:sz="0" w:space="0" w:color="auto"/>
            <w:left w:val="none" w:sz="0" w:space="0" w:color="auto"/>
            <w:bottom w:val="none" w:sz="0" w:space="0" w:color="auto"/>
            <w:right w:val="none" w:sz="0" w:space="0" w:color="auto"/>
          </w:divBdr>
        </w:div>
        <w:div w:id="1801920933">
          <w:marLeft w:val="994"/>
          <w:marRight w:val="0"/>
          <w:marTop w:val="50"/>
          <w:marBottom w:val="34"/>
          <w:divBdr>
            <w:top w:val="none" w:sz="0" w:space="0" w:color="auto"/>
            <w:left w:val="none" w:sz="0" w:space="0" w:color="auto"/>
            <w:bottom w:val="none" w:sz="0" w:space="0" w:color="auto"/>
            <w:right w:val="none" w:sz="0" w:space="0" w:color="auto"/>
          </w:divBdr>
        </w:div>
      </w:divsChild>
    </w:div>
    <w:div w:id="1879780278">
      <w:bodyDiv w:val="1"/>
      <w:marLeft w:val="0"/>
      <w:marRight w:val="0"/>
      <w:marTop w:val="0"/>
      <w:marBottom w:val="0"/>
      <w:divBdr>
        <w:top w:val="none" w:sz="0" w:space="0" w:color="auto"/>
        <w:left w:val="none" w:sz="0" w:space="0" w:color="auto"/>
        <w:bottom w:val="none" w:sz="0" w:space="0" w:color="auto"/>
        <w:right w:val="none" w:sz="0" w:space="0" w:color="auto"/>
      </w:divBdr>
      <w:divsChild>
        <w:div w:id="4482667">
          <w:marLeft w:val="2261"/>
          <w:marRight w:val="0"/>
          <w:marTop w:val="47"/>
          <w:marBottom w:val="47"/>
          <w:divBdr>
            <w:top w:val="none" w:sz="0" w:space="0" w:color="auto"/>
            <w:left w:val="none" w:sz="0" w:space="0" w:color="auto"/>
            <w:bottom w:val="none" w:sz="0" w:space="0" w:color="auto"/>
            <w:right w:val="none" w:sz="0" w:space="0" w:color="auto"/>
          </w:divBdr>
        </w:div>
        <w:div w:id="181363253">
          <w:marLeft w:val="1411"/>
          <w:marRight w:val="0"/>
          <w:marTop w:val="50"/>
          <w:marBottom w:val="50"/>
          <w:divBdr>
            <w:top w:val="none" w:sz="0" w:space="0" w:color="auto"/>
            <w:left w:val="none" w:sz="0" w:space="0" w:color="auto"/>
            <w:bottom w:val="none" w:sz="0" w:space="0" w:color="auto"/>
            <w:right w:val="none" w:sz="0" w:space="0" w:color="auto"/>
          </w:divBdr>
        </w:div>
        <w:div w:id="523596190">
          <w:marLeft w:val="418"/>
          <w:marRight w:val="0"/>
          <w:marTop w:val="108"/>
          <w:marBottom w:val="108"/>
          <w:divBdr>
            <w:top w:val="none" w:sz="0" w:space="0" w:color="auto"/>
            <w:left w:val="none" w:sz="0" w:space="0" w:color="auto"/>
            <w:bottom w:val="none" w:sz="0" w:space="0" w:color="auto"/>
            <w:right w:val="none" w:sz="0" w:space="0" w:color="auto"/>
          </w:divBdr>
        </w:div>
        <w:div w:id="799957208">
          <w:marLeft w:val="1411"/>
          <w:marRight w:val="0"/>
          <w:marTop w:val="50"/>
          <w:marBottom w:val="50"/>
          <w:divBdr>
            <w:top w:val="none" w:sz="0" w:space="0" w:color="auto"/>
            <w:left w:val="none" w:sz="0" w:space="0" w:color="auto"/>
            <w:bottom w:val="none" w:sz="0" w:space="0" w:color="auto"/>
            <w:right w:val="none" w:sz="0" w:space="0" w:color="auto"/>
          </w:divBdr>
        </w:div>
        <w:div w:id="932664576">
          <w:marLeft w:val="2261"/>
          <w:marRight w:val="0"/>
          <w:marTop w:val="47"/>
          <w:marBottom w:val="47"/>
          <w:divBdr>
            <w:top w:val="none" w:sz="0" w:space="0" w:color="auto"/>
            <w:left w:val="none" w:sz="0" w:space="0" w:color="auto"/>
            <w:bottom w:val="none" w:sz="0" w:space="0" w:color="auto"/>
            <w:right w:val="none" w:sz="0" w:space="0" w:color="auto"/>
          </w:divBdr>
        </w:div>
        <w:div w:id="1085567694">
          <w:marLeft w:val="418"/>
          <w:marRight w:val="0"/>
          <w:marTop w:val="108"/>
          <w:marBottom w:val="108"/>
          <w:divBdr>
            <w:top w:val="none" w:sz="0" w:space="0" w:color="auto"/>
            <w:left w:val="none" w:sz="0" w:space="0" w:color="auto"/>
            <w:bottom w:val="none" w:sz="0" w:space="0" w:color="auto"/>
            <w:right w:val="none" w:sz="0" w:space="0" w:color="auto"/>
          </w:divBdr>
        </w:div>
        <w:div w:id="1200629077">
          <w:marLeft w:val="1829"/>
          <w:marRight w:val="0"/>
          <w:marTop w:val="47"/>
          <w:marBottom w:val="47"/>
          <w:divBdr>
            <w:top w:val="none" w:sz="0" w:space="0" w:color="auto"/>
            <w:left w:val="none" w:sz="0" w:space="0" w:color="auto"/>
            <w:bottom w:val="none" w:sz="0" w:space="0" w:color="auto"/>
            <w:right w:val="none" w:sz="0" w:space="0" w:color="auto"/>
          </w:divBdr>
        </w:div>
        <w:div w:id="1205404017">
          <w:marLeft w:val="2261"/>
          <w:marRight w:val="0"/>
          <w:marTop w:val="47"/>
          <w:marBottom w:val="47"/>
          <w:divBdr>
            <w:top w:val="none" w:sz="0" w:space="0" w:color="auto"/>
            <w:left w:val="none" w:sz="0" w:space="0" w:color="auto"/>
            <w:bottom w:val="none" w:sz="0" w:space="0" w:color="auto"/>
            <w:right w:val="none" w:sz="0" w:space="0" w:color="auto"/>
          </w:divBdr>
        </w:div>
        <w:div w:id="1535771578">
          <w:marLeft w:val="2261"/>
          <w:marRight w:val="0"/>
          <w:marTop w:val="47"/>
          <w:marBottom w:val="47"/>
          <w:divBdr>
            <w:top w:val="none" w:sz="0" w:space="0" w:color="auto"/>
            <w:left w:val="none" w:sz="0" w:space="0" w:color="auto"/>
            <w:bottom w:val="none" w:sz="0" w:space="0" w:color="auto"/>
            <w:right w:val="none" w:sz="0" w:space="0" w:color="auto"/>
          </w:divBdr>
        </w:div>
        <w:div w:id="1654335748">
          <w:marLeft w:val="1411"/>
          <w:marRight w:val="0"/>
          <w:marTop w:val="50"/>
          <w:marBottom w:val="50"/>
          <w:divBdr>
            <w:top w:val="none" w:sz="0" w:space="0" w:color="auto"/>
            <w:left w:val="none" w:sz="0" w:space="0" w:color="auto"/>
            <w:bottom w:val="none" w:sz="0" w:space="0" w:color="auto"/>
            <w:right w:val="none" w:sz="0" w:space="0" w:color="auto"/>
          </w:divBdr>
        </w:div>
        <w:div w:id="1777402398">
          <w:marLeft w:val="1829"/>
          <w:marRight w:val="0"/>
          <w:marTop w:val="47"/>
          <w:marBottom w:val="47"/>
          <w:divBdr>
            <w:top w:val="none" w:sz="0" w:space="0" w:color="auto"/>
            <w:left w:val="none" w:sz="0" w:space="0" w:color="auto"/>
            <w:bottom w:val="none" w:sz="0" w:space="0" w:color="auto"/>
            <w:right w:val="none" w:sz="0" w:space="0" w:color="auto"/>
          </w:divBdr>
        </w:div>
        <w:div w:id="2024744340">
          <w:marLeft w:val="1829"/>
          <w:marRight w:val="0"/>
          <w:marTop w:val="47"/>
          <w:marBottom w:val="47"/>
          <w:divBdr>
            <w:top w:val="none" w:sz="0" w:space="0" w:color="auto"/>
            <w:left w:val="none" w:sz="0" w:space="0" w:color="auto"/>
            <w:bottom w:val="none" w:sz="0" w:space="0" w:color="auto"/>
            <w:right w:val="none" w:sz="0" w:space="0" w:color="auto"/>
          </w:divBdr>
        </w:div>
      </w:divsChild>
    </w:div>
    <w:div w:id="1883905348">
      <w:bodyDiv w:val="1"/>
      <w:marLeft w:val="0"/>
      <w:marRight w:val="0"/>
      <w:marTop w:val="0"/>
      <w:marBottom w:val="0"/>
      <w:divBdr>
        <w:top w:val="none" w:sz="0" w:space="0" w:color="auto"/>
        <w:left w:val="none" w:sz="0" w:space="0" w:color="auto"/>
        <w:bottom w:val="none" w:sz="0" w:space="0" w:color="auto"/>
        <w:right w:val="none" w:sz="0" w:space="0" w:color="auto"/>
      </w:divBdr>
    </w:div>
    <w:div w:id="1898278220">
      <w:bodyDiv w:val="1"/>
      <w:marLeft w:val="0"/>
      <w:marRight w:val="0"/>
      <w:marTop w:val="0"/>
      <w:marBottom w:val="0"/>
      <w:divBdr>
        <w:top w:val="none" w:sz="0" w:space="0" w:color="auto"/>
        <w:left w:val="none" w:sz="0" w:space="0" w:color="auto"/>
        <w:bottom w:val="none" w:sz="0" w:space="0" w:color="auto"/>
        <w:right w:val="none" w:sz="0" w:space="0" w:color="auto"/>
      </w:divBdr>
      <w:divsChild>
        <w:div w:id="4092599">
          <w:marLeft w:val="1541"/>
          <w:marRight w:val="0"/>
          <w:marTop w:val="34"/>
          <w:marBottom w:val="17"/>
          <w:divBdr>
            <w:top w:val="none" w:sz="0" w:space="0" w:color="auto"/>
            <w:left w:val="none" w:sz="0" w:space="0" w:color="auto"/>
            <w:bottom w:val="none" w:sz="0" w:space="0" w:color="auto"/>
            <w:right w:val="none" w:sz="0" w:space="0" w:color="auto"/>
          </w:divBdr>
        </w:div>
        <w:div w:id="378432225">
          <w:marLeft w:val="1541"/>
          <w:marRight w:val="0"/>
          <w:marTop w:val="34"/>
          <w:marBottom w:val="17"/>
          <w:divBdr>
            <w:top w:val="none" w:sz="0" w:space="0" w:color="auto"/>
            <w:left w:val="none" w:sz="0" w:space="0" w:color="auto"/>
            <w:bottom w:val="none" w:sz="0" w:space="0" w:color="auto"/>
            <w:right w:val="none" w:sz="0" w:space="0" w:color="auto"/>
          </w:divBdr>
        </w:div>
        <w:div w:id="879513066">
          <w:marLeft w:val="1541"/>
          <w:marRight w:val="0"/>
          <w:marTop w:val="34"/>
          <w:marBottom w:val="17"/>
          <w:divBdr>
            <w:top w:val="none" w:sz="0" w:space="0" w:color="auto"/>
            <w:left w:val="none" w:sz="0" w:space="0" w:color="auto"/>
            <w:bottom w:val="none" w:sz="0" w:space="0" w:color="auto"/>
            <w:right w:val="none" w:sz="0" w:space="0" w:color="auto"/>
          </w:divBdr>
        </w:div>
        <w:div w:id="1153106608">
          <w:marLeft w:val="1541"/>
          <w:marRight w:val="0"/>
          <w:marTop w:val="34"/>
          <w:marBottom w:val="17"/>
          <w:divBdr>
            <w:top w:val="none" w:sz="0" w:space="0" w:color="auto"/>
            <w:left w:val="none" w:sz="0" w:space="0" w:color="auto"/>
            <w:bottom w:val="none" w:sz="0" w:space="0" w:color="auto"/>
            <w:right w:val="none" w:sz="0" w:space="0" w:color="auto"/>
          </w:divBdr>
        </w:div>
        <w:div w:id="1200359939">
          <w:marLeft w:val="1541"/>
          <w:marRight w:val="0"/>
          <w:marTop w:val="34"/>
          <w:marBottom w:val="17"/>
          <w:divBdr>
            <w:top w:val="none" w:sz="0" w:space="0" w:color="auto"/>
            <w:left w:val="none" w:sz="0" w:space="0" w:color="auto"/>
            <w:bottom w:val="none" w:sz="0" w:space="0" w:color="auto"/>
            <w:right w:val="none" w:sz="0" w:space="0" w:color="auto"/>
          </w:divBdr>
        </w:div>
        <w:div w:id="1251937424">
          <w:marLeft w:val="1541"/>
          <w:marRight w:val="0"/>
          <w:marTop w:val="34"/>
          <w:marBottom w:val="17"/>
          <w:divBdr>
            <w:top w:val="none" w:sz="0" w:space="0" w:color="auto"/>
            <w:left w:val="none" w:sz="0" w:space="0" w:color="auto"/>
            <w:bottom w:val="none" w:sz="0" w:space="0" w:color="auto"/>
            <w:right w:val="none" w:sz="0" w:space="0" w:color="auto"/>
          </w:divBdr>
        </w:div>
        <w:div w:id="1406103935">
          <w:marLeft w:val="1541"/>
          <w:marRight w:val="0"/>
          <w:marTop w:val="34"/>
          <w:marBottom w:val="17"/>
          <w:divBdr>
            <w:top w:val="none" w:sz="0" w:space="0" w:color="auto"/>
            <w:left w:val="none" w:sz="0" w:space="0" w:color="auto"/>
            <w:bottom w:val="none" w:sz="0" w:space="0" w:color="auto"/>
            <w:right w:val="none" w:sz="0" w:space="0" w:color="auto"/>
          </w:divBdr>
        </w:div>
        <w:div w:id="1450851406">
          <w:marLeft w:val="1541"/>
          <w:marRight w:val="0"/>
          <w:marTop w:val="34"/>
          <w:marBottom w:val="17"/>
          <w:divBdr>
            <w:top w:val="none" w:sz="0" w:space="0" w:color="auto"/>
            <w:left w:val="none" w:sz="0" w:space="0" w:color="auto"/>
            <w:bottom w:val="none" w:sz="0" w:space="0" w:color="auto"/>
            <w:right w:val="none" w:sz="0" w:space="0" w:color="auto"/>
          </w:divBdr>
        </w:div>
        <w:div w:id="1529294018">
          <w:marLeft w:val="1123"/>
          <w:marRight w:val="0"/>
          <w:marTop w:val="50"/>
          <w:marBottom w:val="34"/>
          <w:divBdr>
            <w:top w:val="none" w:sz="0" w:space="0" w:color="auto"/>
            <w:left w:val="none" w:sz="0" w:space="0" w:color="auto"/>
            <w:bottom w:val="none" w:sz="0" w:space="0" w:color="auto"/>
            <w:right w:val="none" w:sz="0" w:space="0" w:color="auto"/>
          </w:divBdr>
        </w:div>
        <w:div w:id="1793328107">
          <w:marLeft w:val="1541"/>
          <w:marRight w:val="0"/>
          <w:marTop w:val="34"/>
          <w:marBottom w:val="17"/>
          <w:divBdr>
            <w:top w:val="none" w:sz="0" w:space="0" w:color="auto"/>
            <w:left w:val="none" w:sz="0" w:space="0" w:color="auto"/>
            <w:bottom w:val="none" w:sz="0" w:space="0" w:color="auto"/>
            <w:right w:val="none" w:sz="0" w:space="0" w:color="auto"/>
          </w:divBdr>
        </w:div>
        <w:div w:id="1811558775">
          <w:marLeft w:val="547"/>
          <w:marRight w:val="0"/>
          <w:marTop w:val="96"/>
          <w:marBottom w:val="38"/>
          <w:divBdr>
            <w:top w:val="none" w:sz="0" w:space="0" w:color="auto"/>
            <w:left w:val="none" w:sz="0" w:space="0" w:color="auto"/>
            <w:bottom w:val="none" w:sz="0" w:space="0" w:color="auto"/>
            <w:right w:val="none" w:sz="0" w:space="0" w:color="auto"/>
          </w:divBdr>
        </w:div>
        <w:div w:id="1882939809">
          <w:marLeft w:val="1541"/>
          <w:marRight w:val="0"/>
          <w:marTop w:val="34"/>
          <w:marBottom w:val="17"/>
          <w:divBdr>
            <w:top w:val="none" w:sz="0" w:space="0" w:color="auto"/>
            <w:left w:val="none" w:sz="0" w:space="0" w:color="auto"/>
            <w:bottom w:val="none" w:sz="0" w:space="0" w:color="auto"/>
            <w:right w:val="none" w:sz="0" w:space="0" w:color="auto"/>
          </w:divBdr>
        </w:div>
        <w:div w:id="1901675522">
          <w:marLeft w:val="1123"/>
          <w:marRight w:val="0"/>
          <w:marTop w:val="50"/>
          <w:marBottom w:val="34"/>
          <w:divBdr>
            <w:top w:val="none" w:sz="0" w:space="0" w:color="auto"/>
            <w:left w:val="none" w:sz="0" w:space="0" w:color="auto"/>
            <w:bottom w:val="none" w:sz="0" w:space="0" w:color="auto"/>
            <w:right w:val="none" w:sz="0" w:space="0" w:color="auto"/>
          </w:divBdr>
        </w:div>
        <w:div w:id="2037651810">
          <w:marLeft w:val="1541"/>
          <w:marRight w:val="0"/>
          <w:marTop w:val="34"/>
          <w:marBottom w:val="17"/>
          <w:divBdr>
            <w:top w:val="none" w:sz="0" w:space="0" w:color="auto"/>
            <w:left w:val="none" w:sz="0" w:space="0" w:color="auto"/>
            <w:bottom w:val="none" w:sz="0" w:space="0" w:color="auto"/>
            <w:right w:val="none" w:sz="0" w:space="0" w:color="auto"/>
          </w:divBdr>
        </w:div>
        <w:div w:id="2120756577">
          <w:marLeft w:val="1541"/>
          <w:marRight w:val="0"/>
          <w:marTop w:val="34"/>
          <w:marBottom w:val="17"/>
          <w:divBdr>
            <w:top w:val="none" w:sz="0" w:space="0" w:color="auto"/>
            <w:left w:val="none" w:sz="0" w:space="0" w:color="auto"/>
            <w:bottom w:val="none" w:sz="0" w:space="0" w:color="auto"/>
            <w:right w:val="none" w:sz="0" w:space="0" w:color="auto"/>
          </w:divBdr>
        </w:div>
      </w:divsChild>
    </w:div>
    <w:div w:id="1908418758">
      <w:bodyDiv w:val="1"/>
      <w:marLeft w:val="0"/>
      <w:marRight w:val="0"/>
      <w:marTop w:val="0"/>
      <w:marBottom w:val="0"/>
      <w:divBdr>
        <w:top w:val="none" w:sz="0" w:space="0" w:color="auto"/>
        <w:left w:val="none" w:sz="0" w:space="0" w:color="auto"/>
        <w:bottom w:val="none" w:sz="0" w:space="0" w:color="auto"/>
        <w:right w:val="none" w:sz="0" w:space="0" w:color="auto"/>
      </w:divBdr>
      <w:divsChild>
        <w:div w:id="1228303144">
          <w:marLeft w:val="0"/>
          <w:marRight w:val="0"/>
          <w:marTop w:val="0"/>
          <w:marBottom w:val="0"/>
          <w:divBdr>
            <w:top w:val="none" w:sz="0" w:space="0" w:color="auto"/>
            <w:left w:val="none" w:sz="0" w:space="0" w:color="auto"/>
            <w:bottom w:val="none" w:sz="0" w:space="0" w:color="auto"/>
            <w:right w:val="none" w:sz="0" w:space="0" w:color="auto"/>
          </w:divBdr>
        </w:div>
      </w:divsChild>
    </w:div>
    <w:div w:id="1916011191">
      <w:bodyDiv w:val="1"/>
      <w:marLeft w:val="0"/>
      <w:marRight w:val="0"/>
      <w:marTop w:val="0"/>
      <w:marBottom w:val="0"/>
      <w:divBdr>
        <w:top w:val="none" w:sz="0" w:space="0" w:color="auto"/>
        <w:left w:val="none" w:sz="0" w:space="0" w:color="auto"/>
        <w:bottom w:val="none" w:sz="0" w:space="0" w:color="auto"/>
        <w:right w:val="none" w:sz="0" w:space="0" w:color="auto"/>
      </w:divBdr>
      <w:divsChild>
        <w:div w:id="1281258221">
          <w:marLeft w:val="0"/>
          <w:marRight w:val="0"/>
          <w:marTop w:val="0"/>
          <w:marBottom w:val="0"/>
          <w:divBdr>
            <w:top w:val="none" w:sz="0" w:space="0" w:color="auto"/>
            <w:left w:val="none" w:sz="0" w:space="0" w:color="auto"/>
            <w:bottom w:val="none" w:sz="0" w:space="0" w:color="auto"/>
            <w:right w:val="none" w:sz="0" w:space="0" w:color="auto"/>
          </w:divBdr>
        </w:div>
        <w:div w:id="124323033">
          <w:marLeft w:val="0"/>
          <w:marRight w:val="0"/>
          <w:marTop w:val="0"/>
          <w:marBottom w:val="0"/>
          <w:divBdr>
            <w:top w:val="none" w:sz="0" w:space="0" w:color="auto"/>
            <w:left w:val="none" w:sz="0" w:space="0" w:color="auto"/>
            <w:bottom w:val="none" w:sz="0" w:space="0" w:color="auto"/>
            <w:right w:val="none" w:sz="0" w:space="0" w:color="auto"/>
          </w:divBdr>
        </w:div>
      </w:divsChild>
    </w:div>
    <w:div w:id="1930387906">
      <w:bodyDiv w:val="1"/>
      <w:marLeft w:val="0"/>
      <w:marRight w:val="0"/>
      <w:marTop w:val="0"/>
      <w:marBottom w:val="0"/>
      <w:divBdr>
        <w:top w:val="none" w:sz="0" w:space="0" w:color="auto"/>
        <w:left w:val="none" w:sz="0" w:space="0" w:color="auto"/>
        <w:bottom w:val="none" w:sz="0" w:space="0" w:color="auto"/>
        <w:right w:val="none" w:sz="0" w:space="0" w:color="auto"/>
      </w:divBdr>
      <w:divsChild>
        <w:div w:id="57942248">
          <w:marLeft w:val="446"/>
          <w:marRight w:val="0"/>
          <w:marTop w:val="0"/>
          <w:marBottom w:val="0"/>
          <w:divBdr>
            <w:top w:val="none" w:sz="0" w:space="0" w:color="auto"/>
            <w:left w:val="none" w:sz="0" w:space="0" w:color="auto"/>
            <w:bottom w:val="none" w:sz="0" w:space="0" w:color="auto"/>
            <w:right w:val="none" w:sz="0" w:space="0" w:color="auto"/>
          </w:divBdr>
        </w:div>
        <w:div w:id="234629291">
          <w:marLeft w:val="1166"/>
          <w:marRight w:val="0"/>
          <w:marTop w:val="0"/>
          <w:marBottom w:val="0"/>
          <w:divBdr>
            <w:top w:val="none" w:sz="0" w:space="0" w:color="auto"/>
            <w:left w:val="none" w:sz="0" w:space="0" w:color="auto"/>
            <w:bottom w:val="none" w:sz="0" w:space="0" w:color="auto"/>
            <w:right w:val="none" w:sz="0" w:space="0" w:color="auto"/>
          </w:divBdr>
        </w:div>
        <w:div w:id="415637906">
          <w:marLeft w:val="446"/>
          <w:marRight w:val="0"/>
          <w:marTop w:val="0"/>
          <w:marBottom w:val="0"/>
          <w:divBdr>
            <w:top w:val="none" w:sz="0" w:space="0" w:color="auto"/>
            <w:left w:val="none" w:sz="0" w:space="0" w:color="auto"/>
            <w:bottom w:val="none" w:sz="0" w:space="0" w:color="auto"/>
            <w:right w:val="none" w:sz="0" w:space="0" w:color="auto"/>
          </w:divBdr>
        </w:div>
        <w:div w:id="474294421">
          <w:marLeft w:val="1166"/>
          <w:marRight w:val="0"/>
          <w:marTop w:val="0"/>
          <w:marBottom w:val="0"/>
          <w:divBdr>
            <w:top w:val="none" w:sz="0" w:space="0" w:color="auto"/>
            <w:left w:val="none" w:sz="0" w:space="0" w:color="auto"/>
            <w:bottom w:val="none" w:sz="0" w:space="0" w:color="auto"/>
            <w:right w:val="none" w:sz="0" w:space="0" w:color="auto"/>
          </w:divBdr>
        </w:div>
        <w:div w:id="490874553">
          <w:marLeft w:val="1886"/>
          <w:marRight w:val="0"/>
          <w:marTop w:val="0"/>
          <w:marBottom w:val="0"/>
          <w:divBdr>
            <w:top w:val="none" w:sz="0" w:space="0" w:color="auto"/>
            <w:left w:val="none" w:sz="0" w:space="0" w:color="auto"/>
            <w:bottom w:val="none" w:sz="0" w:space="0" w:color="auto"/>
            <w:right w:val="none" w:sz="0" w:space="0" w:color="auto"/>
          </w:divBdr>
        </w:div>
        <w:div w:id="946035306">
          <w:marLeft w:val="1166"/>
          <w:marRight w:val="0"/>
          <w:marTop w:val="0"/>
          <w:marBottom w:val="0"/>
          <w:divBdr>
            <w:top w:val="none" w:sz="0" w:space="0" w:color="auto"/>
            <w:left w:val="none" w:sz="0" w:space="0" w:color="auto"/>
            <w:bottom w:val="none" w:sz="0" w:space="0" w:color="auto"/>
            <w:right w:val="none" w:sz="0" w:space="0" w:color="auto"/>
          </w:divBdr>
        </w:div>
        <w:div w:id="1246261065">
          <w:marLeft w:val="1886"/>
          <w:marRight w:val="0"/>
          <w:marTop w:val="0"/>
          <w:marBottom w:val="0"/>
          <w:divBdr>
            <w:top w:val="none" w:sz="0" w:space="0" w:color="auto"/>
            <w:left w:val="none" w:sz="0" w:space="0" w:color="auto"/>
            <w:bottom w:val="none" w:sz="0" w:space="0" w:color="auto"/>
            <w:right w:val="none" w:sz="0" w:space="0" w:color="auto"/>
          </w:divBdr>
        </w:div>
        <w:div w:id="1766918628">
          <w:marLeft w:val="446"/>
          <w:marRight w:val="0"/>
          <w:marTop w:val="0"/>
          <w:marBottom w:val="0"/>
          <w:divBdr>
            <w:top w:val="none" w:sz="0" w:space="0" w:color="auto"/>
            <w:left w:val="none" w:sz="0" w:space="0" w:color="auto"/>
            <w:bottom w:val="none" w:sz="0" w:space="0" w:color="auto"/>
            <w:right w:val="none" w:sz="0" w:space="0" w:color="auto"/>
          </w:divBdr>
        </w:div>
      </w:divsChild>
    </w:div>
    <w:div w:id="1934976582">
      <w:bodyDiv w:val="1"/>
      <w:marLeft w:val="0"/>
      <w:marRight w:val="0"/>
      <w:marTop w:val="0"/>
      <w:marBottom w:val="0"/>
      <w:divBdr>
        <w:top w:val="none" w:sz="0" w:space="0" w:color="auto"/>
        <w:left w:val="none" w:sz="0" w:space="0" w:color="auto"/>
        <w:bottom w:val="none" w:sz="0" w:space="0" w:color="auto"/>
        <w:right w:val="none" w:sz="0" w:space="0" w:color="auto"/>
      </w:divBdr>
    </w:div>
    <w:div w:id="1936357607">
      <w:bodyDiv w:val="1"/>
      <w:marLeft w:val="0"/>
      <w:marRight w:val="0"/>
      <w:marTop w:val="0"/>
      <w:marBottom w:val="0"/>
      <w:divBdr>
        <w:top w:val="none" w:sz="0" w:space="0" w:color="auto"/>
        <w:left w:val="none" w:sz="0" w:space="0" w:color="auto"/>
        <w:bottom w:val="none" w:sz="0" w:space="0" w:color="auto"/>
        <w:right w:val="none" w:sz="0" w:space="0" w:color="auto"/>
      </w:divBdr>
    </w:div>
    <w:div w:id="1942300455">
      <w:bodyDiv w:val="1"/>
      <w:marLeft w:val="0"/>
      <w:marRight w:val="0"/>
      <w:marTop w:val="0"/>
      <w:marBottom w:val="0"/>
      <w:divBdr>
        <w:top w:val="none" w:sz="0" w:space="0" w:color="auto"/>
        <w:left w:val="none" w:sz="0" w:space="0" w:color="auto"/>
        <w:bottom w:val="none" w:sz="0" w:space="0" w:color="auto"/>
        <w:right w:val="none" w:sz="0" w:space="0" w:color="auto"/>
      </w:divBdr>
      <w:divsChild>
        <w:div w:id="30738303">
          <w:marLeft w:val="1541"/>
          <w:marRight w:val="0"/>
          <w:marTop w:val="34"/>
          <w:marBottom w:val="17"/>
          <w:divBdr>
            <w:top w:val="none" w:sz="0" w:space="0" w:color="auto"/>
            <w:left w:val="none" w:sz="0" w:space="0" w:color="auto"/>
            <w:bottom w:val="none" w:sz="0" w:space="0" w:color="auto"/>
            <w:right w:val="none" w:sz="0" w:space="0" w:color="auto"/>
          </w:divBdr>
        </w:div>
        <w:div w:id="118381561">
          <w:marLeft w:val="1541"/>
          <w:marRight w:val="0"/>
          <w:marTop w:val="34"/>
          <w:marBottom w:val="17"/>
          <w:divBdr>
            <w:top w:val="none" w:sz="0" w:space="0" w:color="auto"/>
            <w:left w:val="none" w:sz="0" w:space="0" w:color="auto"/>
            <w:bottom w:val="none" w:sz="0" w:space="0" w:color="auto"/>
            <w:right w:val="none" w:sz="0" w:space="0" w:color="auto"/>
          </w:divBdr>
        </w:div>
        <w:div w:id="236325388">
          <w:marLeft w:val="1541"/>
          <w:marRight w:val="0"/>
          <w:marTop w:val="34"/>
          <w:marBottom w:val="17"/>
          <w:divBdr>
            <w:top w:val="none" w:sz="0" w:space="0" w:color="auto"/>
            <w:left w:val="none" w:sz="0" w:space="0" w:color="auto"/>
            <w:bottom w:val="none" w:sz="0" w:space="0" w:color="auto"/>
            <w:right w:val="none" w:sz="0" w:space="0" w:color="auto"/>
          </w:divBdr>
        </w:div>
        <w:div w:id="236591876">
          <w:marLeft w:val="994"/>
          <w:marRight w:val="0"/>
          <w:marTop w:val="50"/>
          <w:marBottom w:val="34"/>
          <w:divBdr>
            <w:top w:val="none" w:sz="0" w:space="0" w:color="auto"/>
            <w:left w:val="none" w:sz="0" w:space="0" w:color="auto"/>
            <w:bottom w:val="none" w:sz="0" w:space="0" w:color="auto"/>
            <w:right w:val="none" w:sz="0" w:space="0" w:color="auto"/>
          </w:divBdr>
        </w:div>
        <w:div w:id="314988494">
          <w:marLeft w:val="547"/>
          <w:marRight w:val="0"/>
          <w:marTop w:val="96"/>
          <w:marBottom w:val="38"/>
          <w:divBdr>
            <w:top w:val="none" w:sz="0" w:space="0" w:color="auto"/>
            <w:left w:val="none" w:sz="0" w:space="0" w:color="auto"/>
            <w:bottom w:val="none" w:sz="0" w:space="0" w:color="auto"/>
            <w:right w:val="none" w:sz="0" w:space="0" w:color="auto"/>
          </w:divBdr>
        </w:div>
        <w:div w:id="880242769">
          <w:marLeft w:val="994"/>
          <w:marRight w:val="0"/>
          <w:marTop w:val="50"/>
          <w:marBottom w:val="34"/>
          <w:divBdr>
            <w:top w:val="none" w:sz="0" w:space="0" w:color="auto"/>
            <w:left w:val="none" w:sz="0" w:space="0" w:color="auto"/>
            <w:bottom w:val="none" w:sz="0" w:space="0" w:color="auto"/>
            <w:right w:val="none" w:sz="0" w:space="0" w:color="auto"/>
          </w:divBdr>
        </w:div>
        <w:div w:id="1191334688">
          <w:marLeft w:val="547"/>
          <w:marRight w:val="0"/>
          <w:marTop w:val="96"/>
          <w:marBottom w:val="38"/>
          <w:divBdr>
            <w:top w:val="none" w:sz="0" w:space="0" w:color="auto"/>
            <w:left w:val="none" w:sz="0" w:space="0" w:color="auto"/>
            <w:bottom w:val="none" w:sz="0" w:space="0" w:color="auto"/>
            <w:right w:val="none" w:sz="0" w:space="0" w:color="auto"/>
          </w:divBdr>
        </w:div>
        <w:div w:id="1219172389">
          <w:marLeft w:val="994"/>
          <w:marRight w:val="0"/>
          <w:marTop w:val="50"/>
          <w:marBottom w:val="34"/>
          <w:divBdr>
            <w:top w:val="none" w:sz="0" w:space="0" w:color="auto"/>
            <w:left w:val="none" w:sz="0" w:space="0" w:color="auto"/>
            <w:bottom w:val="none" w:sz="0" w:space="0" w:color="auto"/>
            <w:right w:val="none" w:sz="0" w:space="0" w:color="auto"/>
          </w:divBdr>
        </w:div>
        <w:div w:id="1220286020">
          <w:marLeft w:val="994"/>
          <w:marRight w:val="0"/>
          <w:marTop w:val="50"/>
          <w:marBottom w:val="34"/>
          <w:divBdr>
            <w:top w:val="none" w:sz="0" w:space="0" w:color="auto"/>
            <w:left w:val="none" w:sz="0" w:space="0" w:color="auto"/>
            <w:bottom w:val="none" w:sz="0" w:space="0" w:color="auto"/>
            <w:right w:val="none" w:sz="0" w:space="0" w:color="auto"/>
          </w:divBdr>
        </w:div>
        <w:div w:id="1281062148">
          <w:marLeft w:val="2117"/>
          <w:marRight w:val="0"/>
          <w:marTop w:val="29"/>
          <w:marBottom w:val="14"/>
          <w:divBdr>
            <w:top w:val="none" w:sz="0" w:space="0" w:color="auto"/>
            <w:left w:val="none" w:sz="0" w:space="0" w:color="auto"/>
            <w:bottom w:val="none" w:sz="0" w:space="0" w:color="auto"/>
            <w:right w:val="none" w:sz="0" w:space="0" w:color="auto"/>
          </w:divBdr>
        </w:div>
        <w:div w:id="1288244254">
          <w:marLeft w:val="2117"/>
          <w:marRight w:val="0"/>
          <w:marTop w:val="29"/>
          <w:marBottom w:val="14"/>
          <w:divBdr>
            <w:top w:val="none" w:sz="0" w:space="0" w:color="auto"/>
            <w:left w:val="none" w:sz="0" w:space="0" w:color="auto"/>
            <w:bottom w:val="none" w:sz="0" w:space="0" w:color="auto"/>
            <w:right w:val="none" w:sz="0" w:space="0" w:color="auto"/>
          </w:divBdr>
        </w:div>
        <w:div w:id="1379823099">
          <w:marLeft w:val="1541"/>
          <w:marRight w:val="0"/>
          <w:marTop w:val="34"/>
          <w:marBottom w:val="17"/>
          <w:divBdr>
            <w:top w:val="none" w:sz="0" w:space="0" w:color="auto"/>
            <w:left w:val="none" w:sz="0" w:space="0" w:color="auto"/>
            <w:bottom w:val="none" w:sz="0" w:space="0" w:color="auto"/>
            <w:right w:val="none" w:sz="0" w:space="0" w:color="auto"/>
          </w:divBdr>
        </w:div>
        <w:div w:id="1430731308">
          <w:marLeft w:val="994"/>
          <w:marRight w:val="0"/>
          <w:marTop w:val="50"/>
          <w:marBottom w:val="34"/>
          <w:divBdr>
            <w:top w:val="none" w:sz="0" w:space="0" w:color="auto"/>
            <w:left w:val="none" w:sz="0" w:space="0" w:color="auto"/>
            <w:bottom w:val="none" w:sz="0" w:space="0" w:color="auto"/>
            <w:right w:val="none" w:sz="0" w:space="0" w:color="auto"/>
          </w:divBdr>
        </w:div>
        <w:div w:id="2039547188">
          <w:marLeft w:val="994"/>
          <w:marRight w:val="0"/>
          <w:marTop w:val="50"/>
          <w:marBottom w:val="34"/>
          <w:divBdr>
            <w:top w:val="none" w:sz="0" w:space="0" w:color="auto"/>
            <w:left w:val="none" w:sz="0" w:space="0" w:color="auto"/>
            <w:bottom w:val="none" w:sz="0" w:space="0" w:color="auto"/>
            <w:right w:val="none" w:sz="0" w:space="0" w:color="auto"/>
          </w:divBdr>
        </w:div>
        <w:div w:id="2107460449">
          <w:marLeft w:val="2117"/>
          <w:marRight w:val="0"/>
          <w:marTop w:val="29"/>
          <w:marBottom w:val="14"/>
          <w:divBdr>
            <w:top w:val="none" w:sz="0" w:space="0" w:color="auto"/>
            <w:left w:val="none" w:sz="0" w:space="0" w:color="auto"/>
            <w:bottom w:val="none" w:sz="0" w:space="0" w:color="auto"/>
            <w:right w:val="none" w:sz="0" w:space="0" w:color="auto"/>
          </w:divBdr>
        </w:div>
      </w:divsChild>
    </w:div>
    <w:div w:id="1946765394">
      <w:bodyDiv w:val="1"/>
      <w:marLeft w:val="0"/>
      <w:marRight w:val="0"/>
      <w:marTop w:val="0"/>
      <w:marBottom w:val="0"/>
      <w:divBdr>
        <w:top w:val="none" w:sz="0" w:space="0" w:color="auto"/>
        <w:left w:val="none" w:sz="0" w:space="0" w:color="auto"/>
        <w:bottom w:val="none" w:sz="0" w:space="0" w:color="auto"/>
        <w:right w:val="none" w:sz="0" w:space="0" w:color="auto"/>
      </w:divBdr>
      <w:divsChild>
        <w:div w:id="105661331">
          <w:marLeft w:val="1166"/>
          <w:marRight w:val="0"/>
          <w:marTop w:val="0"/>
          <w:marBottom w:val="0"/>
          <w:divBdr>
            <w:top w:val="none" w:sz="0" w:space="0" w:color="auto"/>
            <w:left w:val="none" w:sz="0" w:space="0" w:color="auto"/>
            <w:bottom w:val="none" w:sz="0" w:space="0" w:color="auto"/>
            <w:right w:val="none" w:sz="0" w:space="0" w:color="auto"/>
          </w:divBdr>
        </w:div>
        <w:div w:id="422186058">
          <w:marLeft w:val="1166"/>
          <w:marRight w:val="0"/>
          <w:marTop w:val="0"/>
          <w:marBottom w:val="0"/>
          <w:divBdr>
            <w:top w:val="none" w:sz="0" w:space="0" w:color="auto"/>
            <w:left w:val="none" w:sz="0" w:space="0" w:color="auto"/>
            <w:bottom w:val="none" w:sz="0" w:space="0" w:color="auto"/>
            <w:right w:val="none" w:sz="0" w:space="0" w:color="auto"/>
          </w:divBdr>
        </w:div>
        <w:div w:id="724451323">
          <w:marLeft w:val="446"/>
          <w:marRight w:val="0"/>
          <w:marTop w:val="0"/>
          <w:marBottom w:val="0"/>
          <w:divBdr>
            <w:top w:val="none" w:sz="0" w:space="0" w:color="auto"/>
            <w:left w:val="none" w:sz="0" w:space="0" w:color="auto"/>
            <w:bottom w:val="none" w:sz="0" w:space="0" w:color="auto"/>
            <w:right w:val="none" w:sz="0" w:space="0" w:color="auto"/>
          </w:divBdr>
        </w:div>
        <w:div w:id="756904411">
          <w:marLeft w:val="1166"/>
          <w:marRight w:val="0"/>
          <w:marTop w:val="0"/>
          <w:marBottom w:val="0"/>
          <w:divBdr>
            <w:top w:val="none" w:sz="0" w:space="0" w:color="auto"/>
            <w:left w:val="none" w:sz="0" w:space="0" w:color="auto"/>
            <w:bottom w:val="none" w:sz="0" w:space="0" w:color="auto"/>
            <w:right w:val="none" w:sz="0" w:space="0" w:color="auto"/>
          </w:divBdr>
        </w:div>
        <w:div w:id="1426416211">
          <w:marLeft w:val="1166"/>
          <w:marRight w:val="0"/>
          <w:marTop w:val="0"/>
          <w:marBottom w:val="0"/>
          <w:divBdr>
            <w:top w:val="none" w:sz="0" w:space="0" w:color="auto"/>
            <w:left w:val="none" w:sz="0" w:space="0" w:color="auto"/>
            <w:bottom w:val="none" w:sz="0" w:space="0" w:color="auto"/>
            <w:right w:val="none" w:sz="0" w:space="0" w:color="auto"/>
          </w:divBdr>
        </w:div>
        <w:div w:id="1782526510">
          <w:marLeft w:val="1166"/>
          <w:marRight w:val="0"/>
          <w:marTop w:val="0"/>
          <w:marBottom w:val="0"/>
          <w:divBdr>
            <w:top w:val="none" w:sz="0" w:space="0" w:color="auto"/>
            <w:left w:val="none" w:sz="0" w:space="0" w:color="auto"/>
            <w:bottom w:val="none" w:sz="0" w:space="0" w:color="auto"/>
            <w:right w:val="none" w:sz="0" w:space="0" w:color="auto"/>
          </w:divBdr>
        </w:div>
        <w:div w:id="1860854874">
          <w:marLeft w:val="1166"/>
          <w:marRight w:val="0"/>
          <w:marTop w:val="0"/>
          <w:marBottom w:val="0"/>
          <w:divBdr>
            <w:top w:val="none" w:sz="0" w:space="0" w:color="auto"/>
            <w:left w:val="none" w:sz="0" w:space="0" w:color="auto"/>
            <w:bottom w:val="none" w:sz="0" w:space="0" w:color="auto"/>
            <w:right w:val="none" w:sz="0" w:space="0" w:color="auto"/>
          </w:divBdr>
        </w:div>
        <w:div w:id="1976720489">
          <w:marLeft w:val="1166"/>
          <w:marRight w:val="0"/>
          <w:marTop w:val="0"/>
          <w:marBottom w:val="0"/>
          <w:divBdr>
            <w:top w:val="none" w:sz="0" w:space="0" w:color="auto"/>
            <w:left w:val="none" w:sz="0" w:space="0" w:color="auto"/>
            <w:bottom w:val="none" w:sz="0" w:space="0" w:color="auto"/>
            <w:right w:val="none" w:sz="0" w:space="0" w:color="auto"/>
          </w:divBdr>
        </w:div>
        <w:div w:id="2054422809">
          <w:marLeft w:val="446"/>
          <w:marRight w:val="0"/>
          <w:marTop w:val="0"/>
          <w:marBottom w:val="0"/>
          <w:divBdr>
            <w:top w:val="none" w:sz="0" w:space="0" w:color="auto"/>
            <w:left w:val="none" w:sz="0" w:space="0" w:color="auto"/>
            <w:bottom w:val="none" w:sz="0" w:space="0" w:color="auto"/>
            <w:right w:val="none" w:sz="0" w:space="0" w:color="auto"/>
          </w:divBdr>
        </w:div>
      </w:divsChild>
    </w:div>
    <w:div w:id="1954290649">
      <w:bodyDiv w:val="1"/>
      <w:marLeft w:val="0"/>
      <w:marRight w:val="0"/>
      <w:marTop w:val="0"/>
      <w:marBottom w:val="0"/>
      <w:divBdr>
        <w:top w:val="none" w:sz="0" w:space="0" w:color="auto"/>
        <w:left w:val="none" w:sz="0" w:space="0" w:color="auto"/>
        <w:bottom w:val="none" w:sz="0" w:space="0" w:color="auto"/>
        <w:right w:val="none" w:sz="0" w:space="0" w:color="auto"/>
      </w:divBdr>
      <w:divsChild>
        <w:div w:id="70006349">
          <w:marLeft w:val="547"/>
          <w:marRight w:val="0"/>
          <w:marTop w:val="96"/>
          <w:marBottom w:val="38"/>
          <w:divBdr>
            <w:top w:val="none" w:sz="0" w:space="0" w:color="auto"/>
            <w:left w:val="none" w:sz="0" w:space="0" w:color="auto"/>
            <w:bottom w:val="none" w:sz="0" w:space="0" w:color="auto"/>
            <w:right w:val="none" w:sz="0" w:space="0" w:color="auto"/>
          </w:divBdr>
        </w:div>
        <w:div w:id="70591333">
          <w:marLeft w:val="994"/>
          <w:marRight w:val="0"/>
          <w:marTop w:val="50"/>
          <w:marBottom w:val="34"/>
          <w:divBdr>
            <w:top w:val="none" w:sz="0" w:space="0" w:color="auto"/>
            <w:left w:val="none" w:sz="0" w:space="0" w:color="auto"/>
            <w:bottom w:val="none" w:sz="0" w:space="0" w:color="auto"/>
            <w:right w:val="none" w:sz="0" w:space="0" w:color="auto"/>
          </w:divBdr>
        </w:div>
        <w:div w:id="218590118">
          <w:marLeft w:val="994"/>
          <w:marRight w:val="0"/>
          <w:marTop w:val="50"/>
          <w:marBottom w:val="34"/>
          <w:divBdr>
            <w:top w:val="none" w:sz="0" w:space="0" w:color="auto"/>
            <w:left w:val="none" w:sz="0" w:space="0" w:color="auto"/>
            <w:bottom w:val="none" w:sz="0" w:space="0" w:color="auto"/>
            <w:right w:val="none" w:sz="0" w:space="0" w:color="auto"/>
          </w:divBdr>
        </w:div>
        <w:div w:id="222763619">
          <w:marLeft w:val="547"/>
          <w:marRight w:val="0"/>
          <w:marTop w:val="96"/>
          <w:marBottom w:val="38"/>
          <w:divBdr>
            <w:top w:val="none" w:sz="0" w:space="0" w:color="auto"/>
            <w:left w:val="none" w:sz="0" w:space="0" w:color="auto"/>
            <w:bottom w:val="none" w:sz="0" w:space="0" w:color="auto"/>
            <w:right w:val="none" w:sz="0" w:space="0" w:color="auto"/>
          </w:divBdr>
        </w:div>
        <w:div w:id="247886347">
          <w:marLeft w:val="547"/>
          <w:marRight w:val="0"/>
          <w:marTop w:val="96"/>
          <w:marBottom w:val="38"/>
          <w:divBdr>
            <w:top w:val="none" w:sz="0" w:space="0" w:color="auto"/>
            <w:left w:val="none" w:sz="0" w:space="0" w:color="auto"/>
            <w:bottom w:val="none" w:sz="0" w:space="0" w:color="auto"/>
            <w:right w:val="none" w:sz="0" w:space="0" w:color="auto"/>
          </w:divBdr>
        </w:div>
        <w:div w:id="483277145">
          <w:marLeft w:val="994"/>
          <w:marRight w:val="0"/>
          <w:marTop w:val="50"/>
          <w:marBottom w:val="34"/>
          <w:divBdr>
            <w:top w:val="none" w:sz="0" w:space="0" w:color="auto"/>
            <w:left w:val="none" w:sz="0" w:space="0" w:color="auto"/>
            <w:bottom w:val="none" w:sz="0" w:space="0" w:color="auto"/>
            <w:right w:val="none" w:sz="0" w:space="0" w:color="auto"/>
          </w:divBdr>
        </w:div>
        <w:div w:id="835463999">
          <w:marLeft w:val="994"/>
          <w:marRight w:val="0"/>
          <w:marTop w:val="50"/>
          <w:marBottom w:val="34"/>
          <w:divBdr>
            <w:top w:val="none" w:sz="0" w:space="0" w:color="auto"/>
            <w:left w:val="none" w:sz="0" w:space="0" w:color="auto"/>
            <w:bottom w:val="none" w:sz="0" w:space="0" w:color="auto"/>
            <w:right w:val="none" w:sz="0" w:space="0" w:color="auto"/>
          </w:divBdr>
        </w:div>
        <w:div w:id="879781014">
          <w:marLeft w:val="994"/>
          <w:marRight w:val="0"/>
          <w:marTop w:val="50"/>
          <w:marBottom w:val="34"/>
          <w:divBdr>
            <w:top w:val="none" w:sz="0" w:space="0" w:color="auto"/>
            <w:left w:val="none" w:sz="0" w:space="0" w:color="auto"/>
            <w:bottom w:val="none" w:sz="0" w:space="0" w:color="auto"/>
            <w:right w:val="none" w:sz="0" w:space="0" w:color="auto"/>
          </w:divBdr>
        </w:div>
        <w:div w:id="1338849450">
          <w:marLeft w:val="994"/>
          <w:marRight w:val="0"/>
          <w:marTop w:val="50"/>
          <w:marBottom w:val="34"/>
          <w:divBdr>
            <w:top w:val="none" w:sz="0" w:space="0" w:color="auto"/>
            <w:left w:val="none" w:sz="0" w:space="0" w:color="auto"/>
            <w:bottom w:val="none" w:sz="0" w:space="0" w:color="auto"/>
            <w:right w:val="none" w:sz="0" w:space="0" w:color="auto"/>
          </w:divBdr>
        </w:div>
        <w:div w:id="1360666655">
          <w:marLeft w:val="547"/>
          <w:marRight w:val="0"/>
          <w:marTop w:val="96"/>
          <w:marBottom w:val="38"/>
          <w:divBdr>
            <w:top w:val="none" w:sz="0" w:space="0" w:color="auto"/>
            <w:left w:val="none" w:sz="0" w:space="0" w:color="auto"/>
            <w:bottom w:val="none" w:sz="0" w:space="0" w:color="auto"/>
            <w:right w:val="none" w:sz="0" w:space="0" w:color="auto"/>
          </w:divBdr>
        </w:div>
        <w:div w:id="1421636977">
          <w:marLeft w:val="994"/>
          <w:marRight w:val="0"/>
          <w:marTop w:val="50"/>
          <w:marBottom w:val="34"/>
          <w:divBdr>
            <w:top w:val="none" w:sz="0" w:space="0" w:color="auto"/>
            <w:left w:val="none" w:sz="0" w:space="0" w:color="auto"/>
            <w:bottom w:val="none" w:sz="0" w:space="0" w:color="auto"/>
            <w:right w:val="none" w:sz="0" w:space="0" w:color="auto"/>
          </w:divBdr>
        </w:div>
        <w:div w:id="1437210250">
          <w:marLeft w:val="994"/>
          <w:marRight w:val="0"/>
          <w:marTop w:val="50"/>
          <w:marBottom w:val="34"/>
          <w:divBdr>
            <w:top w:val="none" w:sz="0" w:space="0" w:color="auto"/>
            <w:left w:val="none" w:sz="0" w:space="0" w:color="auto"/>
            <w:bottom w:val="none" w:sz="0" w:space="0" w:color="auto"/>
            <w:right w:val="none" w:sz="0" w:space="0" w:color="auto"/>
          </w:divBdr>
        </w:div>
        <w:div w:id="1550648557">
          <w:marLeft w:val="994"/>
          <w:marRight w:val="0"/>
          <w:marTop w:val="50"/>
          <w:marBottom w:val="34"/>
          <w:divBdr>
            <w:top w:val="none" w:sz="0" w:space="0" w:color="auto"/>
            <w:left w:val="none" w:sz="0" w:space="0" w:color="auto"/>
            <w:bottom w:val="none" w:sz="0" w:space="0" w:color="auto"/>
            <w:right w:val="none" w:sz="0" w:space="0" w:color="auto"/>
          </w:divBdr>
        </w:div>
      </w:divsChild>
    </w:div>
    <w:div w:id="1971544461">
      <w:bodyDiv w:val="1"/>
      <w:marLeft w:val="0"/>
      <w:marRight w:val="0"/>
      <w:marTop w:val="0"/>
      <w:marBottom w:val="0"/>
      <w:divBdr>
        <w:top w:val="none" w:sz="0" w:space="0" w:color="auto"/>
        <w:left w:val="none" w:sz="0" w:space="0" w:color="auto"/>
        <w:bottom w:val="none" w:sz="0" w:space="0" w:color="auto"/>
        <w:right w:val="none" w:sz="0" w:space="0" w:color="auto"/>
      </w:divBdr>
    </w:div>
    <w:div w:id="1973706819">
      <w:bodyDiv w:val="1"/>
      <w:marLeft w:val="0"/>
      <w:marRight w:val="0"/>
      <w:marTop w:val="0"/>
      <w:marBottom w:val="0"/>
      <w:divBdr>
        <w:top w:val="none" w:sz="0" w:space="0" w:color="auto"/>
        <w:left w:val="none" w:sz="0" w:space="0" w:color="auto"/>
        <w:bottom w:val="none" w:sz="0" w:space="0" w:color="auto"/>
        <w:right w:val="none" w:sz="0" w:space="0" w:color="auto"/>
      </w:divBdr>
      <w:divsChild>
        <w:div w:id="89858388">
          <w:marLeft w:val="547"/>
          <w:marRight w:val="0"/>
          <w:marTop w:val="96"/>
          <w:marBottom w:val="38"/>
          <w:divBdr>
            <w:top w:val="none" w:sz="0" w:space="0" w:color="auto"/>
            <w:left w:val="none" w:sz="0" w:space="0" w:color="auto"/>
            <w:bottom w:val="none" w:sz="0" w:space="0" w:color="auto"/>
            <w:right w:val="none" w:sz="0" w:space="0" w:color="auto"/>
          </w:divBdr>
        </w:div>
        <w:div w:id="350643736">
          <w:marLeft w:val="547"/>
          <w:marRight w:val="0"/>
          <w:marTop w:val="96"/>
          <w:marBottom w:val="38"/>
          <w:divBdr>
            <w:top w:val="none" w:sz="0" w:space="0" w:color="auto"/>
            <w:left w:val="none" w:sz="0" w:space="0" w:color="auto"/>
            <w:bottom w:val="none" w:sz="0" w:space="0" w:color="auto"/>
            <w:right w:val="none" w:sz="0" w:space="0" w:color="auto"/>
          </w:divBdr>
        </w:div>
        <w:div w:id="737561190">
          <w:marLeft w:val="547"/>
          <w:marRight w:val="0"/>
          <w:marTop w:val="96"/>
          <w:marBottom w:val="38"/>
          <w:divBdr>
            <w:top w:val="none" w:sz="0" w:space="0" w:color="auto"/>
            <w:left w:val="none" w:sz="0" w:space="0" w:color="auto"/>
            <w:bottom w:val="none" w:sz="0" w:space="0" w:color="auto"/>
            <w:right w:val="none" w:sz="0" w:space="0" w:color="auto"/>
          </w:divBdr>
        </w:div>
        <w:div w:id="964848124">
          <w:marLeft w:val="547"/>
          <w:marRight w:val="0"/>
          <w:marTop w:val="96"/>
          <w:marBottom w:val="38"/>
          <w:divBdr>
            <w:top w:val="none" w:sz="0" w:space="0" w:color="auto"/>
            <w:left w:val="none" w:sz="0" w:space="0" w:color="auto"/>
            <w:bottom w:val="none" w:sz="0" w:space="0" w:color="auto"/>
            <w:right w:val="none" w:sz="0" w:space="0" w:color="auto"/>
          </w:divBdr>
        </w:div>
        <w:div w:id="1312519834">
          <w:marLeft w:val="547"/>
          <w:marRight w:val="0"/>
          <w:marTop w:val="96"/>
          <w:marBottom w:val="38"/>
          <w:divBdr>
            <w:top w:val="none" w:sz="0" w:space="0" w:color="auto"/>
            <w:left w:val="none" w:sz="0" w:space="0" w:color="auto"/>
            <w:bottom w:val="none" w:sz="0" w:space="0" w:color="auto"/>
            <w:right w:val="none" w:sz="0" w:space="0" w:color="auto"/>
          </w:divBdr>
        </w:div>
        <w:div w:id="1821069763">
          <w:marLeft w:val="547"/>
          <w:marRight w:val="0"/>
          <w:marTop w:val="96"/>
          <w:marBottom w:val="38"/>
          <w:divBdr>
            <w:top w:val="none" w:sz="0" w:space="0" w:color="auto"/>
            <w:left w:val="none" w:sz="0" w:space="0" w:color="auto"/>
            <w:bottom w:val="none" w:sz="0" w:space="0" w:color="auto"/>
            <w:right w:val="none" w:sz="0" w:space="0" w:color="auto"/>
          </w:divBdr>
        </w:div>
        <w:div w:id="1824010096">
          <w:marLeft w:val="547"/>
          <w:marRight w:val="0"/>
          <w:marTop w:val="96"/>
          <w:marBottom w:val="38"/>
          <w:divBdr>
            <w:top w:val="none" w:sz="0" w:space="0" w:color="auto"/>
            <w:left w:val="none" w:sz="0" w:space="0" w:color="auto"/>
            <w:bottom w:val="none" w:sz="0" w:space="0" w:color="auto"/>
            <w:right w:val="none" w:sz="0" w:space="0" w:color="auto"/>
          </w:divBdr>
        </w:div>
      </w:divsChild>
    </w:div>
    <w:div w:id="1979415098">
      <w:bodyDiv w:val="1"/>
      <w:marLeft w:val="0"/>
      <w:marRight w:val="0"/>
      <w:marTop w:val="0"/>
      <w:marBottom w:val="0"/>
      <w:divBdr>
        <w:top w:val="none" w:sz="0" w:space="0" w:color="auto"/>
        <w:left w:val="none" w:sz="0" w:space="0" w:color="auto"/>
        <w:bottom w:val="none" w:sz="0" w:space="0" w:color="auto"/>
        <w:right w:val="none" w:sz="0" w:space="0" w:color="auto"/>
      </w:divBdr>
    </w:div>
    <w:div w:id="2021203811">
      <w:bodyDiv w:val="1"/>
      <w:marLeft w:val="0"/>
      <w:marRight w:val="0"/>
      <w:marTop w:val="0"/>
      <w:marBottom w:val="0"/>
      <w:divBdr>
        <w:top w:val="none" w:sz="0" w:space="0" w:color="auto"/>
        <w:left w:val="none" w:sz="0" w:space="0" w:color="auto"/>
        <w:bottom w:val="none" w:sz="0" w:space="0" w:color="auto"/>
        <w:right w:val="none" w:sz="0" w:space="0" w:color="auto"/>
      </w:divBdr>
    </w:div>
    <w:div w:id="2031178474">
      <w:bodyDiv w:val="1"/>
      <w:marLeft w:val="0"/>
      <w:marRight w:val="0"/>
      <w:marTop w:val="0"/>
      <w:marBottom w:val="0"/>
      <w:divBdr>
        <w:top w:val="none" w:sz="0" w:space="0" w:color="auto"/>
        <w:left w:val="none" w:sz="0" w:space="0" w:color="auto"/>
        <w:bottom w:val="none" w:sz="0" w:space="0" w:color="auto"/>
        <w:right w:val="none" w:sz="0" w:space="0" w:color="auto"/>
      </w:divBdr>
    </w:div>
    <w:div w:id="2040622413">
      <w:bodyDiv w:val="1"/>
      <w:marLeft w:val="0"/>
      <w:marRight w:val="0"/>
      <w:marTop w:val="0"/>
      <w:marBottom w:val="0"/>
      <w:divBdr>
        <w:top w:val="none" w:sz="0" w:space="0" w:color="auto"/>
        <w:left w:val="none" w:sz="0" w:space="0" w:color="auto"/>
        <w:bottom w:val="none" w:sz="0" w:space="0" w:color="auto"/>
        <w:right w:val="none" w:sz="0" w:space="0" w:color="auto"/>
      </w:divBdr>
      <w:divsChild>
        <w:div w:id="1320034276">
          <w:marLeft w:val="0"/>
          <w:marRight w:val="0"/>
          <w:marTop w:val="0"/>
          <w:marBottom w:val="0"/>
          <w:divBdr>
            <w:top w:val="none" w:sz="0" w:space="0" w:color="auto"/>
            <w:left w:val="none" w:sz="0" w:space="0" w:color="auto"/>
            <w:bottom w:val="none" w:sz="0" w:space="0" w:color="auto"/>
            <w:right w:val="none" w:sz="0" w:space="0" w:color="auto"/>
          </w:divBdr>
        </w:div>
      </w:divsChild>
    </w:div>
    <w:div w:id="2045444819">
      <w:bodyDiv w:val="1"/>
      <w:marLeft w:val="0"/>
      <w:marRight w:val="0"/>
      <w:marTop w:val="0"/>
      <w:marBottom w:val="0"/>
      <w:divBdr>
        <w:top w:val="none" w:sz="0" w:space="0" w:color="auto"/>
        <w:left w:val="none" w:sz="0" w:space="0" w:color="auto"/>
        <w:bottom w:val="none" w:sz="0" w:space="0" w:color="auto"/>
        <w:right w:val="none" w:sz="0" w:space="0" w:color="auto"/>
      </w:divBdr>
      <w:divsChild>
        <w:div w:id="115411317">
          <w:marLeft w:val="547"/>
          <w:marRight w:val="0"/>
          <w:marTop w:val="96"/>
          <w:marBottom w:val="38"/>
          <w:divBdr>
            <w:top w:val="none" w:sz="0" w:space="0" w:color="auto"/>
            <w:left w:val="none" w:sz="0" w:space="0" w:color="auto"/>
            <w:bottom w:val="none" w:sz="0" w:space="0" w:color="auto"/>
            <w:right w:val="none" w:sz="0" w:space="0" w:color="auto"/>
          </w:divBdr>
        </w:div>
        <w:div w:id="288751908">
          <w:marLeft w:val="1123"/>
          <w:marRight w:val="0"/>
          <w:marTop w:val="50"/>
          <w:marBottom w:val="34"/>
          <w:divBdr>
            <w:top w:val="none" w:sz="0" w:space="0" w:color="auto"/>
            <w:left w:val="none" w:sz="0" w:space="0" w:color="auto"/>
            <w:bottom w:val="none" w:sz="0" w:space="0" w:color="auto"/>
            <w:right w:val="none" w:sz="0" w:space="0" w:color="auto"/>
          </w:divBdr>
        </w:div>
        <w:div w:id="300966962">
          <w:marLeft w:val="1541"/>
          <w:marRight w:val="0"/>
          <w:marTop w:val="34"/>
          <w:marBottom w:val="17"/>
          <w:divBdr>
            <w:top w:val="none" w:sz="0" w:space="0" w:color="auto"/>
            <w:left w:val="none" w:sz="0" w:space="0" w:color="auto"/>
            <w:bottom w:val="none" w:sz="0" w:space="0" w:color="auto"/>
            <w:right w:val="none" w:sz="0" w:space="0" w:color="auto"/>
          </w:divBdr>
        </w:div>
        <w:div w:id="675498773">
          <w:marLeft w:val="1123"/>
          <w:marRight w:val="0"/>
          <w:marTop w:val="50"/>
          <w:marBottom w:val="34"/>
          <w:divBdr>
            <w:top w:val="none" w:sz="0" w:space="0" w:color="auto"/>
            <w:left w:val="none" w:sz="0" w:space="0" w:color="auto"/>
            <w:bottom w:val="none" w:sz="0" w:space="0" w:color="auto"/>
            <w:right w:val="none" w:sz="0" w:space="0" w:color="auto"/>
          </w:divBdr>
        </w:div>
        <w:div w:id="698165410">
          <w:marLeft w:val="1123"/>
          <w:marRight w:val="0"/>
          <w:marTop w:val="50"/>
          <w:marBottom w:val="34"/>
          <w:divBdr>
            <w:top w:val="none" w:sz="0" w:space="0" w:color="auto"/>
            <w:left w:val="none" w:sz="0" w:space="0" w:color="auto"/>
            <w:bottom w:val="none" w:sz="0" w:space="0" w:color="auto"/>
            <w:right w:val="none" w:sz="0" w:space="0" w:color="auto"/>
          </w:divBdr>
        </w:div>
        <w:div w:id="929702977">
          <w:marLeft w:val="1123"/>
          <w:marRight w:val="0"/>
          <w:marTop w:val="50"/>
          <w:marBottom w:val="34"/>
          <w:divBdr>
            <w:top w:val="none" w:sz="0" w:space="0" w:color="auto"/>
            <w:left w:val="none" w:sz="0" w:space="0" w:color="auto"/>
            <w:bottom w:val="none" w:sz="0" w:space="0" w:color="auto"/>
            <w:right w:val="none" w:sz="0" w:space="0" w:color="auto"/>
          </w:divBdr>
        </w:div>
        <w:div w:id="1008870628">
          <w:marLeft w:val="547"/>
          <w:marRight w:val="0"/>
          <w:marTop w:val="96"/>
          <w:marBottom w:val="38"/>
          <w:divBdr>
            <w:top w:val="none" w:sz="0" w:space="0" w:color="auto"/>
            <w:left w:val="none" w:sz="0" w:space="0" w:color="auto"/>
            <w:bottom w:val="none" w:sz="0" w:space="0" w:color="auto"/>
            <w:right w:val="none" w:sz="0" w:space="0" w:color="auto"/>
          </w:divBdr>
        </w:div>
        <w:div w:id="1099368328">
          <w:marLeft w:val="1541"/>
          <w:marRight w:val="0"/>
          <w:marTop w:val="34"/>
          <w:marBottom w:val="17"/>
          <w:divBdr>
            <w:top w:val="none" w:sz="0" w:space="0" w:color="auto"/>
            <w:left w:val="none" w:sz="0" w:space="0" w:color="auto"/>
            <w:bottom w:val="none" w:sz="0" w:space="0" w:color="auto"/>
            <w:right w:val="none" w:sz="0" w:space="0" w:color="auto"/>
          </w:divBdr>
        </w:div>
        <w:div w:id="1154760543">
          <w:marLeft w:val="1123"/>
          <w:marRight w:val="0"/>
          <w:marTop w:val="50"/>
          <w:marBottom w:val="34"/>
          <w:divBdr>
            <w:top w:val="none" w:sz="0" w:space="0" w:color="auto"/>
            <w:left w:val="none" w:sz="0" w:space="0" w:color="auto"/>
            <w:bottom w:val="none" w:sz="0" w:space="0" w:color="auto"/>
            <w:right w:val="none" w:sz="0" w:space="0" w:color="auto"/>
          </w:divBdr>
        </w:div>
        <w:div w:id="1171484341">
          <w:marLeft w:val="1123"/>
          <w:marRight w:val="0"/>
          <w:marTop w:val="50"/>
          <w:marBottom w:val="34"/>
          <w:divBdr>
            <w:top w:val="none" w:sz="0" w:space="0" w:color="auto"/>
            <w:left w:val="none" w:sz="0" w:space="0" w:color="auto"/>
            <w:bottom w:val="none" w:sz="0" w:space="0" w:color="auto"/>
            <w:right w:val="none" w:sz="0" w:space="0" w:color="auto"/>
          </w:divBdr>
        </w:div>
        <w:div w:id="1462530547">
          <w:marLeft w:val="1541"/>
          <w:marRight w:val="0"/>
          <w:marTop w:val="34"/>
          <w:marBottom w:val="17"/>
          <w:divBdr>
            <w:top w:val="none" w:sz="0" w:space="0" w:color="auto"/>
            <w:left w:val="none" w:sz="0" w:space="0" w:color="auto"/>
            <w:bottom w:val="none" w:sz="0" w:space="0" w:color="auto"/>
            <w:right w:val="none" w:sz="0" w:space="0" w:color="auto"/>
          </w:divBdr>
        </w:div>
        <w:div w:id="1469936951">
          <w:marLeft w:val="1541"/>
          <w:marRight w:val="0"/>
          <w:marTop w:val="34"/>
          <w:marBottom w:val="17"/>
          <w:divBdr>
            <w:top w:val="none" w:sz="0" w:space="0" w:color="auto"/>
            <w:left w:val="none" w:sz="0" w:space="0" w:color="auto"/>
            <w:bottom w:val="none" w:sz="0" w:space="0" w:color="auto"/>
            <w:right w:val="none" w:sz="0" w:space="0" w:color="auto"/>
          </w:divBdr>
        </w:div>
        <w:div w:id="1737897247">
          <w:marLeft w:val="1123"/>
          <w:marRight w:val="0"/>
          <w:marTop w:val="50"/>
          <w:marBottom w:val="34"/>
          <w:divBdr>
            <w:top w:val="none" w:sz="0" w:space="0" w:color="auto"/>
            <w:left w:val="none" w:sz="0" w:space="0" w:color="auto"/>
            <w:bottom w:val="none" w:sz="0" w:space="0" w:color="auto"/>
            <w:right w:val="none" w:sz="0" w:space="0" w:color="auto"/>
          </w:divBdr>
        </w:div>
        <w:div w:id="1825395546">
          <w:marLeft w:val="1123"/>
          <w:marRight w:val="0"/>
          <w:marTop w:val="50"/>
          <w:marBottom w:val="34"/>
          <w:divBdr>
            <w:top w:val="none" w:sz="0" w:space="0" w:color="auto"/>
            <w:left w:val="none" w:sz="0" w:space="0" w:color="auto"/>
            <w:bottom w:val="none" w:sz="0" w:space="0" w:color="auto"/>
            <w:right w:val="none" w:sz="0" w:space="0" w:color="auto"/>
          </w:divBdr>
        </w:div>
      </w:divsChild>
    </w:div>
    <w:div w:id="2053072911">
      <w:bodyDiv w:val="1"/>
      <w:marLeft w:val="0"/>
      <w:marRight w:val="0"/>
      <w:marTop w:val="0"/>
      <w:marBottom w:val="0"/>
      <w:divBdr>
        <w:top w:val="none" w:sz="0" w:space="0" w:color="auto"/>
        <w:left w:val="none" w:sz="0" w:space="0" w:color="auto"/>
        <w:bottom w:val="none" w:sz="0" w:space="0" w:color="auto"/>
        <w:right w:val="none" w:sz="0" w:space="0" w:color="auto"/>
      </w:divBdr>
      <w:divsChild>
        <w:div w:id="308898817">
          <w:marLeft w:val="547"/>
          <w:marRight w:val="0"/>
          <w:marTop w:val="84"/>
          <w:marBottom w:val="34"/>
          <w:divBdr>
            <w:top w:val="none" w:sz="0" w:space="0" w:color="auto"/>
            <w:left w:val="none" w:sz="0" w:space="0" w:color="auto"/>
            <w:bottom w:val="none" w:sz="0" w:space="0" w:color="auto"/>
            <w:right w:val="none" w:sz="0" w:space="0" w:color="auto"/>
          </w:divBdr>
        </w:div>
        <w:div w:id="731082593">
          <w:marLeft w:val="547"/>
          <w:marRight w:val="0"/>
          <w:marTop w:val="84"/>
          <w:marBottom w:val="34"/>
          <w:divBdr>
            <w:top w:val="none" w:sz="0" w:space="0" w:color="auto"/>
            <w:left w:val="none" w:sz="0" w:space="0" w:color="auto"/>
            <w:bottom w:val="none" w:sz="0" w:space="0" w:color="auto"/>
            <w:right w:val="none" w:sz="0" w:space="0" w:color="auto"/>
          </w:divBdr>
        </w:div>
        <w:div w:id="827131211">
          <w:marLeft w:val="1440"/>
          <w:marRight w:val="0"/>
          <w:marTop w:val="34"/>
          <w:marBottom w:val="17"/>
          <w:divBdr>
            <w:top w:val="none" w:sz="0" w:space="0" w:color="auto"/>
            <w:left w:val="none" w:sz="0" w:space="0" w:color="auto"/>
            <w:bottom w:val="none" w:sz="0" w:space="0" w:color="auto"/>
            <w:right w:val="none" w:sz="0" w:space="0" w:color="auto"/>
          </w:divBdr>
        </w:div>
        <w:div w:id="914124071">
          <w:marLeft w:val="706"/>
          <w:marRight w:val="0"/>
          <w:marTop w:val="50"/>
          <w:marBottom w:val="34"/>
          <w:divBdr>
            <w:top w:val="none" w:sz="0" w:space="0" w:color="auto"/>
            <w:left w:val="none" w:sz="0" w:space="0" w:color="auto"/>
            <w:bottom w:val="none" w:sz="0" w:space="0" w:color="auto"/>
            <w:right w:val="none" w:sz="0" w:space="0" w:color="auto"/>
          </w:divBdr>
        </w:div>
        <w:div w:id="915362940">
          <w:marLeft w:val="547"/>
          <w:marRight w:val="0"/>
          <w:marTop w:val="84"/>
          <w:marBottom w:val="34"/>
          <w:divBdr>
            <w:top w:val="none" w:sz="0" w:space="0" w:color="auto"/>
            <w:left w:val="none" w:sz="0" w:space="0" w:color="auto"/>
            <w:bottom w:val="none" w:sz="0" w:space="0" w:color="auto"/>
            <w:right w:val="none" w:sz="0" w:space="0" w:color="auto"/>
          </w:divBdr>
        </w:div>
        <w:div w:id="994071509">
          <w:marLeft w:val="706"/>
          <w:marRight w:val="0"/>
          <w:marTop w:val="50"/>
          <w:marBottom w:val="34"/>
          <w:divBdr>
            <w:top w:val="none" w:sz="0" w:space="0" w:color="auto"/>
            <w:left w:val="none" w:sz="0" w:space="0" w:color="auto"/>
            <w:bottom w:val="none" w:sz="0" w:space="0" w:color="auto"/>
            <w:right w:val="none" w:sz="0" w:space="0" w:color="auto"/>
          </w:divBdr>
        </w:div>
        <w:div w:id="1025981014">
          <w:marLeft w:val="706"/>
          <w:marRight w:val="0"/>
          <w:marTop w:val="50"/>
          <w:marBottom w:val="34"/>
          <w:divBdr>
            <w:top w:val="none" w:sz="0" w:space="0" w:color="auto"/>
            <w:left w:val="none" w:sz="0" w:space="0" w:color="auto"/>
            <w:bottom w:val="none" w:sz="0" w:space="0" w:color="auto"/>
            <w:right w:val="none" w:sz="0" w:space="0" w:color="auto"/>
          </w:divBdr>
        </w:div>
        <w:div w:id="1348827032">
          <w:marLeft w:val="1440"/>
          <w:marRight w:val="0"/>
          <w:marTop w:val="34"/>
          <w:marBottom w:val="17"/>
          <w:divBdr>
            <w:top w:val="none" w:sz="0" w:space="0" w:color="auto"/>
            <w:left w:val="none" w:sz="0" w:space="0" w:color="auto"/>
            <w:bottom w:val="none" w:sz="0" w:space="0" w:color="auto"/>
            <w:right w:val="none" w:sz="0" w:space="0" w:color="auto"/>
          </w:divBdr>
        </w:div>
        <w:div w:id="1406994099">
          <w:marLeft w:val="706"/>
          <w:marRight w:val="0"/>
          <w:marTop w:val="50"/>
          <w:marBottom w:val="34"/>
          <w:divBdr>
            <w:top w:val="none" w:sz="0" w:space="0" w:color="auto"/>
            <w:left w:val="none" w:sz="0" w:space="0" w:color="auto"/>
            <w:bottom w:val="none" w:sz="0" w:space="0" w:color="auto"/>
            <w:right w:val="none" w:sz="0" w:space="0" w:color="auto"/>
          </w:divBdr>
        </w:div>
        <w:div w:id="1430470304">
          <w:marLeft w:val="1123"/>
          <w:marRight w:val="0"/>
          <w:marTop w:val="34"/>
          <w:marBottom w:val="17"/>
          <w:divBdr>
            <w:top w:val="none" w:sz="0" w:space="0" w:color="auto"/>
            <w:left w:val="none" w:sz="0" w:space="0" w:color="auto"/>
            <w:bottom w:val="none" w:sz="0" w:space="0" w:color="auto"/>
            <w:right w:val="none" w:sz="0" w:space="0" w:color="auto"/>
          </w:divBdr>
        </w:div>
        <w:div w:id="1508982127">
          <w:marLeft w:val="1123"/>
          <w:marRight w:val="0"/>
          <w:marTop w:val="34"/>
          <w:marBottom w:val="17"/>
          <w:divBdr>
            <w:top w:val="none" w:sz="0" w:space="0" w:color="auto"/>
            <w:left w:val="none" w:sz="0" w:space="0" w:color="auto"/>
            <w:bottom w:val="none" w:sz="0" w:space="0" w:color="auto"/>
            <w:right w:val="none" w:sz="0" w:space="0" w:color="auto"/>
          </w:divBdr>
        </w:div>
        <w:div w:id="1509782962">
          <w:marLeft w:val="706"/>
          <w:marRight w:val="0"/>
          <w:marTop w:val="50"/>
          <w:marBottom w:val="34"/>
          <w:divBdr>
            <w:top w:val="none" w:sz="0" w:space="0" w:color="auto"/>
            <w:left w:val="none" w:sz="0" w:space="0" w:color="auto"/>
            <w:bottom w:val="none" w:sz="0" w:space="0" w:color="auto"/>
            <w:right w:val="none" w:sz="0" w:space="0" w:color="auto"/>
          </w:divBdr>
        </w:div>
        <w:div w:id="1599561606">
          <w:marLeft w:val="706"/>
          <w:marRight w:val="0"/>
          <w:marTop w:val="50"/>
          <w:marBottom w:val="34"/>
          <w:divBdr>
            <w:top w:val="none" w:sz="0" w:space="0" w:color="auto"/>
            <w:left w:val="none" w:sz="0" w:space="0" w:color="auto"/>
            <w:bottom w:val="none" w:sz="0" w:space="0" w:color="auto"/>
            <w:right w:val="none" w:sz="0" w:space="0" w:color="auto"/>
          </w:divBdr>
        </w:div>
        <w:div w:id="1620185120">
          <w:marLeft w:val="706"/>
          <w:marRight w:val="0"/>
          <w:marTop w:val="50"/>
          <w:marBottom w:val="34"/>
          <w:divBdr>
            <w:top w:val="none" w:sz="0" w:space="0" w:color="auto"/>
            <w:left w:val="none" w:sz="0" w:space="0" w:color="auto"/>
            <w:bottom w:val="none" w:sz="0" w:space="0" w:color="auto"/>
            <w:right w:val="none" w:sz="0" w:space="0" w:color="auto"/>
          </w:divBdr>
        </w:div>
        <w:div w:id="1627544772">
          <w:marLeft w:val="1123"/>
          <w:marRight w:val="0"/>
          <w:marTop w:val="34"/>
          <w:marBottom w:val="17"/>
          <w:divBdr>
            <w:top w:val="none" w:sz="0" w:space="0" w:color="auto"/>
            <w:left w:val="none" w:sz="0" w:space="0" w:color="auto"/>
            <w:bottom w:val="none" w:sz="0" w:space="0" w:color="auto"/>
            <w:right w:val="none" w:sz="0" w:space="0" w:color="auto"/>
          </w:divBdr>
        </w:div>
        <w:div w:id="1646013101">
          <w:marLeft w:val="547"/>
          <w:marRight w:val="0"/>
          <w:marTop w:val="84"/>
          <w:marBottom w:val="34"/>
          <w:divBdr>
            <w:top w:val="none" w:sz="0" w:space="0" w:color="auto"/>
            <w:left w:val="none" w:sz="0" w:space="0" w:color="auto"/>
            <w:bottom w:val="none" w:sz="0" w:space="0" w:color="auto"/>
            <w:right w:val="none" w:sz="0" w:space="0" w:color="auto"/>
          </w:divBdr>
        </w:div>
        <w:div w:id="1860195177">
          <w:marLeft w:val="547"/>
          <w:marRight w:val="0"/>
          <w:marTop w:val="84"/>
          <w:marBottom w:val="34"/>
          <w:divBdr>
            <w:top w:val="none" w:sz="0" w:space="0" w:color="auto"/>
            <w:left w:val="none" w:sz="0" w:space="0" w:color="auto"/>
            <w:bottom w:val="none" w:sz="0" w:space="0" w:color="auto"/>
            <w:right w:val="none" w:sz="0" w:space="0" w:color="auto"/>
          </w:divBdr>
        </w:div>
        <w:div w:id="1994528227">
          <w:marLeft w:val="706"/>
          <w:marRight w:val="0"/>
          <w:marTop w:val="50"/>
          <w:marBottom w:val="34"/>
          <w:divBdr>
            <w:top w:val="none" w:sz="0" w:space="0" w:color="auto"/>
            <w:left w:val="none" w:sz="0" w:space="0" w:color="auto"/>
            <w:bottom w:val="none" w:sz="0" w:space="0" w:color="auto"/>
            <w:right w:val="none" w:sz="0" w:space="0" w:color="auto"/>
          </w:divBdr>
        </w:div>
        <w:div w:id="2075659098">
          <w:marLeft w:val="1440"/>
          <w:marRight w:val="0"/>
          <w:marTop w:val="34"/>
          <w:marBottom w:val="17"/>
          <w:divBdr>
            <w:top w:val="none" w:sz="0" w:space="0" w:color="auto"/>
            <w:left w:val="none" w:sz="0" w:space="0" w:color="auto"/>
            <w:bottom w:val="none" w:sz="0" w:space="0" w:color="auto"/>
            <w:right w:val="none" w:sz="0" w:space="0" w:color="auto"/>
          </w:divBdr>
        </w:div>
      </w:divsChild>
    </w:div>
    <w:div w:id="2054694615">
      <w:bodyDiv w:val="1"/>
      <w:marLeft w:val="0"/>
      <w:marRight w:val="0"/>
      <w:marTop w:val="0"/>
      <w:marBottom w:val="0"/>
      <w:divBdr>
        <w:top w:val="none" w:sz="0" w:space="0" w:color="auto"/>
        <w:left w:val="none" w:sz="0" w:space="0" w:color="auto"/>
        <w:bottom w:val="none" w:sz="0" w:space="0" w:color="auto"/>
        <w:right w:val="none" w:sz="0" w:space="0" w:color="auto"/>
      </w:divBdr>
    </w:div>
    <w:div w:id="2084833857">
      <w:bodyDiv w:val="1"/>
      <w:marLeft w:val="0"/>
      <w:marRight w:val="0"/>
      <w:marTop w:val="0"/>
      <w:marBottom w:val="0"/>
      <w:divBdr>
        <w:top w:val="none" w:sz="0" w:space="0" w:color="auto"/>
        <w:left w:val="none" w:sz="0" w:space="0" w:color="auto"/>
        <w:bottom w:val="none" w:sz="0" w:space="0" w:color="auto"/>
        <w:right w:val="none" w:sz="0" w:space="0" w:color="auto"/>
      </w:divBdr>
      <w:divsChild>
        <w:div w:id="1100835747">
          <w:marLeft w:val="0"/>
          <w:marRight w:val="0"/>
          <w:marTop w:val="0"/>
          <w:marBottom w:val="0"/>
          <w:divBdr>
            <w:top w:val="none" w:sz="0" w:space="0" w:color="auto"/>
            <w:left w:val="none" w:sz="0" w:space="0" w:color="auto"/>
            <w:bottom w:val="none" w:sz="0" w:space="0" w:color="auto"/>
            <w:right w:val="none" w:sz="0" w:space="0" w:color="auto"/>
          </w:divBdr>
        </w:div>
      </w:divsChild>
    </w:div>
    <w:div w:id="2099131471">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sChild>
        <w:div w:id="14120743">
          <w:marLeft w:val="706"/>
          <w:marRight w:val="0"/>
          <w:marTop w:val="50"/>
          <w:marBottom w:val="34"/>
          <w:divBdr>
            <w:top w:val="none" w:sz="0" w:space="0" w:color="auto"/>
            <w:left w:val="none" w:sz="0" w:space="0" w:color="auto"/>
            <w:bottom w:val="none" w:sz="0" w:space="0" w:color="auto"/>
            <w:right w:val="none" w:sz="0" w:space="0" w:color="auto"/>
          </w:divBdr>
        </w:div>
        <w:div w:id="116678333">
          <w:marLeft w:val="706"/>
          <w:marRight w:val="0"/>
          <w:marTop w:val="50"/>
          <w:marBottom w:val="34"/>
          <w:divBdr>
            <w:top w:val="none" w:sz="0" w:space="0" w:color="auto"/>
            <w:left w:val="none" w:sz="0" w:space="0" w:color="auto"/>
            <w:bottom w:val="none" w:sz="0" w:space="0" w:color="auto"/>
            <w:right w:val="none" w:sz="0" w:space="0" w:color="auto"/>
          </w:divBdr>
        </w:div>
        <w:div w:id="119538625">
          <w:marLeft w:val="1123"/>
          <w:marRight w:val="0"/>
          <w:marTop w:val="34"/>
          <w:marBottom w:val="17"/>
          <w:divBdr>
            <w:top w:val="none" w:sz="0" w:space="0" w:color="auto"/>
            <w:left w:val="none" w:sz="0" w:space="0" w:color="auto"/>
            <w:bottom w:val="none" w:sz="0" w:space="0" w:color="auto"/>
            <w:right w:val="none" w:sz="0" w:space="0" w:color="auto"/>
          </w:divBdr>
        </w:div>
        <w:div w:id="119693932">
          <w:marLeft w:val="706"/>
          <w:marRight w:val="0"/>
          <w:marTop w:val="50"/>
          <w:marBottom w:val="34"/>
          <w:divBdr>
            <w:top w:val="none" w:sz="0" w:space="0" w:color="auto"/>
            <w:left w:val="none" w:sz="0" w:space="0" w:color="auto"/>
            <w:bottom w:val="none" w:sz="0" w:space="0" w:color="auto"/>
            <w:right w:val="none" w:sz="0" w:space="0" w:color="auto"/>
          </w:divBdr>
        </w:div>
        <w:div w:id="280453717">
          <w:marLeft w:val="547"/>
          <w:marRight w:val="0"/>
          <w:marTop w:val="84"/>
          <w:marBottom w:val="34"/>
          <w:divBdr>
            <w:top w:val="none" w:sz="0" w:space="0" w:color="auto"/>
            <w:left w:val="none" w:sz="0" w:space="0" w:color="auto"/>
            <w:bottom w:val="none" w:sz="0" w:space="0" w:color="auto"/>
            <w:right w:val="none" w:sz="0" w:space="0" w:color="auto"/>
          </w:divBdr>
        </w:div>
        <w:div w:id="396435834">
          <w:marLeft w:val="1123"/>
          <w:marRight w:val="0"/>
          <w:marTop w:val="34"/>
          <w:marBottom w:val="17"/>
          <w:divBdr>
            <w:top w:val="none" w:sz="0" w:space="0" w:color="auto"/>
            <w:left w:val="none" w:sz="0" w:space="0" w:color="auto"/>
            <w:bottom w:val="none" w:sz="0" w:space="0" w:color="auto"/>
            <w:right w:val="none" w:sz="0" w:space="0" w:color="auto"/>
          </w:divBdr>
        </w:div>
        <w:div w:id="484245850">
          <w:marLeft w:val="706"/>
          <w:marRight w:val="0"/>
          <w:marTop w:val="50"/>
          <w:marBottom w:val="34"/>
          <w:divBdr>
            <w:top w:val="none" w:sz="0" w:space="0" w:color="auto"/>
            <w:left w:val="none" w:sz="0" w:space="0" w:color="auto"/>
            <w:bottom w:val="none" w:sz="0" w:space="0" w:color="auto"/>
            <w:right w:val="none" w:sz="0" w:space="0" w:color="auto"/>
          </w:divBdr>
        </w:div>
        <w:div w:id="603533650">
          <w:marLeft w:val="547"/>
          <w:marRight w:val="0"/>
          <w:marTop w:val="84"/>
          <w:marBottom w:val="34"/>
          <w:divBdr>
            <w:top w:val="none" w:sz="0" w:space="0" w:color="auto"/>
            <w:left w:val="none" w:sz="0" w:space="0" w:color="auto"/>
            <w:bottom w:val="none" w:sz="0" w:space="0" w:color="auto"/>
            <w:right w:val="none" w:sz="0" w:space="0" w:color="auto"/>
          </w:divBdr>
        </w:div>
        <w:div w:id="708917035">
          <w:marLeft w:val="706"/>
          <w:marRight w:val="0"/>
          <w:marTop w:val="50"/>
          <w:marBottom w:val="34"/>
          <w:divBdr>
            <w:top w:val="none" w:sz="0" w:space="0" w:color="auto"/>
            <w:left w:val="none" w:sz="0" w:space="0" w:color="auto"/>
            <w:bottom w:val="none" w:sz="0" w:space="0" w:color="auto"/>
            <w:right w:val="none" w:sz="0" w:space="0" w:color="auto"/>
          </w:divBdr>
        </w:div>
        <w:div w:id="781801718">
          <w:marLeft w:val="706"/>
          <w:marRight w:val="0"/>
          <w:marTop w:val="50"/>
          <w:marBottom w:val="34"/>
          <w:divBdr>
            <w:top w:val="none" w:sz="0" w:space="0" w:color="auto"/>
            <w:left w:val="none" w:sz="0" w:space="0" w:color="auto"/>
            <w:bottom w:val="none" w:sz="0" w:space="0" w:color="auto"/>
            <w:right w:val="none" w:sz="0" w:space="0" w:color="auto"/>
          </w:divBdr>
        </w:div>
        <w:div w:id="940912861">
          <w:marLeft w:val="547"/>
          <w:marRight w:val="0"/>
          <w:marTop w:val="84"/>
          <w:marBottom w:val="34"/>
          <w:divBdr>
            <w:top w:val="none" w:sz="0" w:space="0" w:color="auto"/>
            <w:left w:val="none" w:sz="0" w:space="0" w:color="auto"/>
            <w:bottom w:val="none" w:sz="0" w:space="0" w:color="auto"/>
            <w:right w:val="none" w:sz="0" w:space="0" w:color="auto"/>
          </w:divBdr>
        </w:div>
        <w:div w:id="1119954798">
          <w:marLeft w:val="706"/>
          <w:marRight w:val="0"/>
          <w:marTop w:val="50"/>
          <w:marBottom w:val="34"/>
          <w:divBdr>
            <w:top w:val="none" w:sz="0" w:space="0" w:color="auto"/>
            <w:left w:val="none" w:sz="0" w:space="0" w:color="auto"/>
            <w:bottom w:val="none" w:sz="0" w:space="0" w:color="auto"/>
            <w:right w:val="none" w:sz="0" w:space="0" w:color="auto"/>
          </w:divBdr>
        </w:div>
        <w:div w:id="1444376936">
          <w:marLeft w:val="547"/>
          <w:marRight w:val="0"/>
          <w:marTop w:val="84"/>
          <w:marBottom w:val="34"/>
          <w:divBdr>
            <w:top w:val="none" w:sz="0" w:space="0" w:color="auto"/>
            <w:left w:val="none" w:sz="0" w:space="0" w:color="auto"/>
            <w:bottom w:val="none" w:sz="0" w:space="0" w:color="auto"/>
            <w:right w:val="none" w:sz="0" w:space="0" w:color="auto"/>
          </w:divBdr>
        </w:div>
        <w:div w:id="1477915320">
          <w:marLeft w:val="1123"/>
          <w:marRight w:val="0"/>
          <w:marTop w:val="34"/>
          <w:marBottom w:val="17"/>
          <w:divBdr>
            <w:top w:val="none" w:sz="0" w:space="0" w:color="auto"/>
            <w:left w:val="none" w:sz="0" w:space="0" w:color="auto"/>
            <w:bottom w:val="none" w:sz="0" w:space="0" w:color="auto"/>
            <w:right w:val="none" w:sz="0" w:space="0" w:color="auto"/>
          </w:divBdr>
        </w:div>
        <w:div w:id="1481072555">
          <w:marLeft w:val="706"/>
          <w:marRight w:val="0"/>
          <w:marTop w:val="50"/>
          <w:marBottom w:val="34"/>
          <w:divBdr>
            <w:top w:val="none" w:sz="0" w:space="0" w:color="auto"/>
            <w:left w:val="none" w:sz="0" w:space="0" w:color="auto"/>
            <w:bottom w:val="none" w:sz="0" w:space="0" w:color="auto"/>
            <w:right w:val="none" w:sz="0" w:space="0" w:color="auto"/>
          </w:divBdr>
        </w:div>
        <w:div w:id="1565680662">
          <w:marLeft w:val="547"/>
          <w:marRight w:val="0"/>
          <w:marTop w:val="84"/>
          <w:marBottom w:val="34"/>
          <w:divBdr>
            <w:top w:val="none" w:sz="0" w:space="0" w:color="auto"/>
            <w:left w:val="none" w:sz="0" w:space="0" w:color="auto"/>
            <w:bottom w:val="none" w:sz="0" w:space="0" w:color="auto"/>
            <w:right w:val="none" w:sz="0" w:space="0" w:color="auto"/>
          </w:divBdr>
        </w:div>
        <w:div w:id="1577469991">
          <w:marLeft w:val="706"/>
          <w:marRight w:val="0"/>
          <w:marTop w:val="50"/>
          <w:marBottom w:val="34"/>
          <w:divBdr>
            <w:top w:val="none" w:sz="0" w:space="0" w:color="auto"/>
            <w:left w:val="none" w:sz="0" w:space="0" w:color="auto"/>
            <w:bottom w:val="none" w:sz="0" w:space="0" w:color="auto"/>
            <w:right w:val="none" w:sz="0" w:space="0" w:color="auto"/>
          </w:divBdr>
        </w:div>
        <w:div w:id="1842239057">
          <w:marLeft w:val="706"/>
          <w:marRight w:val="0"/>
          <w:marTop w:val="50"/>
          <w:marBottom w:val="34"/>
          <w:divBdr>
            <w:top w:val="none" w:sz="0" w:space="0" w:color="auto"/>
            <w:left w:val="none" w:sz="0" w:space="0" w:color="auto"/>
            <w:bottom w:val="none" w:sz="0" w:space="0" w:color="auto"/>
            <w:right w:val="none" w:sz="0" w:space="0" w:color="auto"/>
          </w:divBdr>
        </w:div>
        <w:div w:id="1937472858">
          <w:marLeft w:val="547"/>
          <w:marRight w:val="0"/>
          <w:marTop w:val="84"/>
          <w:marBottom w:val="34"/>
          <w:divBdr>
            <w:top w:val="none" w:sz="0" w:space="0" w:color="auto"/>
            <w:left w:val="none" w:sz="0" w:space="0" w:color="auto"/>
            <w:bottom w:val="none" w:sz="0" w:space="0" w:color="auto"/>
            <w:right w:val="none" w:sz="0" w:space="0" w:color="auto"/>
          </w:divBdr>
        </w:div>
      </w:divsChild>
    </w:div>
    <w:div w:id="2113627485">
      <w:bodyDiv w:val="1"/>
      <w:marLeft w:val="0"/>
      <w:marRight w:val="0"/>
      <w:marTop w:val="0"/>
      <w:marBottom w:val="0"/>
      <w:divBdr>
        <w:top w:val="none" w:sz="0" w:space="0" w:color="auto"/>
        <w:left w:val="none" w:sz="0" w:space="0" w:color="auto"/>
        <w:bottom w:val="none" w:sz="0" w:space="0" w:color="auto"/>
        <w:right w:val="none" w:sz="0" w:space="0" w:color="auto"/>
      </w:divBdr>
    </w:div>
    <w:div w:id="2116248194">
      <w:bodyDiv w:val="1"/>
      <w:marLeft w:val="0"/>
      <w:marRight w:val="0"/>
      <w:marTop w:val="0"/>
      <w:marBottom w:val="0"/>
      <w:divBdr>
        <w:top w:val="none" w:sz="0" w:space="0" w:color="auto"/>
        <w:left w:val="none" w:sz="0" w:space="0" w:color="auto"/>
        <w:bottom w:val="none" w:sz="0" w:space="0" w:color="auto"/>
        <w:right w:val="none" w:sz="0" w:space="0" w:color="auto"/>
      </w:divBdr>
      <w:divsChild>
        <w:div w:id="1607230137">
          <w:marLeft w:val="0"/>
          <w:marRight w:val="0"/>
          <w:marTop w:val="0"/>
          <w:marBottom w:val="0"/>
          <w:divBdr>
            <w:top w:val="none" w:sz="0" w:space="0" w:color="auto"/>
            <w:left w:val="none" w:sz="0" w:space="0" w:color="auto"/>
            <w:bottom w:val="none" w:sz="0" w:space="0" w:color="auto"/>
            <w:right w:val="none" w:sz="0" w:space="0" w:color="auto"/>
          </w:divBdr>
          <w:divsChild>
            <w:div w:id="316152737">
              <w:marLeft w:val="0"/>
              <w:marRight w:val="0"/>
              <w:marTop w:val="0"/>
              <w:marBottom w:val="0"/>
              <w:divBdr>
                <w:top w:val="none" w:sz="0" w:space="0" w:color="auto"/>
                <w:left w:val="none" w:sz="0" w:space="0" w:color="auto"/>
                <w:bottom w:val="none" w:sz="0" w:space="0" w:color="auto"/>
                <w:right w:val="none" w:sz="0" w:space="0" w:color="auto"/>
              </w:divBdr>
            </w:div>
            <w:div w:id="406849778">
              <w:marLeft w:val="0"/>
              <w:marRight w:val="0"/>
              <w:marTop w:val="0"/>
              <w:marBottom w:val="0"/>
              <w:divBdr>
                <w:top w:val="none" w:sz="0" w:space="0" w:color="auto"/>
                <w:left w:val="none" w:sz="0" w:space="0" w:color="auto"/>
                <w:bottom w:val="none" w:sz="0" w:space="0" w:color="auto"/>
                <w:right w:val="none" w:sz="0" w:space="0" w:color="auto"/>
              </w:divBdr>
            </w:div>
            <w:div w:id="427429426">
              <w:marLeft w:val="0"/>
              <w:marRight w:val="0"/>
              <w:marTop w:val="0"/>
              <w:marBottom w:val="0"/>
              <w:divBdr>
                <w:top w:val="none" w:sz="0" w:space="0" w:color="auto"/>
                <w:left w:val="none" w:sz="0" w:space="0" w:color="auto"/>
                <w:bottom w:val="none" w:sz="0" w:space="0" w:color="auto"/>
                <w:right w:val="none" w:sz="0" w:space="0" w:color="auto"/>
              </w:divBdr>
            </w:div>
            <w:div w:id="761874766">
              <w:marLeft w:val="0"/>
              <w:marRight w:val="0"/>
              <w:marTop w:val="0"/>
              <w:marBottom w:val="0"/>
              <w:divBdr>
                <w:top w:val="none" w:sz="0" w:space="0" w:color="auto"/>
                <w:left w:val="none" w:sz="0" w:space="0" w:color="auto"/>
                <w:bottom w:val="none" w:sz="0" w:space="0" w:color="auto"/>
                <w:right w:val="none" w:sz="0" w:space="0" w:color="auto"/>
              </w:divBdr>
            </w:div>
            <w:div w:id="838232721">
              <w:marLeft w:val="0"/>
              <w:marRight w:val="0"/>
              <w:marTop w:val="0"/>
              <w:marBottom w:val="0"/>
              <w:divBdr>
                <w:top w:val="none" w:sz="0" w:space="0" w:color="auto"/>
                <w:left w:val="none" w:sz="0" w:space="0" w:color="auto"/>
                <w:bottom w:val="none" w:sz="0" w:space="0" w:color="auto"/>
                <w:right w:val="none" w:sz="0" w:space="0" w:color="auto"/>
              </w:divBdr>
            </w:div>
            <w:div w:id="889146676">
              <w:marLeft w:val="0"/>
              <w:marRight w:val="0"/>
              <w:marTop w:val="0"/>
              <w:marBottom w:val="0"/>
              <w:divBdr>
                <w:top w:val="none" w:sz="0" w:space="0" w:color="auto"/>
                <w:left w:val="none" w:sz="0" w:space="0" w:color="auto"/>
                <w:bottom w:val="none" w:sz="0" w:space="0" w:color="auto"/>
                <w:right w:val="none" w:sz="0" w:space="0" w:color="auto"/>
              </w:divBdr>
            </w:div>
            <w:div w:id="919868265">
              <w:marLeft w:val="0"/>
              <w:marRight w:val="0"/>
              <w:marTop w:val="0"/>
              <w:marBottom w:val="0"/>
              <w:divBdr>
                <w:top w:val="none" w:sz="0" w:space="0" w:color="auto"/>
                <w:left w:val="none" w:sz="0" w:space="0" w:color="auto"/>
                <w:bottom w:val="none" w:sz="0" w:space="0" w:color="auto"/>
                <w:right w:val="none" w:sz="0" w:space="0" w:color="auto"/>
              </w:divBdr>
            </w:div>
            <w:div w:id="1135097822">
              <w:marLeft w:val="0"/>
              <w:marRight w:val="0"/>
              <w:marTop w:val="0"/>
              <w:marBottom w:val="0"/>
              <w:divBdr>
                <w:top w:val="none" w:sz="0" w:space="0" w:color="auto"/>
                <w:left w:val="none" w:sz="0" w:space="0" w:color="auto"/>
                <w:bottom w:val="none" w:sz="0" w:space="0" w:color="auto"/>
                <w:right w:val="none" w:sz="0" w:space="0" w:color="auto"/>
              </w:divBdr>
            </w:div>
            <w:div w:id="1404597413">
              <w:marLeft w:val="0"/>
              <w:marRight w:val="0"/>
              <w:marTop w:val="0"/>
              <w:marBottom w:val="0"/>
              <w:divBdr>
                <w:top w:val="none" w:sz="0" w:space="0" w:color="auto"/>
                <w:left w:val="none" w:sz="0" w:space="0" w:color="auto"/>
                <w:bottom w:val="none" w:sz="0" w:space="0" w:color="auto"/>
                <w:right w:val="none" w:sz="0" w:space="0" w:color="auto"/>
              </w:divBdr>
            </w:div>
            <w:div w:id="1517698313">
              <w:marLeft w:val="0"/>
              <w:marRight w:val="0"/>
              <w:marTop w:val="0"/>
              <w:marBottom w:val="0"/>
              <w:divBdr>
                <w:top w:val="none" w:sz="0" w:space="0" w:color="auto"/>
                <w:left w:val="none" w:sz="0" w:space="0" w:color="auto"/>
                <w:bottom w:val="none" w:sz="0" w:space="0" w:color="auto"/>
                <w:right w:val="none" w:sz="0" w:space="0" w:color="auto"/>
              </w:divBdr>
            </w:div>
            <w:div w:id="1564217430">
              <w:marLeft w:val="0"/>
              <w:marRight w:val="0"/>
              <w:marTop w:val="0"/>
              <w:marBottom w:val="0"/>
              <w:divBdr>
                <w:top w:val="none" w:sz="0" w:space="0" w:color="auto"/>
                <w:left w:val="none" w:sz="0" w:space="0" w:color="auto"/>
                <w:bottom w:val="none" w:sz="0" w:space="0" w:color="auto"/>
                <w:right w:val="none" w:sz="0" w:space="0" w:color="auto"/>
              </w:divBdr>
            </w:div>
            <w:div w:id="19588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7528">
      <w:bodyDiv w:val="1"/>
      <w:marLeft w:val="0"/>
      <w:marRight w:val="0"/>
      <w:marTop w:val="0"/>
      <w:marBottom w:val="0"/>
      <w:divBdr>
        <w:top w:val="none" w:sz="0" w:space="0" w:color="auto"/>
        <w:left w:val="none" w:sz="0" w:space="0" w:color="auto"/>
        <w:bottom w:val="none" w:sz="0" w:space="0" w:color="auto"/>
        <w:right w:val="none" w:sz="0" w:space="0" w:color="auto"/>
      </w:divBdr>
    </w:div>
    <w:div w:id="2127041121">
      <w:bodyDiv w:val="1"/>
      <w:marLeft w:val="0"/>
      <w:marRight w:val="0"/>
      <w:marTop w:val="0"/>
      <w:marBottom w:val="0"/>
      <w:divBdr>
        <w:top w:val="none" w:sz="0" w:space="0" w:color="auto"/>
        <w:left w:val="none" w:sz="0" w:space="0" w:color="auto"/>
        <w:bottom w:val="none" w:sz="0" w:space="0" w:color="auto"/>
        <w:right w:val="none" w:sz="0" w:space="0" w:color="auto"/>
      </w:divBdr>
      <w:divsChild>
        <w:div w:id="1301572755">
          <w:marLeft w:val="1166"/>
          <w:marRight w:val="0"/>
          <w:marTop w:val="58"/>
          <w:marBottom w:val="38"/>
          <w:divBdr>
            <w:top w:val="none" w:sz="0" w:space="0" w:color="auto"/>
            <w:left w:val="none" w:sz="0" w:space="0" w:color="auto"/>
            <w:bottom w:val="none" w:sz="0" w:space="0" w:color="auto"/>
            <w:right w:val="none" w:sz="0" w:space="0" w:color="auto"/>
          </w:divBdr>
        </w:div>
        <w:div w:id="1617056438">
          <w:marLeft w:val="446"/>
          <w:marRight w:val="0"/>
          <w:marTop w:val="96"/>
          <w:marBottom w:val="38"/>
          <w:divBdr>
            <w:top w:val="none" w:sz="0" w:space="0" w:color="auto"/>
            <w:left w:val="none" w:sz="0" w:space="0" w:color="auto"/>
            <w:bottom w:val="none" w:sz="0" w:space="0" w:color="auto"/>
            <w:right w:val="none" w:sz="0" w:space="0" w:color="auto"/>
          </w:divBdr>
        </w:div>
        <w:div w:id="1779982046">
          <w:marLeft w:val="1166"/>
          <w:marRight w:val="0"/>
          <w:marTop w:val="58"/>
          <w:marBottom w:val="38"/>
          <w:divBdr>
            <w:top w:val="none" w:sz="0" w:space="0" w:color="auto"/>
            <w:left w:val="none" w:sz="0" w:space="0" w:color="auto"/>
            <w:bottom w:val="none" w:sz="0" w:space="0" w:color="auto"/>
            <w:right w:val="none" w:sz="0" w:space="0" w:color="auto"/>
          </w:divBdr>
        </w:div>
        <w:div w:id="2117015025">
          <w:marLeft w:val="446"/>
          <w:marRight w:val="0"/>
          <w:marTop w:val="96"/>
          <w:marBottom w:val="38"/>
          <w:divBdr>
            <w:top w:val="none" w:sz="0" w:space="0" w:color="auto"/>
            <w:left w:val="none" w:sz="0" w:space="0" w:color="auto"/>
            <w:bottom w:val="none" w:sz="0" w:space="0" w:color="auto"/>
            <w:right w:val="none" w:sz="0" w:space="0" w:color="auto"/>
          </w:divBdr>
        </w:div>
      </w:divsChild>
    </w:div>
    <w:div w:id="2135783089">
      <w:bodyDiv w:val="1"/>
      <w:marLeft w:val="0"/>
      <w:marRight w:val="0"/>
      <w:marTop w:val="0"/>
      <w:marBottom w:val="0"/>
      <w:divBdr>
        <w:top w:val="none" w:sz="0" w:space="0" w:color="auto"/>
        <w:left w:val="none" w:sz="0" w:space="0" w:color="auto"/>
        <w:bottom w:val="none" w:sz="0" w:space="0" w:color="auto"/>
        <w:right w:val="none" w:sz="0" w:space="0" w:color="auto"/>
      </w:divBdr>
    </w:div>
    <w:div w:id="2143570428">
      <w:bodyDiv w:val="1"/>
      <w:marLeft w:val="0"/>
      <w:marRight w:val="0"/>
      <w:marTop w:val="0"/>
      <w:marBottom w:val="0"/>
      <w:divBdr>
        <w:top w:val="none" w:sz="0" w:space="0" w:color="auto"/>
        <w:left w:val="none" w:sz="0" w:space="0" w:color="auto"/>
        <w:bottom w:val="none" w:sz="0" w:space="0" w:color="auto"/>
        <w:right w:val="none" w:sz="0" w:space="0" w:color="auto"/>
      </w:divBdr>
      <w:divsChild>
        <w:div w:id="30880528">
          <w:marLeft w:val="547"/>
          <w:marRight w:val="0"/>
          <w:marTop w:val="96"/>
          <w:marBottom w:val="38"/>
          <w:divBdr>
            <w:top w:val="none" w:sz="0" w:space="0" w:color="auto"/>
            <w:left w:val="none" w:sz="0" w:space="0" w:color="auto"/>
            <w:bottom w:val="none" w:sz="0" w:space="0" w:color="auto"/>
            <w:right w:val="none" w:sz="0" w:space="0" w:color="auto"/>
          </w:divBdr>
        </w:div>
        <w:div w:id="93668444">
          <w:marLeft w:val="547"/>
          <w:marRight w:val="0"/>
          <w:marTop w:val="96"/>
          <w:marBottom w:val="38"/>
          <w:divBdr>
            <w:top w:val="none" w:sz="0" w:space="0" w:color="auto"/>
            <w:left w:val="none" w:sz="0" w:space="0" w:color="auto"/>
            <w:bottom w:val="none" w:sz="0" w:space="0" w:color="auto"/>
            <w:right w:val="none" w:sz="0" w:space="0" w:color="auto"/>
          </w:divBdr>
        </w:div>
        <w:div w:id="477384966">
          <w:marLeft w:val="547"/>
          <w:marRight w:val="0"/>
          <w:marTop w:val="96"/>
          <w:marBottom w:val="38"/>
          <w:divBdr>
            <w:top w:val="none" w:sz="0" w:space="0" w:color="auto"/>
            <w:left w:val="none" w:sz="0" w:space="0" w:color="auto"/>
            <w:bottom w:val="none" w:sz="0" w:space="0" w:color="auto"/>
            <w:right w:val="none" w:sz="0" w:space="0" w:color="auto"/>
          </w:divBdr>
        </w:div>
        <w:div w:id="1263076560">
          <w:marLeft w:val="547"/>
          <w:marRight w:val="0"/>
          <w:marTop w:val="96"/>
          <w:marBottom w:val="38"/>
          <w:divBdr>
            <w:top w:val="none" w:sz="0" w:space="0" w:color="auto"/>
            <w:left w:val="none" w:sz="0" w:space="0" w:color="auto"/>
            <w:bottom w:val="none" w:sz="0" w:space="0" w:color="auto"/>
            <w:right w:val="none" w:sz="0" w:space="0" w:color="auto"/>
          </w:divBdr>
        </w:div>
        <w:div w:id="1744716827">
          <w:marLeft w:val="547"/>
          <w:marRight w:val="0"/>
          <w:marTop w:val="96"/>
          <w:marBottom w:val="38"/>
          <w:divBdr>
            <w:top w:val="none" w:sz="0" w:space="0" w:color="auto"/>
            <w:left w:val="none" w:sz="0" w:space="0" w:color="auto"/>
            <w:bottom w:val="none" w:sz="0" w:space="0" w:color="auto"/>
            <w:right w:val="none" w:sz="0" w:space="0" w:color="auto"/>
          </w:divBdr>
        </w:div>
        <w:div w:id="1960408696">
          <w:marLeft w:val="547"/>
          <w:marRight w:val="0"/>
          <w:marTop w:val="96"/>
          <w:marBottom w:val="38"/>
          <w:divBdr>
            <w:top w:val="none" w:sz="0" w:space="0" w:color="auto"/>
            <w:left w:val="none" w:sz="0" w:space="0" w:color="auto"/>
            <w:bottom w:val="none" w:sz="0" w:space="0" w:color="auto"/>
            <w:right w:val="none" w:sz="0" w:space="0" w:color="auto"/>
          </w:divBdr>
        </w:div>
        <w:div w:id="2041464920">
          <w:marLeft w:val="547"/>
          <w:marRight w:val="0"/>
          <w:marTop w:val="96"/>
          <w:marBottom w:val="38"/>
          <w:divBdr>
            <w:top w:val="none" w:sz="0" w:space="0" w:color="auto"/>
            <w:left w:val="none" w:sz="0" w:space="0" w:color="auto"/>
            <w:bottom w:val="none" w:sz="0" w:space="0" w:color="auto"/>
            <w:right w:val="none" w:sz="0" w:space="0" w:color="auto"/>
          </w:divBdr>
        </w:div>
      </w:divsChild>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sChild>
        <w:div w:id="250628361">
          <w:marLeft w:val="0"/>
          <w:marRight w:val="0"/>
          <w:marTop w:val="0"/>
          <w:marBottom w:val="0"/>
          <w:divBdr>
            <w:top w:val="none" w:sz="0" w:space="0" w:color="auto"/>
            <w:left w:val="none" w:sz="0" w:space="0" w:color="auto"/>
            <w:bottom w:val="none" w:sz="0" w:space="0" w:color="auto"/>
            <w:right w:val="none" w:sz="0" w:space="0" w:color="auto"/>
          </w:divBdr>
        </w:div>
        <w:div w:id="1901405148">
          <w:marLeft w:val="0"/>
          <w:marRight w:val="0"/>
          <w:marTop w:val="0"/>
          <w:marBottom w:val="0"/>
          <w:divBdr>
            <w:top w:val="none" w:sz="0" w:space="0" w:color="auto"/>
            <w:left w:val="none" w:sz="0" w:space="0" w:color="auto"/>
            <w:bottom w:val="none" w:sz="0" w:space="0" w:color="auto"/>
            <w:right w:val="none" w:sz="0" w:space="0" w:color="auto"/>
          </w:divBdr>
        </w:div>
        <w:div w:id="1042829044">
          <w:marLeft w:val="0"/>
          <w:marRight w:val="0"/>
          <w:marTop w:val="0"/>
          <w:marBottom w:val="0"/>
          <w:divBdr>
            <w:top w:val="none" w:sz="0" w:space="0" w:color="auto"/>
            <w:left w:val="none" w:sz="0" w:space="0" w:color="auto"/>
            <w:bottom w:val="none" w:sz="0" w:space="0" w:color="auto"/>
            <w:right w:val="none" w:sz="0" w:space="0" w:color="auto"/>
          </w:divBdr>
        </w:div>
        <w:div w:id="1929582691">
          <w:marLeft w:val="0"/>
          <w:marRight w:val="0"/>
          <w:marTop w:val="0"/>
          <w:marBottom w:val="0"/>
          <w:divBdr>
            <w:top w:val="none" w:sz="0" w:space="0" w:color="auto"/>
            <w:left w:val="none" w:sz="0" w:space="0" w:color="auto"/>
            <w:bottom w:val="none" w:sz="0" w:space="0" w:color="auto"/>
            <w:right w:val="none" w:sz="0" w:space="0" w:color="auto"/>
          </w:divBdr>
        </w:div>
        <w:div w:id="448624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324" Type="http://schemas.openxmlformats.org/officeDocument/2006/relationships/customXml" Target="../customXml/item324.xml"/><Relationship Id="rId531" Type="http://schemas.openxmlformats.org/officeDocument/2006/relationships/customXml" Target="../customXml/item531.xml"/><Relationship Id="rId629" Type="http://schemas.openxmlformats.org/officeDocument/2006/relationships/header" Target="header5.xml"/><Relationship Id="rId170" Type="http://schemas.openxmlformats.org/officeDocument/2006/relationships/customXml" Target="../customXml/item170.xml"/><Relationship Id="rId268" Type="http://schemas.openxmlformats.org/officeDocument/2006/relationships/customXml" Target="../customXml/item268.xml"/><Relationship Id="rId475" Type="http://schemas.openxmlformats.org/officeDocument/2006/relationships/customXml" Target="../customXml/item475.xml"/><Relationship Id="rId32" Type="http://schemas.openxmlformats.org/officeDocument/2006/relationships/customXml" Target="../customXml/item32.xml"/><Relationship Id="rId128" Type="http://schemas.openxmlformats.org/officeDocument/2006/relationships/customXml" Target="../customXml/item128.xml"/><Relationship Id="rId335" Type="http://schemas.openxmlformats.org/officeDocument/2006/relationships/customXml" Target="../customXml/item335.xml"/><Relationship Id="rId542" Type="http://schemas.openxmlformats.org/officeDocument/2006/relationships/customXml" Target="../customXml/item542.xml"/><Relationship Id="rId181" Type="http://schemas.openxmlformats.org/officeDocument/2006/relationships/customXml" Target="../customXml/item181.xml"/><Relationship Id="rId402" Type="http://schemas.openxmlformats.org/officeDocument/2006/relationships/customXml" Target="../customXml/item402.xml"/><Relationship Id="rId279" Type="http://schemas.openxmlformats.org/officeDocument/2006/relationships/customXml" Target="../customXml/item279.xml"/><Relationship Id="rId486" Type="http://schemas.openxmlformats.org/officeDocument/2006/relationships/customXml" Target="../customXml/item486.xml"/><Relationship Id="rId43" Type="http://schemas.openxmlformats.org/officeDocument/2006/relationships/customXml" Target="../customXml/item43.xml"/><Relationship Id="rId139" Type="http://schemas.openxmlformats.org/officeDocument/2006/relationships/customXml" Target="../customXml/item139.xml"/><Relationship Id="rId346" Type="http://schemas.openxmlformats.org/officeDocument/2006/relationships/customXml" Target="../customXml/item346.xml"/><Relationship Id="rId553" Type="http://schemas.openxmlformats.org/officeDocument/2006/relationships/customXml" Target="../customXml/item553.xml"/><Relationship Id="rId192" Type="http://schemas.openxmlformats.org/officeDocument/2006/relationships/customXml" Target="../customXml/item192.xml"/><Relationship Id="rId206" Type="http://schemas.openxmlformats.org/officeDocument/2006/relationships/customXml" Target="../customXml/item206.xml"/><Relationship Id="rId413" Type="http://schemas.openxmlformats.org/officeDocument/2006/relationships/customXml" Target="../customXml/item413.xml"/><Relationship Id="rId497" Type="http://schemas.openxmlformats.org/officeDocument/2006/relationships/customXml" Target="../customXml/item497.xml"/><Relationship Id="rId620" Type="http://schemas.openxmlformats.org/officeDocument/2006/relationships/endnotes" Target="endnotes.xml"/><Relationship Id="rId357" Type="http://schemas.openxmlformats.org/officeDocument/2006/relationships/customXml" Target="../customXml/item357.xml"/><Relationship Id="rId54" Type="http://schemas.openxmlformats.org/officeDocument/2006/relationships/customXml" Target="../customXml/item54.xml"/><Relationship Id="rId217" Type="http://schemas.openxmlformats.org/officeDocument/2006/relationships/customXml" Target="../customXml/item217.xml"/><Relationship Id="rId564" Type="http://schemas.openxmlformats.org/officeDocument/2006/relationships/customXml" Target="../customXml/item564.xml"/><Relationship Id="rId424" Type="http://schemas.openxmlformats.org/officeDocument/2006/relationships/customXml" Target="../customXml/item424.xml"/><Relationship Id="rId631" Type="http://schemas.openxmlformats.org/officeDocument/2006/relationships/theme" Target="theme/theme1.xml"/><Relationship Id="rId270" Type="http://schemas.openxmlformats.org/officeDocument/2006/relationships/customXml" Target="../customXml/item270.xml"/><Relationship Id="rId65" Type="http://schemas.openxmlformats.org/officeDocument/2006/relationships/customXml" Target="../customXml/item65.xml"/><Relationship Id="rId130" Type="http://schemas.openxmlformats.org/officeDocument/2006/relationships/customXml" Target="../customXml/item130.xml"/><Relationship Id="rId368" Type="http://schemas.openxmlformats.org/officeDocument/2006/relationships/customXml" Target="../customXml/item368.xml"/><Relationship Id="rId575" Type="http://schemas.openxmlformats.org/officeDocument/2006/relationships/customXml" Target="../customXml/item575.xml"/><Relationship Id="rId228" Type="http://schemas.openxmlformats.org/officeDocument/2006/relationships/customXml" Target="../customXml/item228.xml"/><Relationship Id="rId435" Type="http://schemas.openxmlformats.org/officeDocument/2006/relationships/customXml" Target="../customXml/item435.xml"/><Relationship Id="rId281" Type="http://schemas.openxmlformats.org/officeDocument/2006/relationships/customXml" Target="../customXml/item281.xml"/><Relationship Id="rId502" Type="http://schemas.openxmlformats.org/officeDocument/2006/relationships/customXml" Target="../customXml/item502.xml"/><Relationship Id="rId76" Type="http://schemas.openxmlformats.org/officeDocument/2006/relationships/customXml" Target="../customXml/item76.xml"/><Relationship Id="rId141" Type="http://schemas.openxmlformats.org/officeDocument/2006/relationships/customXml" Target="../customXml/item141.xml"/><Relationship Id="rId379" Type="http://schemas.openxmlformats.org/officeDocument/2006/relationships/customXml" Target="../customXml/item379.xml"/><Relationship Id="rId586" Type="http://schemas.openxmlformats.org/officeDocument/2006/relationships/customXml" Target="../customXml/item586.xml"/><Relationship Id="rId7" Type="http://schemas.openxmlformats.org/officeDocument/2006/relationships/customXml" Target="../customXml/item7.xml"/><Relationship Id="rId239" Type="http://schemas.openxmlformats.org/officeDocument/2006/relationships/customXml" Target="../customXml/item239.xml"/><Relationship Id="rId446" Type="http://schemas.openxmlformats.org/officeDocument/2006/relationships/customXml" Target="../customXml/item446.xml"/><Relationship Id="rId292" Type="http://schemas.openxmlformats.org/officeDocument/2006/relationships/customXml" Target="../customXml/item292.xml"/><Relationship Id="rId306" Type="http://schemas.openxmlformats.org/officeDocument/2006/relationships/customXml" Target="../customXml/item306.xml"/><Relationship Id="rId87" Type="http://schemas.openxmlformats.org/officeDocument/2006/relationships/customXml" Target="../customXml/item87.xml"/><Relationship Id="rId513" Type="http://schemas.openxmlformats.org/officeDocument/2006/relationships/customXml" Target="../customXml/item513.xml"/><Relationship Id="rId597" Type="http://schemas.openxmlformats.org/officeDocument/2006/relationships/customXml" Target="../customXml/item597.xml"/><Relationship Id="rId152" Type="http://schemas.openxmlformats.org/officeDocument/2006/relationships/customXml" Target="../customXml/item152.xml"/><Relationship Id="rId457" Type="http://schemas.openxmlformats.org/officeDocument/2006/relationships/customXml" Target="../customXml/item457.xml"/><Relationship Id="rId14" Type="http://schemas.openxmlformats.org/officeDocument/2006/relationships/customXml" Target="../customXml/item14.xml"/><Relationship Id="rId317" Type="http://schemas.openxmlformats.org/officeDocument/2006/relationships/customXml" Target="../customXml/item317.xml"/><Relationship Id="rId524" Type="http://schemas.openxmlformats.org/officeDocument/2006/relationships/customXml" Target="../customXml/item524.xml"/><Relationship Id="rId98" Type="http://schemas.openxmlformats.org/officeDocument/2006/relationships/customXml" Target="../customXml/item98.xml"/><Relationship Id="rId163" Type="http://schemas.openxmlformats.org/officeDocument/2006/relationships/customXml" Target="../customXml/item163.xml"/><Relationship Id="rId370" Type="http://schemas.openxmlformats.org/officeDocument/2006/relationships/customXml" Target="../customXml/item370.xml"/><Relationship Id="rId230" Type="http://schemas.openxmlformats.org/officeDocument/2006/relationships/customXml" Target="../customXml/item230.xml"/><Relationship Id="rId468" Type="http://schemas.openxmlformats.org/officeDocument/2006/relationships/customXml" Target="../customXml/item468.xml"/><Relationship Id="rId25" Type="http://schemas.openxmlformats.org/officeDocument/2006/relationships/customXml" Target="../customXml/item25.xml"/><Relationship Id="rId328" Type="http://schemas.openxmlformats.org/officeDocument/2006/relationships/customXml" Target="../customXml/item328.xml"/><Relationship Id="rId535" Type="http://schemas.openxmlformats.org/officeDocument/2006/relationships/customXml" Target="../customXml/item535.xml"/><Relationship Id="rId174" Type="http://schemas.openxmlformats.org/officeDocument/2006/relationships/customXml" Target="../customXml/item174.xml"/><Relationship Id="rId381" Type="http://schemas.openxmlformats.org/officeDocument/2006/relationships/customXml" Target="../customXml/item381.xml"/><Relationship Id="rId602" Type="http://schemas.openxmlformats.org/officeDocument/2006/relationships/customXml" Target="../customXml/item602.xml"/><Relationship Id="rId241" Type="http://schemas.openxmlformats.org/officeDocument/2006/relationships/customXml" Target="../customXml/item241.xml"/><Relationship Id="rId479" Type="http://schemas.openxmlformats.org/officeDocument/2006/relationships/customXml" Target="../customXml/item479.xml"/><Relationship Id="rId36" Type="http://schemas.openxmlformats.org/officeDocument/2006/relationships/customXml" Target="../customXml/item36.xml"/><Relationship Id="rId339" Type="http://schemas.openxmlformats.org/officeDocument/2006/relationships/customXml" Target="../customXml/item339.xml"/><Relationship Id="rId546" Type="http://schemas.openxmlformats.org/officeDocument/2006/relationships/customXml" Target="../customXml/item546.xml"/><Relationship Id="rId78" Type="http://schemas.openxmlformats.org/officeDocument/2006/relationships/customXml" Target="../customXml/item78.xml"/><Relationship Id="rId101" Type="http://schemas.openxmlformats.org/officeDocument/2006/relationships/customXml" Target="../customXml/item101.xml"/><Relationship Id="rId143" Type="http://schemas.openxmlformats.org/officeDocument/2006/relationships/customXml" Target="../customXml/item143.xml"/><Relationship Id="rId185" Type="http://schemas.openxmlformats.org/officeDocument/2006/relationships/customXml" Target="../customXml/item185.xml"/><Relationship Id="rId350" Type="http://schemas.openxmlformats.org/officeDocument/2006/relationships/customXml" Target="../customXml/item350.xml"/><Relationship Id="rId406" Type="http://schemas.openxmlformats.org/officeDocument/2006/relationships/customXml" Target="../customXml/item406.xml"/><Relationship Id="rId588" Type="http://schemas.openxmlformats.org/officeDocument/2006/relationships/customXml" Target="../customXml/item588.xml"/><Relationship Id="rId9" Type="http://schemas.openxmlformats.org/officeDocument/2006/relationships/customXml" Target="../customXml/item9.xml"/><Relationship Id="rId210" Type="http://schemas.openxmlformats.org/officeDocument/2006/relationships/customXml" Target="../customXml/item210.xml"/><Relationship Id="rId392" Type="http://schemas.openxmlformats.org/officeDocument/2006/relationships/customXml" Target="../customXml/item392.xml"/><Relationship Id="rId448" Type="http://schemas.openxmlformats.org/officeDocument/2006/relationships/customXml" Target="../customXml/item448.xml"/><Relationship Id="rId613" Type="http://schemas.openxmlformats.org/officeDocument/2006/relationships/customXml" Target="../customXml/item613.xml"/><Relationship Id="rId252" Type="http://schemas.openxmlformats.org/officeDocument/2006/relationships/customXml" Target="../customXml/item252.xml"/><Relationship Id="rId294" Type="http://schemas.openxmlformats.org/officeDocument/2006/relationships/customXml" Target="../customXml/item294.xml"/><Relationship Id="rId308" Type="http://schemas.openxmlformats.org/officeDocument/2006/relationships/customXml" Target="../customXml/item308.xml"/><Relationship Id="rId515" Type="http://schemas.openxmlformats.org/officeDocument/2006/relationships/customXml" Target="../customXml/item515.xml"/><Relationship Id="rId47" Type="http://schemas.openxmlformats.org/officeDocument/2006/relationships/customXml" Target="../customXml/item47.xml"/><Relationship Id="rId89" Type="http://schemas.openxmlformats.org/officeDocument/2006/relationships/customXml" Target="../customXml/item89.xml"/><Relationship Id="rId112" Type="http://schemas.openxmlformats.org/officeDocument/2006/relationships/customXml" Target="../customXml/item112.xml"/><Relationship Id="rId154" Type="http://schemas.openxmlformats.org/officeDocument/2006/relationships/customXml" Target="../customXml/item154.xml"/><Relationship Id="rId361" Type="http://schemas.openxmlformats.org/officeDocument/2006/relationships/customXml" Target="../customXml/item361.xml"/><Relationship Id="rId557" Type="http://schemas.openxmlformats.org/officeDocument/2006/relationships/customXml" Target="../customXml/item557.xml"/><Relationship Id="rId599" Type="http://schemas.openxmlformats.org/officeDocument/2006/relationships/customXml" Target="../customXml/item599.xml"/><Relationship Id="rId196" Type="http://schemas.openxmlformats.org/officeDocument/2006/relationships/customXml" Target="../customXml/item196.xml"/><Relationship Id="rId417" Type="http://schemas.openxmlformats.org/officeDocument/2006/relationships/customXml" Target="../customXml/item417.xml"/><Relationship Id="rId459" Type="http://schemas.openxmlformats.org/officeDocument/2006/relationships/customXml" Target="../customXml/item459.xml"/><Relationship Id="rId624" Type="http://schemas.openxmlformats.org/officeDocument/2006/relationships/footer" Target="footer3.xml"/><Relationship Id="rId16" Type="http://schemas.openxmlformats.org/officeDocument/2006/relationships/customXml" Target="../customXml/item16.xml"/><Relationship Id="rId221" Type="http://schemas.openxmlformats.org/officeDocument/2006/relationships/customXml" Target="../customXml/item221.xml"/><Relationship Id="rId263" Type="http://schemas.openxmlformats.org/officeDocument/2006/relationships/customXml" Target="../customXml/item263.xml"/><Relationship Id="rId319" Type="http://schemas.openxmlformats.org/officeDocument/2006/relationships/customXml" Target="../customXml/item319.xml"/><Relationship Id="rId470" Type="http://schemas.openxmlformats.org/officeDocument/2006/relationships/customXml" Target="../customXml/item470.xml"/><Relationship Id="rId526" Type="http://schemas.openxmlformats.org/officeDocument/2006/relationships/customXml" Target="../customXml/item526.xml"/><Relationship Id="rId58" Type="http://schemas.openxmlformats.org/officeDocument/2006/relationships/customXml" Target="../customXml/item58.xml"/><Relationship Id="rId123" Type="http://schemas.openxmlformats.org/officeDocument/2006/relationships/customXml" Target="../customXml/item123.xml"/><Relationship Id="rId330" Type="http://schemas.openxmlformats.org/officeDocument/2006/relationships/customXml" Target="../customXml/item330.xml"/><Relationship Id="rId568" Type="http://schemas.openxmlformats.org/officeDocument/2006/relationships/customXml" Target="../customXml/item568.xml"/><Relationship Id="rId165" Type="http://schemas.openxmlformats.org/officeDocument/2006/relationships/customXml" Target="../customXml/item165.xml"/><Relationship Id="rId372" Type="http://schemas.openxmlformats.org/officeDocument/2006/relationships/customXml" Target="../customXml/item372.xml"/><Relationship Id="rId428" Type="http://schemas.openxmlformats.org/officeDocument/2006/relationships/customXml" Target="../customXml/item428.xml"/><Relationship Id="rId232" Type="http://schemas.openxmlformats.org/officeDocument/2006/relationships/customXml" Target="../customXml/item232.xml"/><Relationship Id="rId274" Type="http://schemas.openxmlformats.org/officeDocument/2006/relationships/customXml" Target="../customXml/item274.xml"/><Relationship Id="rId481" Type="http://schemas.openxmlformats.org/officeDocument/2006/relationships/customXml" Target="../customXml/item481.xml"/><Relationship Id="rId27" Type="http://schemas.openxmlformats.org/officeDocument/2006/relationships/customXml" Target="../customXml/item27.xml"/><Relationship Id="rId69" Type="http://schemas.openxmlformats.org/officeDocument/2006/relationships/customXml" Target="../customXml/item69.xml"/><Relationship Id="rId134" Type="http://schemas.openxmlformats.org/officeDocument/2006/relationships/customXml" Target="../customXml/item134.xml"/><Relationship Id="rId537" Type="http://schemas.openxmlformats.org/officeDocument/2006/relationships/customXml" Target="../customXml/item537.xml"/><Relationship Id="rId579" Type="http://schemas.openxmlformats.org/officeDocument/2006/relationships/customXml" Target="../customXml/item579.xml"/><Relationship Id="rId80" Type="http://schemas.openxmlformats.org/officeDocument/2006/relationships/customXml" Target="../customXml/item80.xml"/><Relationship Id="rId176" Type="http://schemas.openxmlformats.org/officeDocument/2006/relationships/customXml" Target="../customXml/item176.xml"/><Relationship Id="rId341" Type="http://schemas.openxmlformats.org/officeDocument/2006/relationships/customXml" Target="../customXml/item341.xml"/><Relationship Id="rId383" Type="http://schemas.openxmlformats.org/officeDocument/2006/relationships/customXml" Target="../customXml/item383.xml"/><Relationship Id="rId439" Type="http://schemas.openxmlformats.org/officeDocument/2006/relationships/customXml" Target="../customXml/item439.xml"/><Relationship Id="rId590" Type="http://schemas.openxmlformats.org/officeDocument/2006/relationships/customXml" Target="../customXml/item590.xml"/><Relationship Id="rId604" Type="http://schemas.openxmlformats.org/officeDocument/2006/relationships/customXml" Target="../customXml/item604.xml"/><Relationship Id="rId201" Type="http://schemas.openxmlformats.org/officeDocument/2006/relationships/customXml" Target="../customXml/item201.xml"/><Relationship Id="rId243" Type="http://schemas.openxmlformats.org/officeDocument/2006/relationships/customXml" Target="../customXml/item243.xml"/><Relationship Id="rId285" Type="http://schemas.openxmlformats.org/officeDocument/2006/relationships/customXml" Target="../customXml/item285.xml"/><Relationship Id="rId450" Type="http://schemas.openxmlformats.org/officeDocument/2006/relationships/customXml" Target="../customXml/item450.xml"/><Relationship Id="rId506" Type="http://schemas.openxmlformats.org/officeDocument/2006/relationships/customXml" Target="../customXml/item506.xml"/><Relationship Id="rId38" Type="http://schemas.openxmlformats.org/officeDocument/2006/relationships/customXml" Target="../customXml/item38.xml"/><Relationship Id="rId103" Type="http://schemas.openxmlformats.org/officeDocument/2006/relationships/customXml" Target="../customXml/item103.xml"/><Relationship Id="rId310" Type="http://schemas.openxmlformats.org/officeDocument/2006/relationships/customXml" Target="../customXml/item310.xml"/><Relationship Id="rId492" Type="http://schemas.openxmlformats.org/officeDocument/2006/relationships/customXml" Target="../customXml/item492.xml"/><Relationship Id="rId548" Type="http://schemas.openxmlformats.org/officeDocument/2006/relationships/customXml" Target="../customXml/item548.xml"/><Relationship Id="rId91" Type="http://schemas.openxmlformats.org/officeDocument/2006/relationships/customXml" Target="../customXml/item91.xml"/><Relationship Id="rId145" Type="http://schemas.openxmlformats.org/officeDocument/2006/relationships/customXml" Target="../customXml/item145.xml"/><Relationship Id="rId187" Type="http://schemas.openxmlformats.org/officeDocument/2006/relationships/customXml" Target="../customXml/item187.xml"/><Relationship Id="rId352" Type="http://schemas.openxmlformats.org/officeDocument/2006/relationships/customXml" Target="../customXml/item352.xml"/><Relationship Id="rId394" Type="http://schemas.openxmlformats.org/officeDocument/2006/relationships/customXml" Target="../customXml/item394.xml"/><Relationship Id="rId408" Type="http://schemas.openxmlformats.org/officeDocument/2006/relationships/customXml" Target="../customXml/item408.xml"/><Relationship Id="rId615" Type="http://schemas.openxmlformats.org/officeDocument/2006/relationships/numbering" Target="numbering.xml"/><Relationship Id="rId212" Type="http://schemas.openxmlformats.org/officeDocument/2006/relationships/customXml" Target="../customXml/item212.xml"/><Relationship Id="rId254" Type="http://schemas.openxmlformats.org/officeDocument/2006/relationships/customXml" Target="../customXml/item254.xml"/><Relationship Id="rId49" Type="http://schemas.openxmlformats.org/officeDocument/2006/relationships/customXml" Target="../customXml/item49.xml"/><Relationship Id="rId114" Type="http://schemas.openxmlformats.org/officeDocument/2006/relationships/customXml" Target="../customXml/item114.xml"/><Relationship Id="rId296" Type="http://schemas.openxmlformats.org/officeDocument/2006/relationships/customXml" Target="../customXml/item296.xml"/><Relationship Id="rId461" Type="http://schemas.openxmlformats.org/officeDocument/2006/relationships/customXml" Target="../customXml/item461.xml"/><Relationship Id="rId517" Type="http://schemas.openxmlformats.org/officeDocument/2006/relationships/customXml" Target="../customXml/item517.xml"/><Relationship Id="rId559" Type="http://schemas.openxmlformats.org/officeDocument/2006/relationships/customXml" Target="../customXml/item559.xml"/><Relationship Id="rId60" Type="http://schemas.openxmlformats.org/officeDocument/2006/relationships/customXml" Target="../customXml/item60.xml"/><Relationship Id="rId156" Type="http://schemas.openxmlformats.org/officeDocument/2006/relationships/customXml" Target="../customXml/item156.xml"/><Relationship Id="rId198" Type="http://schemas.openxmlformats.org/officeDocument/2006/relationships/customXml" Target="../customXml/item198.xml"/><Relationship Id="rId321" Type="http://schemas.openxmlformats.org/officeDocument/2006/relationships/customXml" Target="../customXml/item321.xml"/><Relationship Id="rId363" Type="http://schemas.openxmlformats.org/officeDocument/2006/relationships/customXml" Target="../customXml/item363.xml"/><Relationship Id="rId419" Type="http://schemas.openxmlformats.org/officeDocument/2006/relationships/customXml" Target="../customXml/item419.xml"/><Relationship Id="rId570" Type="http://schemas.openxmlformats.org/officeDocument/2006/relationships/customXml" Target="../customXml/item570.xml"/><Relationship Id="rId626" Type="http://schemas.openxmlformats.org/officeDocument/2006/relationships/image" Target="media/image1.png"/><Relationship Id="rId223" Type="http://schemas.openxmlformats.org/officeDocument/2006/relationships/customXml" Target="../customXml/item223.xml"/><Relationship Id="rId430" Type="http://schemas.openxmlformats.org/officeDocument/2006/relationships/customXml" Target="../customXml/item430.xml"/><Relationship Id="rId18" Type="http://schemas.openxmlformats.org/officeDocument/2006/relationships/customXml" Target="../customXml/item18.xml"/><Relationship Id="rId265" Type="http://schemas.openxmlformats.org/officeDocument/2006/relationships/customXml" Target="../customXml/item265.xml"/><Relationship Id="rId472" Type="http://schemas.openxmlformats.org/officeDocument/2006/relationships/customXml" Target="../customXml/item472.xml"/><Relationship Id="rId528" Type="http://schemas.openxmlformats.org/officeDocument/2006/relationships/customXml" Target="../customXml/item528.xml"/><Relationship Id="rId125" Type="http://schemas.openxmlformats.org/officeDocument/2006/relationships/customXml" Target="../customXml/item125.xml"/><Relationship Id="rId167" Type="http://schemas.openxmlformats.org/officeDocument/2006/relationships/customXml" Target="../customXml/item167.xml"/><Relationship Id="rId332" Type="http://schemas.openxmlformats.org/officeDocument/2006/relationships/customXml" Target="../customXml/item332.xml"/><Relationship Id="rId374" Type="http://schemas.openxmlformats.org/officeDocument/2006/relationships/customXml" Target="../customXml/item374.xml"/><Relationship Id="rId581" Type="http://schemas.openxmlformats.org/officeDocument/2006/relationships/customXml" Target="../customXml/item581.xml"/><Relationship Id="rId71" Type="http://schemas.openxmlformats.org/officeDocument/2006/relationships/customXml" Target="../customXml/item71.xml"/><Relationship Id="rId234" Type="http://schemas.openxmlformats.org/officeDocument/2006/relationships/customXml" Target="../customXml/item234.xml"/><Relationship Id="rId2" Type="http://schemas.openxmlformats.org/officeDocument/2006/relationships/customXml" Target="../customXml/item2.xml"/><Relationship Id="rId29" Type="http://schemas.openxmlformats.org/officeDocument/2006/relationships/customXml" Target="../customXml/item29.xml"/><Relationship Id="rId276" Type="http://schemas.openxmlformats.org/officeDocument/2006/relationships/customXml" Target="../customXml/item276.xml"/><Relationship Id="rId441" Type="http://schemas.openxmlformats.org/officeDocument/2006/relationships/customXml" Target="../customXml/item441.xml"/><Relationship Id="rId483" Type="http://schemas.openxmlformats.org/officeDocument/2006/relationships/customXml" Target="../customXml/item483.xml"/><Relationship Id="rId539" Type="http://schemas.openxmlformats.org/officeDocument/2006/relationships/customXml" Target="../customXml/item539.xml"/><Relationship Id="rId40" Type="http://schemas.openxmlformats.org/officeDocument/2006/relationships/customXml" Target="../customXml/item40.xml"/><Relationship Id="rId136" Type="http://schemas.openxmlformats.org/officeDocument/2006/relationships/customXml" Target="../customXml/item136.xml"/><Relationship Id="rId178" Type="http://schemas.openxmlformats.org/officeDocument/2006/relationships/customXml" Target="../customXml/item178.xml"/><Relationship Id="rId301" Type="http://schemas.openxmlformats.org/officeDocument/2006/relationships/customXml" Target="../customXml/item301.xml"/><Relationship Id="rId343" Type="http://schemas.openxmlformats.org/officeDocument/2006/relationships/customXml" Target="../customXml/item343.xml"/><Relationship Id="rId550" Type="http://schemas.openxmlformats.org/officeDocument/2006/relationships/customXml" Target="../customXml/item550.xml"/><Relationship Id="rId82" Type="http://schemas.openxmlformats.org/officeDocument/2006/relationships/customXml" Target="../customXml/item82.xml"/><Relationship Id="rId203" Type="http://schemas.openxmlformats.org/officeDocument/2006/relationships/customXml" Target="../customXml/item203.xml"/><Relationship Id="rId385" Type="http://schemas.openxmlformats.org/officeDocument/2006/relationships/customXml" Target="../customXml/item385.xml"/><Relationship Id="rId592" Type="http://schemas.openxmlformats.org/officeDocument/2006/relationships/customXml" Target="../customXml/item592.xml"/><Relationship Id="rId606" Type="http://schemas.openxmlformats.org/officeDocument/2006/relationships/customXml" Target="../customXml/item606.xml"/><Relationship Id="rId245" Type="http://schemas.openxmlformats.org/officeDocument/2006/relationships/customXml" Target="../customXml/item245.xml"/><Relationship Id="rId287" Type="http://schemas.openxmlformats.org/officeDocument/2006/relationships/customXml" Target="../customXml/item287.xml"/><Relationship Id="rId410" Type="http://schemas.openxmlformats.org/officeDocument/2006/relationships/customXml" Target="../customXml/item410.xml"/><Relationship Id="rId452" Type="http://schemas.openxmlformats.org/officeDocument/2006/relationships/customXml" Target="../customXml/item452.xml"/><Relationship Id="rId494" Type="http://schemas.openxmlformats.org/officeDocument/2006/relationships/customXml" Target="../customXml/item494.xml"/><Relationship Id="rId508" Type="http://schemas.openxmlformats.org/officeDocument/2006/relationships/customXml" Target="../customXml/item508.xml"/><Relationship Id="rId105" Type="http://schemas.openxmlformats.org/officeDocument/2006/relationships/customXml" Target="../customXml/item105.xml"/><Relationship Id="rId147" Type="http://schemas.openxmlformats.org/officeDocument/2006/relationships/customXml" Target="../customXml/item147.xml"/><Relationship Id="rId312" Type="http://schemas.openxmlformats.org/officeDocument/2006/relationships/customXml" Target="../customXml/item312.xml"/><Relationship Id="rId354" Type="http://schemas.openxmlformats.org/officeDocument/2006/relationships/customXml" Target="../customXml/item354.xml"/><Relationship Id="rId51" Type="http://schemas.openxmlformats.org/officeDocument/2006/relationships/customXml" Target="../customXml/item51.xml"/><Relationship Id="rId93" Type="http://schemas.openxmlformats.org/officeDocument/2006/relationships/customXml" Target="../customXml/item93.xml"/><Relationship Id="rId189" Type="http://schemas.openxmlformats.org/officeDocument/2006/relationships/customXml" Target="../customXml/item189.xml"/><Relationship Id="rId396" Type="http://schemas.openxmlformats.org/officeDocument/2006/relationships/customXml" Target="../customXml/item396.xml"/><Relationship Id="rId561" Type="http://schemas.openxmlformats.org/officeDocument/2006/relationships/customXml" Target="../customXml/item561.xml"/><Relationship Id="rId617" Type="http://schemas.openxmlformats.org/officeDocument/2006/relationships/settings" Target="settings.xml"/><Relationship Id="rId214" Type="http://schemas.openxmlformats.org/officeDocument/2006/relationships/customXml" Target="../customXml/item214.xml"/><Relationship Id="rId256" Type="http://schemas.openxmlformats.org/officeDocument/2006/relationships/customXml" Target="../customXml/item256.xml"/><Relationship Id="rId298" Type="http://schemas.openxmlformats.org/officeDocument/2006/relationships/customXml" Target="../customXml/item298.xml"/><Relationship Id="rId421" Type="http://schemas.openxmlformats.org/officeDocument/2006/relationships/customXml" Target="../customXml/item421.xml"/><Relationship Id="rId463" Type="http://schemas.openxmlformats.org/officeDocument/2006/relationships/customXml" Target="../customXml/item463.xml"/><Relationship Id="rId519" Type="http://schemas.openxmlformats.org/officeDocument/2006/relationships/customXml" Target="../customXml/item519.xml"/><Relationship Id="rId116" Type="http://schemas.openxmlformats.org/officeDocument/2006/relationships/customXml" Target="../customXml/item116.xml"/><Relationship Id="rId158" Type="http://schemas.openxmlformats.org/officeDocument/2006/relationships/customXml" Target="../customXml/item158.xml"/><Relationship Id="rId323" Type="http://schemas.openxmlformats.org/officeDocument/2006/relationships/customXml" Target="../customXml/item323.xml"/><Relationship Id="rId530" Type="http://schemas.openxmlformats.org/officeDocument/2006/relationships/customXml" Target="../customXml/item530.xml"/><Relationship Id="rId20" Type="http://schemas.openxmlformats.org/officeDocument/2006/relationships/customXml" Target="../customXml/item20.xml"/><Relationship Id="rId62" Type="http://schemas.openxmlformats.org/officeDocument/2006/relationships/customXml" Target="../customXml/item62.xml"/><Relationship Id="rId365" Type="http://schemas.openxmlformats.org/officeDocument/2006/relationships/customXml" Target="../customXml/item365.xml"/><Relationship Id="rId572" Type="http://schemas.openxmlformats.org/officeDocument/2006/relationships/customXml" Target="../customXml/item572.xml"/><Relationship Id="rId628" Type="http://schemas.openxmlformats.org/officeDocument/2006/relationships/header" Target="header4.xml"/><Relationship Id="rId225" Type="http://schemas.openxmlformats.org/officeDocument/2006/relationships/customXml" Target="../customXml/item225.xml"/><Relationship Id="rId267" Type="http://schemas.openxmlformats.org/officeDocument/2006/relationships/customXml" Target="../customXml/item267.xml"/><Relationship Id="rId432" Type="http://schemas.openxmlformats.org/officeDocument/2006/relationships/customXml" Target="../customXml/item432.xml"/><Relationship Id="rId474" Type="http://schemas.openxmlformats.org/officeDocument/2006/relationships/customXml" Target="../customXml/item474.xml"/><Relationship Id="rId127" Type="http://schemas.openxmlformats.org/officeDocument/2006/relationships/customXml" Target="../customXml/item127.xml"/><Relationship Id="rId31" Type="http://schemas.openxmlformats.org/officeDocument/2006/relationships/customXml" Target="../customXml/item31.xml"/><Relationship Id="rId73" Type="http://schemas.openxmlformats.org/officeDocument/2006/relationships/customXml" Target="../customXml/item73.xml"/><Relationship Id="rId169" Type="http://schemas.openxmlformats.org/officeDocument/2006/relationships/customXml" Target="../customXml/item169.xml"/><Relationship Id="rId334" Type="http://schemas.openxmlformats.org/officeDocument/2006/relationships/customXml" Target="../customXml/item334.xml"/><Relationship Id="rId376" Type="http://schemas.openxmlformats.org/officeDocument/2006/relationships/customXml" Target="../customXml/item376.xml"/><Relationship Id="rId541" Type="http://schemas.openxmlformats.org/officeDocument/2006/relationships/customXml" Target="../customXml/item541.xml"/><Relationship Id="rId583" Type="http://schemas.openxmlformats.org/officeDocument/2006/relationships/customXml" Target="../customXml/item583.xml"/><Relationship Id="rId4" Type="http://schemas.openxmlformats.org/officeDocument/2006/relationships/customXml" Target="../customXml/item4.xml"/><Relationship Id="rId180" Type="http://schemas.openxmlformats.org/officeDocument/2006/relationships/customXml" Target="../customXml/item180.xml"/><Relationship Id="rId236" Type="http://schemas.openxmlformats.org/officeDocument/2006/relationships/customXml" Target="../customXml/item236.xml"/><Relationship Id="rId278" Type="http://schemas.openxmlformats.org/officeDocument/2006/relationships/customXml" Target="../customXml/item278.xml"/><Relationship Id="rId401" Type="http://schemas.openxmlformats.org/officeDocument/2006/relationships/customXml" Target="../customXml/item401.xml"/><Relationship Id="rId443" Type="http://schemas.openxmlformats.org/officeDocument/2006/relationships/customXml" Target="../customXml/item443.xml"/><Relationship Id="rId303" Type="http://schemas.openxmlformats.org/officeDocument/2006/relationships/customXml" Target="../customXml/item303.xml"/><Relationship Id="rId485" Type="http://schemas.openxmlformats.org/officeDocument/2006/relationships/customXml" Target="../customXml/item485.xml"/><Relationship Id="rId42" Type="http://schemas.openxmlformats.org/officeDocument/2006/relationships/customXml" Target="../customXml/item42.xml"/><Relationship Id="rId84" Type="http://schemas.openxmlformats.org/officeDocument/2006/relationships/customXml" Target="../customXml/item84.xml"/><Relationship Id="rId138" Type="http://schemas.openxmlformats.org/officeDocument/2006/relationships/customXml" Target="../customXml/item138.xml"/><Relationship Id="rId345" Type="http://schemas.openxmlformats.org/officeDocument/2006/relationships/customXml" Target="../customXml/item345.xml"/><Relationship Id="rId387" Type="http://schemas.openxmlformats.org/officeDocument/2006/relationships/customXml" Target="../customXml/item387.xml"/><Relationship Id="rId510" Type="http://schemas.openxmlformats.org/officeDocument/2006/relationships/customXml" Target="../customXml/item510.xml"/><Relationship Id="rId552" Type="http://schemas.openxmlformats.org/officeDocument/2006/relationships/customXml" Target="../customXml/item552.xml"/><Relationship Id="rId594" Type="http://schemas.openxmlformats.org/officeDocument/2006/relationships/customXml" Target="../customXml/item594.xml"/><Relationship Id="rId608" Type="http://schemas.openxmlformats.org/officeDocument/2006/relationships/customXml" Target="../customXml/item608.xml"/><Relationship Id="rId191" Type="http://schemas.openxmlformats.org/officeDocument/2006/relationships/customXml" Target="../customXml/item191.xml"/><Relationship Id="rId205" Type="http://schemas.openxmlformats.org/officeDocument/2006/relationships/customXml" Target="../customXml/item205.xml"/><Relationship Id="rId247" Type="http://schemas.openxmlformats.org/officeDocument/2006/relationships/customXml" Target="../customXml/item247.xml"/><Relationship Id="rId412" Type="http://schemas.openxmlformats.org/officeDocument/2006/relationships/customXml" Target="../customXml/item412.xml"/><Relationship Id="rId107" Type="http://schemas.openxmlformats.org/officeDocument/2006/relationships/customXml" Target="../customXml/item107.xml"/><Relationship Id="rId289" Type="http://schemas.openxmlformats.org/officeDocument/2006/relationships/customXml" Target="../customXml/item289.xml"/><Relationship Id="rId454" Type="http://schemas.openxmlformats.org/officeDocument/2006/relationships/customXml" Target="../customXml/item454.xml"/><Relationship Id="rId496" Type="http://schemas.openxmlformats.org/officeDocument/2006/relationships/customXml" Target="../customXml/item496.xml"/><Relationship Id="rId11" Type="http://schemas.openxmlformats.org/officeDocument/2006/relationships/customXml" Target="../customXml/item11.xml"/><Relationship Id="rId53" Type="http://schemas.openxmlformats.org/officeDocument/2006/relationships/customXml" Target="../customXml/item53.xml"/><Relationship Id="rId149" Type="http://schemas.openxmlformats.org/officeDocument/2006/relationships/customXml" Target="../customXml/item149.xml"/><Relationship Id="rId314" Type="http://schemas.openxmlformats.org/officeDocument/2006/relationships/customXml" Target="../customXml/item314.xml"/><Relationship Id="rId356" Type="http://schemas.openxmlformats.org/officeDocument/2006/relationships/customXml" Target="../customXml/item356.xml"/><Relationship Id="rId398" Type="http://schemas.openxmlformats.org/officeDocument/2006/relationships/customXml" Target="../customXml/item398.xml"/><Relationship Id="rId521" Type="http://schemas.openxmlformats.org/officeDocument/2006/relationships/customXml" Target="../customXml/item521.xml"/><Relationship Id="rId563" Type="http://schemas.openxmlformats.org/officeDocument/2006/relationships/customXml" Target="../customXml/item563.xml"/><Relationship Id="rId619" Type="http://schemas.openxmlformats.org/officeDocument/2006/relationships/footnotes" Target="footnotes.xml"/><Relationship Id="rId95" Type="http://schemas.openxmlformats.org/officeDocument/2006/relationships/customXml" Target="../customXml/item95.xml"/><Relationship Id="rId160" Type="http://schemas.openxmlformats.org/officeDocument/2006/relationships/customXml" Target="../customXml/item160.xml"/><Relationship Id="rId216" Type="http://schemas.openxmlformats.org/officeDocument/2006/relationships/customXml" Target="../customXml/item216.xml"/><Relationship Id="rId423" Type="http://schemas.openxmlformats.org/officeDocument/2006/relationships/customXml" Target="../customXml/item423.xml"/><Relationship Id="rId258" Type="http://schemas.openxmlformats.org/officeDocument/2006/relationships/customXml" Target="../customXml/item258.xml"/><Relationship Id="rId465" Type="http://schemas.openxmlformats.org/officeDocument/2006/relationships/customXml" Target="../customXml/item465.xml"/><Relationship Id="rId630" Type="http://schemas.openxmlformats.org/officeDocument/2006/relationships/fontTable" Target="fontTable.xml"/><Relationship Id="rId22" Type="http://schemas.openxmlformats.org/officeDocument/2006/relationships/customXml" Target="../customXml/item22.xml"/><Relationship Id="rId64" Type="http://schemas.openxmlformats.org/officeDocument/2006/relationships/customXml" Target="../customXml/item64.xml"/><Relationship Id="rId118" Type="http://schemas.openxmlformats.org/officeDocument/2006/relationships/customXml" Target="../customXml/item118.xml"/><Relationship Id="rId325" Type="http://schemas.openxmlformats.org/officeDocument/2006/relationships/customXml" Target="../customXml/item325.xml"/><Relationship Id="rId367" Type="http://schemas.openxmlformats.org/officeDocument/2006/relationships/customXml" Target="../customXml/item367.xml"/><Relationship Id="rId532" Type="http://schemas.openxmlformats.org/officeDocument/2006/relationships/customXml" Target="../customXml/item532.xml"/><Relationship Id="rId574" Type="http://schemas.openxmlformats.org/officeDocument/2006/relationships/customXml" Target="../customXml/item574.xml"/><Relationship Id="rId171" Type="http://schemas.openxmlformats.org/officeDocument/2006/relationships/customXml" Target="../customXml/item171.xml"/><Relationship Id="rId227" Type="http://schemas.openxmlformats.org/officeDocument/2006/relationships/customXml" Target="../customXml/item227.xml"/><Relationship Id="rId269" Type="http://schemas.openxmlformats.org/officeDocument/2006/relationships/customXml" Target="../customXml/item269.xml"/><Relationship Id="rId434" Type="http://schemas.openxmlformats.org/officeDocument/2006/relationships/customXml" Target="../customXml/item434.xml"/><Relationship Id="rId476" Type="http://schemas.openxmlformats.org/officeDocument/2006/relationships/customXml" Target="../customXml/item476.xml"/><Relationship Id="rId33" Type="http://schemas.openxmlformats.org/officeDocument/2006/relationships/customXml" Target="../customXml/item33.xml"/><Relationship Id="rId129" Type="http://schemas.openxmlformats.org/officeDocument/2006/relationships/customXml" Target="../customXml/item129.xml"/><Relationship Id="rId280" Type="http://schemas.openxmlformats.org/officeDocument/2006/relationships/customXml" Target="../customXml/item280.xml"/><Relationship Id="rId336" Type="http://schemas.openxmlformats.org/officeDocument/2006/relationships/customXml" Target="../customXml/item336.xml"/><Relationship Id="rId501" Type="http://schemas.openxmlformats.org/officeDocument/2006/relationships/customXml" Target="../customXml/item501.xml"/><Relationship Id="rId543" Type="http://schemas.openxmlformats.org/officeDocument/2006/relationships/customXml" Target="../customXml/item543.xml"/><Relationship Id="rId75" Type="http://schemas.openxmlformats.org/officeDocument/2006/relationships/customXml" Target="../customXml/item75.xml"/><Relationship Id="rId140" Type="http://schemas.openxmlformats.org/officeDocument/2006/relationships/customXml" Target="../customXml/item140.xml"/><Relationship Id="rId182" Type="http://schemas.openxmlformats.org/officeDocument/2006/relationships/customXml" Target="../customXml/item182.xml"/><Relationship Id="rId378" Type="http://schemas.openxmlformats.org/officeDocument/2006/relationships/customXml" Target="../customXml/item378.xml"/><Relationship Id="rId403" Type="http://schemas.openxmlformats.org/officeDocument/2006/relationships/customXml" Target="../customXml/item403.xml"/><Relationship Id="rId585" Type="http://schemas.openxmlformats.org/officeDocument/2006/relationships/customXml" Target="../customXml/item585.xml"/><Relationship Id="rId6" Type="http://schemas.openxmlformats.org/officeDocument/2006/relationships/customXml" Target="../customXml/item6.xml"/><Relationship Id="rId238" Type="http://schemas.openxmlformats.org/officeDocument/2006/relationships/customXml" Target="../customXml/item238.xml"/><Relationship Id="rId445" Type="http://schemas.openxmlformats.org/officeDocument/2006/relationships/customXml" Target="../customXml/item445.xml"/><Relationship Id="rId487" Type="http://schemas.openxmlformats.org/officeDocument/2006/relationships/customXml" Target="../customXml/item487.xml"/><Relationship Id="rId610" Type="http://schemas.openxmlformats.org/officeDocument/2006/relationships/customXml" Target="../customXml/item610.xml"/><Relationship Id="rId291" Type="http://schemas.openxmlformats.org/officeDocument/2006/relationships/customXml" Target="../customXml/item291.xml"/><Relationship Id="rId305" Type="http://schemas.openxmlformats.org/officeDocument/2006/relationships/customXml" Target="../customXml/item305.xml"/><Relationship Id="rId347" Type="http://schemas.openxmlformats.org/officeDocument/2006/relationships/customXml" Target="../customXml/item347.xml"/><Relationship Id="rId512" Type="http://schemas.openxmlformats.org/officeDocument/2006/relationships/customXml" Target="../customXml/item512.xml"/><Relationship Id="rId44" Type="http://schemas.openxmlformats.org/officeDocument/2006/relationships/customXml" Target="../customXml/item44.xml"/><Relationship Id="rId86" Type="http://schemas.openxmlformats.org/officeDocument/2006/relationships/customXml" Target="../customXml/item86.xml"/><Relationship Id="rId151" Type="http://schemas.openxmlformats.org/officeDocument/2006/relationships/customXml" Target="../customXml/item151.xml"/><Relationship Id="rId389" Type="http://schemas.openxmlformats.org/officeDocument/2006/relationships/customXml" Target="../customXml/item389.xml"/><Relationship Id="rId554" Type="http://schemas.openxmlformats.org/officeDocument/2006/relationships/customXml" Target="../customXml/item554.xml"/><Relationship Id="rId596" Type="http://schemas.openxmlformats.org/officeDocument/2006/relationships/customXml" Target="../customXml/item596.xml"/><Relationship Id="rId193" Type="http://schemas.openxmlformats.org/officeDocument/2006/relationships/customXml" Target="../customXml/item193.xml"/><Relationship Id="rId207" Type="http://schemas.openxmlformats.org/officeDocument/2006/relationships/customXml" Target="../customXml/item207.xml"/><Relationship Id="rId249" Type="http://schemas.openxmlformats.org/officeDocument/2006/relationships/customXml" Target="../customXml/item249.xml"/><Relationship Id="rId414" Type="http://schemas.openxmlformats.org/officeDocument/2006/relationships/customXml" Target="../customXml/item414.xml"/><Relationship Id="rId456" Type="http://schemas.openxmlformats.org/officeDocument/2006/relationships/customXml" Target="../customXml/item456.xml"/><Relationship Id="rId498" Type="http://schemas.openxmlformats.org/officeDocument/2006/relationships/customXml" Target="../customXml/item498.xml"/><Relationship Id="rId621" Type="http://schemas.openxmlformats.org/officeDocument/2006/relationships/header" Target="header1.xml"/><Relationship Id="rId13" Type="http://schemas.openxmlformats.org/officeDocument/2006/relationships/customXml" Target="../customXml/item13.xml"/><Relationship Id="rId109" Type="http://schemas.openxmlformats.org/officeDocument/2006/relationships/customXml" Target="../customXml/item109.xml"/><Relationship Id="rId260" Type="http://schemas.openxmlformats.org/officeDocument/2006/relationships/customXml" Target="../customXml/item260.xml"/><Relationship Id="rId316" Type="http://schemas.openxmlformats.org/officeDocument/2006/relationships/customXml" Target="../customXml/item316.xml"/><Relationship Id="rId523" Type="http://schemas.openxmlformats.org/officeDocument/2006/relationships/customXml" Target="../customXml/item523.xml"/><Relationship Id="rId55" Type="http://schemas.openxmlformats.org/officeDocument/2006/relationships/customXml" Target="../customXml/item55.xml"/><Relationship Id="rId97" Type="http://schemas.openxmlformats.org/officeDocument/2006/relationships/customXml" Target="../customXml/item97.xml"/><Relationship Id="rId120" Type="http://schemas.openxmlformats.org/officeDocument/2006/relationships/customXml" Target="../customXml/item120.xml"/><Relationship Id="rId358" Type="http://schemas.openxmlformats.org/officeDocument/2006/relationships/customXml" Target="../customXml/item358.xml"/><Relationship Id="rId565" Type="http://schemas.openxmlformats.org/officeDocument/2006/relationships/customXml" Target="../customXml/item565.xml"/><Relationship Id="rId162" Type="http://schemas.openxmlformats.org/officeDocument/2006/relationships/customXml" Target="../customXml/item162.xml"/><Relationship Id="rId218" Type="http://schemas.openxmlformats.org/officeDocument/2006/relationships/customXml" Target="../customXml/item218.xml"/><Relationship Id="rId425" Type="http://schemas.openxmlformats.org/officeDocument/2006/relationships/customXml" Target="../customXml/item425.xml"/><Relationship Id="rId467" Type="http://schemas.openxmlformats.org/officeDocument/2006/relationships/customXml" Target="../customXml/item467.xml"/><Relationship Id="rId271" Type="http://schemas.openxmlformats.org/officeDocument/2006/relationships/customXml" Target="../customXml/item271.xml"/><Relationship Id="rId24" Type="http://schemas.openxmlformats.org/officeDocument/2006/relationships/customXml" Target="../customXml/item24.xml"/><Relationship Id="rId66" Type="http://schemas.openxmlformats.org/officeDocument/2006/relationships/customXml" Target="../customXml/item66.xml"/><Relationship Id="rId131" Type="http://schemas.openxmlformats.org/officeDocument/2006/relationships/customXml" Target="../customXml/item131.xml"/><Relationship Id="rId327" Type="http://schemas.openxmlformats.org/officeDocument/2006/relationships/customXml" Target="../customXml/item327.xml"/><Relationship Id="rId369" Type="http://schemas.openxmlformats.org/officeDocument/2006/relationships/customXml" Target="../customXml/item369.xml"/><Relationship Id="rId534" Type="http://schemas.openxmlformats.org/officeDocument/2006/relationships/customXml" Target="../customXml/item534.xml"/><Relationship Id="rId576" Type="http://schemas.openxmlformats.org/officeDocument/2006/relationships/customXml" Target="../customXml/item576.xml"/><Relationship Id="rId173" Type="http://schemas.openxmlformats.org/officeDocument/2006/relationships/customXml" Target="../customXml/item173.xml"/><Relationship Id="rId229" Type="http://schemas.openxmlformats.org/officeDocument/2006/relationships/customXml" Target="../customXml/item229.xml"/><Relationship Id="rId380" Type="http://schemas.openxmlformats.org/officeDocument/2006/relationships/customXml" Target="../customXml/item380.xml"/><Relationship Id="rId436" Type="http://schemas.openxmlformats.org/officeDocument/2006/relationships/customXml" Target="../customXml/item436.xml"/><Relationship Id="rId601" Type="http://schemas.openxmlformats.org/officeDocument/2006/relationships/customXml" Target="../customXml/item601.xml"/><Relationship Id="rId240" Type="http://schemas.openxmlformats.org/officeDocument/2006/relationships/customXml" Target="../customXml/item240.xml"/><Relationship Id="rId478" Type="http://schemas.openxmlformats.org/officeDocument/2006/relationships/customXml" Target="../customXml/item478.xml"/><Relationship Id="rId35" Type="http://schemas.openxmlformats.org/officeDocument/2006/relationships/customXml" Target="../customXml/item35.xml"/><Relationship Id="rId77" Type="http://schemas.openxmlformats.org/officeDocument/2006/relationships/customXml" Target="../customXml/item77.xml"/><Relationship Id="rId100" Type="http://schemas.openxmlformats.org/officeDocument/2006/relationships/customXml" Target="../customXml/item100.xml"/><Relationship Id="rId282" Type="http://schemas.openxmlformats.org/officeDocument/2006/relationships/customXml" Target="../customXml/item282.xml"/><Relationship Id="rId338" Type="http://schemas.openxmlformats.org/officeDocument/2006/relationships/customXml" Target="../customXml/item338.xml"/><Relationship Id="rId503" Type="http://schemas.openxmlformats.org/officeDocument/2006/relationships/customXml" Target="../customXml/item503.xml"/><Relationship Id="rId545" Type="http://schemas.openxmlformats.org/officeDocument/2006/relationships/customXml" Target="../customXml/item545.xml"/><Relationship Id="rId587" Type="http://schemas.openxmlformats.org/officeDocument/2006/relationships/customXml" Target="../customXml/item587.xml"/><Relationship Id="rId8" Type="http://schemas.openxmlformats.org/officeDocument/2006/relationships/customXml" Target="../customXml/item8.xml"/><Relationship Id="rId142" Type="http://schemas.openxmlformats.org/officeDocument/2006/relationships/customXml" Target="../customXml/item142.xml"/><Relationship Id="rId184" Type="http://schemas.openxmlformats.org/officeDocument/2006/relationships/customXml" Target="../customXml/item184.xml"/><Relationship Id="rId391" Type="http://schemas.openxmlformats.org/officeDocument/2006/relationships/customXml" Target="../customXml/item391.xml"/><Relationship Id="rId405" Type="http://schemas.openxmlformats.org/officeDocument/2006/relationships/customXml" Target="../customXml/item405.xml"/><Relationship Id="rId447" Type="http://schemas.openxmlformats.org/officeDocument/2006/relationships/customXml" Target="../customXml/item447.xml"/><Relationship Id="rId612" Type="http://schemas.openxmlformats.org/officeDocument/2006/relationships/customXml" Target="../customXml/item612.xml"/><Relationship Id="rId251" Type="http://schemas.openxmlformats.org/officeDocument/2006/relationships/customXml" Target="../customXml/item251.xml"/><Relationship Id="rId489" Type="http://schemas.openxmlformats.org/officeDocument/2006/relationships/customXml" Target="../customXml/item489.xml"/><Relationship Id="rId46" Type="http://schemas.openxmlformats.org/officeDocument/2006/relationships/customXml" Target="../customXml/item46.xml"/><Relationship Id="rId293" Type="http://schemas.openxmlformats.org/officeDocument/2006/relationships/customXml" Target="../customXml/item293.xml"/><Relationship Id="rId307" Type="http://schemas.openxmlformats.org/officeDocument/2006/relationships/customXml" Target="../customXml/item307.xml"/><Relationship Id="rId349" Type="http://schemas.openxmlformats.org/officeDocument/2006/relationships/customXml" Target="../customXml/item349.xml"/><Relationship Id="rId514" Type="http://schemas.openxmlformats.org/officeDocument/2006/relationships/customXml" Target="../customXml/item514.xml"/><Relationship Id="rId556" Type="http://schemas.openxmlformats.org/officeDocument/2006/relationships/customXml" Target="../customXml/item556.xml"/><Relationship Id="rId88" Type="http://schemas.openxmlformats.org/officeDocument/2006/relationships/customXml" Target="../customXml/item88.xml"/><Relationship Id="rId111" Type="http://schemas.openxmlformats.org/officeDocument/2006/relationships/customXml" Target="../customXml/item111.xml"/><Relationship Id="rId153" Type="http://schemas.openxmlformats.org/officeDocument/2006/relationships/customXml" Target="../customXml/item153.xml"/><Relationship Id="rId195" Type="http://schemas.openxmlformats.org/officeDocument/2006/relationships/customXml" Target="../customXml/item195.xml"/><Relationship Id="rId209" Type="http://schemas.openxmlformats.org/officeDocument/2006/relationships/customXml" Target="../customXml/item209.xml"/><Relationship Id="rId360" Type="http://schemas.openxmlformats.org/officeDocument/2006/relationships/customXml" Target="../customXml/item360.xml"/><Relationship Id="rId416" Type="http://schemas.openxmlformats.org/officeDocument/2006/relationships/customXml" Target="../customXml/item416.xml"/><Relationship Id="rId598" Type="http://schemas.openxmlformats.org/officeDocument/2006/relationships/customXml" Target="../customXml/item598.xml"/><Relationship Id="rId220" Type="http://schemas.openxmlformats.org/officeDocument/2006/relationships/customXml" Target="../customXml/item220.xml"/><Relationship Id="rId458" Type="http://schemas.openxmlformats.org/officeDocument/2006/relationships/customXml" Target="../customXml/item458.xml"/><Relationship Id="rId623" Type="http://schemas.openxmlformats.org/officeDocument/2006/relationships/footer" Target="footer2.xml"/><Relationship Id="rId15" Type="http://schemas.openxmlformats.org/officeDocument/2006/relationships/customXml" Target="../customXml/item15.xml"/><Relationship Id="rId57" Type="http://schemas.openxmlformats.org/officeDocument/2006/relationships/customXml" Target="../customXml/item57.xml"/><Relationship Id="rId262" Type="http://schemas.openxmlformats.org/officeDocument/2006/relationships/customXml" Target="../customXml/item262.xml"/><Relationship Id="rId318" Type="http://schemas.openxmlformats.org/officeDocument/2006/relationships/customXml" Target="../customXml/item318.xml"/><Relationship Id="rId525" Type="http://schemas.openxmlformats.org/officeDocument/2006/relationships/customXml" Target="../customXml/item525.xml"/><Relationship Id="rId567" Type="http://schemas.openxmlformats.org/officeDocument/2006/relationships/customXml" Target="../customXml/item567.xml"/><Relationship Id="rId99" Type="http://schemas.openxmlformats.org/officeDocument/2006/relationships/customXml" Target="../customXml/item99.xml"/><Relationship Id="rId122" Type="http://schemas.openxmlformats.org/officeDocument/2006/relationships/customXml" Target="../customXml/item122.xml"/><Relationship Id="rId164" Type="http://schemas.openxmlformats.org/officeDocument/2006/relationships/customXml" Target="../customXml/item164.xml"/><Relationship Id="rId371" Type="http://schemas.openxmlformats.org/officeDocument/2006/relationships/customXml" Target="../customXml/item371.xml"/><Relationship Id="rId427" Type="http://schemas.openxmlformats.org/officeDocument/2006/relationships/customXml" Target="../customXml/item427.xml"/><Relationship Id="rId469" Type="http://schemas.openxmlformats.org/officeDocument/2006/relationships/customXml" Target="../customXml/item469.xml"/><Relationship Id="rId26" Type="http://schemas.openxmlformats.org/officeDocument/2006/relationships/customXml" Target="../customXml/item26.xml"/><Relationship Id="rId231" Type="http://schemas.openxmlformats.org/officeDocument/2006/relationships/customXml" Target="../customXml/item231.xml"/><Relationship Id="rId273" Type="http://schemas.openxmlformats.org/officeDocument/2006/relationships/customXml" Target="../customXml/item273.xml"/><Relationship Id="rId329" Type="http://schemas.openxmlformats.org/officeDocument/2006/relationships/customXml" Target="../customXml/item329.xml"/><Relationship Id="rId480" Type="http://schemas.openxmlformats.org/officeDocument/2006/relationships/customXml" Target="../customXml/item480.xml"/><Relationship Id="rId536" Type="http://schemas.openxmlformats.org/officeDocument/2006/relationships/customXml" Target="../customXml/item536.xml"/><Relationship Id="rId68" Type="http://schemas.openxmlformats.org/officeDocument/2006/relationships/customXml" Target="../customXml/item68.xml"/><Relationship Id="rId133" Type="http://schemas.openxmlformats.org/officeDocument/2006/relationships/customXml" Target="../customXml/item133.xml"/><Relationship Id="rId175" Type="http://schemas.openxmlformats.org/officeDocument/2006/relationships/customXml" Target="../customXml/item175.xml"/><Relationship Id="rId340" Type="http://schemas.openxmlformats.org/officeDocument/2006/relationships/customXml" Target="../customXml/item340.xml"/><Relationship Id="rId578" Type="http://schemas.openxmlformats.org/officeDocument/2006/relationships/customXml" Target="../customXml/item578.xml"/><Relationship Id="rId200" Type="http://schemas.openxmlformats.org/officeDocument/2006/relationships/customXml" Target="../customXml/item200.xml"/><Relationship Id="rId382" Type="http://schemas.openxmlformats.org/officeDocument/2006/relationships/customXml" Target="../customXml/item382.xml"/><Relationship Id="rId438" Type="http://schemas.openxmlformats.org/officeDocument/2006/relationships/customXml" Target="../customXml/item438.xml"/><Relationship Id="rId603" Type="http://schemas.openxmlformats.org/officeDocument/2006/relationships/customXml" Target="../customXml/item603.xml"/><Relationship Id="rId242" Type="http://schemas.openxmlformats.org/officeDocument/2006/relationships/customXml" Target="../customXml/item242.xml"/><Relationship Id="rId284" Type="http://schemas.openxmlformats.org/officeDocument/2006/relationships/customXml" Target="../customXml/item284.xml"/><Relationship Id="rId491" Type="http://schemas.openxmlformats.org/officeDocument/2006/relationships/customXml" Target="../customXml/item491.xml"/><Relationship Id="rId505" Type="http://schemas.openxmlformats.org/officeDocument/2006/relationships/customXml" Target="../customXml/item505.xml"/><Relationship Id="rId37" Type="http://schemas.openxmlformats.org/officeDocument/2006/relationships/customXml" Target="../customXml/item37.xml"/><Relationship Id="rId79" Type="http://schemas.openxmlformats.org/officeDocument/2006/relationships/customXml" Target="../customXml/item79.xml"/><Relationship Id="rId102" Type="http://schemas.openxmlformats.org/officeDocument/2006/relationships/customXml" Target="../customXml/item102.xml"/><Relationship Id="rId144" Type="http://schemas.openxmlformats.org/officeDocument/2006/relationships/customXml" Target="../customXml/item144.xml"/><Relationship Id="rId547" Type="http://schemas.openxmlformats.org/officeDocument/2006/relationships/customXml" Target="../customXml/item547.xml"/><Relationship Id="rId589" Type="http://schemas.openxmlformats.org/officeDocument/2006/relationships/customXml" Target="../customXml/item589.xml"/><Relationship Id="rId90" Type="http://schemas.openxmlformats.org/officeDocument/2006/relationships/customXml" Target="../customXml/item90.xml"/><Relationship Id="rId186" Type="http://schemas.openxmlformats.org/officeDocument/2006/relationships/customXml" Target="../customXml/item186.xml"/><Relationship Id="rId351" Type="http://schemas.openxmlformats.org/officeDocument/2006/relationships/customXml" Target="../customXml/item351.xml"/><Relationship Id="rId393" Type="http://schemas.openxmlformats.org/officeDocument/2006/relationships/customXml" Target="../customXml/item393.xml"/><Relationship Id="rId407" Type="http://schemas.openxmlformats.org/officeDocument/2006/relationships/customXml" Target="../customXml/item407.xml"/><Relationship Id="rId449" Type="http://schemas.openxmlformats.org/officeDocument/2006/relationships/customXml" Target="../customXml/item449.xml"/><Relationship Id="rId614" Type="http://schemas.openxmlformats.org/officeDocument/2006/relationships/customXml" Target="../customXml/item614.xml"/><Relationship Id="rId211" Type="http://schemas.openxmlformats.org/officeDocument/2006/relationships/customXml" Target="../customXml/item211.xml"/><Relationship Id="rId253" Type="http://schemas.openxmlformats.org/officeDocument/2006/relationships/customXml" Target="../customXml/item253.xml"/><Relationship Id="rId295" Type="http://schemas.openxmlformats.org/officeDocument/2006/relationships/customXml" Target="../customXml/item295.xml"/><Relationship Id="rId309" Type="http://schemas.openxmlformats.org/officeDocument/2006/relationships/customXml" Target="../customXml/item309.xml"/><Relationship Id="rId460" Type="http://schemas.openxmlformats.org/officeDocument/2006/relationships/customXml" Target="../customXml/item460.xml"/><Relationship Id="rId516" Type="http://schemas.openxmlformats.org/officeDocument/2006/relationships/customXml" Target="../customXml/item516.xml"/><Relationship Id="rId48" Type="http://schemas.openxmlformats.org/officeDocument/2006/relationships/customXml" Target="../customXml/item48.xml"/><Relationship Id="rId113" Type="http://schemas.openxmlformats.org/officeDocument/2006/relationships/customXml" Target="../customXml/item113.xml"/><Relationship Id="rId320" Type="http://schemas.openxmlformats.org/officeDocument/2006/relationships/customXml" Target="../customXml/item320.xml"/><Relationship Id="rId558" Type="http://schemas.openxmlformats.org/officeDocument/2006/relationships/customXml" Target="../customXml/item558.xml"/><Relationship Id="rId155" Type="http://schemas.openxmlformats.org/officeDocument/2006/relationships/customXml" Target="../customXml/item155.xml"/><Relationship Id="rId197" Type="http://schemas.openxmlformats.org/officeDocument/2006/relationships/customXml" Target="../customXml/item197.xml"/><Relationship Id="rId362" Type="http://schemas.openxmlformats.org/officeDocument/2006/relationships/customXml" Target="../customXml/item362.xml"/><Relationship Id="rId418" Type="http://schemas.openxmlformats.org/officeDocument/2006/relationships/customXml" Target="../customXml/item418.xml"/><Relationship Id="rId625" Type="http://schemas.openxmlformats.org/officeDocument/2006/relationships/header" Target="header2.xml"/><Relationship Id="rId222" Type="http://schemas.openxmlformats.org/officeDocument/2006/relationships/customXml" Target="../customXml/item222.xml"/><Relationship Id="rId264" Type="http://schemas.openxmlformats.org/officeDocument/2006/relationships/customXml" Target="../customXml/item264.xml"/><Relationship Id="rId471" Type="http://schemas.openxmlformats.org/officeDocument/2006/relationships/customXml" Target="../customXml/item471.xml"/><Relationship Id="rId17" Type="http://schemas.openxmlformats.org/officeDocument/2006/relationships/customXml" Target="../customXml/item17.xml"/><Relationship Id="rId59" Type="http://schemas.openxmlformats.org/officeDocument/2006/relationships/customXml" Target="../customXml/item59.xml"/><Relationship Id="rId124" Type="http://schemas.openxmlformats.org/officeDocument/2006/relationships/customXml" Target="../customXml/item124.xml"/><Relationship Id="rId527" Type="http://schemas.openxmlformats.org/officeDocument/2006/relationships/customXml" Target="../customXml/item527.xml"/><Relationship Id="rId569" Type="http://schemas.openxmlformats.org/officeDocument/2006/relationships/customXml" Target="../customXml/item569.xml"/><Relationship Id="rId70" Type="http://schemas.openxmlformats.org/officeDocument/2006/relationships/customXml" Target="../customXml/item70.xml"/><Relationship Id="rId166" Type="http://schemas.openxmlformats.org/officeDocument/2006/relationships/customXml" Target="../customXml/item166.xml"/><Relationship Id="rId331" Type="http://schemas.openxmlformats.org/officeDocument/2006/relationships/customXml" Target="../customXml/item331.xml"/><Relationship Id="rId373" Type="http://schemas.openxmlformats.org/officeDocument/2006/relationships/customXml" Target="../customXml/item373.xml"/><Relationship Id="rId429" Type="http://schemas.openxmlformats.org/officeDocument/2006/relationships/customXml" Target="../customXml/item429.xml"/><Relationship Id="rId580" Type="http://schemas.openxmlformats.org/officeDocument/2006/relationships/customXml" Target="../customXml/item580.xml"/><Relationship Id="rId1" Type="http://schemas.openxmlformats.org/officeDocument/2006/relationships/customXml" Target="../customXml/item1.xml"/><Relationship Id="rId233" Type="http://schemas.openxmlformats.org/officeDocument/2006/relationships/customXml" Target="../customXml/item233.xml"/><Relationship Id="rId440" Type="http://schemas.openxmlformats.org/officeDocument/2006/relationships/customXml" Target="../customXml/item440.xml"/><Relationship Id="rId28" Type="http://schemas.openxmlformats.org/officeDocument/2006/relationships/customXml" Target="../customXml/item28.xml"/><Relationship Id="rId275" Type="http://schemas.openxmlformats.org/officeDocument/2006/relationships/customXml" Target="../customXml/item275.xml"/><Relationship Id="rId300" Type="http://schemas.openxmlformats.org/officeDocument/2006/relationships/customXml" Target="../customXml/item300.xml"/><Relationship Id="rId482" Type="http://schemas.openxmlformats.org/officeDocument/2006/relationships/customXml" Target="../customXml/item482.xml"/><Relationship Id="rId538" Type="http://schemas.openxmlformats.org/officeDocument/2006/relationships/customXml" Target="../customXml/item538.xml"/><Relationship Id="rId81" Type="http://schemas.openxmlformats.org/officeDocument/2006/relationships/customXml" Target="../customXml/item81.xml"/><Relationship Id="rId135" Type="http://schemas.openxmlformats.org/officeDocument/2006/relationships/customXml" Target="../customXml/item135.xml"/><Relationship Id="rId177" Type="http://schemas.openxmlformats.org/officeDocument/2006/relationships/customXml" Target="../customXml/item177.xml"/><Relationship Id="rId342" Type="http://schemas.openxmlformats.org/officeDocument/2006/relationships/customXml" Target="../customXml/item342.xml"/><Relationship Id="rId384" Type="http://schemas.openxmlformats.org/officeDocument/2006/relationships/customXml" Target="../customXml/item384.xml"/><Relationship Id="rId591" Type="http://schemas.openxmlformats.org/officeDocument/2006/relationships/customXml" Target="../customXml/item591.xml"/><Relationship Id="rId605" Type="http://schemas.openxmlformats.org/officeDocument/2006/relationships/customXml" Target="../customXml/item605.xml"/><Relationship Id="rId202" Type="http://schemas.openxmlformats.org/officeDocument/2006/relationships/customXml" Target="../customXml/item202.xml"/><Relationship Id="rId244" Type="http://schemas.openxmlformats.org/officeDocument/2006/relationships/customXml" Target="../customXml/item244.xml"/><Relationship Id="rId39" Type="http://schemas.openxmlformats.org/officeDocument/2006/relationships/customXml" Target="../customXml/item39.xml"/><Relationship Id="rId286" Type="http://schemas.openxmlformats.org/officeDocument/2006/relationships/customXml" Target="../customXml/item286.xml"/><Relationship Id="rId451" Type="http://schemas.openxmlformats.org/officeDocument/2006/relationships/customXml" Target="../customXml/item451.xml"/><Relationship Id="rId493" Type="http://schemas.openxmlformats.org/officeDocument/2006/relationships/customXml" Target="../customXml/item493.xml"/><Relationship Id="rId507" Type="http://schemas.openxmlformats.org/officeDocument/2006/relationships/customXml" Target="../customXml/item507.xml"/><Relationship Id="rId549" Type="http://schemas.openxmlformats.org/officeDocument/2006/relationships/customXml" Target="../customXml/item549.xml"/><Relationship Id="rId50" Type="http://schemas.openxmlformats.org/officeDocument/2006/relationships/customXml" Target="../customXml/item50.xml"/><Relationship Id="rId104" Type="http://schemas.openxmlformats.org/officeDocument/2006/relationships/customXml" Target="../customXml/item104.xml"/><Relationship Id="rId146" Type="http://schemas.openxmlformats.org/officeDocument/2006/relationships/customXml" Target="../customXml/item146.xml"/><Relationship Id="rId188" Type="http://schemas.openxmlformats.org/officeDocument/2006/relationships/customXml" Target="../customXml/item188.xml"/><Relationship Id="rId311" Type="http://schemas.openxmlformats.org/officeDocument/2006/relationships/customXml" Target="../customXml/item311.xml"/><Relationship Id="rId353" Type="http://schemas.openxmlformats.org/officeDocument/2006/relationships/customXml" Target="../customXml/item353.xml"/><Relationship Id="rId395" Type="http://schemas.openxmlformats.org/officeDocument/2006/relationships/customXml" Target="../customXml/item395.xml"/><Relationship Id="rId409" Type="http://schemas.openxmlformats.org/officeDocument/2006/relationships/customXml" Target="../customXml/item409.xml"/><Relationship Id="rId560" Type="http://schemas.openxmlformats.org/officeDocument/2006/relationships/customXml" Target="../customXml/item560.xml"/><Relationship Id="rId92" Type="http://schemas.openxmlformats.org/officeDocument/2006/relationships/customXml" Target="../customXml/item92.xml"/><Relationship Id="rId213" Type="http://schemas.openxmlformats.org/officeDocument/2006/relationships/customXml" Target="../customXml/item213.xml"/><Relationship Id="rId420" Type="http://schemas.openxmlformats.org/officeDocument/2006/relationships/customXml" Target="../customXml/item420.xml"/><Relationship Id="rId616" Type="http://schemas.openxmlformats.org/officeDocument/2006/relationships/styles" Target="styles.xml"/><Relationship Id="rId255" Type="http://schemas.openxmlformats.org/officeDocument/2006/relationships/customXml" Target="../customXml/item255.xml"/><Relationship Id="rId297" Type="http://schemas.openxmlformats.org/officeDocument/2006/relationships/customXml" Target="../customXml/item297.xml"/><Relationship Id="rId462" Type="http://schemas.openxmlformats.org/officeDocument/2006/relationships/customXml" Target="../customXml/item462.xml"/><Relationship Id="rId518" Type="http://schemas.openxmlformats.org/officeDocument/2006/relationships/customXml" Target="../customXml/item518.xml"/><Relationship Id="rId115" Type="http://schemas.openxmlformats.org/officeDocument/2006/relationships/customXml" Target="../customXml/item115.xml"/><Relationship Id="rId157" Type="http://schemas.openxmlformats.org/officeDocument/2006/relationships/customXml" Target="../customXml/item157.xml"/><Relationship Id="rId322" Type="http://schemas.openxmlformats.org/officeDocument/2006/relationships/customXml" Target="../customXml/item322.xml"/><Relationship Id="rId364" Type="http://schemas.openxmlformats.org/officeDocument/2006/relationships/customXml" Target="../customXml/item364.xml"/><Relationship Id="rId61" Type="http://schemas.openxmlformats.org/officeDocument/2006/relationships/customXml" Target="../customXml/item61.xml"/><Relationship Id="rId199" Type="http://schemas.openxmlformats.org/officeDocument/2006/relationships/customXml" Target="../customXml/item199.xml"/><Relationship Id="rId571" Type="http://schemas.openxmlformats.org/officeDocument/2006/relationships/customXml" Target="../customXml/item571.xml"/><Relationship Id="rId627" Type="http://schemas.openxmlformats.org/officeDocument/2006/relationships/header" Target="header3.xml"/><Relationship Id="rId19" Type="http://schemas.openxmlformats.org/officeDocument/2006/relationships/customXml" Target="../customXml/item19.xml"/><Relationship Id="rId224" Type="http://schemas.openxmlformats.org/officeDocument/2006/relationships/customXml" Target="../customXml/item224.xml"/><Relationship Id="rId266" Type="http://schemas.openxmlformats.org/officeDocument/2006/relationships/customXml" Target="../customXml/item266.xml"/><Relationship Id="rId431" Type="http://schemas.openxmlformats.org/officeDocument/2006/relationships/customXml" Target="../customXml/item431.xml"/><Relationship Id="rId473" Type="http://schemas.openxmlformats.org/officeDocument/2006/relationships/customXml" Target="../customXml/item473.xml"/><Relationship Id="rId529" Type="http://schemas.openxmlformats.org/officeDocument/2006/relationships/customXml" Target="../customXml/item529.xml"/><Relationship Id="rId30" Type="http://schemas.openxmlformats.org/officeDocument/2006/relationships/customXml" Target="../customXml/item30.xml"/><Relationship Id="rId126" Type="http://schemas.openxmlformats.org/officeDocument/2006/relationships/customXml" Target="../customXml/item126.xml"/><Relationship Id="rId168" Type="http://schemas.openxmlformats.org/officeDocument/2006/relationships/customXml" Target="../customXml/item168.xml"/><Relationship Id="rId333" Type="http://schemas.openxmlformats.org/officeDocument/2006/relationships/customXml" Target="../customXml/item333.xml"/><Relationship Id="rId540" Type="http://schemas.openxmlformats.org/officeDocument/2006/relationships/customXml" Target="../customXml/item540.xml"/><Relationship Id="rId72" Type="http://schemas.openxmlformats.org/officeDocument/2006/relationships/customXml" Target="../customXml/item72.xml"/><Relationship Id="rId375" Type="http://schemas.openxmlformats.org/officeDocument/2006/relationships/customXml" Target="../customXml/item375.xml"/><Relationship Id="rId582" Type="http://schemas.openxmlformats.org/officeDocument/2006/relationships/customXml" Target="../customXml/item582.xml"/><Relationship Id="rId3" Type="http://schemas.openxmlformats.org/officeDocument/2006/relationships/customXml" Target="../customXml/item3.xml"/><Relationship Id="rId235" Type="http://schemas.openxmlformats.org/officeDocument/2006/relationships/customXml" Target="../customXml/item235.xml"/><Relationship Id="rId277" Type="http://schemas.openxmlformats.org/officeDocument/2006/relationships/customXml" Target="../customXml/item277.xml"/><Relationship Id="rId400" Type="http://schemas.openxmlformats.org/officeDocument/2006/relationships/customXml" Target="../customXml/item400.xml"/><Relationship Id="rId442" Type="http://schemas.openxmlformats.org/officeDocument/2006/relationships/customXml" Target="../customXml/item442.xml"/><Relationship Id="rId484" Type="http://schemas.openxmlformats.org/officeDocument/2006/relationships/customXml" Target="../customXml/item484.xml"/><Relationship Id="rId137" Type="http://schemas.openxmlformats.org/officeDocument/2006/relationships/customXml" Target="../customXml/item137.xml"/><Relationship Id="rId302" Type="http://schemas.openxmlformats.org/officeDocument/2006/relationships/customXml" Target="../customXml/item302.xml"/><Relationship Id="rId344" Type="http://schemas.openxmlformats.org/officeDocument/2006/relationships/customXml" Target="../customXml/item344.xml"/><Relationship Id="rId41" Type="http://schemas.openxmlformats.org/officeDocument/2006/relationships/customXml" Target="../customXml/item41.xml"/><Relationship Id="rId83" Type="http://schemas.openxmlformats.org/officeDocument/2006/relationships/customXml" Target="../customXml/item83.xml"/><Relationship Id="rId179" Type="http://schemas.openxmlformats.org/officeDocument/2006/relationships/customXml" Target="../customXml/item179.xml"/><Relationship Id="rId386" Type="http://schemas.openxmlformats.org/officeDocument/2006/relationships/customXml" Target="../customXml/item386.xml"/><Relationship Id="rId551" Type="http://schemas.openxmlformats.org/officeDocument/2006/relationships/customXml" Target="../customXml/item551.xml"/><Relationship Id="rId593" Type="http://schemas.openxmlformats.org/officeDocument/2006/relationships/customXml" Target="../customXml/item593.xml"/><Relationship Id="rId607" Type="http://schemas.openxmlformats.org/officeDocument/2006/relationships/customXml" Target="../customXml/item607.xml"/><Relationship Id="rId190" Type="http://schemas.openxmlformats.org/officeDocument/2006/relationships/customXml" Target="../customXml/item190.xml"/><Relationship Id="rId204" Type="http://schemas.openxmlformats.org/officeDocument/2006/relationships/customXml" Target="../customXml/item204.xml"/><Relationship Id="rId246" Type="http://schemas.openxmlformats.org/officeDocument/2006/relationships/customXml" Target="../customXml/item246.xml"/><Relationship Id="rId288" Type="http://schemas.openxmlformats.org/officeDocument/2006/relationships/customXml" Target="../customXml/item288.xml"/><Relationship Id="rId411" Type="http://schemas.openxmlformats.org/officeDocument/2006/relationships/customXml" Target="../customXml/item411.xml"/><Relationship Id="rId453" Type="http://schemas.openxmlformats.org/officeDocument/2006/relationships/customXml" Target="../customXml/item453.xml"/><Relationship Id="rId509" Type="http://schemas.openxmlformats.org/officeDocument/2006/relationships/customXml" Target="../customXml/item509.xml"/><Relationship Id="rId106" Type="http://schemas.openxmlformats.org/officeDocument/2006/relationships/customXml" Target="../customXml/item106.xml"/><Relationship Id="rId313" Type="http://schemas.openxmlformats.org/officeDocument/2006/relationships/customXml" Target="../customXml/item313.xml"/><Relationship Id="rId495" Type="http://schemas.openxmlformats.org/officeDocument/2006/relationships/customXml" Target="../customXml/item495.xml"/><Relationship Id="rId10" Type="http://schemas.openxmlformats.org/officeDocument/2006/relationships/customXml" Target="../customXml/item10.xml"/><Relationship Id="rId52" Type="http://schemas.openxmlformats.org/officeDocument/2006/relationships/customXml" Target="../customXml/item52.xml"/><Relationship Id="rId94" Type="http://schemas.openxmlformats.org/officeDocument/2006/relationships/customXml" Target="../customXml/item94.xml"/><Relationship Id="rId148" Type="http://schemas.openxmlformats.org/officeDocument/2006/relationships/customXml" Target="../customXml/item148.xml"/><Relationship Id="rId355" Type="http://schemas.openxmlformats.org/officeDocument/2006/relationships/customXml" Target="../customXml/item355.xml"/><Relationship Id="rId397" Type="http://schemas.openxmlformats.org/officeDocument/2006/relationships/customXml" Target="../customXml/item397.xml"/><Relationship Id="rId520" Type="http://schemas.openxmlformats.org/officeDocument/2006/relationships/customXml" Target="../customXml/item520.xml"/><Relationship Id="rId562" Type="http://schemas.openxmlformats.org/officeDocument/2006/relationships/customXml" Target="../customXml/item562.xml"/><Relationship Id="rId618" Type="http://schemas.openxmlformats.org/officeDocument/2006/relationships/webSettings" Target="webSettings.xml"/><Relationship Id="rId215" Type="http://schemas.openxmlformats.org/officeDocument/2006/relationships/customXml" Target="../customXml/item215.xml"/><Relationship Id="rId257" Type="http://schemas.openxmlformats.org/officeDocument/2006/relationships/customXml" Target="../customXml/item257.xml"/><Relationship Id="rId422" Type="http://schemas.openxmlformats.org/officeDocument/2006/relationships/customXml" Target="../customXml/item422.xml"/><Relationship Id="rId464" Type="http://schemas.openxmlformats.org/officeDocument/2006/relationships/customXml" Target="../customXml/item464.xml"/><Relationship Id="rId299" Type="http://schemas.openxmlformats.org/officeDocument/2006/relationships/customXml" Target="../customXml/item299.xml"/><Relationship Id="rId63" Type="http://schemas.openxmlformats.org/officeDocument/2006/relationships/customXml" Target="../customXml/item63.xml"/><Relationship Id="rId159" Type="http://schemas.openxmlformats.org/officeDocument/2006/relationships/customXml" Target="../customXml/item159.xml"/><Relationship Id="rId366" Type="http://schemas.openxmlformats.org/officeDocument/2006/relationships/customXml" Target="../customXml/item366.xml"/><Relationship Id="rId573" Type="http://schemas.openxmlformats.org/officeDocument/2006/relationships/customXml" Target="../customXml/item573.xml"/><Relationship Id="rId226" Type="http://schemas.openxmlformats.org/officeDocument/2006/relationships/customXml" Target="../customXml/item226.xml"/><Relationship Id="rId433" Type="http://schemas.openxmlformats.org/officeDocument/2006/relationships/customXml" Target="../customXml/item433.xml"/><Relationship Id="rId74" Type="http://schemas.openxmlformats.org/officeDocument/2006/relationships/customXml" Target="../customXml/item74.xml"/><Relationship Id="rId377" Type="http://schemas.openxmlformats.org/officeDocument/2006/relationships/customXml" Target="../customXml/item377.xml"/><Relationship Id="rId500" Type="http://schemas.openxmlformats.org/officeDocument/2006/relationships/customXml" Target="../customXml/item500.xml"/><Relationship Id="rId584" Type="http://schemas.openxmlformats.org/officeDocument/2006/relationships/customXml" Target="../customXml/item584.xml"/><Relationship Id="rId5" Type="http://schemas.openxmlformats.org/officeDocument/2006/relationships/customXml" Target="../customXml/item5.xml"/><Relationship Id="rId237" Type="http://schemas.openxmlformats.org/officeDocument/2006/relationships/customXml" Target="../customXml/item237.xml"/><Relationship Id="rId444" Type="http://schemas.openxmlformats.org/officeDocument/2006/relationships/customXml" Target="../customXml/item444.xml"/><Relationship Id="rId290" Type="http://schemas.openxmlformats.org/officeDocument/2006/relationships/customXml" Target="../customXml/item290.xml"/><Relationship Id="rId304" Type="http://schemas.openxmlformats.org/officeDocument/2006/relationships/customXml" Target="../customXml/item304.xml"/><Relationship Id="rId388" Type="http://schemas.openxmlformats.org/officeDocument/2006/relationships/customXml" Target="../customXml/item388.xml"/><Relationship Id="rId511" Type="http://schemas.openxmlformats.org/officeDocument/2006/relationships/customXml" Target="../customXml/item511.xml"/><Relationship Id="rId609" Type="http://schemas.openxmlformats.org/officeDocument/2006/relationships/customXml" Target="../customXml/item609.xml"/><Relationship Id="rId85" Type="http://schemas.openxmlformats.org/officeDocument/2006/relationships/customXml" Target="../customXml/item85.xml"/><Relationship Id="rId150" Type="http://schemas.openxmlformats.org/officeDocument/2006/relationships/customXml" Target="../customXml/item150.xml"/><Relationship Id="rId595" Type="http://schemas.openxmlformats.org/officeDocument/2006/relationships/customXml" Target="../customXml/item595.xml"/><Relationship Id="rId248" Type="http://schemas.openxmlformats.org/officeDocument/2006/relationships/customXml" Target="../customXml/item248.xml"/><Relationship Id="rId455" Type="http://schemas.openxmlformats.org/officeDocument/2006/relationships/customXml" Target="../customXml/item455.xml"/><Relationship Id="rId12" Type="http://schemas.openxmlformats.org/officeDocument/2006/relationships/customXml" Target="../customXml/item12.xml"/><Relationship Id="rId108" Type="http://schemas.openxmlformats.org/officeDocument/2006/relationships/customXml" Target="../customXml/item108.xml"/><Relationship Id="rId315" Type="http://schemas.openxmlformats.org/officeDocument/2006/relationships/customXml" Target="../customXml/item315.xml"/><Relationship Id="rId522" Type="http://schemas.openxmlformats.org/officeDocument/2006/relationships/customXml" Target="../customXml/item522.xml"/><Relationship Id="rId96" Type="http://schemas.openxmlformats.org/officeDocument/2006/relationships/customXml" Target="../customXml/item96.xml"/><Relationship Id="rId161" Type="http://schemas.openxmlformats.org/officeDocument/2006/relationships/customXml" Target="../customXml/item161.xml"/><Relationship Id="rId399" Type="http://schemas.openxmlformats.org/officeDocument/2006/relationships/customXml" Target="../customXml/item399.xml"/><Relationship Id="rId259" Type="http://schemas.openxmlformats.org/officeDocument/2006/relationships/customXml" Target="../customXml/item259.xml"/><Relationship Id="rId466" Type="http://schemas.openxmlformats.org/officeDocument/2006/relationships/customXml" Target="../customXml/item466.xml"/><Relationship Id="rId23" Type="http://schemas.openxmlformats.org/officeDocument/2006/relationships/customXml" Target="../customXml/item23.xml"/><Relationship Id="rId119" Type="http://schemas.openxmlformats.org/officeDocument/2006/relationships/customXml" Target="../customXml/item119.xml"/><Relationship Id="rId326" Type="http://schemas.openxmlformats.org/officeDocument/2006/relationships/customXml" Target="../customXml/item326.xml"/><Relationship Id="rId533" Type="http://schemas.openxmlformats.org/officeDocument/2006/relationships/customXml" Target="../customXml/item533.xml"/><Relationship Id="rId172" Type="http://schemas.openxmlformats.org/officeDocument/2006/relationships/customXml" Target="../customXml/item172.xml"/><Relationship Id="rId477" Type="http://schemas.openxmlformats.org/officeDocument/2006/relationships/customXml" Target="../customXml/item477.xml"/><Relationship Id="rId600" Type="http://schemas.openxmlformats.org/officeDocument/2006/relationships/customXml" Target="../customXml/item600.xml"/><Relationship Id="rId337" Type="http://schemas.openxmlformats.org/officeDocument/2006/relationships/customXml" Target="../customXml/item337.xml"/><Relationship Id="rId34" Type="http://schemas.openxmlformats.org/officeDocument/2006/relationships/customXml" Target="../customXml/item34.xml"/><Relationship Id="rId544" Type="http://schemas.openxmlformats.org/officeDocument/2006/relationships/customXml" Target="../customXml/item544.xml"/><Relationship Id="rId183" Type="http://schemas.openxmlformats.org/officeDocument/2006/relationships/customXml" Target="../customXml/item183.xml"/><Relationship Id="rId390" Type="http://schemas.openxmlformats.org/officeDocument/2006/relationships/customXml" Target="../customXml/item390.xml"/><Relationship Id="rId404" Type="http://schemas.openxmlformats.org/officeDocument/2006/relationships/customXml" Target="../customXml/item404.xml"/><Relationship Id="rId611" Type="http://schemas.openxmlformats.org/officeDocument/2006/relationships/customXml" Target="../customXml/item611.xml"/><Relationship Id="rId250" Type="http://schemas.openxmlformats.org/officeDocument/2006/relationships/customXml" Target="../customXml/item250.xml"/><Relationship Id="rId488" Type="http://schemas.openxmlformats.org/officeDocument/2006/relationships/customXml" Target="../customXml/item488.xml"/><Relationship Id="rId45" Type="http://schemas.openxmlformats.org/officeDocument/2006/relationships/customXml" Target="../customXml/item45.xml"/><Relationship Id="rId110" Type="http://schemas.openxmlformats.org/officeDocument/2006/relationships/customXml" Target="../customXml/item110.xml"/><Relationship Id="rId348" Type="http://schemas.openxmlformats.org/officeDocument/2006/relationships/customXml" Target="../customXml/item348.xml"/><Relationship Id="rId555" Type="http://schemas.openxmlformats.org/officeDocument/2006/relationships/customXml" Target="../customXml/item555.xml"/><Relationship Id="rId194" Type="http://schemas.openxmlformats.org/officeDocument/2006/relationships/customXml" Target="../customXml/item194.xml"/><Relationship Id="rId208" Type="http://schemas.openxmlformats.org/officeDocument/2006/relationships/customXml" Target="../customXml/item208.xml"/><Relationship Id="rId415" Type="http://schemas.openxmlformats.org/officeDocument/2006/relationships/customXml" Target="../customXml/item415.xml"/><Relationship Id="rId622" Type="http://schemas.openxmlformats.org/officeDocument/2006/relationships/footer" Target="footer1.xml"/><Relationship Id="rId261" Type="http://schemas.openxmlformats.org/officeDocument/2006/relationships/customXml" Target="../customXml/item261.xml"/><Relationship Id="rId499" Type="http://schemas.openxmlformats.org/officeDocument/2006/relationships/customXml" Target="../customXml/item499.xml"/><Relationship Id="rId56" Type="http://schemas.openxmlformats.org/officeDocument/2006/relationships/customXml" Target="../customXml/item56.xml"/><Relationship Id="rId359" Type="http://schemas.openxmlformats.org/officeDocument/2006/relationships/customXml" Target="../customXml/item359.xml"/><Relationship Id="rId566" Type="http://schemas.openxmlformats.org/officeDocument/2006/relationships/customXml" Target="../customXml/item566.xml"/><Relationship Id="rId121" Type="http://schemas.openxmlformats.org/officeDocument/2006/relationships/customXml" Target="../customXml/item121.xml"/><Relationship Id="rId219" Type="http://schemas.openxmlformats.org/officeDocument/2006/relationships/customXml" Target="../customXml/item219.xml"/><Relationship Id="rId426" Type="http://schemas.openxmlformats.org/officeDocument/2006/relationships/customXml" Target="../customXml/item426.xml"/><Relationship Id="rId67" Type="http://schemas.openxmlformats.org/officeDocument/2006/relationships/customXml" Target="../customXml/item67.xml"/><Relationship Id="rId272" Type="http://schemas.openxmlformats.org/officeDocument/2006/relationships/customXml" Target="../customXml/item272.xml"/><Relationship Id="rId577" Type="http://schemas.openxmlformats.org/officeDocument/2006/relationships/customXml" Target="../customXml/item577.xml"/><Relationship Id="rId132" Type="http://schemas.openxmlformats.org/officeDocument/2006/relationships/customXml" Target="../customXml/item132.xml"/><Relationship Id="rId437" Type="http://schemas.openxmlformats.org/officeDocument/2006/relationships/customXml" Target="../customXml/item437.xml"/><Relationship Id="rId283" Type="http://schemas.openxmlformats.org/officeDocument/2006/relationships/customXml" Target="../customXml/item283.xml"/><Relationship Id="rId490" Type="http://schemas.openxmlformats.org/officeDocument/2006/relationships/customXml" Target="../customXml/item490.xml"/><Relationship Id="rId504" Type="http://schemas.openxmlformats.org/officeDocument/2006/relationships/customXml" Target="../customXml/item504.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nwendungsdaten\Microsoft\Vorlagen\gliederung%20und%20konzep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08.xml.rels><?xml version="1.0" encoding="UTF-8" standalone="yes"?>
<Relationships xmlns="http://schemas.openxmlformats.org/package/2006/relationships"><Relationship Id="rId1" Type="http://schemas.openxmlformats.org/officeDocument/2006/relationships/customXmlProps" Target="itemProps208.xml"/></Relationships>
</file>

<file path=customXml/_rels/item209.xml.rels><?xml version="1.0" encoding="UTF-8" standalone="yes"?>
<Relationships xmlns="http://schemas.openxmlformats.org/package/2006/relationships"><Relationship Id="rId1" Type="http://schemas.openxmlformats.org/officeDocument/2006/relationships/customXmlProps" Target="itemProps209.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10.xml.rels><?xml version="1.0" encoding="UTF-8" standalone="yes"?>
<Relationships xmlns="http://schemas.openxmlformats.org/package/2006/relationships"><Relationship Id="rId1" Type="http://schemas.openxmlformats.org/officeDocument/2006/relationships/customXmlProps" Target="itemProps210.xml"/></Relationships>
</file>

<file path=customXml/_rels/item211.xml.rels><?xml version="1.0" encoding="UTF-8" standalone="yes"?>
<Relationships xmlns="http://schemas.openxmlformats.org/package/2006/relationships"><Relationship Id="rId1" Type="http://schemas.openxmlformats.org/officeDocument/2006/relationships/customXmlProps" Target="itemProps211.xml"/></Relationships>
</file>

<file path=customXml/_rels/item212.xml.rels><?xml version="1.0" encoding="UTF-8" standalone="yes"?>
<Relationships xmlns="http://schemas.openxmlformats.org/package/2006/relationships"><Relationship Id="rId1" Type="http://schemas.openxmlformats.org/officeDocument/2006/relationships/customXmlProps" Target="itemProps212.xml"/></Relationships>
</file>

<file path=customXml/_rels/item213.xml.rels><?xml version="1.0" encoding="UTF-8" standalone="yes"?>
<Relationships xmlns="http://schemas.openxmlformats.org/package/2006/relationships"><Relationship Id="rId1" Type="http://schemas.openxmlformats.org/officeDocument/2006/relationships/customXmlProps" Target="itemProps213.xml"/></Relationships>
</file>

<file path=customXml/_rels/item214.xml.rels><?xml version="1.0" encoding="UTF-8" standalone="yes"?>
<Relationships xmlns="http://schemas.openxmlformats.org/package/2006/relationships"><Relationship Id="rId1" Type="http://schemas.openxmlformats.org/officeDocument/2006/relationships/customXmlProps" Target="itemProps214.xml"/></Relationships>
</file>

<file path=customXml/_rels/item215.xml.rels><?xml version="1.0" encoding="UTF-8" standalone="yes"?>
<Relationships xmlns="http://schemas.openxmlformats.org/package/2006/relationships"><Relationship Id="rId1" Type="http://schemas.openxmlformats.org/officeDocument/2006/relationships/customXmlProps" Target="itemProps215.xml"/></Relationships>
</file>

<file path=customXml/_rels/item216.xml.rels><?xml version="1.0" encoding="UTF-8" standalone="yes"?>
<Relationships xmlns="http://schemas.openxmlformats.org/package/2006/relationships"><Relationship Id="rId1" Type="http://schemas.openxmlformats.org/officeDocument/2006/relationships/customXmlProps" Target="itemProps216.xml"/></Relationships>
</file>

<file path=customXml/_rels/item217.xml.rels><?xml version="1.0" encoding="UTF-8" standalone="yes"?>
<Relationships xmlns="http://schemas.openxmlformats.org/package/2006/relationships"><Relationship Id="rId1" Type="http://schemas.openxmlformats.org/officeDocument/2006/relationships/customXmlProps" Target="itemProps217.xml"/></Relationships>
</file>

<file path=customXml/_rels/item218.xml.rels><?xml version="1.0" encoding="UTF-8" standalone="yes"?>
<Relationships xmlns="http://schemas.openxmlformats.org/package/2006/relationships"><Relationship Id="rId1" Type="http://schemas.openxmlformats.org/officeDocument/2006/relationships/customXmlProps" Target="itemProps218.xml"/></Relationships>
</file>

<file path=customXml/_rels/item219.xml.rels><?xml version="1.0" encoding="UTF-8" standalone="yes"?>
<Relationships xmlns="http://schemas.openxmlformats.org/package/2006/relationships"><Relationship Id="rId1" Type="http://schemas.openxmlformats.org/officeDocument/2006/relationships/customXmlProps" Target="itemProps219.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20.xml.rels><?xml version="1.0" encoding="UTF-8" standalone="yes"?>
<Relationships xmlns="http://schemas.openxmlformats.org/package/2006/relationships"><Relationship Id="rId1" Type="http://schemas.openxmlformats.org/officeDocument/2006/relationships/customXmlProps" Target="itemProps220.xml"/></Relationships>
</file>

<file path=customXml/_rels/item221.xml.rels><?xml version="1.0" encoding="UTF-8" standalone="yes"?>
<Relationships xmlns="http://schemas.openxmlformats.org/package/2006/relationships"><Relationship Id="rId1" Type="http://schemas.openxmlformats.org/officeDocument/2006/relationships/customXmlProps" Target="itemProps221.xml"/></Relationships>
</file>

<file path=customXml/_rels/item222.xml.rels><?xml version="1.0" encoding="UTF-8" standalone="yes"?>
<Relationships xmlns="http://schemas.openxmlformats.org/package/2006/relationships"><Relationship Id="rId1" Type="http://schemas.openxmlformats.org/officeDocument/2006/relationships/customXmlProps" Target="itemProps222.xml"/></Relationships>
</file>

<file path=customXml/_rels/item223.xml.rels><?xml version="1.0" encoding="UTF-8" standalone="yes"?>
<Relationships xmlns="http://schemas.openxmlformats.org/package/2006/relationships"><Relationship Id="rId1" Type="http://schemas.openxmlformats.org/officeDocument/2006/relationships/customXmlProps" Target="itemProps223.xml"/></Relationships>
</file>

<file path=customXml/_rels/item224.xml.rels><?xml version="1.0" encoding="UTF-8" standalone="yes"?>
<Relationships xmlns="http://schemas.openxmlformats.org/package/2006/relationships"><Relationship Id="rId1" Type="http://schemas.openxmlformats.org/officeDocument/2006/relationships/customXmlProps" Target="itemProps224.xml"/></Relationships>
</file>

<file path=customXml/_rels/item225.xml.rels><?xml version="1.0" encoding="UTF-8" standalone="yes"?>
<Relationships xmlns="http://schemas.openxmlformats.org/package/2006/relationships"><Relationship Id="rId1" Type="http://schemas.openxmlformats.org/officeDocument/2006/relationships/customXmlProps" Target="itemProps225.xml"/></Relationships>
</file>

<file path=customXml/_rels/item226.xml.rels><?xml version="1.0" encoding="UTF-8" standalone="yes"?>
<Relationships xmlns="http://schemas.openxmlformats.org/package/2006/relationships"><Relationship Id="rId1" Type="http://schemas.openxmlformats.org/officeDocument/2006/relationships/customXmlProps" Target="itemProps226.xml"/></Relationships>
</file>

<file path=customXml/_rels/item227.xml.rels><?xml version="1.0" encoding="UTF-8" standalone="yes"?>
<Relationships xmlns="http://schemas.openxmlformats.org/package/2006/relationships"><Relationship Id="rId1" Type="http://schemas.openxmlformats.org/officeDocument/2006/relationships/customXmlProps" Target="itemProps227.xml"/></Relationships>
</file>

<file path=customXml/_rels/item228.xml.rels><?xml version="1.0" encoding="UTF-8" standalone="yes"?>
<Relationships xmlns="http://schemas.openxmlformats.org/package/2006/relationships"><Relationship Id="rId1" Type="http://schemas.openxmlformats.org/officeDocument/2006/relationships/customXmlProps" Target="itemProps228.xml"/></Relationships>
</file>

<file path=customXml/_rels/item229.xml.rels><?xml version="1.0" encoding="UTF-8" standalone="yes"?>
<Relationships xmlns="http://schemas.openxmlformats.org/package/2006/relationships"><Relationship Id="rId1" Type="http://schemas.openxmlformats.org/officeDocument/2006/relationships/customXmlProps" Target="itemProps229.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30.xml.rels><?xml version="1.0" encoding="UTF-8" standalone="yes"?>
<Relationships xmlns="http://schemas.openxmlformats.org/package/2006/relationships"><Relationship Id="rId1" Type="http://schemas.openxmlformats.org/officeDocument/2006/relationships/customXmlProps" Target="itemProps230.xml"/></Relationships>
</file>

<file path=customXml/_rels/item231.xml.rels><?xml version="1.0" encoding="UTF-8" standalone="yes"?>
<Relationships xmlns="http://schemas.openxmlformats.org/package/2006/relationships"><Relationship Id="rId1" Type="http://schemas.openxmlformats.org/officeDocument/2006/relationships/customXmlProps" Target="itemProps231.xml"/></Relationships>
</file>

<file path=customXml/_rels/item232.xml.rels><?xml version="1.0" encoding="UTF-8" standalone="yes"?>
<Relationships xmlns="http://schemas.openxmlformats.org/package/2006/relationships"><Relationship Id="rId1" Type="http://schemas.openxmlformats.org/officeDocument/2006/relationships/customXmlProps" Target="itemProps232.xml"/></Relationships>
</file>

<file path=customXml/_rels/item233.xml.rels><?xml version="1.0" encoding="UTF-8" standalone="yes"?>
<Relationships xmlns="http://schemas.openxmlformats.org/package/2006/relationships"><Relationship Id="rId1" Type="http://schemas.openxmlformats.org/officeDocument/2006/relationships/customXmlProps" Target="itemProps233.xml"/></Relationships>
</file>

<file path=customXml/_rels/item234.xml.rels><?xml version="1.0" encoding="UTF-8" standalone="yes"?>
<Relationships xmlns="http://schemas.openxmlformats.org/package/2006/relationships"><Relationship Id="rId1" Type="http://schemas.openxmlformats.org/officeDocument/2006/relationships/customXmlProps" Target="itemProps234.xml"/></Relationships>
</file>

<file path=customXml/_rels/item235.xml.rels><?xml version="1.0" encoding="UTF-8" standalone="yes"?>
<Relationships xmlns="http://schemas.openxmlformats.org/package/2006/relationships"><Relationship Id="rId1" Type="http://schemas.openxmlformats.org/officeDocument/2006/relationships/customXmlProps" Target="itemProps235.xml"/></Relationships>
</file>

<file path=customXml/_rels/item236.xml.rels><?xml version="1.0" encoding="UTF-8" standalone="yes"?>
<Relationships xmlns="http://schemas.openxmlformats.org/package/2006/relationships"><Relationship Id="rId1" Type="http://schemas.openxmlformats.org/officeDocument/2006/relationships/customXmlProps" Target="itemProps236.xml"/></Relationships>
</file>

<file path=customXml/_rels/item237.xml.rels><?xml version="1.0" encoding="UTF-8" standalone="yes"?>
<Relationships xmlns="http://schemas.openxmlformats.org/package/2006/relationships"><Relationship Id="rId1" Type="http://schemas.openxmlformats.org/officeDocument/2006/relationships/customXmlProps" Target="itemProps237.xml"/></Relationships>
</file>

<file path=customXml/_rels/item238.xml.rels><?xml version="1.0" encoding="UTF-8" standalone="yes"?>
<Relationships xmlns="http://schemas.openxmlformats.org/package/2006/relationships"><Relationship Id="rId1" Type="http://schemas.openxmlformats.org/officeDocument/2006/relationships/customXmlProps" Target="itemProps238.xml"/></Relationships>
</file>

<file path=customXml/_rels/item239.xml.rels><?xml version="1.0" encoding="UTF-8" standalone="yes"?>
<Relationships xmlns="http://schemas.openxmlformats.org/package/2006/relationships"><Relationship Id="rId1" Type="http://schemas.openxmlformats.org/officeDocument/2006/relationships/customXmlProps" Target="itemProps239.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40.xml.rels><?xml version="1.0" encoding="UTF-8" standalone="yes"?>
<Relationships xmlns="http://schemas.openxmlformats.org/package/2006/relationships"><Relationship Id="rId1" Type="http://schemas.openxmlformats.org/officeDocument/2006/relationships/customXmlProps" Target="itemProps240.xml"/></Relationships>
</file>

<file path=customXml/_rels/item241.xml.rels><?xml version="1.0" encoding="UTF-8" standalone="yes"?>
<Relationships xmlns="http://schemas.openxmlformats.org/package/2006/relationships"><Relationship Id="rId1" Type="http://schemas.openxmlformats.org/officeDocument/2006/relationships/customXmlProps" Target="itemProps241.xml"/></Relationships>
</file>

<file path=customXml/_rels/item242.xml.rels><?xml version="1.0" encoding="UTF-8" standalone="yes"?>
<Relationships xmlns="http://schemas.openxmlformats.org/package/2006/relationships"><Relationship Id="rId1" Type="http://schemas.openxmlformats.org/officeDocument/2006/relationships/customXmlProps" Target="itemProps242.xml"/></Relationships>
</file>

<file path=customXml/_rels/item243.xml.rels><?xml version="1.0" encoding="UTF-8" standalone="yes"?>
<Relationships xmlns="http://schemas.openxmlformats.org/package/2006/relationships"><Relationship Id="rId1" Type="http://schemas.openxmlformats.org/officeDocument/2006/relationships/customXmlProps" Target="itemProps243.xml"/></Relationships>
</file>

<file path=customXml/_rels/item244.xml.rels><?xml version="1.0" encoding="UTF-8" standalone="yes"?>
<Relationships xmlns="http://schemas.openxmlformats.org/package/2006/relationships"><Relationship Id="rId1" Type="http://schemas.openxmlformats.org/officeDocument/2006/relationships/customXmlProps" Target="itemProps244.xml"/></Relationships>
</file>

<file path=customXml/_rels/item245.xml.rels><?xml version="1.0" encoding="UTF-8" standalone="yes"?>
<Relationships xmlns="http://schemas.openxmlformats.org/package/2006/relationships"><Relationship Id="rId1" Type="http://schemas.openxmlformats.org/officeDocument/2006/relationships/customXmlProps" Target="itemProps245.xml"/></Relationships>
</file>

<file path=customXml/_rels/item246.xml.rels><?xml version="1.0" encoding="UTF-8" standalone="yes"?>
<Relationships xmlns="http://schemas.openxmlformats.org/package/2006/relationships"><Relationship Id="rId1" Type="http://schemas.openxmlformats.org/officeDocument/2006/relationships/customXmlProps" Target="itemProps246.xml"/></Relationships>
</file>

<file path=customXml/_rels/item247.xml.rels><?xml version="1.0" encoding="UTF-8" standalone="yes"?>
<Relationships xmlns="http://schemas.openxmlformats.org/package/2006/relationships"><Relationship Id="rId1" Type="http://schemas.openxmlformats.org/officeDocument/2006/relationships/customXmlProps" Target="itemProps247.xml"/></Relationships>
</file>

<file path=customXml/_rels/item248.xml.rels><?xml version="1.0" encoding="UTF-8" standalone="yes"?>
<Relationships xmlns="http://schemas.openxmlformats.org/package/2006/relationships"><Relationship Id="rId1" Type="http://schemas.openxmlformats.org/officeDocument/2006/relationships/customXmlProps" Target="itemProps248.xml"/></Relationships>
</file>

<file path=customXml/_rels/item249.xml.rels><?xml version="1.0" encoding="UTF-8" standalone="yes"?>
<Relationships xmlns="http://schemas.openxmlformats.org/package/2006/relationships"><Relationship Id="rId1" Type="http://schemas.openxmlformats.org/officeDocument/2006/relationships/customXmlProps" Target="itemProps249.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50.xml.rels><?xml version="1.0" encoding="UTF-8" standalone="yes"?>
<Relationships xmlns="http://schemas.openxmlformats.org/package/2006/relationships"><Relationship Id="rId1" Type="http://schemas.openxmlformats.org/officeDocument/2006/relationships/customXmlProps" Target="itemProps250.xml"/></Relationships>
</file>

<file path=customXml/_rels/item251.xml.rels><?xml version="1.0" encoding="UTF-8" standalone="yes"?>
<Relationships xmlns="http://schemas.openxmlformats.org/package/2006/relationships"><Relationship Id="rId1" Type="http://schemas.openxmlformats.org/officeDocument/2006/relationships/customXmlProps" Target="itemProps251.xml"/></Relationships>
</file>

<file path=customXml/_rels/item252.xml.rels><?xml version="1.0" encoding="UTF-8" standalone="yes"?>
<Relationships xmlns="http://schemas.openxmlformats.org/package/2006/relationships"><Relationship Id="rId1" Type="http://schemas.openxmlformats.org/officeDocument/2006/relationships/customXmlProps" Target="itemProps252.xml"/></Relationships>
</file>

<file path=customXml/_rels/item253.xml.rels><?xml version="1.0" encoding="UTF-8" standalone="yes"?>
<Relationships xmlns="http://schemas.openxmlformats.org/package/2006/relationships"><Relationship Id="rId1" Type="http://schemas.openxmlformats.org/officeDocument/2006/relationships/customXmlProps" Target="itemProps253.xml"/></Relationships>
</file>

<file path=customXml/_rels/item254.xml.rels><?xml version="1.0" encoding="UTF-8" standalone="yes"?>
<Relationships xmlns="http://schemas.openxmlformats.org/package/2006/relationships"><Relationship Id="rId1" Type="http://schemas.openxmlformats.org/officeDocument/2006/relationships/customXmlProps" Target="itemProps254.xml"/></Relationships>
</file>

<file path=customXml/_rels/item255.xml.rels><?xml version="1.0" encoding="UTF-8" standalone="yes"?>
<Relationships xmlns="http://schemas.openxmlformats.org/package/2006/relationships"><Relationship Id="rId1" Type="http://schemas.openxmlformats.org/officeDocument/2006/relationships/customXmlProps" Target="itemProps255.xml"/></Relationships>
</file>

<file path=customXml/_rels/item256.xml.rels><?xml version="1.0" encoding="UTF-8" standalone="yes"?>
<Relationships xmlns="http://schemas.openxmlformats.org/package/2006/relationships"><Relationship Id="rId1" Type="http://schemas.openxmlformats.org/officeDocument/2006/relationships/customXmlProps" Target="itemProps256.xml"/></Relationships>
</file>

<file path=customXml/_rels/item257.xml.rels><?xml version="1.0" encoding="UTF-8" standalone="yes"?>
<Relationships xmlns="http://schemas.openxmlformats.org/package/2006/relationships"><Relationship Id="rId1" Type="http://schemas.openxmlformats.org/officeDocument/2006/relationships/customXmlProps" Target="itemProps257.xml"/></Relationships>
</file>

<file path=customXml/_rels/item258.xml.rels><?xml version="1.0" encoding="UTF-8" standalone="yes"?>
<Relationships xmlns="http://schemas.openxmlformats.org/package/2006/relationships"><Relationship Id="rId1" Type="http://schemas.openxmlformats.org/officeDocument/2006/relationships/customXmlProps" Target="itemProps258.xml"/></Relationships>
</file>

<file path=customXml/_rels/item259.xml.rels><?xml version="1.0" encoding="UTF-8" standalone="yes"?>
<Relationships xmlns="http://schemas.openxmlformats.org/package/2006/relationships"><Relationship Id="rId1" Type="http://schemas.openxmlformats.org/officeDocument/2006/relationships/customXmlProps" Target="itemProps259.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60.xml.rels><?xml version="1.0" encoding="UTF-8" standalone="yes"?>
<Relationships xmlns="http://schemas.openxmlformats.org/package/2006/relationships"><Relationship Id="rId1" Type="http://schemas.openxmlformats.org/officeDocument/2006/relationships/customXmlProps" Target="itemProps260.xml"/></Relationships>
</file>

<file path=customXml/_rels/item261.xml.rels><?xml version="1.0" encoding="UTF-8" standalone="yes"?>
<Relationships xmlns="http://schemas.openxmlformats.org/package/2006/relationships"><Relationship Id="rId1" Type="http://schemas.openxmlformats.org/officeDocument/2006/relationships/customXmlProps" Target="itemProps261.xml"/></Relationships>
</file>

<file path=customXml/_rels/item262.xml.rels><?xml version="1.0" encoding="UTF-8" standalone="yes"?>
<Relationships xmlns="http://schemas.openxmlformats.org/package/2006/relationships"><Relationship Id="rId1" Type="http://schemas.openxmlformats.org/officeDocument/2006/relationships/customXmlProps" Target="itemProps262.xml"/></Relationships>
</file>

<file path=customXml/_rels/item263.xml.rels><?xml version="1.0" encoding="UTF-8" standalone="yes"?>
<Relationships xmlns="http://schemas.openxmlformats.org/package/2006/relationships"><Relationship Id="rId1" Type="http://schemas.openxmlformats.org/officeDocument/2006/relationships/customXmlProps" Target="itemProps263.xml"/></Relationships>
</file>

<file path=customXml/_rels/item264.xml.rels><?xml version="1.0" encoding="UTF-8" standalone="yes"?>
<Relationships xmlns="http://schemas.openxmlformats.org/package/2006/relationships"><Relationship Id="rId1" Type="http://schemas.openxmlformats.org/officeDocument/2006/relationships/customXmlProps" Target="itemProps264.xml"/></Relationships>
</file>

<file path=customXml/_rels/item265.xml.rels><?xml version="1.0" encoding="UTF-8" standalone="yes"?>
<Relationships xmlns="http://schemas.openxmlformats.org/package/2006/relationships"><Relationship Id="rId1" Type="http://schemas.openxmlformats.org/officeDocument/2006/relationships/customXmlProps" Target="itemProps265.xml"/></Relationships>
</file>

<file path=customXml/_rels/item266.xml.rels><?xml version="1.0" encoding="UTF-8" standalone="yes"?>
<Relationships xmlns="http://schemas.openxmlformats.org/package/2006/relationships"><Relationship Id="rId1" Type="http://schemas.openxmlformats.org/officeDocument/2006/relationships/customXmlProps" Target="itemProps266.xml"/></Relationships>
</file>

<file path=customXml/_rels/item267.xml.rels><?xml version="1.0" encoding="UTF-8" standalone="yes"?>
<Relationships xmlns="http://schemas.openxmlformats.org/package/2006/relationships"><Relationship Id="rId1" Type="http://schemas.openxmlformats.org/officeDocument/2006/relationships/customXmlProps" Target="itemProps267.xml"/></Relationships>
</file>

<file path=customXml/_rels/item268.xml.rels><?xml version="1.0" encoding="UTF-8" standalone="yes"?>
<Relationships xmlns="http://schemas.openxmlformats.org/package/2006/relationships"><Relationship Id="rId1" Type="http://schemas.openxmlformats.org/officeDocument/2006/relationships/customXmlProps" Target="itemProps268.xml"/></Relationships>
</file>

<file path=customXml/_rels/item269.xml.rels><?xml version="1.0" encoding="UTF-8" standalone="yes"?>
<Relationships xmlns="http://schemas.openxmlformats.org/package/2006/relationships"><Relationship Id="rId1" Type="http://schemas.openxmlformats.org/officeDocument/2006/relationships/customXmlProps" Target="itemProps269.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70.xml.rels><?xml version="1.0" encoding="UTF-8" standalone="yes"?>
<Relationships xmlns="http://schemas.openxmlformats.org/package/2006/relationships"><Relationship Id="rId1" Type="http://schemas.openxmlformats.org/officeDocument/2006/relationships/customXmlProps" Target="itemProps270.xml"/></Relationships>
</file>

<file path=customXml/_rels/item271.xml.rels><?xml version="1.0" encoding="UTF-8" standalone="yes"?>
<Relationships xmlns="http://schemas.openxmlformats.org/package/2006/relationships"><Relationship Id="rId1" Type="http://schemas.openxmlformats.org/officeDocument/2006/relationships/customXmlProps" Target="itemProps271.xml"/></Relationships>
</file>

<file path=customXml/_rels/item272.xml.rels><?xml version="1.0" encoding="UTF-8" standalone="yes"?>
<Relationships xmlns="http://schemas.openxmlformats.org/package/2006/relationships"><Relationship Id="rId1" Type="http://schemas.openxmlformats.org/officeDocument/2006/relationships/customXmlProps" Target="itemProps272.xml"/></Relationships>
</file>

<file path=customXml/_rels/item273.xml.rels><?xml version="1.0" encoding="UTF-8" standalone="yes"?>
<Relationships xmlns="http://schemas.openxmlformats.org/package/2006/relationships"><Relationship Id="rId1" Type="http://schemas.openxmlformats.org/officeDocument/2006/relationships/customXmlProps" Target="itemProps273.xml"/></Relationships>
</file>

<file path=customXml/_rels/item274.xml.rels><?xml version="1.0" encoding="UTF-8" standalone="yes"?>
<Relationships xmlns="http://schemas.openxmlformats.org/package/2006/relationships"><Relationship Id="rId1" Type="http://schemas.openxmlformats.org/officeDocument/2006/relationships/customXmlProps" Target="itemProps274.xml"/></Relationships>
</file>

<file path=customXml/_rels/item275.xml.rels><?xml version="1.0" encoding="UTF-8" standalone="yes"?>
<Relationships xmlns="http://schemas.openxmlformats.org/package/2006/relationships"><Relationship Id="rId1" Type="http://schemas.openxmlformats.org/officeDocument/2006/relationships/customXmlProps" Target="itemProps275.xml"/></Relationships>
</file>

<file path=customXml/_rels/item276.xml.rels><?xml version="1.0" encoding="UTF-8" standalone="yes"?>
<Relationships xmlns="http://schemas.openxmlformats.org/package/2006/relationships"><Relationship Id="rId1" Type="http://schemas.openxmlformats.org/officeDocument/2006/relationships/customXmlProps" Target="itemProps276.xml"/></Relationships>
</file>

<file path=customXml/_rels/item277.xml.rels><?xml version="1.0" encoding="UTF-8" standalone="yes"?>
<Relationships xmlns="http://schemas.openxmlformats.org/package/2006/relationships"><Relationship Id="rId1" Type="http://schemas.openxmlformats.org/officeDocument/2006/relationships/customXmlProps" Target="itemProps277.xml"/></Relationships>
</file>

<file path=customXml/_rels/item278.xml.rels><?xml version="1.0" encoding="UTF-8" standalone="yes"?>
<Relationships xmlns="http://schemas.openxmlformats.org/package/2006/relationships"><Relationship Id="rId1" Type="http://schemas.openxmlformats.org/officeDocument/2006/relationships/customXmlProps" Target="itemProps278.xml"/></Relationships>
</file>

<file path=customXml/_rels/item279.xml.rels><?xml version="1.0" encoding="UTF-8" standalone="yes"?>
<Relationships xmlns="http://schemas.openxmlformats.org/package/2006/relationships"><Relationship Id="rId1" Type="http://schemas.openxmlformats.org/officeDocument/2006/relationships/customXmlProps" Target="itemProps279.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80.xml.rels><?xml version="1.0" encoding="UTF-8" standalone="yes"?>
<Relationships xmlns="http://schemas.openxmlformats.org/package/2006/relationships"><Relationship Id="rId1" Type="http://schemas.openxmlformats.org/officeDocument/2006/relationships/customXmlProps" Target="itemProps280.xml"/></Relationships>
</file>

<file path=customXml/_rels/item281.xml.rels><?xml version="1.0" encoding="UTF-8" standalone="yes"?>
<Relationships xmlns="http://schemas.openxmlformats.org/package/2006/relationships"><Relationship Id="rId1" Type="http://schemas.openxmlformats.org/officeDocument/2006/relationships/customXmlProps" Target="itemProps281.xml"/></Relationships>
</file>

<file path=customXml/_rels/item282.xml.rels><?xml version="1.0" encoding="UTF-8" standalone="yes"?>
<Relationships xmlns="http://schemas.openxmlformats.org/package/2006/relationships"><Relationship Id="rId1" Type="http://schemas.openxmlformats.org/officeDocument/2006/relationships/customXmlProps" Target="itemProps282.xml"/></Relationships>
</file>

<file path=customXml/_rels/item283.xml.rels><?xml version="1.0" encoding="UTF-8" standalone="yes"?>
<Relationships xmlns="http://schemas.openxmlformats.org/package/2006/relationships"><Relationship Id="rId1" Type="http://schemas.openxmlformats.org/officeDocument/2006/relationships/customXmlProps" Target="itemProps283.xml"/></Relationships>
</file>

<file path=customXml/_rels/item284.xml.rels><?xml version="1.0" encoding="UTF-8" standalone="yes"?>
<Relationships xmlns="http://schemas.openxmlformats.org/package/2006/relationships"><Relationship Id="rId1" Type="http://schemas.openxmlformats.org/officeDocument/2006/relationships/customXmlProps" Target="itemProps284.xml"/></Relationships>
</file>

<file path=customXml/_rels/item285.xml.rels><?xml version="1.0" encoding="UTF-8" standalone="yes"?>
<Relationships xmlns="http://schemas.openxmlformats.org/package/2006/relationships"><Relationship Id="rId1" Type="http://schemas.openxmlformats.org/officeDocument/2006/relationships/customXmlProps" Target="itemProps285.xml"/></Relationships>
</file>

<file path=customXml/_rels/item286.xml.rels><?xml version="1.0" encoding="UTF-8" standalone="yes"?>
<Relationships xmlns="http://schemas.openxmlformats.org/package/2006/relationships"><Relationship Id="rId1" Type="http://schemas.openxmlformats.org/officeDocument/2006/relationships/customXmlProps" Target="itemProps286.xml"/></Relationships>
</file>

<file path=customXml/_rels/item287.xml.rels><?xml version="1.0" encoding="UTF-8" standalone="yes"?>
<Relationships xmlns="http://schemas.openxmlformats.org/package/2006/relationships"><Relationship Id="rId1" Type="http://schemas.openxmlformats.org/officeDocument/2006/relationships/customXmlProps" Target="itemProps287.xml"/></Relationships>
</file>

<file path=customXml/_rels/item288.xml.rels><?xml version="1.0" encoding="UTF-8" standalone="yes"?>
<Relationships xmlns="http://schemas.openxmlformats.org/package/2006/relationships"><Relationship Id="rId1" Type="http://schemas.openxmlformats.org/officeDocument/2006/relationships/customXmlProps" Target="itemProps288.xml"/></Relationships>
</file>

<file path=customXml/_rels/item289.xml.rels><?xml version="1.0" encoding="UTF-8" standalone="yes"?>
<Relationships xmlns="http://schemas.openxmlformats.org/package/2006/relationships"><Relationship Id="rId1" Type="http://schemas.openxmlformats.org/officeDocument/2006/relationships/customXmlProps" Target="itemProps289.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290.xml.rels><?xml version="1.0" encoding="UTF-8" standalone="yes"?>
<Relationships xmlns="http://schemas.openxmlformats.org/package/2006/relationships"><Relationship Id="rId1" Type="http://schemas.openxmlformats.org/officeDocument/2006/relationships/customXmlProps" Target="itemProps290.xml"/></Relationships>
</file>

<file path=customXml/_rels/item291.xml.rels><?xml version="1.0" encoding="UTF-8" standalone="yes"?>
<Relationships xmlns="http://schemas.openxmlformats.org/package/2006/relationships"><Relationship Id="rId1" Type="http://schemas.openxmlformats.org/officeDocument/2006/relationships/customXmlProps" Target="itemProps291.xml"/></Relationships>
</file>

<file path=customXml/_rels/item292.xml.rels><?xml version="1.0" encoding="UTF-8" standalone="yes"?>
<Relationships xmlns="http://schemas.openxmlformats.org/package/2006/relationships"><Relationship Id="rId1" Type="http://schemas.openxmlformats.org/officeDocument/2006/relationships/customXmlProps" Target="itemProps292.xml"/></Relationships>
</file>

<file path=customXml/_rels/item293.xml.rels><?xml version="1.0" encoding="UTF-8" standalone="yes"?>
<Relationships xmlns="http://schemas.openxmlformats.org/package/2006/relationships"><Relationship Id="rId1" Type="http://schemas.openxmlformats.org/officeDocument/2006/relationships/customXmlProps" Target="itemProps293.xml"/></Relationships>
</file>

<file path=customXml/_rels/item294.xml.rels><?xml version="1.0" encoding="UTF-8" standalone="yes"?>
<Relationships xmlns="http://schemas.openxmlformats.org/package/2006/relationships"><Relationship Id="rId1" Type="http://schemas.openxmlformats.org/officeDocument/2006/relationships/customXmlProps" Target="itemProps294.xml"/></Relationships>
</file>

<file path=customXml/_rels/item295.xml.rels><?xml version="1.0" encoding="UTF-8" standalone="yes"?>
<Relationships xmlns="http://schemas.openxmlformats.org/package/2006/relationships"><Relationship Id="rId1" Type="http://schemas.openxmlformats.org/officeDocument/2006/relationships/customXmlProps" Target="itemProps295.xml"/></Relationships>
</file>

<file path=customXml/_rels/item296.xml.rels><?xml version="1.0" encoding="UTF-8" standalone="yes"?>
<Relationships xmlns="http://schemas.openxmlformats.org/package/2006/relationships"><Relationship Id="rId1" Type="http://schemas.openxmlformats.org/officeDocument/2006/relationships/customXmlProps" Target="itemProps296.xml"/></Relationships>
</file>

<file path=customXml/_rels/item297.xml.rels><?xml version="1.0" encoding="UTF-8" standalone="yes"?>
<Relationships xmlns="http://schemas.openxmlformats.org/package/2006/relationships"><Relationship Id="rId1" Type="http://schemas.openxmlformats.org/officeDocument/2006/relationships/customXmlProps" Target="itemProps297.xml"/></Relationships>
</file>

<file path=customXml/_rels/item298.xml.rels><?xml version="1.0" encoding="UTF-8" standalone="yes"?>
<Relationships xmlns="http://schemas.openxmlformats.org/package/2006/relationships"><Relationship Id="rId1" Type="http://schemas.openxmlformats.org/officeDocument/2006/relationships/customXmlProps" Target="itemProps298.xml"/></Relationships>
</file>

<file path=customXml/_rels/item299.xml.rels><?xml version="1.0" encoding="UTF-8" standalone="yes"?>
<Relationships xmlns="http://schemas.openxmlformats.org/package/2006/relationships"><Relationship Id="rId1" Type="http://schemas.openxmlformats.org/officeDocument/2006/relationships/customXmlProps" Target="itemProps29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00.xml.rels><?xml version="1.0" encoding="UTF-8" standalone="yes"?>
<Relationships xmlns="http://schemas.openxmlformats.org/package/2006/relationships"><Relationship Id="rId1" Type="http://schemas.openxmlformats.org/officeDocument/2006/relationships/customXmlProps" Target="itemProps300.xml"/></Relationships>
</file>

<file path=customXml/_rels/item301.xml.rels><?xml version="1.0" encoding="UTF-8" standalone="yes"?>
<Relationships xmlns="http://schemas.openxmlformats.org/package/2006/relationships"><Relationship Id="rId1" Type="http://schemas.openxmlformats.org/officeDocument/2006/relationships/customXmlProps" Target="itemProps301.xml"/></Relationships>
</file>

<file path=customXml/_rels/item302.xml.rels><?xml version="1.0" encoding="UTF-8" standalone="yes"?>
<Relationships xmlns="http://schemas.openxmlformats.org/package/2006/relationships"><Relationship Id="rId1" Type="http://schemas.openxmlformats.org/officeDocument/2006/relationships/customXmlProps" Target="itemProps302.xml"/></Relationships>
</file>

<file path=customXml/_rels/item303.xml.rels><?xml version="1.0" encoding="UTF-8" standalone="yes"?>
<Relationships xmlns="http://schemas.openxmlformats.org/package/2006/relationships"><Relationship Id="rId1" Type="http://schemas.openxmlformats.org/officeDocument/2006/relationships/customXmlProps" Target="itemProps303.xml"/></Relationships>
</file>

<file path=customXml/_rels/item304.xml.rels><?xml version="1.0" encoding="UTF-8" standalone="yes"?>
<Relationships xmlns="http://schemas.openxmlformats.org/package/2006/relationships"><Relationship Id="rId1" Type="http://schemas.openxmlformats.org/officeDocument/2006/relationships/customXmlProps" Target="itemProps304.xml"/></Relationships>
</file>

<file path=customXml/_rels/item305.xml.rels><?xml version="1.0" encoding="UTF-8" standalone="yes"?>
<Relationships xmlns="http://schemas.openxmlformats.org/package/2006/relationships"><Relationship Id="rId1" Type="http://schemas.openxmlformats.org/officeDocument/2006/relationships/customXmlProps" Target="itemProps305.xml"/></Relationships>
</file>

<file path=customXml/_rels/item306.xml.rels><?xml version="1.0" encoding="UTF-8" standalone="yes"?>
<Relationships xmlns="http://schemas.openxmlformats.org/package/2006/relationships"><Relationship Id="rId1" Type="http://schemas.openxmlformats.org/officeDocument/2006/relationships/customXmlProps" Target="itemProps306.xml"/></Relationships>
</file>

<file path=customXml/_rels/item307.xml.rels><?xml version="1.0" encoding="UTF-8" standalone="yes"?>
<Relationships xmlns="http://schemas.openxmlformats.org/package/2006/relationships"><Relationship Id="rId1" Type="http://schemas.openxmlformats.org/officeDocument/2006/relationships/customXmlProps" Target="itemProps307.xml"/></Relationships>
</file>

<file path=customXml/_rels/item308.xml.rels><?xml version="1.0" encoding="UTF-8" standalone="yes"?>
<Relationships xmlns="http://schemas.openxmlformats.org/package/2006/relationships"><Relationship Id="rId1" Type="http://schemas.openxmlformats.org/officeDocument/2006/relationships/customXmlProps" Target="itemProps308.xml"/></Relationships>
</file>

<file path=customXml/_rels/item309.xml.rels><?xml version="1.0" encoding="UTF-8" standalone="yes"?>
<Relationships xmlns="http://schemas.openxmlformats.org/package/2006/relationships"><Relationship Id="rId1" Type="http://schemas.openxmlformats.org/officeDocument/2006/relationships/customXmlProps" Target="itemProps309.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10.xml.rels><?xml version="1.0" encoding="UTF-8" standalone="yes"?>
<Relationships xmlns="http://schemas.openxmlformats.org/package/2006/relationships"><Relationship Id="rId1" Type="http://schemas.openxmlformats.org/officeDocument/2006/relationships/customXmlProps" Target="itemProps310.xml"/></Relationships>
</file>

<file path=customXml/_rels/item311.xml.rels><?xml version="1.0" encoding="UTF-8" standalone="yes"?>
<Relationships xmlns="http://schemas.openxmlformats.org/package/2006/relationships"><Relationship Id="rId1" Type="http://schemas.openxmlformats.org/officeDocument/2006/relationships/customXmlProps" Target="itemProps311.xml"/></Relationships>
</file>

<file path=customXml/_rels/item312.xml.rels><?xml version="1.0" encoding="UTF-8" standalone="yes"?>
<Relationships xmlns="http://schemas.openxmlformats.org/package/2006/relationships"><Relationship Id="rId1" Type="http://schemas.openxmlformats.org/officeDocument/2006/relationships/customXmlProps" Target="itemProps312.xml"/></Relationships>
</file>

<file path=customXml/_rels/item313.xml.rels><?xml version="1.0" encoding="UTF-8" standalone="yes"?>
<Relationships xmlns="http://schemas.openxmlformats.org/package/2006/relationships"><Relationship Id="rId1" Type="http://schemas.openxmlformats.org/officeDocument/2006/relationships/customXmlProps" Target="itemProps313.xml"/></Relationships>
</file>

<file path=customXml/_rels/item314.xml.rels><?xml version="1.0" encoding="UTF-8" standalone="yes"?>
<Relationships xmlns="http://schemas.openxmlformats.org/package/2006/relationships"><Relationship Id="rId1" Type="http://schemas.openxmlformats.org/officeDocument/2006/relationships/customXmlProps" Target="itemProps314.xml"/></Relationships>
</file>

<file path=customXml/_rels/item315.xml.rels><?xml version="1.0" encoding="UTF-8" standalone="yes"?>
<Relationships xmlns="http://schemas.openxmlformats.org/package/2006/relationships"><Relationship Id="rId1" Type="http://schemas.openxmlformats.org/officeDocument/2006/relationships/customXmlProps" Target="itemProps315.xml"/></Relationships>
</file>

<file path=customXml/_rels/item316.xml.rels><?xml version="1.0" encoding="UTF-8" standalone="yes"?>
<Relationships xmlns="http://schemas.openxmlformats.org/package/2006/relationships"><Relationship Id="rId1" Type="http://schemas.openxmlformats.org/officeDocument/2006/relationships/customXmlProps" Target="itemProps316.xml"/></Relationships>
</file>

<file path=customXml/_rels/item317.xml.rels><?xml version="1.0" encoding="UTF-8" standalone="yes"?>
<Relationships xmlns="http://schemas.openxmlformats.org/package/2006/relationships"><Relationship Id="rId1" Type="http://schemas.openxmlformats.org/officeDocument/2006/relationships/customXmlProps" Target="itemProps317.xml"/></Relationships>
</file>

<file path=customXml/_rels/item318.xml.rels><?xml version="1.0" encoding="UTF-8" standalone="yes"?>
<Relationships xmlns="http://schemas.openxmlformats.org/package/2006/relationships"><Relationship Id="rId1" Type="http://schemas.openxmlformats.org/officeDocument/2006/relationships/customXmlProps" Target="itemProps318.xml"/></Relationships>
</file>

<file path=customXml/_rels/item319.xml.rels><?xml version="1.0" encoding="UTF-8" standalone="yes"?>
<Relationships xmlns="http://schemas.openxmlformats.org/package/2006/relationships"><Relationship Id="rId1" Type="http://schemas.openxmlformats.org/officeDocument/2006/relationships/customXmlProps" Target="itemProps319.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20.xml.rels><?xml version="1.0" encoding="UTF-8" standalone="yes"?>
<Relationships xmlns="http://schemas.openxmlformats.org/package/2006/relationships"><Relationship Id="rId1" Type="http://schemas.openxmlformats.org/officeDocument/2006/relationships/customXmlProps" Target="itemProps320.xml"/></Relationships>
</file>

<file path=customXml/_rels/item321.xml.rels><?xml version="1.0" encoding="UTF-8" standalone="yes"?>
<Relationships xmlns="http://schemas.openxmlformats.org/package/2006/relationships"><Relationship Id="rId1" Type="http://schemas.openxmlformats.org/officeDocument/2006/relationships/customXmlProps" Target="itemProps321.xml"/></Relationships>
</file>

<file path=customXml/_rels/item322.xml.rels><?xml version="1.0" encoding="UTF-8" standalone="yes"?>
<Relationships xmlns="http://schemas.openxmlformats.org/package/2006/relationships"><Relationship Id="rId1" Type="http://schemas.openxmlformats.org/officeDocument/2006/relationships/customXmlProps" Target="itemProps322.xml"/></Relationships>
</file>

<file path=customXml/_rels/item323.xml.rels><?xml version="1.0" encoding="UTF-8" standalone="yes"?>
<Relationships xmlns="http://schemas.openxmlformats.org/package/2006/relationships"><Relationship Id="rId1" Type="http://schemas.openxmlformats.org/officeDocument/2006/relationships/customXmlProps" Target="itemProps323.xml"/></Relationships>
</file>

<file path=customXml/_rels/item324.xml.rels><?xml version="1.0" encoding="UTF-8" standalone="yes"?>
<Relationships xmlns="http://schemas.openxmlformats.org/package/2006/relationships"><Relationship Id="rId1" Type="http://schemas.openxmlformats.org/officeDocument/2006/relationships/customXmlProps" Target="itemProps324.xml"/></Relationships>
</file>

<file path=customXml/_rels/item325.xml.rels><?xml version="1.0" encoding="UTF-8" standalone="yes"?>
<Relationships xmlns="http://schemas.openxmlformats.org/package/2006/relationships"><Relationship Id="rId1" Type="http://schemas.openxmlformats.org/officeDocument/2006/relationships/customXmlProps" Target="itemProps325.xml"/></Relationships>
</file>

<file path=customXml/_rels/item326.xml.rels><?xml version="1.0" encoding="UTF-8" standalone="yes"?>
<Relationships xmlns="http://schemas.openxmlformats.org/package/2006/relationships"><Relationship Id="rId1" Type="http://schemas.openxmlformats.org/officeDocument/2006/relationships/customXmlProps" Target="itemProps326.xml"/></Relationships>
</file>

<file path=customXml/_rels/item327.xml.rels><?xml version="1.0" encoding="UTF-8" standalone="yes"?>
<Relationships xmlns="http://schemas.openxmlformats.org/package/2006/relationships"><Relationship Id="rId1" Type="http://schemas.openxmlformats.org/officeDocument/2006/relationships/customXmlProps" Target="itemProps327.xml"/></Relationships>
</file>

<file path=customXml/_rels/item328.xml.rels><?xml version="1.0" encoding="UTF-8" standalone="yes"?>
<Relationships xmlns="http://schemas.openxmlformats.org/package/2006/relationships"><Relationship Id="rId1" Type="http://schemas.openxmlformats.org/officeDocument/2006/relationships/customXmlProps" Target="itemProps328.xml"/></Relationships>
</file>

<file path=customXml/_rels/item329.xml.rels><?xml version="1.0" encoding="UTF-8" standalone="yes"?>
<Relationships xmlns="http://schemas.openxmlformats.org/package/2006/relationships"><Relationship Id="rId1" Type="http://schemas.openxmlformats.org/officeDocument/2006/relationships/customXmlProps" Target="itemProps329.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30.xml.rels><?xml version="1.0" encoding="UTF-8" standalone="yes"?>
<Relationships xmlns="http://schemas.openxmlformats.org/package/2006/relationships"><Relationship Id="rId1" Type="http://schemas.openxmlformats.org/officeDocument/2006/relationships/customXmlProps" Target="itemProps330.xml"/></Relationships>
</file>

<file path=customXml/_rels/item331.xml.rels><?xml version="1.0" encoding="UTF-8" standalone="yes"?>
<Relationships xmlns="http://schemas.openxmlformats.org/package/2006/relationships"><Relationship Id="rId1" Type="http://schemas.openxmlformats.org/officeDocument/2006/relationships/customXmlProps" Target="itemProps331.xml"/></Relationships>
</file>

<file path=customXml/_rels/item332.xml.rels><?xml version="1.0" encoding="UTF-8" standalone="yes"?>
<Relationships xmlns="http://schemas.openxmlformats.org/package/2006/relationships"><Relationship Id="rId1" Type="http://schemas.openxmlformats.org/officeDocument/2006/relationships/customXmlProps" Target="itemProps332.xml"/></Relationships>
</file>

<file path=customXml/_rels/item333.xml.rels><?xml version="1.0" encoding="UTF-8" standalone="yes"?>
<Relationships xmlns="http://schemas.openxmlformats.org/package/2006/relationships"><Relationship Id="rId1" Type="http://schemas.openxmlformats.org/officeDocument/2006/relationships/customXmlProps" Target="itemProps333.xml"/></Relationships>
</file>

<file path=customXml/_rels/item334.xml.rels><?xml version="1.0" encoding="UTF-8" standalone="yes"?>
<Relationships xmlns="http://schemas.openxmlformats.org/package/2006/relationships"><Relationship Id="rId1" Type="http://schemas.openxmlformats.org/officeDocument/2006/relationships/customXmlProps" Target="itemProps334.xml"/></Relationships>
</file>

<file path=customXml/_rels/item335.xml.rels><?xml version="1.0" encoding="UTF-8" standalone="yes"?>
<Relationships xmlns="http://schemas.openxmlformats.org/package/2006/relationships"><Relationship Id="rId1" Type="http://schemas.openxmlformats.org/officeDocument/2006/relationships/customXmlProps" Target="itemProps335.xml"/></Relationships>
</file>

<file path=customXml/_rels/item336.xml.rels><?xml version="1.0" encoding="UTF-8" standalone="yes"?>
<Relationships xmlns="http://schemas.openxmlformats.org/package/2006/relationships"><Relationship Id="rId1" Type="http://schemas.openxmlformats.org/officeDocument/2006/relationships/customXmlProps" Target="itemProps336.xml"/></Relationships>
</file>

<file path=customXml/_rels/item337.xml.rels><?xml version="1.0" encoding="UTF-8" standalone="yes"?>
<Relationships xmlns="http://schemas.openxmlformats.org/package/2006/relationships"><Relationship Id="rId1" Type="http://schemas.openxmlformats.org/officeDocument/2006/relationships/customXmlProps" Target="itemProps337.xml"/></Relationships>
</file>

<file path=customXml/_rels/item338.xml.rels><?xml version="1.0" encoding="UTF-8" standalone="yes"?>
<Relationships xmlns="http://schemas.openxmlformats.org/package/2006/relationships"><Relationship Id="rId1" Type="http://schemas.openxmlformats.org/officeDocument/2006/relationships/customXmlProps" Target="itemProps338.xml"/></Relationships>
</file>

<file path=customXml/_rels/item339.xml.rels><?xml version="1.0" encoding="UTF-8" standalone="yes"?>
<Relationships xmlns="http://schemas.openxmlformats.org/package/2006/relationships"><Relationship Id="rId1" Type="http://schemas.openxmlformats.org/officeDocument/2006/relationships/customXmlProps" Target="itemProps339.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40.xml.rels><?xml version="1.0" encoding="UTF-8" standalone="yes"?>
<Relationships xmlns="http://schemas.openxmlformats.org/package/2006/relationships"><Relationship Id="rId1" Type="http://schemas.openxmlformats.org/officeDocument/2006/relationships/customXmlProps" Target="itemProps340.xml"/></Relationships>
</file>

<file path=customXml/_rels/item341.xml.rels><?xml version="1.0" encoding="UTF-8" standalone="yes"?>
<Relationships xmlns="http://schemas.openxmlformats.org/package/2006/relationships"><Relationship Id="rId1" Type="http://schemas.openxmlformats.org/officeDocument/2006/relationships/customXmlProps" Target="itemProps341.xml"/></Relationships>
</file>

<file path=customXml/_rels/item342.xml.rels><?xml version="1.0" encoding="UTF-8" standalone="yes"?>
<Relationships xmlns="http://schemas.openxmlformats.org/package/2006/relationships"><Relationship Id="rId1" Type="http://schemas.openxmlformats.org/officeDocument/2006/relationships/customXmlProps" Target="itemProps342.xml"/></Relationships>
</file>

<file path=customXml/_rels/item343.xml.rels><?xml version="1.0" encoding="UTF-8" standalone="yes"?>
<Relationships xmlns="http://schemas.openxmlformats.org/package/2006/relationships"><Relationship Id="rId1" Type="http://schemas.openxmlformats.org/officeDocument/2006/relationships/customXmlProps" Target="itemProps343.xml"/></Relationships>
</file>

<file path=customXml/_rels/item344.xml.rels><?xml version="1.0" encoding="UTF-8" standalone="yes"?>
<Relationships xmlns="http://schemas.openxmlformats.org/package/2006/relationships"><Relationship Id="rId1" Type="http://schemas.openxmlformats.org/officeDocument/2006/relationships/customXmlProps" Target="itemProps344.xml"/></Relationships>
</file>

<file path=customXml/_rels/item345.xml.rels><?xml version="1.0" encoding="UTF-8" standalone="yes"?>
<Relationships xmlns="http://schemas.openxmlformats.org/package/2006/relationships"><Relationship Id="rId1" Type="http://schemas.openxmlformats.org/officeDocument/2006/relationships/customXmlProps" Target="itemProps345.xml"/></Relationships>
</file>

<file path=customXml/_rels/item346.xml.rels><?xml version="1.0" encoding="UTF-8" standalone="yes"?>
<Relationships xmlns="http://schemas.openxmlformats.org/package/2006/relationships"><Relationship Id="rId1" Type="http://schemas.openxmlformats.org/officeDocument/2006/relationships/customXmlProps" Target="itemProps346.xml"/></Relationships>
</file>

<file path=customXml/_rels/item347.xml.rels><?xml version="1.0" encoding="UTF-8" standalone="yes"?>
<Relationships xmlns="http://schemas.openxmlformats.org/package/2006/relationships"><Relationship Id="rId1" Type="http://schemas.openxmlformats.org/officeDocument/2006/relationships/customXmlProps" Target="itemProps347.xml"/></Relationships>
</file>

<file path=customXml/_rels/item348.xml.rels><?xml version="1.0" encoding="UTF-8" standalone="yes"?>
<Relationships xmlns="http://schemas.openxmlformats.org/package/2006/relationships"><Relationship Id="rId1" Type="http://schemas.openxmlformats.org/officeDocument/2006/relationships/customXmlProps" Target="itemProps348.xml"/></Relationships>
</file>

<file path=customXml/_rels/item349.xml.rels><?xml version="1.0" encoding="UTF-8" standalone="yes"?>
<Relationships xmlns="http://schemas.openxmlformats.org/package/2006/relationships"><Relationship Id="rId1" Type="http://schemas.openxmlformats.org/officeDocument/2006/relationships/customXmlProps" Target="itemProps349.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50.xml.rels><?xml version="1.0" encoding="UTF-8" standalone="yes"?>
<Relationships xmlns="http://schemas.openxmlformats.org/package/2006/relationships"><Relationship Id="rId1" Type="http://schemas.openxmlformats.org/officeDocument/2006/relationships/customXmlProps" Target="itemProps350.xml"/></Relationships>
</file>

<file path=customXml/_rels/item351.xml.rels><?xml version="1.0" encoding="UTF-8" standalone="yes"?>
<Relationships xmlns="http://schemas.openxmlformats.org/package/2006/relationships"><Relationship Id="rId1" Type="http://schemas.openxmlformats.org/officeDocument/2006/relationships/customXmlProps" Target="itemProps351.xml"/></Relationships>
</file>

<file path=customXml/_rels/item352.xml.rels><?xml version="1.0" encoding="UTF-8" standalone="yes"?>
<Relationships xmlns="http://schemas.openxmlformats.org/package/2006/relationships"><Relationship Id="rId1" Type="http://schemas.openxmlformats.org/officeDocument/2006/relationships/customXmlProps" Target="itemProps352.xml"/></Relationships>
</file>

<file path=customXml/_rels/item353.xml.rels><?xml version="1.0" encoding="UTF-8" standalone="yes"?>
<Relationships xmlns="http://schemas.openxmlformats.org/package/2006/relationships"><Relationship Id="rId1" Type="http://schemas.openxmlformats.org/officeDocument/2006/relationships/customXmlProps" Target="itemProps353.xml"/></Relationships>
</file>

<file path=customXml/_rels/item354.xml.rels><?xml version="1.0" encoding="UTF-8" standalone="yes"?>
<Relationships xmlns="http://schemas.openxmlformats.org/package/2006/relationships"><Relationship Id="rId1" Type="http://schemas.openxmlformats.org/officeDocument/2006/relationships/customXmlProps" Target="itemProps354.xml"/></Relationships>
</file>

<file path=customXml/_rels/item355.xml.rels><?xml version="1.0" encoding="UTF-8" standalone="yes"?>
<Relationships xmlns="http://schemas.openxmlformats.org/package/2006/relationships"><Relationship Id="rId1" Type="http://schemas.openxmlformats.org/officeDocument/2006/relationships/customXmlProps" Target="itemProps355.xml"/></Relationships>
</file>

<file path=customXml/_rels/item356.xml.rels><?xml version="1.0" encoding="UTF-8" standalone="yes"?>
<Relationships xmlns="http://schemas.openxmlformats.org/package/2006/relationships"><Relationship Id="rId1" Type="http://schemas.openxmlformats.org/officeDocument/2006/relationships/customXmlProps" Target="itemProps356.xml"/></Relationships>
</file>

<file path=customXml/_rels/item357.xml.rels><?xml version="1.0" encoding="UTF-8" standalone="yes"?>
<Relationships xmlns="http://schemas.openxmlformats.org/package/2006/relationships"><Relationship Id="rId1" Type="http://schemas.openxmlformats.org/officeDocument/2006/relationships/customXmlProps" Target="itemProps357.xml"/></Relationships>
</file>

<file path=customXml/_rels/item358.xml.rels><?xml version="1.0" encoding="UTF-8" standalone="yes"?>
<Relationships xmlns="http://schemas.openxmlformats.org/package/2006/relationships"><Relationship Id="rId1" Type="http://schemas.openxmlformats.org/officeDocument/2006/relationships/customXmlProps" Target="itemProps358.xml"/></Relationships>
</file>

<file path=customXml/_rels/item359.xml.rels><?xml version="1.0" encoding="UTF-8" standalone="yes"?>
<Relationships xmlns="http://schemas.openxmlformats.org/package/2006/relationships"><Relationship Id="rId1" Type="http://schemas.openxmlformats.org/officeDocument/2006/relationships/customXmlProps" Target="itemProps359.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60.xml.rels><?xml version="1.0" encoding="UTF-8" standalone="yes"?>
<Relationships xmlns="http://schemas.openxmlformats.org/package/2006/relationships"><Relationship Id="rId1" Type="http://schemas.openxmlformats.org/officeDocument/2006/relationships/customXmlProps" Target="itemProps360.xml"/></Relationships>
</file>

<file path=customXml/_rels/item361.xml.rels><?xml version="1.0" encoding="UTF-8" standalone="yes"?>
<Relationships xmlns="http://schemas.openxmlformats.org/package/2006/relationships"><Relationship Id="rId1" Type="http://schemas.openxmlformats.org/officeDocument/2006/relationships/customXmlProps" Target="itemProps361.xml"/></Relationships>
</file>

<file path=customXml/_rels/item362.xml.rels><?xml version="1.0" encoding="UTF-8" standalone="yes"?>
<Relationships xmlns="http://schemas.openxmlformats.org/package/2006/relationships"><Relationship Id="rId1" Type="http://schemas.openxmlformats.org/officeDocument/2006/relationships/customXmlProps" Target="itemProps362.xml"/></Relationships>
</file>

<file path=customXml/_rels/item363.xml.rels><?xml version="1.0" encoding="UTF-8" standalone="yes"?>
<Relationships xmlns="http://schemas.openxmlformats.org/package/2006/relationships"><Relationship Id="rId1" Type="http://schemas.openxmlformats.org/officeDocument/2006/relationships/customXmlProps" Target="itemProps363.xml"/></Relationships>
</file>

<file path=customXml/_rels/item364.xml.rels><?xml version="1.0" encoding="UTF-8" standalone="yes"?>
<Relationships xmlns="http://schemas.openxmlformats.org/package/2006/relationships"><Relationship Id="rId1" Type="http://schemas.openxmlformats.org/officeDocument/2006/relationships/customXmlProps" Target="itemProps364.xml"/></Relationships>
</file>

<file path=customXml/_rels/item365.xml.rels><?xml version="1.0" encoding="UTF-8" standalone="yes"?>
<Relationships xmlns="http://schemas.openxmlformats.org/package/2006/relationships"><Relationship Id="rId1" Type="http://schemas.openxmlformats.org/officeDocument/2006/relationships/customXmlProps" Target="itemProps365.xml"/></Relationships>
</file>

<file path=customXml/_rels/item366.xml.rels><?xml version="1.0" encoding="UTF-8" standalone="yes"?>
<Relationships xmlns="http://schemas.openxmlformats.org/package/2006/relationships"><Relationship Id="rId1" Type="http://schemas.openxmlformats.org/officeDocument/2006/relationships/customXmlProps" Target="itemProps366.xml"/></Relationships>
</file>

<file path=customXml/_rels/item367.xml.rels><?xml version="1.0" encoding="UTF-8" standalone="yes"?>
<Relationships xmlns="http://schemas.openxmlformats.org/package/2006/relationships"><Relationship Id="rId1" Type="http://schemas.openxmlformats.org/officeDocument/2006/relationships/customXmlProps" Target="itemProps367.xml"/></Relationships>
</file>

<file path=customXml/_rels/item368.xml.rels><?xml version="1.0" encoding="UTF-8" standalone="yes"?>
<Relationships xmlns="http://schemas.openxmlformats.org/package/2006/relationships"><Relationship Id="rId1" Type="http://schemas.openxmlformats.org/officeDocument/2006/relationships/customXmlProps" Target="itemProps368.xml"/></Relationships>
</file>

<file path=customXml/_rels/item369.xml.rels><?xml version="1.0" encoding="UTF-8" standalone="yes"?>
<Relationships xmlns="http://schemas.openxmlformats.org/package/2006/relationships"><Relationship Id="rId1" Type="http://schemas.openxmlformats.org/officeDocument/2006/relationships/customXmlProps" Target="itemProps369.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70.xml.rels><?xml version="1.0" encoding="UTF-8" standalone="yes"?>
<Relationships xmlns="http://schemas.openxmlformats.org/package/2006/relationships"><Relationship Id="rId1" Type="http://schemas.openxmlformats.org/officeDocument/2006/relationships/customXmlProps" Target="itemProps370.xml"/></Relationships>
</file>

<file path=customXml/_rels/item371.xml.rels><?xml version="1.0" encoding="UTF-8" standalone="yes"?>
<Relationships xmlns="http://schemas.openxmlformats.org/package/2006/relationships"><Relationship Id="rId1" Type="http://schemas.openxmlformats.org/officeDocument/2006/relationships/customXmlProps" Target="itemProps371.xml"/></Relationships>
</file>

<file path=customXml/_rels/item372.xml.rels><?xml version="1.0" encoding="UTF-8" standalone="yes"?>
<Relationships xmlns="http://schemas.openxmlformats.org/package/2006/relationships"><Relationship Id="rId1" Type="http://schemas.openxmlformats.org/officeDocument/2006/relationships/customXmlProps" Target="itemProps372.xml"/></Relationships>
</file>

<file path=customXml/_rels/item373.xml.rels><?xml version="1.0" encoding="UTF-8" standalone="yes"?>
<Relationships xmlns="http://schemas.openxmlformats.org/package/2006/relationships"><Relationship Id="rId1" Type="http://schemas.openxmlformats.org/officeDocument/2006/relationships/customXmlProps" Target="itemProps373.xml"/></Relationships>
</file>

<file path=customXml/_rels/item374.xml.rels><?xml version="1.0" encoding="UTF-8" standalone="yes"?>
<Relationships xmlns="http://schemas.openxmlformats.org/package/2006/relationships"><Relationship Id="rId1" Type="http://schemas.openxmlformats.org/officeDocument/2006/relationships/customXmlProps" Target="itemProps374.xml"/></Relationships>
</file>

<file path=customXml/_rels/item375.xml.rels><?xml version="1.0" encoding="UTF-8" standalone="yes"?>
<Relationships xmlns="http://schemas.openxmlformats.org/package/2006/relationships"><Relationship Id="rId1" Type="http://schemas.openxmlformats.org/officeDocument/2006/relationships/customXmlProps" Target="itemProps375.xml"/></Relationships>
</file>

<file path=customXml/_rels/item376.xml.rels><?xml version="1.0" encoding="UTF-8" standalone="yes"?>
<Relationships xmlns="http://schemas.openxmlformats.org/package/2006/relationships"><Relationship Id="rId1" Type="http://schemas.openxmlformats.org/officeDocument/2006/relationships/customXmlProps" Target="itemProps376.xml"/></Relationships>
</file>

<file path=customXml/_rels/item377.xml.rels><?xml version="1.0" encoding="UTF-8" standalone="yes"?>
<Relationships xmlns="http://schemas.openxmlformats.org/package/2006/relationships"><Relationship Id="rId1" Type="http://schemas.openxmlformats.org/officeDocument/2006/relationships/customXmlProps" Target="itemProps377.xml"/></Relationships>
</file>

<file path=customXml/_rels/item378.xml.rels><?xml version="1.0" encoding="UTF-8" standalone="yes"?>
<Relationships xmlns="http://schemas.openxmlformats.org/package/2006/relationships"><Relationship Id="rId1" Type="http://schemas.openxmlformats.org/officeDocument/2006/relationships/customXmlProps" Target="itemProps378.xml"/></Relationships>
</file>

<file path=customXml/_rels/item379.xml.rels><?xml version="1.0" encoding="UTF-8" standalone="yes"?>
<Relationships xmlns="http://schemas.openxmlformats.org/package/2006/relationships"><Relationship Id="rId1" Type="http://schemas.openxmlformats.org/officeDocument/2006/relationships/customXmlProps" Target="itemProps379.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80.xml.rels><?xml version="1.0" encoding="UTF-8" standalone="yes"?>
<Relationships xmlns="http://schemas.openxmlformats.org/package/2006/relationships"><Relationship Id="rId1" Type="http://schemas.openxmlformats.org/officeDocument/2006/relationships/customXmlProps" Target="itemProps380.xml"/></Relationships>
</file>

<file path=customXml/_rels/item381.xml.rels><?xml version="1.0" encoding="UTF-8" standalone="yes"?>
<Relationships xmlns="http://schemas.openxmlformats.org/package/2006/relationships"><Relationship Id="rId1" Type="http://schemas.openxmlformats.org/officeDocument/2006/relationships/customXmlProps" Target="itemProps381.xml"/></Relationships>
</file>

<file path=customXml/_rels/item382.xml.rels><?xml version="1.0" encoding="UTF-8" standalone="yes"?>
<Relationships xmlns="http://schemas.openxmlformats.org/package/2006/relationships"><Relationship Id="rId1" Type="http://schemas.openxmlformats.org/officeDocument/2006/relationships/customXmlProps" Target="itemProps382.xml"/></Relationships>
</file>

<file path=customXml/_rels/item383.xml.rels><?xml version="1.0" encoding="UTF-8" standalone="yes"?>
<Relationships xmlns="http://schemas.openxmlformats.org/package/2006/relationships"><Relationship Id="rId1" Type="http://schemas.openxmlformats.org/officeDocument/2006/relationships/customXmlProps" Target="itemProps383.xml"/></Relationships>
</file>

<file path=customXml/_rels/item384.xml.rels><?xml version="1.0" encoding="UTF-8" standalone="yes"?>
<Relationships xmlns="http://schemas.openxmlformats.org/package/2006/relationships"><Relationship Id="rId1" Type="http://schemas.openxmlformats.org/officeDocument/2006/relationships/customXmlProps" Target="itemProps384.xml"/></Relationships>
</file>

<file path=customXml/_rels/item385.xml.rels><?xml version="1.0" encoding="UTF-8" standalone="yes"?>
<Relationships xmlns="http://schemas.openxmlformats.org/package/2006/relationships"><Relationship Id="rId1" Type="http://schemas.openxmlformats.org/officeDocument/2006/relationships/customXmlProps" Target="itemProps385.xml"/></Relationships>
</file>

<file path=customXml/_rels/item386.xml.rels><?xml version="1.0" encoding="UTF-8" standalone="yes"?>
<Relationships xmlns="http://schemas.openxmlformats.org/package/2006/relationships"><Relationship Id="rId1" Type="http://schemas.openxmlformats.org/officeDocument/2006/relationships/customXmlProps" Target="itemProps386.xml"/></Relationships>
</file>

<file path=customXml/_rels/item387.xml.rels><?xml version="1.0" encoding="UTF-8" standalone="yes"?>
<Relationships xmlns="http://schemas.openxmlformats.org/package/2006/relationships"><Relationship Id="rId1" Type="http://schemas.openxmlformats.org/officeDocument/2006/relationships/customXmlProps" Target="itemProps387.xml"/></Relationships>
</file>

<file path=customXml/_rels/item388.xml.rels><?xml version="1.0" encoding="UTF-8" standalone="yes"?>
<Relationships xmlns="http://schemas.openxmlformats.org/package/2006/relationships"><Relationship Id="rId1" Type="http://schemas.openxmlformats.org/officeDocument/2006/relationships/customXmlProps" Target="itemProps388.xml"/></Relationships>
</file>

<file path=customXml/_rels/item389.xml.rels><?xml version="1.0" encoding="UTF-8" standalone="yes"?>
<Relationships xmlns="http://schemas.openxmlformats.org/package/2006/relationships"><Relationship Id="rId1" Type="http://schemas.openxmlformats.org/officeDocument/2006/relationships/customXmlProps" Target="itemProps389.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390.xml.rels><?xml version="1.0" encoding="UTF-8" standalone="yes"?>
<Relationships xmlns="http://schemas.openxmlformats.org/package/2006/relationships"><Relationship Id="rId1" Type="http://schemas.openxmlformats.org/officeDocument/2006/relationships/customXmlProps" Target="itemProps390.xml"/></Relationships>
</file>

<file path=customXml/_rels/item391.xml.rels><?xml version="1.0" encoding="UTF-8" standalone="yes"?>
<Relationships xmlns="http://schemas.openxmlformats.org/package/2006/relationships"><Relationship Id="rId1" Type="http://schemas.openxmlformats.org/officeDocument/2006/relationships/customXmlProps" Target="itemProps391.xml"/></Relationships>
</file>

<file path=customXml/_rels/item392.xml.rels><?xml version="1.0" encoding="UTF-8" standalone="yes"?>
<Relationships xmlns="http://schemas.openxmlformats.org/package/2006/relationships"><Relationship Id="rId1" Type="http://schemas.openxmlformats.org/officeDocument/2006/relationships/customXmlProps" Target="itemProps392.xml"/></Relationships>
</file>

<file path=customXml/_rels/item393.xml.rels><?xml version="1.0" encoding="UTF-8" standalone="yes"?>
<Relationships xmlns="http://schemas.openxmlformats.org/package/2006/relationships"><Relationship Id="rId1" Type="http://schemas.openxmlformats.org/officeDocument/2006/relationships/customXmlProps" Target="itemProps393.xml"/></Relationships>
</file>

<file path=customXml/_rels/item394.xml.rels><?xml version="1.0" encoding="UTF-8" standalone="yes"?>
<Relationships xmlns="http://schemas.openxmlformats.org/package/2006/relationships"><Relationship Id="rId1" Type="http://schemas.openxmlformats.org/officeDocument/2006/relationships/customXmlProps" Target="itemProps394.xml"/></Relationships>
</file>

<file path=customXml/_rels/item395.xml.rels><?xml version="1.0" encoding="UTF-8" standalone="yes"?>
<Relationships xmlns="http://schemas.openxmlformats.org/package/2006/relationships"><Relationship Id="rId1" Type="http://schemas.openxmlformats.org/officeDocument/2006/relationships/customXmlProps" Target="itemProps395.xml"/></Relationships>
</file>

<file path=customXml/_rels/item396.xml.rels><?xml version="1.0" encoding="UTF-8" standalone="yes"?>
<Relationships xmlns="http://schemas.openxmlformats.org/package/2006/relationships"><Relationship Id="rId1" Type="http://schemas.openxmlformats.org/officeDocument/2006/relationships/customXmlProps" Target="itemProps396.xml"/></Relationships>
</file>

<file path=customXml/_rels/item397.xml.rels><?xml version="1.0" encoding="UTF-8" standalone="yes"?>
<Relationships xmlns="http://schemas.openxmlformats.org/package/2006/relationships"><Relationship Id="rId1" Type="http://schemas.openxmlformats.org/officeDocument/2006/relationships/customXmlProps" Target="itemProps397.xml"/></Relationships>
</file>

<file path=customXml/_rels/item398.xml.rels><?xml version="1.0" encoding="UTF-8" standalone="yes"?>
<Relationships xmlns="http://schemas.openxmlformats.org/package/2006/relationships"><Relationship Id="rId1" Type="http://schemas.openxmlformats.org/officeDocument/2006/relationships/customXmlProps" Target="itemProps398.xml"/></Relationships>
</file>

<file path=customXml/_rels/item399.xml.rels><?xml version="1.0" encoding="UTF-8" standalone="yes"?>
<Relationships xmlns="http://schemas.openxmlformats.org/package/2006/relationships"><Relationship Id="rId1" Type="http://schemas.openxmlformats.org/officeDocument/2006/relationships/customXmlProps" Target="itemProps39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00.xml.rels><?xml version="1.0" encoding="UTF-8" standalone="yes"?>
<Relationships xmlns="http://schemas.openxmlformats.org/package/2006/relationships"><Relationship Id="rId1" Type="http://schemas.openxmlformats.org/officeDocument/2006/relationships/customXmlProps" Target="itemProps400.xml"/></Relationships>
</file>

<file path=customXml/_rels/item401.xml.rels><?xml version="1.0" encoding="UTF-8" standalone="yes"?>
<Relationships xmlns="http://schemas.openxmlformats.org/package/2006/relationships"><Relationship Id="rId1" Type="http://schemas.openxmlformats.org/officeDocument/2006/relationships/customXmlProps" Target="itemProps401.xml"/></Relationships>
</file>

<file path=customXml/_rels/item402.xml.rels><?xml version="1.0" encoding="UTF-8" standalone="yes"?>
<Relationships xmlns="http://schemas.openxmlformats.org/package/2006/relationships"><Relationship Id="rId1" Type="http://schemas.openxmlformats.org/officeDocument/2006/relationships/customXmlProps" Target="itemProps402.xml"/></Relationships>
</file>

<file path=customXml/_rels/item403.xml.rels><?xml version="1.0" encoding="UTF-8" standalone="yes"?>
<Relationships xmlns="http://schemas.openxmlformats.org/package/2006/relationships"><Relationship Id="rId1" Type="http://schemas.openxmlformats.org/officeDocument/2006/relationships/customXmlProps" Target="itemProps403.xml"/></Relationships>
</file>

<file path=customXml/_rels/item404.xml.rels><?xml version="1.0" encoding="UTF-8" standalone="yes"?>
<Relationships xmlns="http://schemas.openxmlformats.org/package/2006/relationships"><Relationship Id="rId1" Type="http://schemas.openxmlformats.org/officeDocument/2006/relationships/customXmlProps" Target="itemProps404.xml"/></Relationships>
</file>

<file path=customXml/_rels/item405.xml.rels><?xml version="1.0" encoding="UTF-8" standalone="yes"?>
<Relationships xmlns="http://schemas.openxmlformats.org/package/2006/relationships"><Relationship Id="rId1" Type="http://schemas.openxmlformats.org/officeDocument/2006/relationships/customXmlProps" Target="itemProps405.xml"/></Relationships>
</file>

<file path=customXml/_rels/item406.xml.rels><?xml version="1.0" encoding="UTF-8" standalone="yes"?>
<Relationships xmlns="http://schemas.openxmlformats.org/package/2006/relationships"><Relationship Id="rId1" Type="http://schemas.openxmlformats.org/officeDocument/2006/relationships/customXmlProps" Target="itemProps406.xml"/></Relationships>
</file>

<file path=customXml/_rels/item407.xml.rels><?xml version="1.0" encoding="UTF-8" standalone="yes"?>
<Relationships xmlns="http://schemas.openxmlformats.org/package/2006/relationships"><Relationship Id="rId1" Type="http://schemas.openxmlformats.org/officeDocument/2006/relationships/customXmlProps" Target="itemProps407.xml"/></Relationships>
</file>

<file path=customXml/_rels/item408.xml.rels><?xml version="1.0" encoding="UTF-8" standalone="yes"?>
<Relationships xmlns="http://schemas.openxmlformats.org/package/2006/relationships"><Relationship Id="rId1" Type="http://schemas.openxmlformats.org/officeDocument/2006/relationships/customXmlProps" Target="itemProps408.xml"/></Relationships>
</file>

<file path=customXml/_rels/item409.xml.rels><?xml version="1.0" encoding="UTF-8" standalone="yes"?>
<Relationships xmlns="http://schemas.openxmlformats.org/package/2006/relationships"><Relationship Id="rId1" Type="http://schemas.openxmlformats.org/officeDocument/2006/relationships/customXmlProps" Target="itemProps409.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10.xml.rels><?xml version="1.0" encoding="UTF-8" standalone="yes"?>
<Relationships xmlns="http://schemas.openxmlformats.org/package/2006/relationships"><Relationship Id="rId1" Type="http://schemas.openxmlformats.org/officeDocument/2006/relationships/customXmlProps" Target="itemProps410.xml"/></Relationships>
</file>

<file path=customXml/_rels/item411.xml.rels><?xml version="1.0" encoding="UTF-8" standalone="yes"?>
<Relationships xmlns="http://schemas.openxmlformats.org/package/2006/relationships"><Relationship Id="rId1" Type="http://schemas.openxmlformats.org/officeDocument/2006/relationships/customXmlProps" Target="itemProps411.xml"/></Relationships>
</file>

<file path=customXml/_rels/item412.xml.rels><?xml version="1.0" encoding="UTF-8" standalone="yes"?>
<Relationships xmlns="http://schemas.openxmlformats.org/package/2006/relationships"><Relationship Id="rId1" Type="http://schemas.openxmlformats.org/officeDocument/2006/relationships/customXmlProps" Target="itemProps412.xml"/></Relationships>
</file>

<file path=customXml/_rels/item413.xml.rels><?xml version="1.0" encoding="UTF-8" standalone="yes"?>
<Relationships xmlns="http://schemas.openxmlformats.org/package/2006/relationships"><Relationship Id="rId1" Type="http://schemas.openxmlformats.org/officeDocument/2006/relationships/customXmlProps" Target="itemProps413.xml"/></Relationships>
</file>

<file path=customXml/_rels/item414.xml.rels><?xml version="1.0" encoding="UTF-8" standalone="yes"?>
<Relationships xmlns="http://schemas.openxmlformats.org/package/2006/relationships"><Relationship Id="rId1" Type="http://schemas.openxmlformats.org/officeDocument/2006/relationships/customXmlProps" Target="itemProps414.xml"/></Relationships>
</file>

<file path=customXml/_rels/item415.xml.rels><?xml version="1.0" encoding="UTF-8" standalone="yes"?>
<Relationships xmlns="http://schemas.openxmlformats.org/package/2006/relationships"><Relationship Id="rId1" Type="http://schemas.openxmlformats.org/officeDocument/2006/relationships/customXmlProps" Target="itemProps415.xml"/></Relationships>
</file>

<file path=customXml/_rels/item416.xml.rels><?xml version="1.0" encoding="UTF-8" standalone="yes"?>
<Relationships xmlns="http://schemas.openxmlformats.org/package/2006/relationships"><Relationship Id="rId1" Type="http://schemas.openxmlformats.org/officeDocument/2006/relationships/customXmlProps" Target="itemProps416.xml"/></Relationships>
</file>

<file path=customXml/_rels/item417.xml.rels><?xml version="1.0" encoding="UTF-8" standalone="yes"?>
<Relationships xmlns="http://schemas.openxmlformats.org/package/2006/relationships"><Relationship Id="rId1" Type="http://schemas.openxmlformats.org/officeDocument/2006/relationships/customXmlProps" Target="itemProps417.xml"/></Relationships>
</file>

<file path=customXml/_rels/item418.xml.rels><?xml version="1.0" encoding="UTF-8" standalone="yes"?>
<Relationships xmlns="http://schemas.openxmlformats.org/package/2006/relationships"><Relationship Id="rId1" Type="http://schemas.openxmlformats.org/officeDocument/2006/relationships/customXmlProps" Target="itemProps418.xml"/></Relationships>
</file>

<file path=customXml/_rels/item419.xml.rels><?xml version="1.0" encoding="UTF-8" standalone="yes"?>
<Relationships xmlns="http://schemas.openxmlformats.org/package/2006/relationships"><Relationship Id="rId1" Type="http://schemas.openxmlformats.org/officeDocument/2006/relationships/customXmlProps" Target="itemProps419.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20.xml.rels><?xml version="1.0" encoding="UTF-8" standalone="yes"?>
<Relationships xmlns="http://schemas.openxmlformats.org/package/2006/relationships"><Relationship Id="rId1" Type="http://schemas.openxmlformats.org/officeDocument/2006/relationships/customXmlProps" Target="itemProps420.xml"/></Relationships>
</file>

<file path=customXml/_rels/item421.xml.rels><?xml version="1.0" encoding="UTF-8" standalone="yes"?>
<Relationships xmlns="http://schemas.openxmlformats.org/package/2006/relationships"><Relationship Id="rId1" Type="http://schemas.openxmlformats.org/officeDocument/2006/relationships/customXmlProps" Target="itemProps421.xml"/></Relationships>
</file>

<file path=customXml/_rels/item422.xml.rels><?xml version="1.0" encoding="UTF-8" standalone="yes"?>
<Relationships xmlns="http://schemas.openxmlformats.org/package/2006/relationships"><Relationship Id="rId1" Type="http://schemas.openxmlformats.org/officeDocument/2006/relationships/customXmlProps" Target="itemProps422.xml"/></Relationships>
</file>

<file path=customXml/_rels/item423.xml.rels><?xml version="1.0" encoding="UTF-8" standalone="yes"?>
<Relationships xmlns="http://schemas.openxmlformats.org/package/2006/relationships"><Relationship Id="rId1" Type="http://schemas.openxmlformats.org/officeDocument/2006/relationships/customXmlProps" Target="itemProps423.xml"/></Relationships>
</file>

<file path=customXml/_rels/item424.xml.rels><?xml version="1.0" encoding="UTF-8" standalone="yes"?>
<Relationships xmlns="http://schemas.openxmlformats.org/package/2006/relationships"><Relationship Id="rId1" Type="http://schemas.openxmlformats.org/officeDocument/2006/relationships/customXmlProps" Target="itemProps424.xml"/></Relationships>
</file>

<file path=customXml/_rels/item425.xml.rels><?xml version="1.0" encoding="UTF-8" standalone="yes"?>
<Relationships xmlns="http://schemas.openxmlformats.org/package/2006/relationships"><Relationship Id="rId1" Type="http://schemas.openxmlformats.org/officeDocument/2006/relationships/customXmlProps" Target="itemProps425.xml"/></Relationships>
</file>

<file path=customXml/_rels/item426.xml.rels><?xml version="1.0" encoding="UTF-8" standalone="yes"?>
<Relationships xmlns="http://schemas.openxmlformats.org/package/2006/relationships"><Relationship Id="rId1" Type="http://schemas.openxmlformats.org/officeDocument/2006/relationships/customXmlProps" Target="itemProps426.xml"/></Relationships>
</file>

<file path=customXml/_rels/item427.xml.rels><?xml version="1.0" encoding="UTF-8" standalone="yes"?>
<Relationships xmlns="http://schemas.openxmlformats.org/package/2006/relationships"><Relationship Id="rId1" Type="http://schemas.openxmlformats.org/officeDocument/2006/relationships/customXmlProps" Target="itemProps427.xml"/></Relationships>
</file>

<file path=customXml/_rels/item428.xml.rels><?xml version="1.0" encoding="UTF-8" standalone="yes"?>
<Relationships xmlns="http://schemas.openxmlformats.org/package/2006/relationships"><Relationship Id="rId1" Type="http://schemas.openxmlformats.org/officeDocument/2006/relationships/customXmlProps" Target="itemProps428.xml"/></Relationships>
</file>

<file path=customXml/_rels/item429.xml.rels><?xml version="1.0" encoding="UTF-8" standalone="yes"?>
<Relationships xmlns="http://schemas.openxmlformats.org/package/2006/relationships"><Relationship Id="rId1" Type="http://schemas.openxmlformats.org/officeDocument/2006/relationships/customXmlProps" Target="itemProps429.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30.xml.rels><?xml version="1.0" encoding="UTF-8" standalone="yes"?>
<Relationships xmlns="http://schemas.openxmlformats.org/package/2006/relationships"><Relationship Id="rId1" Type="http://schemas.openxmlformats.org/officeDocument/2006/relationships/customXmlProps" Target="itemProps430.xml"/></Relationships>
</file>

<file path=customXml/_rels/item431.xml.rels><?xml version="1.0" encoding="UTF-8" standalone="yes"?>
<Relationships xmlns="http://schemas.openxmlformats.org/package/2006/relationships"><Relationship Id="rId1" Type="http://schemas.openxmlformats.org/officeDocument/2006/relationships/customXmlProps" Target="itemProps431.xml"/></Relationships>
</file>

<file path=customXml/_rels/item432.xml.rels><?xml version="1.0" encoding="UTF-8" standalone="yes"?>
<Relationships xmlns="http://schemas.openxmlformats.org/package/2006/relationships"><Relationship Id="rId1" Type="http://schemas.openxmlformats.org/officeDocument/2006/relationships/customXmlProps" Target="itemProps432.xml"/></Relationships>
</file>

<file path=customXml/_rels/item433.xml.rels><?xml version="1.0" encoding="UTF-8" standalone="yes"?>
<Relationships xmlns="http://schemas.openxmlformats.org/package/2006/relationships"><Relationship Id="rId1" Type="http://schemas.openxmlformats.org/officeDocument/2006/relationships/customXmlProps" Target="itemProps433.xml"/></Relationships>
</file>

<file path=customXml/_rels/item434.xml.rels><?xml version="1.0" encoding="UTF-8" standalone="yes"?>
<Relationships xmlns="http://schemas.openxmlformats.org/package/2006/relationships"><Relationship Id="rId1" Type="http://schemas.openxmlformats.org/officeDocument/2006/relationships/customXmlProps" Target="itemProps434.xml"/></Relationships>
</file>

<file path=customXml/_rels/item435.xml.rels><?xml version="1.0" encoding="UTF-8" standalone="yes"?>
<Relationships xmlns="http://schemas.openxmlformats.org/package/2006/relationships"><Relationship Id="rId1" Type="http://schemas.openxmlformats.org/officeDocument/2006/relationships/customXmlProps" Target="itemProps435.xml"/></Relationships>
</file>

<file path=customXml/_rels/item436.xml.rels><?xml version="1.0" encoding="UTF-8" standalone="yes"?>
<Relationships xmlns="http://schemas.openxmlformats.org/package/2006/relationships"><Relationship Id="rId1" Type="http://schemas.openxmlformats.org/officeDocument/2006/relationships/customXmlProps" Target="itemProps436.xml"/></Relationships>
</file>

<file path=customXml/_rels/item437.xml.rels><?xml version="1.0" encoding="UTF-8" standalone="yes"?>
<Relationships xmlns="http://schemas.openxmlformats.org/package/2006/relationships"><Relationship Id="rId1" Type="http://schemas.openxmlformats.org/officeDocument/2006/relationships/customXmlProps" Target="itemProps437.xml"/></Relationships>
</file>

<file path=customXml/_rels/item438.xml.rels><?xml version="1.0" encoding="UTF-8" standalone="yes"?>
<Relationships xmlns="http://schemas.openxmlformats.org/package/2006/relationships"><Relationship Id="rId1" Type="http://schemas.openxmlformats.org/officeDocument/2006/relationships/customXmlProps" Target="itemProps438.xml"/></Relationships>
</file>

<file path=customXml/_rels/item439.xml.rels><?xml version="1.0" encoding="UTF-8" standalone="yes"?>
<Relationships xmlns="http://schemas.openxmlformats.org/package/2006/relationships"><Relationship Id="rId1" Type="http://schemas.openxmlformats.org/officeDocument/2006/relationships/customXmlProps" Target="itemProps439.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40.xml.rels><?xml version="1.0" encoding="UTF-8" standalone="yes"?>
<Relationships xmlns="http://schemas.openxmlformats.org/package/2006/relationships"><Relationship Id="rId1" Type="http://schemas.openxmlformats.org/officeDocument/2006/relationships/customXmlProps" Target="itemProps440.xml"/></Relationships>
</file>

<file path=customXml/_rels/item441.xml.rels><?xml version="1.0" encoding="UTF-8" standalone="yes"?>
<Relationships xmlns="http://schemas.openxmlformats.org/package/2006/relationships"><Relationship Id="rId1" Type="http://schemas.openxmlformats.org/officeDocument/2006/relationships/customXmlProps" Target="itemProps441.xml"/></Relationships>
</file>

<file path=customXml/_rels/item442.xml.rels><?xml version="1.0" encoding="UTF-8" standalone="yes"?>
<Relationships xmlns="http://schemas.openxmlformats.org/package/2006/relationships"><Relationship Id="rId1" Type="http://schemas.openxmlformats.org/officeDocument/2006/relationships/customXmlProps" Target="itemProps442.xml"/></Relationships>
</file>

<file path=customXml/_rels/item443.xml.rels><?xml version="1.0" encoding="UTF-8" standalone="yes"?>
<Relationships xmlns="http://schemas.openxmlformats.org/package/2006/relationships"><Relationship Id="rId1" Type="http://schemas.openxmlformats.org/officeDocument/2006/relationships/customXmlProps" Target="itemProps443.xml"/></Relationships>
</file>

<file path=customXml/_rels/item444.xml.rels><?xml version="1.0" encoding="UTF-8" standalone="yes"?>
<Relationships xmlns="http://schemas.openxmlformats.org/package/2006/relationships"><Relationship Id="rId1" Type="http://schemas.openxmlformats.org/officeDocument/2006/relationships/customXmlProps" Target="itemProps444.xml"/></Relationships>
</file>

<file path=customXml/_rels/item445.xml.rels><?xml version="1.0" encoding="UTF-8" standalone="yes"?>
<Relationships xmlns="http://schemas.openxmlformats.org/package/2006/relationships"><Relationship Id="rId1" Type="http://schemas.openxmlformats.org/officeDocument/2006/relationships/customXmlProps" Target="itemProps445.xml"/></Relationships>
</file>

<file path=customXml/_rels/item446.xml.rels><?xml version="1.0" encoding="UTF-8" standalone="yes"?>
<Relationships xmlns="http://schemas.openxmlformats.org/package/2006/relationships"><Relationship Id="rId1" Type="http://schemas.openxmlformats.org/officeDocument/2006/relationships/customXmlProps" Target="itemProps446.xml"/></Relationships>
</file>

<file path=customXml/_rels/item447.xml.rels><?xml version="1.0" encoding="UTF-8" standalone="yes"?>
<Relationships xmlns="http://schemas.openxmlformats.org/package/2006/relationships"><Relationship Id="rId1" Type="http://schemas.openxmlformats.org/officeDocument/2006/relationships/customXmlProps" Target="itemProps447.xml"/></Relationships>
</file>

<file path=customXml/_rels/item448.xml.rels><?xml version="1.0" encoding="UTF-8" standalone="yes"?>
<Relationships xmlns="http://schemas.openxmlformats.org/package/2006/relationships"><Relationship Id="rId1" Type="http://schemas.openxmlformats.org/officeDocument/2006/relationships/customXmlProps" Target="itemProps448.xml"/></Relationships>
</file>

<file path=customXml/_rels/item449.xml.rels><?xml version="1.0" encoding="UTF-8" standalone="yes"?>
<Relationships xmlns="http://schemas.openxmlformats.org/package/2006/relationships"><Relationship Id="rId1" Type="http://schemas.openxmlformats.org/officeDocument/2006/relationships/customXmlProps" Target="itemProps449.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50.xml.rels><?xml version="1.0" encoding="UTF-8" standalone="yes"?>
<Relationships xmlns="http://schemas.openxmlformats.org/package/2006/relationships"><Relationship Id="rId1" Type="http://schemas.openxmlformats.org/officeDocument/2006/relationships/customXmlProps" Target="itemProps450.xml"/></Relationships>
</file>

<file path=customXml/_rels/item451.xml.rels><?xml version="1.0" encoding="UTF-8" standalone="yes"?>
<Relationships xmlns="http://schemas.openxmlformats.org/package/2006/relationships"><Relationship Id="rId1" Type="http://schemas.openxmlformats.org/officeDocument/2006/relationships/customXmlProps" Target="itemProps451.xml"/></Relationships>
</file>

<file path=customXml/_rels/item452.xml.rels><?xml version="1.0" encoding="UTF-8" standalone="yes"?>
<Relationships xmlns="http://schemas.openxmlformats.org/package/2006/relationships"><Relationship Id="rId1" Type="http://schemas.openxmlformats.org/officeDocument/2006/relationships/customXmlProps" Target="itemProps452.xml"/></Relationships>
</file>

<file path=customXml/_rels/item453.xml.rels><?xml version="1.0" encoding="UTF-8" standalone="yes"?>
<Relationships xmlns="http://schemas.openxmlformats.org/package/2006/relationships"><Relationship Id="rId1" Type="http://schemas.openxmlformats.org/officeDocument/2006/relationships/customXmlProps" Target="itemProps453.xml"/></Relationships>
</file>

<file path=customXml/_rels/item454.xml.rels><?xml version="1.0" encoding="UTF-8" standalone="yes"?>
<Relationships xmlns="http://schemas.openxmlformats.org/package/2006/relationships"><Relationship Id="rId1" Type="http://schemas.openxmlformats.org/officeDocument/2006/relationships/customXmlProps" Target="itemProps454.xml"/></Relationships>
</file>

<file path=customXml/_rels/item455.xml.rels><?xml version="1.0" encoding="UTF-8" standalone="yes"?>
<Relationships xmlns="http://schemas.openxmlformats.org/package/2006/relationships"><Relationship Id="rId1" Type="http://schemas.openxmlformats.org/officeDocument/2006/relationships/customXmlProps" Target="itemProps455.xml"/></Relationships>
</file>

<file path=customXml/_rels/item456.xml.rels><?xml version="1.0" encoding="UTF-8" standalone="yes"?>
<Relationships xmlns="http://schemas.openxmlformats.org/package/2006/relationships"><Relationship Id="rId1" Type="http://schemas.openxmlformats.org/officeDocument/2006/relationships/customXmlProps" Target="itemProps456.xml"/></Relationships>
</file>

<file path=customXml/_rels/item457.xml.rels><?xml version="1.0" encoding="UTF-8" standalone="yes"?>
<Relationships xmlns="http://schemas.openxmlformats.org/package/2006/relationships"><Relationship Id="rId1" Type="http://schemas.openxmlformats.org/officeDocument/2006/relationships/customXmlProps" Target="itemProps457.xml"/></Relationships>
</file>

<file path=customXml/_rels/item458.xml.rels><?xml version="1.0" encoding="UTF-8" standalone="yes"?>
<Relationships xmlns="http://schemas.openxmlformats.org/package/2006/relationships"><Relationship Id="rId1" Type="http://schemas.openxmlformats.org/officeDocument/2006/relationships/customXmlProps" Target="itemProps458.xml"/></Relationships>
</file>

<file path=customXml/_rels/item459.xml.rels><?xml version="1.0" encoding="UTF-8" standalone="yes"?>
<Relationships xmlns="http://schemas.openxmlformats.org/package/2006/relationships"><Relationship Id="rId1" Type="http://schemas.openxmlformats.org/officeDocument/2006/relationships/customXmlProps" Target="itemProps459.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60.xml.rels><?xml version="1.0" encoding="UTF-8" standalone="yes"?>
<Relationships xmlns="http://schemas.openxmlformats.org/package/2006/relationships"><Relationship Id="rId1" Type="http://schemas.openxmlformats.org/officeDocument/2006/relationships/customXmlProps" Target="itemProps460.xml"/></Relationships>
</file>

<file path=customXml/_rels/item461.xml.rels><?xml version="1.0" encoding="UTF-8" standalone="yes"?>
<Relationships xmlns="http://schemas.openxmlformats.org/package/2006/relationships"><Relationship Id="rId1" Type="http://schemas.openxmlformats.org/officeDocument/2006/relationships/customXmlProps" Target="itemProps461.xml"/></Relationships>
</file>

<file path=customXml/_rels/item462.xml.rels><?xml version="1.0" encoding="UTF-8" standalone="yes"?>
<Relationships xmlns="http://schemas.openxmlformats.org/package/2006/relationships"><Relationship Id="rId1" Type="http://schemas.openxmlformats.org/officeDocument/2006/relationships/customXmlProps" Target="itemProps462.xml"/></Relationships>
</file>

<file path=customXml/_rels/item463.xml.rels><?xml version="1.0" encoding="UTF-8" standalone="yes"?>
<Relationships xmlns="http://schemas.openxmlformats.org/package/2006/relationships"><Relationship Id="rId1" Type="http://schemas.openxmlformats.org/officeDocument/2006/relationships/customXmlProps" Target="itemProps463.xml"/></Relationships>
</file>

<file path=customXml/_rels/item464.xml.rels><?xml version="1.0" encoding="UTF-8" standalone="yes"?>
<Relationships xmlns="http://schemas.openxmlformats.org/package/2006/relationships"><Relationship Id="rId1" Type="http://schemas.openxmlformats.org/officeDocument/2006/relationships/customXmlProps" Target="itemProps464.xml"/></Relationships>
</file>

<file path=customXml/_rels/item465.xml.rels><?xml version="1.0" encoding="UTF-8" standalone="yes"?>
<Relationships xmlns="http://schemas.openxmlformats.org/package/2006/relationships"><Relationship Id="rId1" Type="http://schemas.openxmlformats.org/officeDocument/2006/relationships/customXmlProps" Target="itemProps465.xml"/></Relationships>
</file>

<file path=customXml/_rels/item466.xml.rels><?xml version="1.0" encoding="UTF-8" standalone="yes"?>
<Relationships xmlns="http://schemas.openxmlformats.org/package/2006/relationships"><Relationship Id="rId1" Type="http://schemas.openxmlformats.org/officeDocument/2006/relationships/customXmlProps" Target="itemProps466.xml"/></Relationships>
</file>

<file path=customXml/_rels/item467.xml.rels><?xml version="1.0" encoding="UTF-8" standalone="yes"?>
<Relationships xmlns="http://schemas.openxmlformats.org/package/2006/relationships"><Relationship Id="rId1" Type="http://schemas.openxmlformats.org/officeDocument/2006/relationships/customXmlProps" Target="itemProps467.xml"/></Relationships>
</file>

<file path=customXml/_rels/item468.xml.rels><?xml version="1.0" encoding="UTF-8" standalone="yes"?>
<Relationships xmlns="http://schemas.openxmlformats.org/package/2006/relationships"><Relationship Id="rId1" Type="http://schemas.openxmlformats.org/officeDocument/2006/relationships/customXmlProps" Target="itemProps468.xml"/></Relationships>
</file>

<file path=customXml/_rels/item469.xml.rels><?xml version="1.0" encoding="UTF-8" standalone="yes"?>
<Relationships xmlns="http://schemas.openxmlformats.org/package/2006/relationships"><Relationship Id="rId1" Type="http://schemas.openxmlformats.org/officeDocument/2006/relationships/customXmlProps" Target="itemProps469.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70.xml.rels><?xml version="1.0" encoding="UTF-8" standalone="yes"?>
<Relationships xmlns="http://schemas.openxmlformats.org/package/2006/relationships"><Relationship Id="rId1" Type="http://schemas.openxmlformats.org/officeDocument/2006/relationships/customXmlProps" Target="itemProps470.xml"/></Relationships>
</file>

<file path=customXml/_rels/item471.xml.rels><?xml version="1.0" encoding="UTF-8" standalone="yes"?>
<Relationships xmlns="http://schemas.openxmlformats.org/package/2006/relationships"><Relationship Id="rId1" Type="http://schemas.openxmlformats.org/officeDocument/2006/relationships/customXmlProps" Target="itemProps471.xml"/></Relationships>
</file>

<file path=customXml/_rels/item472.xml.rels><?xml version="1.0" encoding="UTF-8" standalone="yes"?>
<Relationships xmlns="http://schemas.openxmlformats.org/package/2006/relationships"><Relationship Id="rId1" Type="http://schemas.openxmlformats.org/officeDocument/2006/relationships/customXmlProps" Target="itemProps472.xml"/></Relationships>
</file>

<file path=customXml/_rels/item473.xml.rels><?xml version="1.0" encoding="UTF-8" standalone="yes"?>
<Relationships xmlns="http://schemas.openxmlformats.org/package/2006/relationships"><Relationship Id="rId1" Type="http://schemas.openxmlformats.org/officeDocument/2006/relationships/customXmlProps" Target="itemProps473.xml"/></Relationships>
</file>

<file path=customXml/_rels/item474.xml.rels><?xml version="1.0" encoding="UTF-8" standalone="yes"?>
<Relationships xmlns="http://schemas.openxmlformats.org/package/2006/relationships"><Relationship Id="rId1" Type="http://schemas.openxmlformats.org/officeDocument/2006/relationships/customXmlProps" Target="itemProps474.xml"/></Relationships>
</file>

<file path=customXml/_rels/item475.xml.rels><?xml version="1.0" encoding="UTF-8" standalone="yes"?>
<Relationships xmlns="http://schemas.openxmlformats.org/package/2006/relationships"><Relationship Id="rId1" Type="http://schemas.openxmlformats.org/officeDocument/2006/relationships/customXmlProps" Target="itemProps475.xml"/></Relationships>
</file>

<file path=customXml/_rels/item476.xml.rels><?xml version="1.0" encoding="UTF-8" standalone="yes"?>
<Relationships xmlns="http://schemas.openxmlformats.org/package/2006/relationships"><Relationship Id="rId1" Type="http://schemas.openxmlformats.org/officeDocument/2006/relationships/customXmlProps" Target="itemProps476.xml"/></Relationships>
</file>

<file path=customXml/_rels/item477.xml.rels><?xml version="1.0" encoding="UTF-8" standalone="yes"?>
<Relationships xmlns="http://schemas.openxmlformats.org/package/2006/relationships"><Relationship Id="rId1" Type="http://schemas.openxmlformats.org/officeDocument/2006/relationships/customXmlProps" Target="itemProps477.xml"/></Relationships>
</file>

<file path=customXml/_rels/item478.xml.rels><?xml version="1.0" encoding="UTF-8" standalone="yes"?>
<Relationships xmlns="http://schemas.openxmlformats.org/package/2006/relationships"><Relationship Id="rId1" Type="http://schemas.openxmlformats.org/officeDocument/2006/relationships/customXmlProps" Target="itemProps478.xml"/></Relationships>
</file>

<file path=customXml/_rels/item479.xml.rels><?xml version="1.0" encoding="UTF-8" standalone="yes"?>
<Relationships xmlns="http://schemas.openxmlformats.org/package/2006/relationships"><Relationship Id="rId1" Type="http://schemas.openxmlformats.org/officeDocument/2006/relationships/customXmlProps" Target="itemProps479.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80.xml.rels><?xml version="1.0" encoding="UTF-8" standalone="yes"?>
<Relationships xmlns="http://schemas.openxmlformats.org/package/2006/relationships"><Relationship Id="rId1" Type="http://schemas.openxmlformats.org/officeDocument/2006/relationships/customXmlProps" Target="itemProps480.xml"/></Relationships>
</file>

<file path=customXml/_rels/item481.xml.rels><?xml version="1.0" encoding="UTF-8" standalone="yes"?>
<Relationships xmlns="http://schemas.openxmlformats.org/package/2006/relationships"><Relationship Id="rId1" Type="http://schemas.openxmlformats.org/officeDocument/2006/relationships/customXmlProps" Target="itemProps481.xml"/></Relationships>
</file>

<file path=customXml/_rels/item482.xml.rels><?xml version="1.0" encoding="UTF-8" standalone="yes"?>
<Relationships xmlns="http://schemas.openxmlformats.org/package/2006/relationships"><Relationship Id="rId1" Type="http://schemas.openxmlformats.org/officeDocument/2006/relationships/customXmlProps" Target="itemProps482.xml"/></Relationships>
</file>

<file path=customXml/_rels/item483.xml.rels><?xml version="1.0" encoding="UTF-8" standalone="yes"?>
<Relationships xmlns="http://schemas.openxmlformats.org/package/2006/relationships"><Relationship Id="rId1" Type="http://schemas.openxmlformats.org/officeDocument/2006/relationships/customXmlProps" Target="itemProps483.xml"/></Relationships>
</file>

<file path=customXml/_rels/item484.xml.rels><?xml version="1.0" encoding="UTF-8" standalone="yes"?>
<Relationships xmlns="http://schemas.openxmlformats.org/package/2006/relationships"><Relationship Id="rId1" Type="http://schemas.openxmlformats.org/officeDocument/2006/relationships/customXmlProps" Target="itemProps484.xml"/></Relationships>
</file>

<file path=customXml/_rels/item485.xml.rels><?xml version="1.0" encoding="UTF-8" standalone="yes"?>
<Relationships xmlns="http://schemas.openxmlformats.org/package/2006/relationships"><Relationship Id="rId1" Type="http://schemas.openxmlformats.org/officeDocument/2006/relationships/customXmlProps" Target="itemProps485.xml"/></Relationships>
</file>

<file path=customXml/_rels/item486.xml.rels><?xml version="1.0" encoding="UTF-8" standalone="yes"?>
<Relationships xmlns="http://schemas.openxmlformats.org/package/2006/relationships"><Relationship Id="rId1" Type="http://schemas.openxmlformats.org/officeDocument/2006/relationships/customXmlProps" Target="itemProps486.xml"/></Relationships>
</file>

<file path=customXml/_rels/item487.xml.rels><?xml version="1.0" encoding="UTF-8" standalone="yes"?>
<Relationships xmlns="http://schemas.openxmlformats.org/package/2006/relationships"><Relationship Id="rId1" Type="http://schemas.openxmlformats.org/officeDocument/2006/relationships/customXmlProps" Target="itemProps487.xml"/></Relationships>
</file>

<file path=customXml/_rels/item488.xml.rels><?xml version="1.0" encoding="UTF-8" standalone="yes"?>
<Relationships xmlns="http://schemas.openxmlformats.org/package/2006/relationships"><Relationship Id="rId1" Type="http://schemas.openxmlformats.org/officeDocument/2006/relationships/customXmlProps" Target="itemProps488.xml"/></Relationships>
</file>

<file path=customXml/_rels/item489.xml.rels><?xml version="1.0" encoding="UTF-8" standalone="yes"?>
<Relationships xmlns="http://schemas.openxmlformats.org/package/2006/relationships"><Relationship Id="rId1" Type="http://schemas.openxmlformats.org/officeDocument/2006/relationships/customXmlProps" Target="itemProps489.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490.xml.rels><?xml version="1.0" encoding="UTF-8" standalone="yes"?>
<Relationships xmlns="http://schemas.openxmlformats.org/package/2006/relationships"><Relationship Id="rId1" Type="http://schemas.openxmlformats.org/officeDocument/2006/relationships/customXmlProps" Target="itemProps490.xml"/></Relationships>
</file>

<file path=customXml/_rels/item491.xml.rels><?xml version="1.0" encoding="UTF-8" standalone="yes"?>
<Relationships xmlns="http://schemas.openxmlformats.org/package/2006/relationships"><Relationship Id="rId1" Type="http://schemas.openxmlformats.org/officeDocument/2006/relationships/customXmlProps" Target="itemProps491.xml"/></Relationships>
</file>

<file path=customXml/_rels/item492.xml.rels><?xml version="1.0" encoding="UTF-8" standalone="yes"?>
<Relationships xmlns="http://schemas.openxmlformats.org/package/2006/relationships"><Relationship Id="rId1" Type="http://schemas.openxmlformats.org/officeDocument/2006/relationships/customXmlProps" Target="itemProps492.xml"/></Relationships>
</file>

<file path=customXml/_rels/item493.xml.rels><?xml version="1.0" encoding="UTF-8" standalone="yes"?>
<Relationships xmlns="http://schemas.openxmlformats.org/package/2006/relationships"><Relationship Id="rId1" Type="http://schemas.openxmlformats.org/officeDocument/2006/relationships/customXmlProps" Target="itemProps493.xml"/></Relationships>
</file>

<file path=customXml/_rels/item494.xml.rels><?xml version="1.0" encoding="UTF-8" standalone="yes"?>
<Relationships xmlns="http://schemas.openxmlformats.org/package/2006/relationships"><Relationship Id="rId1" Type="http://schemas.openxmlformats.org/officeDocument/2006/relationships/customXmlProps" Target="itemProps494.xml"/></Relationships>
</file>

<file path=customXml/_rels/item495.xml.rels><?xml version="1.0" encoding="UTF-8" standalone="yes"?>
<Relationships xmlns="http://schemas.openxmlformats.org/package/2006/relationships"><Relationship Id="rId1" Type="http://schemas.openxmlformats.org/officeDocument/2006/relationships/customXmlProps" Target="itemProps495.xml"/></Relationships>
</file>

<file path=customXml/_rels/item496.xml.rels><?xml version="1.0" encoding="UTF-8" standalone="yes"?>
<Relationships xmlns="http://schemas.openxmlformats.org/package/2006/relationships"><Relationship Id="rId1" Type="http://schemas.openxmlformats.org/officeDocument/2006/relationships/customXmlProps" Target="itemProps496.xml"/></Relationships>
</file>

<file path=customXml/_rels/item497.xml.rels><?xml version="1.0" encoding="UTF-8" standalone="yes"?>
<Relationships xmlns="http://schemas.openxmlformats.org/package/2006/relationships"><Relationship Id="rId1" Type="http://schemas.openxmlformats.org/officeDocument/2006/relationships/customXmlProps" Target="itemProps497.xml"/></Relationships>
</file>

<file path=customXml/_rels/item498.xml.rels><?xml version="1.0" encoding="UTF-8" standalone="yes"?>
<Relationships xmlns="http://schemas.openxmlformats.org/package/2006/relationships"><Relationship Id="rId1" Type="http://schemas.openxmlformats.org/officeDocument/2006/relationships/customXmlProps" Target="itemProps498.xml"/></Relationships>
</file>

<file path=customXml/_rels/item499.xml.rels><?xml version="1.0" encoding="UTF-8" standalone="yes"?>
<Relationships xmlns="http://schemas.openxmlformats.org/package/2006/relationships"><Relationship Id="rId1" Type="http://schemas.openxmlformats.org/officeDocument/2006/relationships/customXmlProps" Target="itemProps49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00.xml.rels><?xml version="1.0" encoding="UTF-8" standalone="yes"?>
<Relationships xmlns="http://schemas.openxmlformats.org/package/2006/relationships"><Relationship Id="rId1" Type="http://schemas.openxmlformats.org/officeDocument/2006/relationships/customXmlProps" Target="itemProps500.xml"/></Relationships>
</file>

<file path=customXml/_rels/item501.xml.rels><?xml version="1.0" encoding="UTF-8" standalone="yes"?>
<Relationships xmlns="http://schemas.openxmlformats.org/package/2006/relationships"><Relationship Id="rId1" Type="http://schemas.openxmlformats.org/officeDocument/2006/relationships/customXmlProps" Target="itemProps501.xml"/></Relationships>
</file>

<file path=customXml/_rels/item502.xml.rels><?xml version="1.0" encoding="UTF-8" standalone="yes"?>
<Relationships xmlns="http://schemas.openxmlformats.org/package/2006/relationships"><Relationship Id="rId1" Type="http://schemas.openxmlformats.org/officeDocument/2006/relationships/customXmlProps" Target="itemProps502.xml"/></Relationships>
</file>

<file path=customXml/_rels/item503.xml.rels><?xml version="1.0" encoding="UTF-8" standalone="yes"?>
<Relationships xmlns="http://schemas.openxmlformats.org/package/2006/relationships"><Relationship Id="rId1" Type="http://schemas.openxmlformats.org/officeDocument/2006/relationships/customXmlProps" Target="itemProps503.xml"/></Relationships>
</file>

<file path=customXml/_rels/item504.xml.rels><?xml version="1.0" encoding="UTF-8" standalone="yes"?>
<Relationships xmlns="http://schemas.openxmlformats.org/package/2006/relationships"><Relationship Id="rId1" Type="http://schemas.openxmlformats.org/officeDocument/2006/relationships/customXmlProps" Target="itemProps504.xml"/></Relationships>
</file>

<file path=customXml/_rels/item505.xml.rels><?xml version="1.0" encoding="UTF-8" standalone="yes"?>
<Relationships xmlns="http://schemas.openxmlformats.org/package/2006/relationships"><Relationship Id="rId1" Type="http://schemas.openxmlformats.org/officeDocument/2006/relationships/customXmlProps" Target="itemProps505.xml"/></Relationships>
</file>

<file path=customXml/_rels/item506.xml.rels><?xml version="1.0" encoding="UTF-8" standalone="yes"?>
<Relationships xmlns="http://schemas.openxmlformats.org/package/2006/relationships"><Relationship Id="rId1" Type="http://schemas.openxmlformats.org/officeDocument/2006/relationships/customXmlProps" Target="itemProps506.xml"/></Relationships>
</file>

<file path=customXml/_rels/item507.xml.rels><?xml version="1.0" encoding="UTF-8" standalone="yes"?>
<Relationships xmlns="http://schemas.openxmlformats.org/package/2006/relationships"><Relationship Id="rId1" Type="http://schemas.openxmlformats.org/officeDocument/2006/relationships/customXmlProps" Target="itemProps507.xml"/></Relationships>
</file>

<file path=customXml/_rels/item508.xml.rels><?xml version="1.0" encoding="UTF-8" standalone="yes"?>
<Relationships xmlns="http://schemas.openxmlformats.org/package/2006/relationships"><Relationship Id="rId1" Type="http://schemas.openxmlformats.org/officeDocument/2006/relationships/customXmlProps" Target="itemProps508.xml"/></Relationships>
</file>

<file path=customXml/_rels/item509.xml.rels><?xml version="1.0" encoding="UTF-8" standalone="yes"?>
<Relationships xmlns="http://schemas.openxmlformats.org/package/2006/relationships"><Relationship Id="rId1" Type="http://schemas.openxmlformats.org/officeDocument/2006/relationships/customXmlProps" Target="itemProps509.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10.xml.rels><?xml version="1.0" encoding="UTF-8" standalone="yes"?>
<Relationships xmlns="http://schemas.openxmlformats.org/package/2006/relationships"><Relationship Id="rId1" Type="http://schemas.openxmlformats.org/officeDocument/2006/relationships/customXmlProps" Target="itemProps510.xml"/></Relationships>
</file>

<file path=customXml/_rels/item511.xml.rels><?xml version="1.0" encoding="UTF-8" standalone="yes"?>
<Relationships xmlns="http://schemas.openxmlformats.org/package/2006/relationships"><Relationship Id="rId1" Type="http://schemas.openxmlformats.org/officeDocument/2006/relationships/customXmlProps" Target="itemProps511.xml"/></Relationships>
</file>

<file path=customXml/_rels/item512.xml.rels><?xml version="1.0" encoding="UTF-8" standalone="yes"?>
<Relationships xmlns="http://schemas.openxmlformats.org/package/2006/relationships"><Relationship Id="rId1" Type="http://schemas.openxmlformats.org/officeDocument/2006/relationships/customXmlProps" Target="itemProps512.xml"/></Relationships>
</file>

<file path=customXml/_rels/item513.xml.rels><?xml version="1.0" encoding="UTF-8" standalone="yes"?>
<Relationships xmlns="http://schemas.openxmlformats.org/package/2006/relationships"><Relationship Id="rId1" Type="http://schemas.openxmlformats.org/officeDocument/2006/relationships/customXmlProps" Target="itemProps513.xml"/></Relationships>
</file>

<file path=customXml/_rels/item514.xml.rels><?xml version="1.0" encoding="UTF-8" standalone="yes"?>
<Relationships xmlns="http://schemas.openxmlformats.org/package/2006/relationships"><Relationship Id="rId1" Type="http://schemas.openxmlformats.org/officeDocument/2006/relationships/customXmlProps" Target="itemProps514.xml"/></Relationships>
</file>

<file path=customXml/_rels/item515.xml.rels><?xml version="1.0" encoding="UTF-8" standalone="yes"?>
<Relationships xmlns="http://schemas.openxmlformats.org/package/2006/relationships"><Relationship Id="rId1" Type="http://schemas.openxmlformats.org/officeDocument/2006/relationships/customXmlProps" Target="itemProps515.xml"/></Relationships>
</file>

<file path=customXml/_rels/item516.xml.rels><?xml version="1.0" encoding="UTF-8" standalone="yes"?>
<Relationships xmlns="http://schemas.openxmlformats.org/package/2006/relationships"><Relationship Id="rId1" Type="http://schemas.openxmlformats.org/officeDocument/2006/relationships/customXmlProps" Target="itemProps516.xml"/></Relationships>
</file>

<file path=customXml/_rels/item517.xml.rels><?xml version="1.0" encoding="UTF-8" standalone="yes"?>
<Relationships xmlns="http://schemas.openxmlformats.org/package/2006/relationships"><Relationship Id="rId1" Type="http://schemas.openxmlformats.org/officeDocument/2006/relationships/customXmlProps" Target="itemProps517.xml"/></Relationships>
</file>

<file path=customXml/_rels/item518.xml.rels><?xml version="1.0" encoding="UTF-8" standalone="yes"?>
<Relationships xmlns="http://schemas.openxmlformats.org/package/2006/relationships"><Relationship Id="rId1" Type="http://schemas.openxmlformats.org/officeDocument/2006/relationships/customXmlProps" Target="itemProps518.xml"/></Relationships>
</file>

<file path=customXml/_rels/item519.xml.rels><?xml version="1.0" encoding="UTF-8" standalone="yes"?>
<Relationships xmlns="http://schemas.openxmlformats.org/package/2006/relationships"><Relationship Id="rId1" Type="http://schemas.openxmlformats.org/officeDocument/2006/relationships/customXmlProps" Target="itemProps519.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20.xml.rels><?xml version="1.0" encoding="UTF-8" standalone="yes"?>
<Relationships xmlns="http://schemas.openxmlformats.org/package/2006/relationships"><Relationship Id="rId1" Type="http://schemas.openxmlformats.org/officeDocument/2006/relationships/customXmlProps" Target="itemProps520.xml"/></Relationships>
</file>

<file path=customXml/_rels/item521.xml.rels><?xml version="1.0" encoding="UTF-8" standalone="yes"?>
<Relationships xmlns="http://schemas.openxmlformats.org/package/2006/relationships"><Relationship Id="rId1" Type="http://schemas.openxmlformats.org/officeDocument/2006/relationships/customXmlProps" Target="itemProps521.xml"/></Relationships>
</file>

<file path=customXml/_rels/item522.xml.rels><?xml version="1.0" encoding="UTF-8" standalone="yes"?>
<Relationships xmlns="http://schemas.openxmlformats.org/package/2006/relationships"><Relationship Id="rId1" Type="http://schemas.openxmlformats.org/officeDocument/2006/relationships/customXmlProps" Target="itemProps522.xml"/></Relationships>
</file>

<file path=customXml/_rels/item523.xml.rels><?xml version="1.0" encoding="UTF-8" standalone="yes"?>
<Relationships xmlns="http://schemas.openxmlformats.org/package/2006/relationships"><Relationship Id="rId1" Type="http://schemas.openxmlformats.org/officeDocument/2006/relationships/customXmlProps" Target="itemProps523.xml"/></Relationships>
</file>

<file path=customXml/_rels/item524.xml.rels><?xml version="1.0" encoding="UTF-8" standalone="yes"?>
<Relationships xmlns="http://schemas.openxmlformats.org/package/2006/relationships"><Relationship Id="rId1" Type="http://schemas.openxmlformats.org/officeDocument/2006/relationships/customXmlProps" Target="itemProps524.xml"/></Relationships>
</file>

<file path=customXml/_rels/item525.xml.rels><?xml version="1.0" encoding="UTF-8" standalone="yes"?>
<Relationships xmlns="http://schemas.openxmlformats.org/package/2006/relationships"><Relationship Id="rId1" Type="http://schemas.openxmlformats.org/officeDocument/2006/relationships/customXmlProps" Target="itemProps525.xml"/></Relationships>
</file>

<file path=customXml/_rels/item526.xml.rels><?xml version="1.0" encoding="UTF-8" standalone="yes"?>
<Relationships xmlns="http://schemas.openxmlformats.org/package/2006/relationships"><Relationship Id="rId1" Type="http://schemas.openxmlformats.org/officeDocument/2006/relationships/customXmlProps" Target="itemProps526.xml"/></Relationships>
</file>

<file path=customXml/_rels/item527.xml.rels><?xml version="1.0" encoding="UTF-8" standalone="yes"?>
<Relationships xmlns="http://schemas.openxmlformats.org/package/2006/relationships"><Relationship Id="rId1" Type="http://schemas.openxmlformats.org/officeDocument/2006/relationships/customXmlProps" Target="itemProps527.xml"/></Relationships>
</file>

<file path=customXml/_rels/item528.xml.rels><?xml version="1.0" encoding="UTF-8" standalone="yes"?>
<Relationships xmlns="http://schemas.openxmlformats.org/package/2006/relationships"><Relationship Id="rId1" Type="http://schemas.openxmlformats.org/officeDocument/2006/relationships/customXmlProps" Target="itemProps528.xml"/></Relationships>
</file>

<file path=customXml/_rels/item529.xml.rels><?xml version="1.0" encoding="UTF-8" standalone="yes"?>
<Relationships xmlns="http://schemas.openxmlformats.org/package/2006/relationships"><Relationship Id="rId1" Type="http://schemas.openxmlformats.org/officeDocument/2006/relationships/customXmlProps" Target="itemProps529.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30.xml.rels><?xml version="1.0" encoding="UTF-8" standalone="yes"?>
<Relationships xmlns="http://schemas.openxmlformats.org/package/2006/relationships"><Relationship Id="rId1" Type="http://schemas.openxmlformats.org/officeDocument/2006/relationships/customXmlProps" Target="itemProps530.xml"/></Relationships>
</file>

<file path=customXml/_rels/item531.xml.rels><?xml version="1.0" encoding="UTF-8" standalone="yes"?>
<Relationships xmlns="http://schemas.openxmlformats.org/package/2006/relationships"><Relationship Id="rId1" Type="http://schemas.openxmlformats.org/officeDocument/2006/relationships/customXmlProps" Target="itemProps531.xml"/></Relationships>
</file>

<file path=customXml/_rels/item532.xml.rels><?xml version="1.0" encoding="UTF-8" standalone="yes"?>
<Relationships xmlns="http://schemas.openxmlformats.org/package/2006/relationships"><Relationship Id="rId1" Type="http://schemas.openxmlformats.org/officeDocument/2006/relationships/customXmlProps" Target="itemProps532.xml"/></Relationships>
</file>

<file path=customXml/_rels/item533.xml.rels><?xml version="1.0" encoding="UTF-8" standalone="yes"?>
<Relationships xmlns="http://schemas.openxmlformats.org/package/2006/relationships"><Relationship Id="rId1" Type="http://schemas.openxmlformats.org/officeDocument/2006/relationships/customXmlProps" Target="itemProps533.xml"/></Relationships>
</file>

<file path=customXml/_rels/item534.xml.rels><?xml version="1.0" encoding="UTF-8" standalone="yes"?>
<Relationships xmlns="http://schemas.openxmlformats.org/package/2006/relationships"><Relationship Id="rId1" Type="http://schemas.openxmlformats.org/officeDocument/2006/relationships/customXmlProps" Target="itemProps534.xml"/></Relationships>
</file>

<file path=customXml/_rels/item535.xml.rels><?xml version="1.0" encoding="UTF-8" standalone="yes"?>
<Relationships xmlns="http://schemas.openxmlformats.org/package/2006/relationships"><Relationship Id="rId1" Type="http://schemas.openxmlformats.org/officeDocument/2006/relationships/customXmlProps" Target="itemProps535.xml"/></Relationships>
</file>

<file path=customXml/_rels/item536.xml.rels><?xml version="1.0" encoding="UTF-8" standalone="yes"?>
<Relationships xmlns="http://schemas.openxmlformats.org/package/2006/relationships"><Relationship Id="rId1" Type="http://schemas.openxmlformats.org/officeDocument/2006/relationships/customXmlProps" Target="itemProps536.xml"/></Relationships>
</file>

<file path=customXml/_rels/item537.xml.rels><?xml version="1.0" encoding="UTF-8" standalone="yes"?>
<Relationships xmlns="http://schemas.openxmlformats.org/package/2006/relationships"><Relationship Id="rId1" Type="http://schemas.openxmlformats.org/officeDocument/2006/relationships/customXmlProps" Target="itemProps537.xml"/></Relationships>
</file>

<file path=customXml/_rels/item538.xml.rels><?xml version="1.0" encoding="UTF-8" standalone="yes"?>
<Relationships xmlns="http://schemas.openxmlformats.org/package/2006/relationships"><Relationship Id="rId1" Type="http://schemas.openxmlformats.org/officeDocument/2006/relationships/customXmlProps" Target="itemProps538.xml"/></Relationships>
</file>

<file path=customXml/_rels/item539.xml.rels><?xml version="1.0" encoding="UTF-8" standalone="yes"?>
<Relationships xmlns="http://schemas.openxmlformats.org/package/2006/relationships"><Relationship Id="rId1" Type="http://schemas.openxmlformats.org/officeDocument/2006/relationships/customXmlProps" Target="itemProps539.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40.xml.rels><?xml version="1.0" encoding="UTF-8" standalone="yes"?>
<Relationships xmlns="http://schemas.openxmlformats.org/package/2006/relationships"><Relationship Id="rId1" Type="http://schemas.openxmlformats.org/officeDocument/2006/relationships/customXmlProps" Target="itemProps540.xml"/></Relationships>
</file>

<file path=customXml/_rels/item541.xml.rels><?xml version="1.0" encoding="UTF-8" standalone="yes"?>
<Relationships xmlns="http://schemas.openxmlformats.org/package/2006/relationships"><Relationship Id="rId1" Type="http://schemas.openxmlformats.org/officeDocument/2006/relationships/customXmlProps" Target="itemProps541.xml"/></Relationships>
</file>

<file path=customXml/_rels/item542.xml.rels><?xml version="1.0" encoding="UTF-8" standalone="yes"?>
<Relationships xmlns="http://schemas.openxmlformats.org/package/2006/relationships"><Relationship Id="rId1" Type="http://schemas.openxmlformats.org/officeDocument/2006/relationships/customXmlProps" Target="itemProps542.xml"/></Relationships>
</file>

<file path=customXml/_rels/item543.xml.rels><?xml version="1.0" encoding="UTF-8" standalone="yes"?>
<Relationships xmlns="http://schemas.openxmlformats.org/package/2006/relationships"><Relationship Id="rId1" Type="http://schemas.openxmlformats.org/officeDocument/2006/relationships/customXmlProps" Target="itemProps543.xml"/></Relationships>
</file>

<file path=customXml/_rels/item544.xml.rels><?xml version="1.0" encoding="UTF-8" standalone="yes"?>
<Relationships xmlns="http://schemas.openxmlformats.org/package/2006/relationships"><Relationship Id="rId1" Type="http://schemas.openxmlformats.org/officeDocument/2006/relationships/customXmlProps" Target="itemProps544.xml"/></Relationships>
</file>

<file path=customXml/_rels/item545.xml.rels><?xml version="1.0" encoding="UTF-8" standalone="yes"?>
<Relationships xmlns="http://schemas.openxmlformats.org/package/2006/relationships"><Relationship Id="rId1" Type="http://schemas.openxmlformats.org/officeDocument/2006/relationships/customXmlProps" Target="itemProps545.xml"/></Relationships>
</file>

<file path=customXml/_rels/item546.xml.rels><?xml version="1.0" encoding="UTF-8" standalone="yes"?>
<Relationships xmlns="http://schemas.openxmlformats.org/package/2006/relationships"><Relationship Id="rId1" Type="http://schemas.openxmlformats.org/officeDocument/2006/relationships/customXmlProps" Target="itemProps546.xml"/></Relationships>
</file>

<file path=customXml/_rels/item547.xml.rels><?xml version="1.0" encoding="UTF-8" standalone="yes"?>
<Relationships xmlns="http://schemas.openxmlformats.org/package/2006/relationships"><Relationship Id="rId1" Type="http://schemas.openxmlformats.org/officeDocument/2006/relationships/customXmlProps" Target="itemProps547.xml"/></Relationships>
</file>

<file path=customXml/_rels/item548.xml.rels><?xml version="1.0" encoding="UTF-8" standalone="yes"?>
<Relationships xmlns="http://schemas.openxmlformats.org/package/2006/relationships"><Relationship Id="rId1" Type="http://schemas.openxmlformats.org/officeDocument/2006/relationships/customXmlProps" Target="itemProps548.xml"/></Relationships>
</file>

<file path=customXml/_rels/item549.xml.rels><?xml version="1.0" encoding="UTF-8" standalone="yes"?>
<Relationships xmlns="http://schemas.openxmlformats.org/package/2006/relationships"><Relationship Id="rId1" Type="http://schemas.openxmlformats.org/officeDocument/2006/relationships/customXmlProps" Target="itemProps549.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50.xml.rels><?xml version="1.0" encoding="UTF-8" standalone="yes"?>
<Relationships xmlns="http://schemas.openxmlformats.org/package/2006/relationships"><Relationship Id="rId1" Type="http://schemas.openxmlformats.org/officeDocument/2006/relationships/customXmlProps" Target="itemProps550.xml"/></Relationships>
</file>

<file path=customXml/_rels/item551.xml.rels><?xml version="1.0" encoding="UTF-8" standalone="yes"?>
<Relationships xmlns="http://schemas.openxmlformats.org/package/2006/relationships"><Relationship Id="rId1" Type="http://schemas.openxmlformats.org/officeDocument/2006/relationships/customXmlProps" Target="itemProps551.xml"/></Relationships>
</file>

<file path=customXml/_rels/item552.xml.rels><?xml version="1.0" encoding="UTF-8" standalone="yes"?>
<Relationships xmlns="http://schemas.openxmlformats.org/package/2006/relationships"><Relationship Id="rId1" Type="http://schemas.openxmlformats.org/officeDocument/2006/relationships/customXmlProps" Target="itemProps552.xml"/></Relationships>
</file>

<file path=customXml/_rels/item553.xml.rels><?xml version="1.0" encoding="UTF-8" standalone="yes"?>
<Relationships xmlns="http://schemas.openxmlformats.org/package/2006/relationships"><Relationship Id="rId1" Type="http://schemas.openxmlformats.org/officeDocument/2006/relationships/customXmlProps" Target="itemProps553.xml"/></Relationships>
</file>

<file path=customXml/_rels/item554.xml.rels><?xml version="1.0" encoding="UTF-8" standalone="yes"?>
<Relationships xmlns="http://schemas.openxmlformats.org/package/2006/relationships"><Relationship Id="rId1" Type="http://schemas.openxmlformats.org/officeDocument/2006/relationships/customXmlProps" Target="itemProps554.xml"/></Relationships>
</file>

<file path=customXml/_rels/item555.xml.rels><?xml version="1.0" encoding="UTF-8" standalone="yes"?>
<Relationships xmlns="http://schemas.openxmlformats.org/package/2006/relationships"><Relationship Id="rId1" Type="http://schemas.openxmlformats.org/officeDocument/2006/relationships/customXmlProps" Target="itemProps555.xml"/></Relationships>
</file>

<file path=customXml/_rels/item556.xml.rels><?xml version="1.0" encoding="UTF-8" standalone="yes"?>
<Relationships xmlns="http://schemas.openxmlformats.org/package/2006/relationships"><Relationship Id="rId1" Type="http://schemas.openxmlformats.org/officeDocument/2006/relationships/customXmlProps" Target="itemProps556.xml"/></Relationships>
</file>

<file path=customXml/_rels/item557.xml.rels><?xml version="1.0" encoding="UTF-8" standalone="yes"?>
<Relationships xmlns="http://schemas.openxmlformats.org/package/2006/relationships"><Relationship Id="rId1" Type="http://schemas.openxmlformats.org/officeDocument/2006/relationships/customXmlProps" Target="itemProps557.xml"/></Relationships>
</file>

<file path=customXml/_rels/item558.xml.rels><?xml version="1.0" encoding="UTF-8" standalone="yes"?>
<Relationships xmlns="http://schemas.openxmlformats.org/package/2006/relationships"><Relationship Id="rId1" Type="http://schemas.openxmlformats.org/officeDocument/2006/relationships/customXmlProps" Target="itemProps558.xml"/></Relationships>
</file>

<file path=customXml/_rels/item559.xml.rels><?xml version="1.0" encoding="UTF-8" standalone="yes"?>
<Relationships xmlns="http://schemas.openxmlformats.org/package/2006/relationships"><Relationship Id="rId1" Type="http://schemas.openxmlformats.org/officeDocument/2006/relationships/customXmlProps" Target="itemProps559.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60.xml.rels><?xml version="1.0" encoding="UTF-8" standalone="yes"?>
<Relationships xmlns="http://schemas.openxmlformats.org/package/2006/relationships"><Relationship Id="rId1" Type="http://schemas.openxmlformats.org/officeDocument/2006/relationships/customXmlProps" Target="itemProps560.xml"/></Relationships>
</file>

<file path=customXml/_rels/item561.xml.rels><?xml version="1.0" encoding="UTF-8" standalone="yes"?>
<Relationships xmlns="http://schemas.openxmlformats.org/package/2006/relationships"><Relationship Id="rId1" Type="http://schemas.openxmlformats.org/officeDocument/2006/relationships/customXmlProps" Target="itemProps561.xml"/></Relationships>
</file>

<file path=customXml/_rels/item562.xml.rels><?xml version="1.0" encoding="UTF-8" standalone="yes"?>
<Relationships xmlns="http://schemas.openxmlformats.org/package/2006/relationships"><Relationship Id="rId1" Type="http://schemas.openxmlformats.org/officeDocument/2006/relationships/customXmlProps" Target="itemProps562.xml"/></Relationships>
</file>

<file path=customXml/_rels/item563.xml.rels><?xml version="1.0" encoding="UTF-8" standalone="yes"?>
<Relationships xmlns="http://schemas.openxmlformats.org/package/2006/relationships"><Relationship Id="rId1" Type="http://schemas.openxmlformats.org/officeDocument/2006/relationships/customXmlProps" Target="itemProps563.xml"/></Relationships>
</file>

<file path=customXml/_rels/item564.xml.rels><?xml version="1.0" encoding="UTF-8" standalone="yes"?>
<Relationships xmlns="http://schemas.openxmlformats.org/package/2006/relationships"><Relationship Id="rId1" Type="http://schemas.openxmlformats.org/officeDocument/2006/relationships/customXmlProps" Target="itemProps564.xml"/></Relationships>
</file>

<file path=customXml/_rels/item565.xml.rels><?xml version="1.0" encoding="UTF-8" standalone="yes"?>
<Relationships xmlns="http://schemas.openxmlformats.org/package/2006/relationships"><Relationship Id="rId1" Type="http://schemas.openxmlformats.org/officeDocument/2006/relationships/customXmlProps" Target="itemProps565.xml"/></Relationships>
</file>

<file path=customXml/_rels/item566.xml.rels><?xml version="1.0" encoding="UTF-8" standalone="yes"?>
<Relationships xmlns="http://schemas.openxmlformats.org/package/2006/relationships"><Relationship Id="rId1" Type="http://schemas.openxmlformats.org/officeDocument/2006/relationships/customXmlProps" Target="itemProps566.xml"/></Relationships>
</file>

<file path=customXml/_rels/item567.xml.rels><?xml version="1.0" encoding="UTF-8" standalone="yes"?>
<Relationships xmlns="http://schemas.openxmlformats.org/package/2006/relationships"><Relationship Id="rId1" Type="http://schemas.openxmlformats.org/officeDocument/2006/relationships/customXmlProps" Target="itemProps567.xml"/></Relationships>
</file>

<file path=customXml/_rels/item568.xml.rels><?xml version="1.0" encoding="UTF-8" standalone="yes"?>
<Relationships xmlns="http://schemas.openxmlformats.org/package/2006/relationships"><Relationship Id="rId1" Type="http://schemas.openxmlformats.org/officeDocument/2006/relationships/customXmlProps" Target="itemProps568.xml"/></Relationships>
</file>

<file path=customXml/_rels/item569.xml.rels><?xml version="1.0" encoding="UTF-8" standalone="yes"?>
<Relationships xmlns="http://schemas.openxmlformats.org/package/2006/relationships"><Relationship Id="rId1" Type="http://schemas.openxmlformats.org/officeDocument/2006/relationships/customXmlProps" Target="itemProps569.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70.xml.rels><?xml version="1.0" encoding="UTF-8" standalone="yes"?>
<Relationships xmlns="http://schemas.openxmlformats.org/package/2006/relationships"><Relationship Id="rId1" Type="http://schemas.openxmlformats.org/officeDocument/2006/relationships/customXmlProps" Target="itemProps570.xml"/></Relationships>
</file>

<file path=customXml/_rels/item571.xml.rels><?xml version="1.0" encoding="UTF-8" standalone="yes"?>
<Relationships xmlns="http://schemas.openxmlformats.org/package/2006/relationships"><Relationship Id="rId1" Type="http://schemas.openxmlformats.org/officeDocument/2006/relationships/customXmlProps" Target="itemProps571.xml"/></Relationships>
</file>

<file path=customXml/_rels/item572.xml.rels><?xml version="1.0" encoding="UTF-8" standalone="yes"?>
<Relationships xmlns="http://schemas.openxmlformats.org/package/2006/relationships"><Relationship Id="rId1" Type="http://schemas.openxmlformats.org/officeDocument/2006/relationships/customXmlProps" Target="itemProps572.xml"/></Relationships>
</file>

<file path=customXml/_rels/item573.xml.rels><?xml version="1.0" encoding="UTF-8" standalone="yes"?>
<Relationships xmlns="http://schemas.openxmlformats.org/package/2006/relationships"><Relationship Id="rId1" Type="http://schemas.openxmlformats.org/officeDocument/2006/relationships/customXmlProps" Target="itemProps573.xml"/></Relationships>
</file>

<file path=customXml/_rels/item574.xml.rels><?xml version="1.0" encoding="UTF-8" standalone="yes"?>
<Relationships xmlns="http://schemas.openxmlformats.org/package/2006/relationships"><Relationship Id="rId1" Type="http://schemas.openxmlformats.org/officeDocument/2006/relationships/customXmlProps" Target="itemProps574.xml"/></Relationships>
</file>

<file path=customXml/_rels/item575.xml.rels><?xml version="1.0" encoding="UTF-8" standalone="yes"?>
<Relationships xmlns="http://schemas.openxmlformats.org/package/2006/relationships"><Relationship Id="rId1" Type="http://schemas.openxmlformats.org/officeDocument/2006/relationships/customXmlProps" Target="itemProps575.xml"/></Relationships>
</file>

<file path=customXml/_rels/item576.xml.rels><?xml version="1.0" encoding="UTF-8" standalone="yes"?>
<Relationships xmlns="http://schemas.openxmlformats.org/package/2006/relationships"><Relationship Id="rId1" Type="http://schemas.openxmlformats.org/officeDocument/2006/relationships/customXmlProps" Target="itemProps576.xml"/></Relationships>
</file>

<file path=customXml/_rels/item577.xml.rels><?xml version="1.0" encoding="UTF-8" standalone="yes"?>
<Relationships xmlns="http://schemas.openxmlformats.org/package/2006/relationships"><Relationship Id="rId1" Type="http://schemas.openxmlformats.org/officeDocument/2006/relationships/customXmlProps" Target="itemProps577.xml"/></Relationships>
</file>

<file path=customXml/_rels/item578.xml.rels><?xml version="1.0" encoding="UTF-8" standalone="yes"?>
<Relationships xmlns="http://schemas.openxmlformats.org/package/2006/relationships"><Relationship Id="rId1" Type="http://schemas.openxmlformats.org/officeDocument/2006/relationships/customXmlProps" Target="itemProps578.xml"/></Relationships>
</file>

<file path=customXml/_rels/item579.xml.rels><?xml version="1.0" encoding="UTF-8" standalone="yes"?>
<Relationships xmlns="http://schemas.openxmlformats.org/package/2006/relationships"><Relationship Id="rId1" Type="http://schemas.openxmlformats.org/officeDocument/2006/relationships/customXmlProps" Target="itemProps579.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80.xml.rels><?xml version="1.0" encoding="UTF-8" standalone="yes"?>
<Relationships xmlns="http://schemas.openxmlformats.org/package/2006/relationships"><Relationship Id="rId1" Type="http://schemas.openxmlformats.org/officeDocument/2006/relationships/customXmlProps" Target="itemProps580.xml"/></Relationships>
</file>

<file path=customXml/_rels/item581.xml.rels><?xml version="1.0" encoding="UTF-8" standalone="yes"?>
<Relationships xmlns="http://schemas.openxmlformats.org/package/2006/relationships"><Relationship Id="rId1" Type="http://schemas.openxmlformats.org/officeDocument/2006/relationships/customXmlProps" Target="itemProps581.xml"/></Relationships>
</file>

<file path=customXml/_rels/item582.xml.rels><?xml version="1.0" encoding="UTF-8" standalone="yes"?>
<Relationships xmlns="http://schemas.openxmlformats.org/package/2006/relationships"><Relationship Id="rId1" Type="http://schemas.openxmlformats.org/officeDocument/2006/relationships/customXmlProps" Target="itemProps582.xml"/></Relationships>
</file>

<file path=customXml/_rels/item583.xml.rels><?xml version="1.0" encoding="UTF-8" standalone="yes"?>
<Relationships xmlns="http://schemas.openxmlformats.org/package/2006/relationships"><Relationship Id="rId1" Type="http://schemas.openxmlformats.org/officeDocument/2006/relationships/customXmlProps" Target="itemProps583.xml"/></Relationships>
</file>

<file path=customXml/_rels/item584.xml.rels><?xml version="1.0" encoding="UTF-8" standalone="yes"?>
<Relationships xmlns="http://schemas.openxmlformats.org/package/2006/relationships"><Relationship Id="rId1" Type="http://schemas.openxmlformats.org/officeDocument/2006/relationships/customXmlProps" Target="itemProps584.xml"/></Relationships>
</file>

<file path=customXml/_rels/item585.xml.rels><?xml version="1.0" encoding="UTF-8" standalone="yes"?>
<Relationships xmlns="http://schemas.openxmlformats.org/package/2006/relationships"><Relationship Id="rId1" Type="http://schemas.openxmlformats.org/officeDocument/2006/relationships/customXmlProps" Target="itemProps585.xml"/></Relationships>
</file>

<file path=customXml/_rels/item586.xml.rels><?xml version="1.0" encoding="UTF-8" standalone="yes"?>
<Relationships xmlns="http://schemas.openxmlformats.org/package/2006/relationships"><Relationship Id="rId1" Type="http://schemas.openxmlformats.org/officeDocument/2006/relationships/customXmlProps" Target="itemProps586.xml"/></Relationships>
</file>

<file path=customXml/_rels/item587.xml.rels><?xml version="1.0" encoding="UTF-8" standalone="yes"?>
<Relationships xmlns="http://schemas.openxmlformats.org/package/2006/relationships"><Relationship Id="rId1" Type="http://schemas.openxmlformats.org/officeDocument/2006/relationships/customXmlProps" Target="itemProps587.xml"/></Relationships>
</file>

<file path=customXml/_rels/item588.xml.rels><?xml version="1.0" encoding="UTF-8" standalone="yes"?>
<Relationships xmlns="http://schemas.openxmlformats.org/package/2006/relationships"><Relationship Id="rId1" Type="http://schemas.openxmlformats.org/officeDocument/2006/relationships/customXmlProps" Target="itemProps588.xml"/></Relationships>
</file>

<file path=customXml/_rels/item589.xml.rels><?xml version="1.0" encoding="UTF-8" standalone="yes"?>
<Relationships xmlns="http://schemas.openxmlformats.org/package/2006/relationships"><Relationship Id="rId1" Type="http://schemas.openxmlformats.org/officeDocument/2006/relationships/customXmlProps" Target="itemProps589.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590.xml.rels><?xml version="1.0" encoding="UTF-8" standalone="yes"?>
<Relationships xmlns="http://schemas.openxmlformats.org/package/2006/relationships"><Relationship Id="rId1" Type="http://schemas.openxmlformats.org/officeDocument/2006/relationships/customXmlProps" Target="itemProps590.xml"/></Relationships>
</file>

<file path=customXml/_rels/item591.xml.rels><?xml version="1.0" encoding="UTF-8" standalone="yes"?>
<Relationships xmlns="http://schemas.openxmlformats.org/package/2006/relationships"><Relationship Id="rId1" Type="http://schemas.openxmlformats.org/officeDocument/2006/relationships/customXmlProps" Target="itemProps591.xml"/></Relationships>
</file>

<file path=customXml/_rels/item592.xml.rels><?xml version="1.0" encoding="UTF-8" standalone="yes"?>
<Relationships xmlns="http://schemas.openxmlformats.org/package/2006/relationships"><Relationship Id="rId1" Type="http://schemas.openxmlformats.org/officeDocument/2006/relationships/customXmlProps" Target="itemProps592.xml"/></Relationships>
</file>

<file path=customXml/_rels/item593.xml.rels><?xml version="1.0" encoding="UTF-8" standalone="yes"?>
<Relationships xmlns="http://schemas.openxmlformats.org/package/2006/relationships"><Relationship Id="rId1" Type="http://schemas.openxmlformats.org/officeDocument/2006/relationships/customXmlProps" Target="itemProps593.xml"/></Relationships>
</file>

<file path=customXml/_rels/item594.xml.rels><?xml version="1.0" encoding="UTF-8" standalone="yes"?>
<Relationships xmlns="http://schemas.openxmlformats.org/package/2006/relationships"><Relationship Id="rId1" Type="http://schemas.openxmlformats.org/officeDocument/2006/relationships/customXmlProps" Target="itemProps594.xml"/></Relationships>
</file>

<file path=customXml/_rels/item595.xml.rels><?xml version="1.0" encoding="UTF-8" standalone="yes"?>
<Relationships xmlns="http://schemas.openxmlformats.org/package/2006/relationships"><Relationship Id="rId1" Type="http://schemas.openxmlformats.org/officeDocument/2006/relationships/customXmlProps" Target="itemProps595.xml"/></Relationships>
</file>

<file path=customXml/_rels/item596.xml.rels><?xml version="1.0" encoding="UTF-8" standalone="yes"?>
<Relationships xmlns="http://schemas.openxmlformats.org/package/2006/relationships"><Relationship Id="rId1" Type="http://schemas.openxmlformats.org/officeDocument/2006/relationships/customXmlProps" Target="itemProps596.xml"/></Relationships>
</file>

<file path=customXml/_rels/item597.xml.rels><?xml version="1.0" encoding="UTF-8" standalone="yes"?>
<Relationships xmlns="http://schemas.openxmlformats.org/package/2006/relationships"><Relationship Id="rId1" Type="http://schemas.openxmlformats.org/officeDocument/2006/relationships/customXmlProps" Target="itemProps597.xml"/></Relationships>
</file>

<file path=customXml/_rels/item598.xml.rels><?xml version="1.0" encoding="UTF-8" standalone="yes"?>
<Relationships xmlns="http://schemas.openxmlformats.org/package/2006/relationships"><Relationship Id="rId1" Type="http://schemas.openxmlformats.org/officeDocument/2006/relationships/customXmlProps" Target="itemProps598.xml"/></Relationships>
</file>

<file path=customXml/_rels/item599.xml.rels><?xml version="1.0" encoding="UTF-8" standalone="yes"?>
<Relationships xmlns="http://schemas.openxmlformats.org/package/2006/relationships"><Relationship Id="rId1" Type="http://schemas.openxmlformats.org/officeDocument/2006/relationships/customXmlProps" Target="itemProps59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00.xml.rels><?xml version="1.0" encoding="UTF-8" standalone="yes"?>
<Relationships xmlns="http://schemas.openxmlformats.org/package/2006/relationships"><Relationship Id="rId1" Type="http://schemas.openxmlformats.org/officeDocument/2006/relationships/customXmlProps" Target="itemProps600.xml"/></Relationships>
</file>

<file path=customXml/_rels/item601.xml.rels><?xml version="1.0" encoding="UTF-8" standalone="yes"?>
<Relationships xmlns="http://schemas.openxmlformats.org/package/2006/relationships"><Relationship Id="rId1" Type="http://schemas.openxmlformats.org/officeDocument/2006/relationships/customXmlProps" Target="itemProps601.xml"/></Relationships>
</file>

<file path=customXml/_rels/item602.xml.rels><?xml version="1.0" encoding="UTF-8" standalone="yes"?>
<Relationships xmlns="http://schemas.openxmlformats.org/package/2006/relationships"><Relationship Id="rId1" Type="http://schemas.openxmlformats.org/officeDocument/2006/relationships/customXmlProps" Target="itemProps602.xml"/></Relationships>
</file>

<file path=customXml/_rels/item603.xml.rels><?xml version="1.0" encoding="UTF-8" standalone="yes"?>
<Relationships xmlns="http://schemas.openxmlformats.org/package/2006/relationships"><Relationship Id="rId1" Type="http://schemas.openxmlformats.org/officeDocument/2006/relationships/customXmlProps" Target="itemProps603.xml"/></Relationships>
</file>

<file path=customXml/_rels/item604.xml.rels><?xml version="1.0" encoding="UTF-8" standalone="yes"?>
<Relationships xmlns="http://schemas.openxmlformats.org/package/2006/relationships"><Relationship Id="rId1" Type="http://schemas.openxmlformats.org/officeDocument/2006/relationships/customXmlProps" Target="itemProps604.xml"/></Relationships>
</file>

<file path=customXml/_rels/item605.xml.rels><?xml version="1.0" encoding="UTF-8" standalone="yes"?>
<Relationships xmlns="http://schemas.openxmlformats.org/package/2006/relationships"><Relationship Id="rId1" Type="http://schemas.openxmlformats.org/officeDocument/2006/relationships/customXmlProps" Target="itemProps605.xml"/></Relationships>
</file>

<file path=customXml/_rels/item606.xml.rels><?xml version="1.0" encoding="UTF-8" standalone="yes"?>
<Relationships xmlns="http://schemas.openxmlformats.org/package/2006/relationships"><Relationship Id="rId1" Type="http://schemas.openxmlformats.org/officeDocument/2006/relationships/customXmlProps" Target="itemProps606.xml"/></Relationships>
</file>

<file path=customXml/_rels/item607.xml.rels><?xml version="1.0" encoding="UTF-8" standalone="yes"?>
<Relationships xmlns="http://schemas.openxmlformats.org/package/2006/relationships"><Relationship Id="rId1" Type="http://schemas.openxmlformats.org/officeDocument/2006/relationships/customXmlProps" Target="itemProps607.xml"/></Relationships>
</file>

<file path=customXml/_rels/item608.xml.rels><?xml version="1.0" encoding="UTF-8" standalone="yes"?>
<Relationships xmlns="http://schemas.openxmlformats.org/package/2006/relationships"><Relationship Id="rId1" Type="http://schemas.openxmlformats.org/officeDocument/2006/relationships/customXmlProps" Target="itemProps608.xml"/></Relationships>
</file>

<file path=customXml/_rels/item609.xml.rels><?xml version="1.0" encoding="UTF-8" standalone="yes"?>
<Relationships xmlns="http://schemas.openxmlformats.org/package/2006/relationships"><Relationship Id="rId1" Type="http://schemas.openxmlformats.org/officeDocument/2006/relationships/customXmlProps" Target="itemProps609.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10.xml.rels><?xml version="1.0" encoding="UTF-8" standalone="yes"?>
<Relationships xmlns="http://schemas.openxmlformats.org/package/2006/relationships"><Relationship Id="rId1" Type="http://schemas.openxmlformats.org/officeDocument/2006/relationships/customXmlProps" Target="itemProps610.xml"/></Relationships>
</file>

<file path=customXml/_rels/item611.xml.rels><?xml version="1.0" encoding="UTF-8" standalone="yes"?>
<Relationships xmlns="http://schemas.openxmlformats.org/package/2006/relationships"><Relationship Id="rId1" Type="http://schemas.openxmlformats.org/officeDocument/2006/relationships/customXmlProps" Target="itemProps611.xml"/></Relationships>
</file>

<file path=customXml/_rels/item612.xml.rels><?xml version="1.0" encoding="UTF-8" standalone="yes"?>
<Relationships xmlns="http://schemas.openxmlformats.org/package/2006/relationships"><Relationship Id="rId1" Type="http://schemas.openxmlformats.org/officeDocument/2006/relationships/customXmlProps" Target="itemProps612.xml"/></Relationships>
</file>

<file path=customXml/_rels/item613.xml.rels><?xml version="1.0" encoding="UTF-8" standalone="yes"?>
<Relationships xmlns="http://schemas.openxmlformats.org/package/2006/relationships"><Relationship Id="rId1" Type="http://schemas.openxmlformats.org/officeDocument/2006/relationships/customXmlProps" Target="itemProps613.xml"/></Relationships>
</file>

<file path=customXml/_rels/item614.xml.rels><?xml version="1.0" encoding="UTF-8" standalone="yes"?>
<Relationships xmlns="http://schemas.openxmlformats.org/package/2006/relationships"><Relationship Id="rId1" Type="http://schemas.openxmlformats.org/officeDocument/2006/relationships/customXmlProps" Target="itemProps614.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52.xml><?xml version="1.0" encoding="utf-8"?>
<b:Sources xmlns:b="http://schemas.openxmlformats.org/officeDocument/2006/bibliography" xmlns="http://schemas.openxmlformats.org/officeDocument/2006/bibliography" SelectedStyle="\APA.XSL" StyleName="APA"/>
</file>

<file path=customXml/item153.xml><?xml version="1.0" encoding="utf-8"?>
<b:Sources xmlns:b="http://schemas.openxmlformats.org/officeDocument/2006/bibliography" xmlns="http://schemas.openxmlformats.org/officeDocument/2006/bibliography" SelectedStyle="\APA.XSL" StyleName="APA"/>
</file>

<file path=customXml/item154.xml><?xml version="1.0" encoding="utf-8"?>
<b:Sources xmlns:b="http://schemas.openxmlformats.org/officeDocument/2006/bibliography" xmlns="http://schemas.openxmlformats.org/officeDocument/2006/bibliography" SelectedStyle="\APA.XSL" StyleName="APA"/>
</file>

<file path=customXml/item155.xml><?xml version="1.0" encoding="utf-8"?>
<b:Sources xmlns:b="http://schemas.openxmlformats.org/officeDocument/2006/bibliography" xmlns="http://schemas.openxmlformats.org/officeDocument/2006/bibliography" SelectedStyle="\APA.XSL" StyleName="APA"/>
</file>

<file path=customXml/item156.xml><?xml version="1.0" encoding="utf-8"?>
<b:Sources xmlns:b="http://schemas.openxmlformats.org/officeDocument/2006/bibliography" xmlns="http://schemas.openxmlformats.org/officeDocument/2006/bibliography" SelectedStyle="\APA.XSL" StyleName="APA"/>
</file>

<file path=customXml/item157.xml><?xml version="1.0" encoding="utf-8"?>
<b:Sources xmlns:b="http://schemas.openxmlformats.org/officeDocument/2006/bibliography" xmlns="http://schemas.openxmlformats.org/officeDocument/2006/bibliography" SelectedStyle="\APA.XSL" StyleName="APA"/>
</file>

<file path=customXml/item158.xml><?xml version="1.0" encoding="utf-8"?>
<b:Sources xmlns:b="http://schemas.openxmlformats.org/officeDocument/2006/bibliography" xmlns="http://schemas.openxmlformats.org/officeDocument/2006/bibliography" SelectedStyle="\APA.XSL" StyleName="APA"/>
</file>

<file path=customXml/item159.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60.xml><?xml version="1.0" encoding="utf-8"?>
<b:Sources xmlns:b="http://schemas.openxmlformats.org/officeDocument/2006/bibliography" xmlns="http://schemas.openxmlformats.org/officeDocument/2006/bibliography" SelectedStyle="\APA.XSL" StyleName="APA"/>
</file>

<file path=customXml/item161.xml><?xml version="1.0" encoding="utf-8"?>
<b:Sources xmlns:b="http://schemas.openxmlformats.org/officeDocument/2006/bibliography" xmlns="http://schemas.openxmlformats.org/officeDocument/2006/bibliography" SelectedStyle="\APA.XSL" StyleName="APA"/>
</file>

<file path=customXml/item162.xml><?xml version="1.0" encoding="utf-8"?>
<b:Sources xmlns:b="http://schemas.openxmlformats.org/officeDocument/2006/bibliography" xmlns="http://schemas.openxmlformats.org/officeDocument/2006/bibliography" SelectedStyle="\APA.XSL" StyleName="APA"/>
</file>

<file path=customXml/item163.xml><?xml version="1.0" encoding="utf-8"?>
<b:Sources xmlns:b="http://schemas.openxmlformats.org/officeDocument/2006/bibliography" xmlns="http://schemas.openxmlformats.org/officeDocument/2006/bibliography" SelectedStyle="\APA.XSL" StyleName="APA"/>
</file>

<file path=customXml/item164.xml><?xml version="1.0" encoding="utf-8"?>
<b:Sources xmlns:b="http://schemas.openxmlformats.org/officeDocument/2006/bibliography" xmlns="http://schemas.openxmlformats.org/officeDocument/2006/bibliography" SelectedStyle="\APA.XSL" StyleName="APA"/>
</file>

<file path=customXml/item165.xml><?xml version="1.0" encoding="utf-8"?>
<b:Sources xmlns:b="http://schemas.openxmlformats.org/officeDocument/2006/bibliography" xmlns="http://schemas.openxmlformats.org/officeDocument/2006/bibliography" SelectedStyle="\APA.XSL" StyleName="APA"/>
</file>

<file path=customXml/item166.xml><?xml version="1.0" encoding="utf-8"?>
<b:Sources xmlns:b="http://schemas.openxmlformats.org/officeDocument/2006/bibliography" xmlns="http://schemas.openxmlformats.org/officeDocument/2006/bibliography" SelectedStyle="\APA.XSL" StyleName="APA"/>
</file>

<file path=customXml/item167.xml><?xml version="1.0" encoding="utf-8"?>
<b:Sources xmlns:b="http://schemas.openxmlformats.org/officeDocument/2006/bibliography" xmlns="http://schemas.openxmlformats.org/officeDocument/2006/bibliography" SelectedStyle="\APA.XSL" StyleName="APA"/>
</file>

<file path=customXml/item168.xml><?xml version="1.0" encoding="utf-8"?>
<b:Sources xmlns:b="http://schemas.openxmlformats.org/officeDocument/2006/bibliography" xmlns="http://schemas.openxmlformats.org/officeDocument/2006/bibliography" SelectedStyle="\APA.XSL" StyleName="APA"/>
</file>

<file path=customXml/item169.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70.xml><?xml version="1.0" encoding="utf-8"?>
<b:Sources xmlns:b="http://schemas.openxmlformats.org/officeDocument/2006/bibliography" xmlns="http://schemas.openxmlformats.org/officeDocument/2006/bibliography" SelectedStyle="\APA.XSL" StyleName="APA"/>
</file>

<file path=customXml/item171.xml><?xml version="1.0" encoding="utf-8"?>
<b:Sources xmlns:b="http://schemas.openxmlformats.org/officeDocument/2006/bibliography" xmlns="http://schemas.openxmlformats.org/officeDocument/2006/bibliography" SelectedStyle="\APA.XSL" StyleName="APA"/>
</file>

<file path=customXml/item172.xml><?xml version="1.0" encoding="utf-8"?>
<b:Sources xmlns:b="http://schemas.openxmlformats.org/officeDocument/2006/bibliography" xmlns="http://schemas.openxmlformats.org/officeDocument/2006/bibliography" SelectedStyle="\APA.XSL" StyleName="APA"/>
</file>

<file path=customXml/item173.xml><?xml version="1.0" encoding="utf-8"?>
<b:Sources xmlns:b="http://schemas.openxmlformats.org/officeDocument/2006/bibliography" xmlns="http://schemas.openxmlformats.org/officeDocument/2006/bibliography" SelectedStyle="\APA.XSL" StyleName="APA"/>
</file>

<file path=customXml/item174.xml><?xml version="1.0" encoding="utf-8"?>
<b:Sources xmlns:b="http://schemas.openxmlformats.org/officeDocument/2006/bibliography" xmlns="http://schemas.openxmlformats.org/officeDocument/2006/bibliography" SelectedStyle="\APA.XSL" StyleName="APA"/>
</file>

<file path=customXml/item175.xml><?xml version="1.0" encoding="utf-8"?>
<b:Sources xmlns:b="http://schemas.openxmlformats.org/officeDocument/2006/bibliography" xmlns="http://schemas.openxmlformats.org/officeDocument/2006/bibliography" SelectedStyle="\APA.XSL" StyleName="APA"/>
</file>

<file path=customXml/item176.xml><?xml version="1.0" encoding="utf-8"?>
<b:Sources xmlns:b="http://schemas.openxmlformats.org/officeDocument/2006/bibliography" xmlns="http://schemas.openxmlformats.org/officeDocument/2006/bibliography" SelectedStyle="\APA.XSL" StyleName="APA"/>
</file>

<file path=customXml/item177.xml><?xml version="1.0" encoding="utf-8"?>
<b:Sources xmlns:b="http://schemas.openxmlformats.org/officeDocument/2006/bibliography" xmlns="http://schemas.openxmlformats.org/officeDocument/2006/bibliography" SelectedStyle="\APA.XSL" StyleName="APA"/>
</file>

<file path=customXml/item178.xml><?xml version="1.0" encoding="utf-8"?>
<b:Sources xmlns:b="http://schemas.openxmlformats.org/officeDocument/2006/bibliography" xmlns="http://schemas.openxmlformats.org/officeDocument/2006/bibliography" SelectedStyle="\APA.XSL" StyleName="APA"/>
</file>

<file path=customXml/item179.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80.xml><?xml version="1.0" encoding="utf-8"?>
<b:Sources xmlns:b="http://schemas.openxmlformats.org/officeDocument/2006/bibliography" xmlns="http://schemas.openxmlformats.org/officeDocument/2006/bibliography" SelectedStyle="\APA.XSL" StyleName="APA"/>
</file>

<file path=customXml/item181.xml><?xml version="1.0" encoding="utf-8"?>
<b:Sources xmlns:b="http://schemas.openxmlformats.org/officeDocument/2006/bibliography" xmlns="http://schemas.openxmlformats.org/officeDocument/2006/bibliography" SelectedStyle="\APA.XSL" StyleName="APA"/>
</file>

<file path=customXml/item182.xml><?xml version="1.0" encoding="utf-8"?>
<b:Sources xmlns:b="http://schemas.openxmlformats.org/officeDocument/2006/bibliography" xmlns="http://schemas.openxmlformats.org/officeDocument/2006/bibliography" SelectedStyle="\APA.XSL" StyleName="APA"/>
</file>

<file path=customXml/item183.xml><?xml version="1.0" encoding="utf-8"?>
<b:Sources xmlns:b="http://schemas.openxmlformats.org/officeDocument/2006/bibliography" xmlns="http://schemas.openxmlformats.org/officeDocument/2006/bibliography" SelectedStyle="\APA.XSL" StyleName="APA"/>
</file>

<file path=customXml/item184.xml><?xml version="1.0" encoding="utf-8"?>
<b:Sources xmlns:b="http://schemas.openxmlformats.org/officeDocument/2006/bibliography" xmlns="http://schemas.openxmlformats.org/officeDocument/2006/bibliography" SelectedStyle="\APA.XSL" StyleName="APA"/>
</file>

<file path=customXml/item185.xml><?xml version="1.0" encoding="utf-8"?>
<b:Sources xmlns:b="http://schemas.openxmlformats.org/officeDocument/2006/bibliography" xmlns="http://schemas.openxmlformats.org/officeDocument/2006/bibliography" SelectedStyle="\APA.XSL" StyleName="APA"/>
</file>

<file path=customXml/item186.xml><?xml version="1.0" encoding="utf-8"?>
<b:Sources xmlns:b="http://schemas.openxmlformats.org/officeDocument/2006/bibliography" xmlns="http://schemas.openxmlformats.org/officeDocument/2006/bibliography" SelectedStyle="\APA.XSL" StyleName="APA"/>
</file>

<file path=customXml/item187.xml><?xml version="1.0" encoding="utf-8"?>
<b:Sources xmlns:b="http://schemas.openxmlformats.org/officeDocument/2006/bibliography" xmlns="http://schemas.openxmlformats.org/officeDocument/2006/bibliography" SelectedStyle="\APA.XSL" StyleName="APA"/>
</file>

<file path=customXml/item188.xml><?xml version="1.0" encoding="utf-8"?>
<b:Sources xmlns:b="http://schemas.openxmlformats.org/officeDocument/2006/bibliography" xmlns="http://schemas.openxmlformats.org/officeDocument/2006/bibliography" SelectedStyle="\APA.XSL" StyleName="APA"/>
</file>

<file path=customXml/item189.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190.xml><?xml version="1.0" encoding="utf-8"?>
<b:Sources xmlns:b="http://schemas.openxmlformats.org/officeDocument/2006/bibliography" xmlns="http://schemas.openxmlformats.org/officeDocument/2006/bibliography" SelectedStyle="\APA.XSL" StyleName="APA"/>
</file>

<file path=customXml/item191.xml><?xml version="1.0" encoding="utf-8"?>
<b:Sources xmlns:b="http://schemas.openxmlformats.org/officeDocument/2006/bibliography" xmlns="http://schemas.openxmlformats.org/officeDocument/2006/bibliography" SelectedStyle="\APA.XSL" StyleName="APA"/>
</file>

<file path=customXml/item192.xml><?xml version="1.0" encoding="utf-8"?>
<b:Sources xmlns:b="http://schemas.openxmlformats.org/officeDocument/2006/bibliography" xmlns="http://schemas.openxmlformats.org/officeDocument/2006/bibliography" SelectedStyle="\APA.XSL" StyleName="APA"/>
</file>

<file path=customXml/item193.xml><?xml version="1.0" encoding="utf-8"?>
<b:Sources xmlns:b="http://schemas.openxmlformats.org/officeDocument/2006/bibliography" xmlns="http://schemas.openxmlformats.org/officeDocument/2006/bibliography" SelectedStyle="\APA.XSL" StyleName="APA"/>
</file>

<file path=customXml/item194.xml><?xml version="1.0" encoding="utf-8"?>
<b:Sources xmlns:b="http://schemas.openxmlformats.org/officeDocument/2006/bibliography" xmlns="http://schemas.openxmlformats.org/officeDocument/2006/bibliography" SelectedStyle="\APA.XSL" StyleName="APA"/>
</file>

<file path=customXml/item195.xml><?xml version="1.0" encoding="utf-8"?>
<b:Sources xmlns:b="http://schemas.openxmlformats.org/officeDocument/2006/bibliography" xmlns="http://schemas.openxmlformats.org/officeDocument/2006/bibliography" SelectedStyle="\APA.XSL" StyleName="APA"/>
</file>

<file path=customXml/item196.xml><?xml version="1.0" encoding="utf-8"?>
<b:Sources xmlns:b="http://schemas.openxmlformats.org/officeDocument/2006/bibliography" xmlns="http://schemas.openxmlformats.org/officeDocument/2006/bibliography" SelectedStyle="\APA.XSL" StyleName="APA"/>
</file>

<file path=customXml/item197.xml><?xml version="1.0" encoding="utf-8"?>
<b:Sources xmlns:b="http://schemas.openxmlformats.org/officeDocument/2006/bibliography" xmlns="http://schemas.openxmlformats.org/officeDocument/2006/bibliography" SelectedStyle="\APA.XSL" StyleName="APA"/>
</file>

<file path=customXml/item198.xml><?xml version="1.0" encoding="utf-8"?>
<b:Sources xmlns:b="http://schemas.openxmlformats.org/officeDocument/2006/bibliography" xmlns="http://schemas.openxmlformats.org/officeDocument/2006/bibliography" SelectedStyle="\APA.XSL" StyleName="APA"/>
</file>

<file path=customXml/item19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00.xml><?xml version="1.0" encoding="utf-8"?>
<b:Sources xmlns:b="http://schemas.openxmlformats.org/officeDocument/2006/bibliography" xmlns="http://schemas.openxmlformats.org/officeDocument/2006/bibliography" SelectedStyle="\APA.XSL" StyleName="APA"/>
</file>

<file path=customXml/item201.xml><?xml version="1.0" encoding="utf-8"?>
<b:Sources xmlns:b="http://schemas.openxmlformats.org/officeDocument/2006/bibliography" xmlns="http://schemas.openxmlformats.org/officeDocument/2006/bibliography" SelectedStyle="\APA.XSL" StyleName="APA"/>
</file>

<file path=customXml/item202.xml><?xml version="1.0" encoding="utf-8"?>
<b:Sources xmlns:b="http://schemas.openxmlformats.org/officeDocument/2006/bibliography" xmlns="http://schemas.openxmlformats.org/officeDocument/2006/bibliography" SelectedStyle="\APA.XSL" StyleName="APA"/>
</file>

<file path=customXml/item203.xml><?xml version="1.0" encoding="utf-8"?>
<b:Sources xmlns:b="http://schemas.openxmlformats.org/officeDocument/2006/bibliography" xmlns="http://schemas.openxmlformats.org/officeDocument/2006/bibliography" SelectedStyle="\APA.XSL" StyleName="APA"/>
</file>

<file path=customXml/item204.xml><?xml version="1.0" encoding="utf-8"?>
<b:Sources xmlns:b="http://schemas.openxmlformats.org/officeDocument/2006/bibliography" xmlns="http://schemas.openxmlformats.org/officeDocument/2006/bibliography" SelectedStyle="\APA.XSL" StyleName="APA"/>
</file>

<file path=customXml/item205.xml><?xml version="1.0" encoding="utf-8"?>
<b:Sources xmlns:b="http://schemas.openxmlformats.org/officeDocument/2006/bibliography" xmlns="http://schemas.openxmlformats.org/officeDocument/2006/bibliography" SelectedStyle="\APA.XSL" StyleName="APA"/>
</file>

<file path=customXml/item206.xml><?xml version="1.0" encoding="utf-8"?>
<b:Sources xmlns:b="http://schemas.openxmlformats.org/officeDocument/2006/bibliography" xmlns="http://schemas.openxmlformats.org/officeDocument/2006/bibliography" SelectedStyle="\APA.XSL" StyleName="APA"/>
</file>

<file path=customXml/item207.xml><?xml version="1.0" encoding="utf-8"?>
<b:Sources xmlns:b="http://schemas.openxmlformats.org/officeDocument/2006/bibliography" xmlns="http://schemas.openxmlformats.org/officeDocument/2006/bibliography" SelectedStyle="\APA.XSL" StyleName="APA"/>
</file>

<file path=customXml/item208.xml><?xml version="1.0" encoding="utf-8"?>
<b:Sources xmlns:b="http://schemas.openxmlformats.org/officeDocument/2006/bibliography" xmlns="http://schemas.openxmlformats.org/officeDocument/2006/bibliography" SelectedStyle="\APA.XSL" StyleName="APA"/>
</file>

<file path=customXml/item209.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10.xml><?xml version="1.0" encoding="utf-8"?>
<b:Sources xmlns:b="http://schemas.openxmlformats.org/officeDocument/2006/bibliography" xmlns="http://schemas.openxmlformats.org/officeDocument/2006/bibliography" SelectedStyle="\APA.XSL" StyleName="APA"/>
</file>

<file path=customXml/item211.xml><?xml version="1.0" encoding="utf-8"?>
<b:Sources xmlns:b="http://schemas.openxmlformats.org/officeDocument/2006/bibliography" xmlns="http://schemas.openxmlformats.org/officeDocument/2006/bibliography" SelectedStyle="\APA.XSL" StyleName="APA"/>
</file>

<file path=customXml/item212.xml><?xml version="1.0" encoding="utf-8"?>
<b:Sources xmlns:b="http://schemas.openxmlformats.org/officeDocument/2006/bibliography" xmlns="http://schemas.openxmlformats.org/officeDocument/2006/bibliography" SelectedStyle="\APA.XSL" StyleName="APA"/>
</file>

<file path=customXml/item213.xml><?xml version="1.0" encoding="utf-8"?>
<b:Sources xmlns:b="http://schemas.openxmlformats.org/officeDocument/2006/bibliography" xmlns="http://schemas.openxmlformats.org/officeDocument/2006/bibliography" SelectedStyle="\APA.XSL" StyleName="APA"/>
</file>

<file path=customXml/item214.xml><?xml version="1.0" encoding="utf-8"?>
<b:Sources xmlns:b="http://schemas.openxmlformats.org/officeDocument/2006/bibliography" xmlns="http://schemas.openxmlformats.org/officeDocument/2006/bibliography" SelectedStyle="\APA.XSL" StyleName="APA"/>
</file>

<file path=customXml/item215.xml><?xml version="1.0" encoding="utf-8"?>
<b:Sources xmlns:b="http://schemas.openxmlformats.org/officeDocument/2006/bibliography" xmlns="http://schemas.openxmlformats.org/officeDocument/2006/bibliography" SelectedStyle="\APA.XSL" StyleName="APA"/>
</file>

<file path=customXml/item216.xml><?xml version="1.0" encoding="utf-8"?>
<b:Sources xmlns:b="http://schemas.openxmlformats.org/officeDocument/2006/bibliography" xmlns="http://schemas.openxmlformats.org/officeDocument/2006/bibliography" SelectedStyle="\APA.XSL" StyleName="APA"/>
</file>

<file path=customXml/item217.xml><?xml version="1.0" encoding="utf-8"?>
<b:Sources xmlns:b="http://schemas.openxmlformats.org/officeDocument/2006/bibliography" xmlns="http://schemas.openxmlformats.org/officeDocument/2006/bibliography" SelectedStyle="\APA.XSL" StyleName="APA"/>
</file>

<file path=customXml/item218.xml><?xml version="1.0" encoding="utf-8"?>
<b:Sources xmlns:b="http://schemas.openxmlformats.org/officeDocument/2006/bibliography" xmlns="http://schemas.openxmlformats.org/officeDocument/2006/bibliography" SelectedStyle="\APA.XSL" StyleName="APA"/>
</file>

<file path=customXml/item219.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20.xml><?xml version="1.0" encoding="utf-8"?>
<b:Sources xmlns:b="http://schemas.openxmlformats.org/officeDocument/2006/bibliography" xmlns="http://schemas.openxmlformats.org/officeDocument/2006/bibliography" SelectedStyle="\APA.XSL" StyleName="APA"/>
</file>

<file path=customXml/item221.xml><?xml version="1.0" encoding="utf-8"?>
<b:Sources xmlns:b="http://schemas.openxmlformats.org/officeDocument/2006/bibliography" xmlns="http://schemas.openxmlformats.org/officeDocument/2006/bibliography" SelectedStyle="\APA.XSL" StyleName="APA"/>
</file>

<file path=customXml/item222.xml><?xml version="1.0" encoding="utf-8"?>
<b:Sources xmlns:b="http://schemas.openxmlformats.org/officeDocument/2006/bibliography" xmlns="http://schemas.openxmlformats.org/officeDocument/2006/bibliography" SelectedStyle="\APA.XSL" StyleName="APA"/>
</file>

<file path=customXml/item223.xml><?xml version="1.0" encoding="utf-8"?>
<b:Sources xmlns:b="http://schemas.openxmlformats.org/officeDocument/2006/bibliography" xmlns="http://schemas.openxmlformats.org/officeDocument/2006/bibliography" SelectedStyle="\APA.XSL" StyleName="APA"/>
</file>

<file path=customXml/item224.xml><?xml version="1.0" encoding="utf-8"?>
<b:Sources xmlns:b="http://schemas.openxmlformats.org/officeDocument/2006/bibliography" xmlns="http://schemas.openxmlformats.org/officeDocument/2006/bibliography" SelectedStyle="\APA.XSL" StyleName="APA"/>
</file>

<file path=customXml/item225.xml><?xml version="1.0" encoding="utf-8"?>
<b:Sources xmlns:b="http://schemas.openxmlformats.org/officeDocument/2006/bibliography" xmlns="http://schemas.openxmlformats.org/officeDocument/2006/bibliography" SelectedStyle="\APA.XSL" StyleName="APA"/>
</file>

<file path=customXml/item226.xml><?xml version="1.0" encoding="utf-8"?>
<b:Sources xmlns:b="http://schemas.openxmlformats.org/officeDocument/2006/bibliography" xmlns="http://schemas.openxmlformats.org/officeDocument/2006/bibliography" SelectedStyle="\APA.XSL" StyleName="APA"/>
</file>

<file path=customXml/item227.xml><?xml version="1.0" encoding="utf-8"?>
<b:Sources xmlns:b="http://schemas.openxmlformats.org/officeDocument/2006/bibliography" xmlns="http://schemas.openxmlformats.org/officeDocument/2006/bibliography" SelectedStyle="\APA.XSL" StyleName="APA"/>
</file>

<file path=customXml/item228.xml><?xml version="1.0" encoding="utf-8"?>
<b:Sources xmlns:b="http://schemas.openxmlformats.org/officeDocument/2006/bibliography" xmlns="http://schemas.openxmlformats.org/officeDocument/2006/bibliography" SelectedStyle="\APA.XSL" StyleName="APA"/>
</file>

<file path=customXml/item229.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30.xml><?xml version="1.0" encoding="utf-8"?>
<b:Sources xmlns:b="http://schemas.openxmlformats.org/officeDocument/2006/bibliography" xmlns="http://schemas.openxmlformats.org/officeDocument/2006/bibliography" SelectedStyle="\APA.XSL" StyleName="APA"/>
</file>

<file path=customXml/item231.xml><?xml version="1.0" encoding="utf-8"?>
<b:Sources xmlns:b="http://schemas.openxmlformats.org/officeDocument/2006/bibliography" xmlns="http://schemas.openxmlformats.org/officeDocument/2006/bibliography" SelectedStyle="\APA.XSL" StyleName="APA"/>
</file>

<file path=customXml/item232.xml><?xml version="1.0" encoding="utf-8"?>
<b:Sources xmlns:b="http://schemas.openxmlformats.org/officeDocument/2006/bibliography" xmlns="http://schemas.openxmlformats.org/officeDocument/2006/bibliography" SelectedStyle="\APA.XSL" StyleName="APA"/>
</file>

<file path=customXml/item233.xml><?xml version="1.0" encoding="utf-8"?>
<b:Sources xmlns:b="http://schemas.openxmlformats.org/officeDocument/2006/bibliography" xmlns="http://schemas.openxmlformats.org/officeDocument/2006/bibliography" SelectedStyle="\APA.XSL" StyleName="APA"/>
</file>

<file path=customXml/item234.xml><?xml version="1.0" encoding="utf-8"?>
<b:Sources xmlns:b="http://schemas.openxmlformats.org/officeDocument/2006/bibliography" xmlns="http://schemas.openxmlformats.org/officeDocument/2006/bibliography" SelectedStyle="\APA.XSL" StyleName="APA"/>
</file>

<file path=customXml/item235.xml><?xml version="1.0" encoding="utf-8"?>
<b:Sources xmlns:b="http://schemas.openxmlformats.org/officeDocument/2006/bibliography" xmlns="http://schemas.openxmlformats.org/officeDocument/2006/bibliography" SelectedStyle="\APA.XSL" StyleName="APA"/>
</file>

<file path=customXml/item236.xml><?xml version="1.0" encoding="utf-8"?>
<b:Sources xmlns:b="http://schemas.openxmlformats.org/officeDocument/2006/bibliography" xmlns="http://schemas.openxmlformats.org/officeDocument/2006/bibliography" SelectedStyle="\APA.XSL" StyleName="APA"/>
</file>

<file path=customXml/item237.xml><?xml version="1.0" encoding="utf-8"?>
<b:Sources xmlns:b="http://schemas.openxmlformats.org/officeDocument/2006/bibliography" xmlns="http://schemas.openxmlformats.org/officeDocument/2006/bibliography" SelectedStyle="\APA.XSL" StyleName="APA"/>
</file>

<file path=customXml/item238.xml><?xml version="1.0" encoding="utf-8"?>
<b:Sources xmlns:b="http://schemas.openxmlformats.org/officeDocument/2006/bibliography" xmlns="http://schemas.openxmlformats.org/officeDocument/2006/bibliography" SelectedStyle="\APA.XSL" StyleName="APA"/>
</file>

<file path=customXml/item239.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40.xml><?xml version="1.0" encoding="utf-8"?>
<b:Sources xmlns:b="http://schemas.openxmlformats.org/officeDocument/2006/bibliography" xmlns="http://schemas.openxmlformats.org/officeDocument/2006/bibliography" SelectedStyle="\APA.XSL" StyleName="APA"/>
</file>

<file path=customXml/item241.xml><?xml version="1.0" encoding="utf-8"?>
<b:Sources xmlns:b="http://schemas.openxmlformats.org/officeDocument/2006/bibliography" xmlns="http://schemas.openxmlformats.org/officeDocument/2006/bibliography" SelectedStyle="\APA.XSL" StyleName="APA"/>
</file>

<file path=customXml/item242.xml><?xml version="1.0" encoding="utf-8"?>
<b:Sources xmlns:b="http://schemas.openxmlformats.org/officeDocument/2006/bibliography" xmlns="http://schemas.openxmlformats.org/officeDocument/2006/bibliography" SelectedStyle="\APA.XSL" StyleName="APA"/>
</file>

<file path=customXml/item243.xml><?xml version="1.0" encoding="utf-8"?>
<b:Sources xmlns:b="http://schemas.openxmlformats.org/officeDocument/2006/bibliography" xmlns="http://schemas.openxmlformats.org/officeDocument/2006/bibliography" SelectedStyle="\APA.XSL" StyleName="APA"/>
</file>

<file path=customXml/item244.xml><?xml version="1.0" encoding="utf-8"?>
<b:Sources xmlns:b="http://schemas.openxmlformats.org/officeDocument/2006/bibliography" xmlns="http://schemas.openxmlformats.org/officeDocument/2006/bibliography" SelectedStyle="\APA.XSL" StyleName="APA"/>
</file>

<file path=customXml/item245.xml><?xml version="1.0" encoding="utf-8"?>
<b:Sources xmlns:b="http://schemas.openxmlformats.org/officeDocument/2006/bibliography" xmlns="http://schemas.openxmlformats.org/officeDocument/2006/bibliography" SelectedStyle="\APA.XSL" StyleName="APA"/>
</file>

<file path=customXml/item246.xml><?xml version="1.0" encoding="utf-8"?>
<b:Sources xmlns:b="http://schemas.openxmlformats.org/officeDocument/2006/bibliography" xmlns="http://schemas.openxmlformats.org/officeDocument/2006/bibliography" SelectedStyle="\APA.XSL" StyleName="APA"/>
</file>

<file path=customXml/item247.xml><?xml version="1.0" encoding="utf-8"?>
<b:Sources xmlns:b="http://schemas.openxmlformats.org/officeDocument/2006/bibliography" xmlns="http://schemas.openxmlformats.org/officeDocument/2006/bibliography" SelectedStyle="\APA.XSL" StyleName="APA"/>
</file>

<file path=customXml/item248.xml><?xml version="1.0" encoding="utf-8"?>
<b:Sources xmlns:b="http://schemas.openxmlformats.org/officeDocument/2006/bibliography" xmlns="http://schemas.openxmlformats.org/officeDocument/2006/bibliography" SelectedStyle="\APA.XSL" StyleName="APA"/>
</file>

<file path=customXml/item249.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50.xml><?xml version="1.0" encoding="utf-8"?>
<b:Sources xmlns:b="http://schemas.openxmlformats.org/officeDocument/2006/bibliography" xmlns="http://schemas.openxmlformats.org/officeDocument/2006/bibliography" SelectedStyle="\APA.XSL" StyleName="APA"/>
</file>

<file path=customXml/item251.xml><?xml version="1.0" encoding="utf-8"?>
<b:Sources xmlns:b="http://schemas.openxmlformats.org/officeDocument/2006/bibliography" xmlns="http://schemas.openxmlformats.org/officeDocument/2006/bibliography" SelectedStyle="\APA.XSL" StyleName="APA"/>
</file>

<file path=customXml/item252.xml><?xml version="1.0" encoding="utf-8"?>
<b:Sources xmlns:b="http://schemas.openxmlformats.org/officeDocument/2006/bibliography" xmlns="http://schemas.openxmlformats.org/officeDocument/2006/bibliography" SelectedStyle="\APA.XSL" StyleName="APA"/>
</file>

<file path=customXml/item253.xml><?xml version="1.0" encoding="utf-8"?>
<b:Sources xmlns:b="http://schemas.openxmlformats.org/officeDocument/2006/bibliography" xmlns="http://schemas.openxmlformats.org/officeDocument/2006/bibliography" SelectedStyle="\APA.XSL" StyleName="APA"/>
</file>

<file path=customXml/item254.xml><?xml version="1.0" encoding="utf-8"?>
<b:Sources xmlns:b="http://schemas.openxmlformats.org/officeDocument/2006/bibliography" xmlns="http://schemas.openxmlformats.org/officeDocument/2006/bibliography" SelectedStyle="\APA.XSL" StyleName="APA"/>
</file>

<file path=customXml/item255.xml><?xml version="1.0" encoding="utf-8"?>
<b:Sources xmlns:b="http://schemas.openxmlformats.org/officeDocument/2006/bibliography" xmlns="http://schemas.openxmlformats.org/officeDocument/2006/bibliography" SelectedStyle="\APA.XSL" StyleName="APA"/>
</file>

<file path=customXml/item256.xml><?xml version="1.0" encoding="utf-8"?>
<b:Sources xmlns:b="http://schemas.openxmlformats.org/officeDocument/2006/bibliography" xmlns="http://schemas.openxmlformats.org/officeDocument/2006/bibliography" SelectedStyle="\APA.XSL" StyleName="APA"/>
</file>

<file path=customXml/item257.xml><?xml version="1.0" encoding="utf-8"?>
<b:Sources xmlns:b="http://schemas.openxmlformats.org/officeDocument/2006/bibliography" xmlns="http://schemas.openxmlformats.org/officeDocument/2006/bibliography" SelectedStyle="\APA.XSL" StyleName="APA"/>
</file>

<file path=customXml/item258.xml><?xml version="1.0" encoding="utf-8"?>
<b:Sources xmlns:b="http://schemas.openxmlformats.org/officeDocument/2006/bibliography" xmlns="http://schemas.openxmlformats.org/officeDocument/2006/bibliography" SelectedStyle="\APA.XSL" StyleName="APA"/>
</file>

<file path=customXml/item259.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60.xml><?xml version="1.0" encoding="utf-8"?>
<b:Sources xmlns:b="http://schemas.openxmlformats.org/officeDocument/2006/bibliography" xmlns="http://schemas.openxmlformats.org/officeDocument/2006/bibliography" SelectedStyle="\APA.XSL" StyleName="APA"/>
</file>

<file path=customXml/item261.xml><?xml version="1.0" encoding="utf-8"?>
<b:Sources xmlns:b="http://schemas.openxmlformats.org/officeDocument/2006/bibliography" xmlns="http://schemas.openxmlformats.org/officeDocument/2006/bibliography" SelectedStyle="\APA.XSL" StyleName="APA"/>
</file>

<file path=customXml/item262.xml><?xml version="1.0" encoding="utf-8"?>
<b:Sources xmlns:b="http://schemas.openxmlformats.org/officeDocument/2006/bibliography" xmlns="http://schemas.openxmlformats.org/officeDocument/2006/bibliography" SelectedStyle="\APA.XSL" StyleName="APA"/>
</file>

<file path=customXml/item263.xml><?xml version="1.0" encoding="utf-8"?>
<b:Sources xmlns:b="http://schemas.openxmlformats.org/officeDocument/2006/bibliography" xmlns="http://schemas.openxmlformats.org/officeDocument/2006/bibliography" SelectedStyle="\APA.XSL" StyleName="APA"/>
</file>

<file path=customXml/item264.xml><?xml version="1.0" encoding="utf-8"?>
<b:Sources xmlns:b="http://schemas.openxmlformats.org/officeDocument/2006/bibliography" xmlns="http://schemas.openxmlformats.org/officeDocument/2006/bibliography" SelectedStyle="\APA.XSL" StyleName="APA"/>
</file>

<file path=customXml/item265.xml><?xml version="1.0" encoding="utf-8"?>
<b:Sources xmlns:b="http://schemas.openxmlformats.org/officeDocument/2006/bibliography" xmlns="http://schemas.openxmlformats.org/officeDocument/2006/bibliography" SelectedStyle="\APA.XSL" StyleName="APA"/>
</file>

<file path=customXml/item266.xml><?xml version="1.0" encoding="utf-8"?>
<b:Sources xmlns:b="http://schemas.openxmlformats.org/officeDocument/2006/bibliography" xmlns="http://schemas.openxmlformats.org/officeDocument/2006/bibliography" SelectedStyle="\APA.XSL" StyleName="APA"/>
</file>

<file path=customXml/item267.xml><?xml version="1.0" encoding="utf-8"?>
<b:Sources xmlns:b="http://schemas.openxmlformats.org/officeDocument/2006/bibliography" xmlns="http://schemas.openxmlformats.org/officeDocument/2006/bibliography" SelectedStyle="\APA.XSL" StyleName="APA"/>
</file>

<file path=customXml/item268.xml><?xml version="1.0" encoding="utf-8"?>
<b:Sources xmlns:b="http://schemas.openxmlformats.org/officeDocument/2006/bibliography" xmlns="http://schemas.openxmlformats.org/officeDocument/2006/bibliography" SelectedStyle="\APA.XSL" StyleName="APA"/>
</file>

<file path=customXml/item269.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70.xml><?xml version="1.0" encoding="utf-8"?>
<b:Sources xmlns:b="http://schemas.openxmlformats.org/officeDocument/2006/bibliography" xmlns="http://schemas.openxmlformats.org/officeDocument/2006/bibliography" SelectedStyle="\APA.XSL" StyleName="APA"/>
</file>

<file path=customXml/item271.xml><?xml version="1.0" encoding="utf-8"?>
<b:Sources xmlns:b="http://schemas.openxmlformats.org/officeDocument/2006/bibliography" xmlns="http://schemas.openxmlformats.org/officeDocument/2006/bibliography" SelectedStyle="\APA.XSL" StyleName="APA"/>
</file>

<file path=customXml/item272.xml><?xml version="1.0" encoding="utf-8"?>
<b:Sources xmlns:b="http://schemas.openxmlformats.org/officeDocument/2006/bibliography" xmlns="http://schemas.openxmlformats.org/officeDocument/2006/bibliography" SelectedStyle="\APA.XSL" StyleName="APA"/>
</file>

<file path=customXml/item273.xml><?xml version="1.0" encoding="utf-8"?>
<b:Sources xmlns:b="http://schemas.openxmlformats.org/officeDocument/2006/bibliography" xmlns="http://schemas.openxmlformats.org/officeDocument/2006/bibliography" SelectedStyle="\APA.XSL" StyleName="APA"/>
</file>

<file path=customXml/item274.xml><?xml version="1.0" encoding="utf-8"?>
<b:Sources xmlns:b="http://schemas.openxmlformats.org/officeDocument/2006/bibliography" xmlns="http://schemas.openxmlformats.org/officeDocument/2006/bibliography" SelectedStyle="\APA.XSL" StyleName="APA"/>
</file>

<file path=customXml/item275.xml><?xml version="1.0" encoding="utf-8"?>
<b:Sources xmlns:b="http://schemas.openxmlformats.org/officeDocument/2006/bibliography" xmlns="http://schemas.openxmlformats.org/officeDocument/2006/bibliography" SelectedStyle="\APA.XSL" StyleName="APA"/>
</file>

<file path=customXml/item276.xml><?xml version="1.0" encoding="utf-8"?>
<b:Sources xmlns:b="http://schemas.openxmlformats.org/officeDocument/2006/bibliography" xmlns="http://schemas.openxmlformats.org/officeDocument/2006/bibliography" SelectedStyle="\APA.XSL" StyleName="APA"/>
</file>

<file path=customXml/item277.xml><?xml version="1.0" encoding="utf-8"?>
<b:Sources xmlns:b="http://schemas.openxmlformats.org/officeDocument/2006/bibliography" xmlns="http://schemas.openxmlformats.org/officeDocument/2006/bibliography" SelectedStyle="\APA.XSL" StyleName="APA"/>
</file>

<file path=customXml/item278.xml><?xml version="1.0" encoding="utf-8"?>
<b:Sources xmlns:b="http://schemas.openxmlformats.org/officeDocument/2006/bibliography" xmlns="http://schemas.openxmlformats.org/officeDocument/2006/bibliography" SelectedStyle="\APA.XSL" StyleName="APA"/>
</file>

<file path=customXml/item279.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80.xml><?xml version="1.0" encoding="utf-8"?>
<b:Sources xmlns:b="http://schemas.openxmlformats.org/officeDocument/2006/bibliography" xmlns="http://schemas.openxmlformats.org/officeDocument/2006/bibliography" SelectedStyle="\APA.XSL" StyleName="APA"/>
</file>

<file path=customXml/item281.xml><?xml version="1.0" encoding="utf-8"?>
<b:Sources xmlns:b="http://schemas.openxmlformats.org/officeDocument/2006/bibliography" xmlns="http://schemas.openxmlformats.org/officeDocument/2006/bibliography" SelectedStyle="\APA.XSL" StyleName="APA"/>
</file>

<file path=customXml/item282.xml><?xml version="1.0" encoding="utf-8"?>
<b:Sources xmlns:b="http://schemas.openxmlformats.org/officeDocument/2006/bibliography" xmlns="http://schemas.openxmlformats.org/officeDocument/2006/bibliography" SelectedStyle="\APA.XSL" StyleName="APA"/>
</file>

<file path=customXml/item283.xml><?xml version="1.0" encoding="utf-8"?>
<b:Sources xmlns:b="http://schemas.openxmlformats.org/officeDocument/2006/bibliography" xmlns="http://schemas.openxmlformats.org/officeDocument/2006/bibliography" SelectedStyle="\APA.XSL" StyleName="APA"/>
</file>

<file path=customXml/item284.xml><?xml version="1.0" encoding="utf-8"?>
<b:Sources xmlns:b="http://schemas.openxmlformats.org/officeDocument/2006/bibliography" xmlns="http://schemas.openxmlformats.org/officeDocument/2006/bibliography" SelectedStyle="\APA.XSL" StyleName="APA"/>
</file>

<file path=customXml/item285.xml><?xml version="1.0" encoding="utf-8"?>
<b:Sources xmlns:b="http://schemas.openxmlformats.org/officeDocument/2006/bibliography" xmlns="http://schemas.openxmlformats.org/officeDocument/2006/bibliography" SelectedStyle="\APA.XSL" StyleName="APA"/>
</file>

<file path=customXml/item286.xml><?xml version="1.0" encoding="utf-8"?>
<b:Sources xmlns:b="http://schemas.openxmlformats.org/officeDocument/2006/bibliography" xmlns="http://schemas.openxmlformats.org/officeDocument/2006/bibliography" SelectedStyle="\APA.XSL" StyleName="APA"/>
</file>

<file path=customXml/item287.xml><?xml version="1.0" encoding="utf-8"?>
<b:Sources xmlns:b="http://schemas.openxmlformats.org/officeDocument/2006/bibliography" xmlns="http://schemas.openxmlformats.org/officeDocument/2006/bibliography" SelectedStyle="\APA.XSL" StyleName="APA"/>
</file>

<file path=customXml/item288.xml><?xml version="1.0" encoding="utf-8"?>
<b:Sources xmlns:b="http://schemas.openxmlformats.org/officeDocument/2006/bibliography" xmlns="http://schemas.openxmlformats.org/officeDocument/2006/bibliography" SelectedStyle="\APA.XSL" StyleName="APA"/>
</file>

<file path=customXml/item289.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290.xml><?xml version="1.0" encoding="utf-8"?>
<b:Sources xmlns:b="http://schemas.openxmlformats.org/officeDocument/2006/bibliography" xmlns="http://schemas.openxmlformats.org/officeDocument/2006/bibliography" SelectedStyle="\APA.XSL" StyleName="APA"/>
</file>

<file path=customXml/item291.xml><?xml version="1.0" encoding="utf-8"?>
<b:Sources xmlns:b="http://schemas.openxmlformats.org/officeDocument/2006/bibliography" xmlns="http://schemas.openxmlformats.org/officeDocument/2006/bibliography" SelectedStyle="\APA.XSL" StyleName="APA"/>
</file>

<file path=customXml/item292.xml><?xml version="1.0" encoding="utf-8"?>
<b:Sources xmlns:b="http://schemas.openxmlformats.org/officeDocument/2006/bibliography" xmlns="http://schemas.openxmlformats.org/officeDocument/2006/bibliography" SelectedStyle="\APA.XSL" StyleName="APA"/>
</file>

<file path=customXml/item293.xml><?xml version="1.0" encoding="utf-8"?>
<b:Sources xmlns:b="http://schemas.openxmlformats.org/officeDocument/2006/bibliography" xmlns="http://schemas.openxmlformats.org/officeDocument/2006/bibliography" SelectedStyle="\APA.XSL" StyleName="APA"/>
</file>

<file path=customXml/item294.xml><?xml version="1.0" encoding="utf-8"?>
<b:Sources xmlns:b="http://schemas.openxmlformats.org/officeDocument/2006/bibliography" xmlns="http://schemas.openxmlformats.org/officeDocument/2006/bibliography" SelectedStyle="\APA.XSL" StyleName="APA"/>
</file>

<file path=customXml/item295.xml><?xml version="1.0" encoding="utf-8"?>
<b:Sources xmlns:b="http://schemas.openxmlformats.org/officeDocument/2006/bibliography" xmlns="http://schemas.openxmlformats.org/officeDocument/2006/bibliography" SelectedStyle="\APA.XSL" StyleName="APA"/>
</file>

<file path=customXml/item296.xml><?xml version="1.0" encoding="utf-8"?>
<b:Sources xmlns:b="http://schemas.openxmlformats.org/officeDocument/2006/bibliography" xmlns="http://schemas.openxmlformats.org/officeDocument/2006/bibliography" SelectedStyle="\APA.XSL" StyleName="APA"/>
</file>

<file path=customXml/item297.xml><?xml version="1.0" encoding="utf-8"?>
<b:Sources xmlns:b="http://schemas.openxmlformats.org/officeDocument/2006/bibliography" xmlns="http://schemas.openxmlformats.org/officeDocument/2006/bibliography" SelectedStyle="\APA.XSL" StyleName="APA"/>
</file>

<file path=customXml/item298.xml><?xml version="1.0" encoding="utf-8"?>
<b:Sources xmlns:b="http://schemas.openxmlformats.org/officeDocument/2006/bibliography" xmlns="http://schemas.openxmlformats.org/officeDocument/2006/bibliography" SelectedStyle="\APA.XSL" StyleName="APA"/>
</file>

<file path=customXml/item29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00.xml><?xml version="1.0" encoding="utf-8"?>
<b:Sources xmlns:b="http://schemas.openxmlformats.org/officeDocument/2006/bibliography" xmlns="http://schemas.openxmlformats.org/officeDocument/2006/bibliography" SelectedStyle="\APA.XSL" StyleName="APA"/>
</file>

<file path=customXml/item301.xml><?xml version="1.0" encoding="utf-8"?>
<b:Sources xmlns:b="http://schemas.openxmlformats.org/officeDocument/2006/bibliography" xmlns="http://schemas.openxmlformats.org/officeDocument/2006/bibliography" SelectedStyle="\APA.XSL" StyleName="APA"/>
</file>

<file path=customXml/item302.xml><?xml version="1.0" encoding="utf-8"?>
<b:Sources xmlns:b="http://schemas.openxmlformats.org/officeDocument/2006/bibliography" xmlns="http://schemas.openxmlformats.org/officeDocument/2006/bibliography" SelectedStyle="\APA.XSL" StyleName="APA"/>
</file>

<file path=customXml/item303.xml><?xml version="1.0" encoding="utf-8"?>
<b:Sources xmlns:b="http://schemas.openxmlformats.org/officeDocument/2006/bibliography" xmlns="http://schemas.openxmlformats.org/officeDocument/2006/bibliography" SelectedStyle="\APA.XSL" StyleName="APA"/>
</file>

<file path=customXml/item304.xml><?xml version="1.0" encoding="utf-8"?>
<b:Sources xmlns:b="http://schemas.openxmlformats.org/officeDocument/2006/bibliography" xmlns="http://schemas.openxmlformats.org/officeDocument/2006/bibliography" SelectedStyle="\APA.XSL" StyleName="APA"/>
</file>

<file path=customXml/item305.xml><?xml version="1.0" encoding="utf-8"?>
<b:Sources xmlns:b="http://schemas.openxmlformats.org/officeDocument/2006/bibliography" xmlns="http://schemas.openxmlformats.org/officeDocument/2006/bibliography" SelectedStyle="\APA.XSL" StyleName="APA"/>
</file>

<file path=customXml/item306.xml><?xml version="1.0" encoding="utf-8"?>
<b:Sources xmlns:b="http://schemas.openxmlformats.org/officeDocument/2006/bibliography" xmlns="http://schemas.openxmlformats.org/officeDocument/2006/bibliography" SelectedStyle="\APA.XSL" StyleName="APA"/>
</file>

<file path=customXml/item307.xml><?xml version="1.0" encoding="utf-8"?>
<b:Sources xmlns:b="http://schemas.openxmlformats.org/officeDocument/2006/bibliography" xmlns="http://schemas.openxmlformats.org/officeDocument/2006/bibliography" SelectedStyle="\APA.XSL" StyleName="APA"/>
</file>

<file path=customXml/item308.xml><?xml version="1.0" encoding="utf-8"?>
<b:Sources xmlns:b="http://schemas.openxmlformats.org/officeDocument/2006/bibliography" xmlns="http://schemas.openxmlformats.org/officeDocument/2006/bibliography" SelectedStyle="\APA.XSL" StyleName="APA"/>
</file>

<file path=customXml/item309.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10.xml><?xml version="1.0" encoding="utf-8"?>
<b:Sources xmlns:b="http://schemas.openxmlformats.org/officeDocument/2006/bibliography" xmlns="http://schemas.openxmlformats.org/officeDocument/2006/bibliography" SelectedStyle="\APA.XSL" StyleName="APA"/>
</file>

<file path=customXml/item311.xml><?xml version="1.0" encoding="utf-8"?>
<b:Sources xmlns:b="http://schemas.openxmlformats.org/officeDocument/2006/bibliography" xmlns="http://schemas.openxmlformats.org/officeDocument/2006/bibliography" SelectedStyle="\APA.XSL" StyleName="APA"/>
</file>

<file path=customXml/item312.xml><?xml version="1.0" encoding="utf-8"?>
<b:Sources xmlns:b="http://schemas.openxmlformats.org/officeDocument/2006/bibliography" xmlns="http://schemas.openxmlformats.org/officeDocument/2006/bibliography" SelectedStyle="\APA.XSL" StyleName="APA"/>
</file>

<file path=customXml/item313.xml><?xml version="1.0" encoding="utf-8"?>
<b:Sources xmlns:b="http://schemas.openxmlformats.org/officeDocument/2006/bibliography" xmlns="http://schemas.openxmlformats.org/officeDocument/2006/bibliography" SelectedStyle="\APA.XSL" StyleName="APA"/>
</file>

<file path=customXml/item314.xml><?xml version="1.0" encoding="utf-8"?>
<b:Sources xmlns:b="http://schemas.openxmlformats.org/officeDocument/2006/bibliography" xmlns="http://schemas.openxmlformats.org/officeDocument/2006/bibliography" SelectedStyle="\APA.XSL" StyleName="APA"/>
</file>

<file path=customXml/item315.xml><?xml version="1.0" encoding="utf-8"?>
<b:Sources xmlns:b="http://schemas.openxmlformats.org/officeDocument/2006/bibliography" xmlns="http://schemas.openxmlformats.org/officeDocument/2006/bibliography" SelectedStyle="\APA.XSL" StyleName="APA"/>
</file>

<file path=customXml/item316.xml><?xml version="1.0" encoding="utf-8"?>
<b:Sources xmlns:b="http://schemas.openxmlformats.org/officeDocument/2006/bibliography" xmlns="http://schemas.openxmlformats.org/officeDocument/2006/bibliography" SelectedStyle="\APA.XSL" StyleName="APA"/>
</file>

<file path=customXml/item317.xml><?xml version="1.0" encoding="utf-8"?>
<b:Sources xmlns:b="http://schemas.openxmlformats.org/officeDocument/2006/bibliography" xmlns="http://schemas.openxmlformats.org/officeDocument/2006/bibliography" SelectedStyle="\APA.XSL" StyleName="APA"/>
</file>

<file path=customXml/item318.xml><?xml version="1.0" encoding="utf-8"?>
<b:Sources xmlns:b="http://schemas.openxmlformats.org/officeDocument/2006/bibliography" xmlns="http://schemas.openxmlformats.org/officeDocument/2006/bibliography" SelectedStyle="\APA.XSL" StyleName="APA"/>
</file>

<file path=customXml/item319.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20.xml><?xml version="1.0" encoding="utf-8"?>
<b:Sources xmlns:b="http://schemas.openxmlformats.org/officeDocument/2006/bibliography" xmlns="http://schemas.openxmlformats.org/officeDocument/2006/bibliography" SelectedStyle="\APA.XSL" StyleName="APA"/>
</file>

<file path=customXml/item321.xml><?xml version="1.0" encoding="utf-8"?>
<b:Sources xmlns:b="http://schemas.openxmlformats.org/officeDocument/2006/bibliography" xmlns="http://schemas.openxmlformats.org/officeDocument/2006/bibliography" SelectedStyle="\APA.XSL" StyleName="APA"/>
</file>

<file path=customXml/item322.xml><?xml version="1.0" encoding="utf-8"?>
<b:Sources xmlns:b="http://schemas.openxmlformats.org/officeDocument/2006/bibliography" xmlns="http://schemas.openxmlformats.org/officeDocument/2006/bibliography" SelectedStyle="\APA.XSL" StyleName="APA"/>
</file>

<file path=customXml/item323.xml><?xml version="1.0" encoding="utf-8"?>
<b:Sources xmlns:b="http://schemas.openxmlformats.org/officeDocument/2006/bibliography" xmlns="http://schemas.openxmlformats.org/officeDocument/2006/bibliography" SelectedStyle="\APA.XSL" StyleName="APA"/>
</file>

<file path=customXml/item324.xml><?xml version="1.0" encoding="utf-8"?>
<b:Sources xmlns:b="http://schemas.openxmlformats.org/officeDocument/2006/bibliography" xmlns="http://schemas.openxmlformats.org/officeDocument/2006/bibliography" SelectedStyle="\APA.XSL" StyleName="APA"/>
</file>

<file path=customXml/item325.xml><?xml version="1.0" encoding="utf-8"?>
<b:Sources xmlns:b="http://schemas.openxmlformats.org/officeDocument/2006/bibliography" xmlns="http://schemas.openxmlformats.org/officeDocument/2006/bibliography" SelectedStyle="\APA.XSL" StyleName="APA"/>
</file>

<file path=customXml/item326.xml><?xml version="1.0" encoding="utf-8"?>
<b:Sources xmlns:b="http://schemas.openxmlformats.org/officeDocument/2006/bibliography" xmlns="http://schemas.openxmlformats.org/officeDocument/2006/bibliography" SelectedStyle="\APA.XSL" StyleName="APA"/>
</file>

<file path=customXml/item327.xml><?xml version="1.0" encoding="utf-8"?>
<b:Sources xmlns:b="http://schemas.openxmlformats.org/officeDocument/2006/bibliography" xmlns="http://schemas.openxmlformats.org/officeDocument/2006/bibliography" SelectedStyle="\APA.XSL" StyleName="APA"/>
</file>

<file path=customXml/item328.xml><?xml version="1.0" encoding="utf-8"?>
<b:Sources xmlns:b="http://schemas.openxmlformats.org/officeDocument/2006/bibliography" xmlns="http://schemas.openxmlformats.org/officeDocument/2006/bibliography" SelectedStyle="\APA.XSL" StyleName="APA"/>
</file>

<file path=customXml/item329.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30.xml><?xml version="1.0" encoding="utf-8"?>
<b:Sources xmlns:b="http://schemas.openxmlformats.org/officeDocument/2006/bibliography" xmlns="http://schemas.openxmlformats.org/officeDocument/2006/bibliography" SelectedStyle="\APA.XSL" StyleName="APA"/>
</file>

<file path=customXml/item331.xml><?xml version="1.0" encoding="utf-8"?>
<b:Sources xmlns:b="http://schemas.openxmlformats.org/officeDocument/2006/bibliography" xmlns="http://schemas.openxmlformats.org/officeDocument/2006/bibliography" SelectedStyle="\APA.XSL" StyleName="APA"/>
</file>

<file path=customXml/item332.xml><?xml version="1.0" encoding="utf-8"?>
<b:Sources xmlns:b="http://schemas.openxmlformats.org/officeDocument/2006/bibliography" xmlns="http://schemas.openxmlformats.org/officeDocument/2006/bibliography" SelectedStyle="\APA.XSL" StyleName="APA"/>
</file>

<file path=customXml/item333.xml><?xml version="1.0" encoding="utf-8"?>
<b:Sources xmlns:b="http://schemas.openxmlformats.org/officeDocument/2006/bibliography" xmlns="http://schemas.openxmlformats.org/officeDocument/2006/bibliography" SelectedStyle="\APA.XSL" StyleName="APA"/>
</file>

<file path=customXml/item334.xml><?xml version="1.0" encoding="utf-8"?>
<b:Sources xmlns:b="http://schemas.openxmlformats.org/officeDocument/2006/bibliography" xmlns="http://schemas.openxmlformats.org/officeDocument/2006/bibliography" SelectedStyle="\APA.XSL" StyleName="APA"/>
</file>

<file path=customXml/item335.xml><?xml version="1.0" encoding="utf-8"?>
<b:Sources xmlns:b="http://schemas.openxmlformats.org/officeDocument/2006/bibliography" xmlns="http://schemas.openxmlformats.org/officeDocument/2006/bibliography" SelectedStyle="\APA.XSL" StyleName="APA"/>
</file>

<file path=customXml/item336.xml><?xml version="1.0" encoding="utf-8"?>
<b:Sources xmlns:b="http://schemas.openxmlformats.org/officeDocument/2006/bibliography" xmlns="http://schemas.openxmlformats.org/officeDocument/2006/bibliography" SelectedStyle="\APA.XSL" StyleName="APA"/>
</file>

<file path=customXml/item337.xml><?xml version="1.0" encoding="utf-8"?>
<b:Sources xmlns:b="http://schemas.openxmlformats.org/officeDocument/2006/bibliography" xmlns="http://schemas.openxmlformats.org/officeDocument/2006/bibliography" SelectedStyle="\APA.XSL" StyleName="APA"/>
</file>

<file path=customXml/item338.xml><?xml version="1.0" encoding="utf-8"?>
<b:Sources xmlns:b="http://schemas.openxmlformats.org/officeDocument/2006/bibliography" xmlns="http://schemas.openxmlformats.org/officeDocument/2006/bibliography" SelectedStyle="\APA.XSL" StyleName="APA"/>
</file>

<file path=customXml/item339.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40.xml><?xml version="1.0" encoding="utf-8"?>
<b:Sources xmlns:b="http://schemas.openxmlformats.org/officeDocument/2006/bibliography" xmlns="http://schemas.openxmlformats.org/officeDocument/2006/bibliography" SelectedStyle="\APA.XSL" StyleName="APA"/>
</file>

<file path=customXml/item341.xml><?xml version="1.0" encoding="utf-8"?>
<b:Sources xmlns:b="http://schemas.openxmlformats.org/officeDocument/2006/bibliography" xmlns="http://schemas.openxmlformats.org/officeDocument/2006/bibliography" SelectedStyle="\APA.XSL" StyleName="APA"/>
</file>

<file path=customXml/item342.xml><?xml version="1.0" encoding="utf-8"?>
<b:Sources xmlns:b="http://schemas.openxmlformats.org/officeDocument/2006/bibliography" xmlns="http://schemas.openxmlformats.org/officeDocument/2006/bibliography" SelectedStyle="\APA.XSL" StyleName="APA"/>
</file>

<file path=customXml/item343.xml><?xml version="1.0" encoding="utf-8"?>
<b:Sources xmlns:b="http://schemas.openxmlformats.org/officeDocument/2006/bibliography" xmlns="http://schemas.openxmlformats.org/officeDocument/2006/bibliography" SelectedStyle="\APA.XSL" StyleName="APA"/>
</file>

<file path=customXml/item344.xml><?xml version="1.0" encoding="utf-8"?>
<b:Sources xmlns:b="http://schemas.openxmlformats.org/officeDocument/2006/bibliography" xmlns="http://schemas.openxmlformats.org/officeDocument/2006/bibliography" SelectedStyle="\APA.XSL" StyleName="APA"/>
</file>

<file path=customXml/item345.xml><?xml version="1.0" encoding="utf-8"?>
<b:Sources xmlns:b="http://schemas.openxmlformats.org/officeDocument/2006/bibliography" xmlns="http://schemas.openxmlformats.org/officeDocument/2006/bibliography" SelectedStyle="\APA.XSL" StyleName="APA"/>
</file>

<file path=customXml/item346.xml><?xml version="1.0" encoding="utf-8"?>
<b:Sources xmlns:b="http://schemas.openxmlformats.org/officeDocument/2006/bibliography" xmlns="http://schemas.openxmlformats.org/officeDocument/2006/bibliography" SelectedStyle="\APA.XSL" StyleName="APA"/>
</file>

<file path=customXml/item347.xml><?xml version="1.0" encoding="utf-8"?>
<b:Sources xmlns:b="http://schemas.openxmlformats.org/officeDocument/2006/bibliography" xmlns="http://schemas.openxmlformats.org/officeDocument/2006/bibliography" SelectedStyle="\APA.XSL" StyleName="APA"/>
</file>

<file path=customXml/item348.xml><?xml version="1.0" encoding="utf-8"?>
<b:Sources xmlns:b="http://schemas.openxmlformats.org/officeDocument/2006/bibliography" xmlns="http://schemas.openxmlformats.org/officeDocument/2006/bibliography" SelectedStyle="\APA.XSL" StyleName="APA"/>
</file>

<file path=customXml/item349.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50.xml><?xml version="1.0" encoding="utf-8"?>
<b:Sources xmlns:b="http://schemas.openxmlformats.org/officeDocument/2006/bibliography" xmlns="http://schemas.openxmlformats.org/officeDocument/2006/bibliography" SelectedStyle="\APA.XSL" StyleName="APA"/>
</file>

<file path=customXml/item351.xml><?xml version="1.0" encoding="utf-8"?>
<b:Sources xmlns:b="http://schemas.openxmlformats.org/officeDocument/2006/bibliography" xmlns="http://schemas.openxmlformats.org/officeDocument/2006/bibliography" SelectedStyle="\APA.XSL" StyleName="APA"/>
</file>

<file path=customXml/item352.xml><?xml version="1.0" encoding="utf-8"?>
<b:Sources xmlns:b="http://schemas.openxmlformats.org/officeDocument/2006/bibliography" xmlns="http://schemas.openxmlformats.org/officeDocument/2006/bibliography" SelectedStyle="\APA.XSL" StyleName="APA"/>
</file>

<file path=customXml/item353.xml><?xml version="1.0" encoding="utf-8"?>
<b:Sources xmlns:b="http://schemas.openxmlformats.org/officeDocument/2006/bibliography" xmlns="http://schemas.openxmlformats.org/officeDocument/2006/bibliography" SelectedStyle="\APA.XSL" StyleName="APA"/>
</file>

<file path=customXml/item354.xml><?xml version="1.0" encoding="utf-8"?>
<b:Sources xmlns:b="http://schemas.openxmlformats.org/officeDocument/2006/bibliography" xmlns="http://schemas.openxmlformats.org/officeDocument/2006/bibliography" SelectedStyle="\APA.XSL" StyleName="APA"/>
</file>

<file path=customXml/item355.xml><?xml version="1.0" encoding="utf-8"?>
<b:Sources xmlns:b="http://schemas.openxmlformats.org/officeDocument/2006/bibliography" xmlns="http://schemas.openxmlformats.org/officeDocument/2006/bibliography" SelectedStyle="\APA.XSL" StyleName="APA"/>
</file>

<file path=customXml/item356.xml><?xml version="1.0" encoding="utf-8"?>
<b:Sources xmlns:b="http://schemas.openxmlformats.org/officeDocument/2006/bibliography" xmlns="http://schemas.openxmlformats.org/officeDocument/2006/bibliography" SelectedStyle="\APA.XSL" StyleName="APA"/>
</file>

<file path=customXml/item357.xml><?xml version="1.0" encoding="utf-8"?>
<b:Sources xmlns:b="http://schemas.openxmlformats.org/officeDocument/2006/bibliography" xmlns="http://schemas.openxmlformats.org/officeDocument/2006/bibliography" SelectedStyle="\APA.XSL" StyleName="APA"/>
</file>

<file path=customXml/item358.xml><?xml version="1.0" encoding="utf-8"?>
<b:Sources xmlns:b="http://schemas.openxmlformats.org/officeDocument/2006/bibliography" xmlns="http://schemas.openxmlformats.org/officeDocument/2006/bibliography" SelectedStyle="\APA.XSL" StyleName="APA"/>
</file>

<file path=customXml/item359.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60.xml><?xml version="1.0" encoding="utf-8"?>
<b:Sources xmlns:b="http://schemas.openxmlformats.org/officeDocument/2006/bibliography" xmlns="http://schemas.openxmlformats.org/officeDocument/2006/bibliography" SelectedStyle="\APA.XSL" StyleName="APA"/>
</file>

<file path=customXml/item361.xml><?xml version="1.0" encoding="utf-8"?>
<b:Sources xmlns:b="http://schemas.openxmlformats.org/officeDocument/2006/bibliography" xmlns="http://schemas.openxmlformats.org/officeDocument/2006/bibliography" SelectedStyle="\APA.XSL" StyleName="APA"/>
</file>

<file path=customXml/item362.xml><?xml version="1.0" encoding="utf-8"?>
<b:Sources xmlns:b="http://schemas.openxmlformats.org/officeDocument/2006/bibliography" xmlns="http://schemas.openxmlformats.org/officeDocument/2006/bibliography" SelectedStyle="\APA.XSL" StyleName="APA"/>
</file>

<file path=customXml/item363.xml><?xml version="1.0" encoding="utf-8"?>
<b:Sources xmlns:b="http://schemas.openxmlformats.org/officeDocument/2006/bibliography" xmlns="http://schemas.openxmlformats.org/officeDocument/2006/bibliography" SelectedStyle="\APA.XSL" StyleName="APA"/>
</file>

<file path=customXml/item364.xml><?xml version="1.0" encoding="utf-8"?>
<b:Sources xmlns:b="http://schemas.openxmlformats.org/officeDocument/2006/bibliography" xmlns="http://schemas.openxmlformats.org/officeDocument/2006/bibliography" SelectedStyle="\APA.XSL" StyleName="APA"/>
</file>

<file path=customXml/item365.xml><?xml version="1.0" encoding="utf-8"?>
<b:Sources xmlns:b="http://schemas.openxmlformats.org/officeDocument/2006/bibliography" xmlns="http://schemas.openxmlformats.org/officeDocument/2006/bibliography" SelectedStyle="\APA.XSL" StyleName="APA"/>
</file>

<file path=customXml/item366.xml><?xml version="1.0" encoding="utf-8"?>
<b:Sources xmlns:b="http://schemas.openxmlformats.org/officeDocument/2006/bibliography" xmlns="http://schemas.openxmlformats.org/officeDocument/2006/bibliography" SelectedStyle="\APA.XSL" StyleName="APA"/>
</file>

<file path=customXml/item367.xml><?xml version="1.0" encoding="utf-8"?>
<b:Sources xmlns:b="http://schemas.openxmlformats.org/officeDocument/2006/bibliography" xmlns="http://schemas.openxmlformats.org/officeDocument/2006/bibliography" SelectedStyle="\APA.XSL" StyleName="APA"/>
</file>

<file path=customXml/item368.xml><?xml version="1.0" encoding="utf-8"?>
<b:Sources xmlns:b="http://schemas.openxmlformats.org/officeDocument/2006/bibliography" xmlns="http://schemas.openxmlformats.org/officeDocument/2006/bibliography" SelectedStyle="\APA.XSL" StyleName="APA"/>
</file>

<file path=customXml/item369.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70.xml><?xml version="1.0" encoding="utf-8"?>
<b:Sources xmlns:b="http://schemas.openxmlformats.org/officeDocument/2006/bibliography" xmlns="http://schemas.openxmlformats.org/officeDocument/2006/bibliography" SelectedStyle="\APA.XSL" StyleName="APA"/>
</file>

<file path=customXml/item371.xml><?xml version="1.0" encoding="utf-8"?>
<b:Sources xmlns:b="http://schemas.openxmlformats.org/officeDocument/2006/bibliography" xmlns="http://schemas.openxmlformats.org/officeDocument/2006/bibliography" SelectedStyle="\APA.XSL" StyleName="APA"/>
</file>

<file path=customXml/item372.xml><?xml version="1.0" encoding="utf-8"?>
<b:Sources xmlns:b="http://schemas.openxmlformats.org/officeDocument/2006/bibliography" xmlns="http://schemas.openxmlformats.org/officeDocument/2006/bibliography" SelectedStyle="\APA.XSL" StyleName="APA"/>
</file>

<file path=customXml/item373.xml><?xml version="1.0" encoding="utf-8"?>
<b:Sources xmlns:b="http://schemas.openxmlformats.org/officeDocument/2006/bibliography" xmlns="http://schemas.openxmlformats.org/officeDocument/2006/bibliography" SelectedStyle="\APA.XSL" StyleName="APA"/>
</file>

<file path=customXml/item374.xml><?xml version="1.0" encoding="utf-8"?>
<b:Sources xmlns:b="http://schemas.openxmlformats.org/officeDocument/2006/bibliography" xmlns="http://schemas.openxmlformats.org/officeDocument/2006/bibliography" SelectedStyle="\APA.XSL" StyleName="APA"/>
</file>

<file path=customXml/item375.xml><?xml version="1.0" encoding="utf-8"?>
<b:Sources xmlns:b="http://schemas.openxmlformats.org/officeDocument/2006/bibliography" xmlns="http://schemas.openxmlformats.org/officeDocument/2006/bibliography" SelectedStyle="\APA.XSL" StyleName="APA"/>
</file>

<file path=customXml/item376.xml><?xml version="1.0" encoding="utf-8"?>
<b:Sources xmlns:b="http://schemas.openxmlformats.org/officeDocument/2006/bibliography" xmlns="http://schemas.openxmlformats.org/officeDocument/2006/bibliography" SelectedStyle="\APA.XSL" StyleName="APA"/>
</file>

<file path=customXml/item377.xml><?xml version="1.0" encoding="utf-8"?>
<b:Sources xmlns:b="http://schemas.openxmlformats.org/officeDocument/2006/bibliography" xmlns="http://schemas.openxmlformats.org/officeDocument/2006/bibliography" SelectedStyle="\APA.XSL" StyleName="APA"/>
</file>

<file path=customXml/item378.xml><?xml version="1.0" encoding="utf-8"?>
<b:Sources xmlns:b="http://schemas.openxmlformats.org/officeDocument/2006/bibliography" xmlns="http://schemas.openxmlformats.org/officeDocument/2006/bibliography" SelectedStyle="\APA.XSL" StyleName="APA"/>
</file>

<file path=customXml/item379.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80.xml><?xml version="1.0" encoding="utf-8"?>
<b:Sources xmlns:b="http://schemas.openxmlformats.org/officeDocument/2006/bibliography" xmlns="http://schemas.openxmlformats.org/officeDocument/2006/bibliography" SelectedStyle="\APA.XSL" StyleName="APA"/>
</file>

<file path=customXml/item381.xml><?xml version="1.0" encoding="utf-8"?>
<b:Sources xmlns:b="http://schemas.openxmlformats.org/officeDocument/2006/bibliography" xmlns="http://schemas.openxmlformats.org/officeDocument/2006/bibliography" SelectedStyle="\APA.XSL" StyleName="APA"/>
</file>

<file path=customXml/item382.xml><?xml version="1.0" encoding="utf-8"?>
<b:Sources xmlns:b="http://schemas.openxmlformats.org/officeDocument/2006/bibliography" xmlns="http://schemas.openxmlformats.org/officeDocument/2006/bibliography" SelectedStyle="\APA.XSL" StyleName="APA"/>
</file>

<file path=customXml/item383.xml><?xml version="1.0" encoding="utf-8"?>
<b:Sources xmlns:b="http://schemas.openxmlformats.org/officeDocument/2006/bibliography" xmlns="http://schemas.openxmlformats.org/officeDocument/2006/bibliography" SelectedStyle="\APA.XSL" StyleName="APA"/>
</file>

<file path=customXml/item384.xml><?xml version="1.0" encoding="utf-8"?>
<b:Sources xmlns:b="http://schemas.openxmlformats.org/officeDocument/2006/bibliography" xmlns="http://schemas.openxmlformats.org/officeDocument/2006/bibliography" SelectedStyle="\APA.XSL" StyleName="APA"/>
</file>

<file path=customXml/item385.xml><?xml version="1.0" encoding="utf-8"?>
<b:Sources xmlns:b="http://schemas.openxmlformats.org/officeDocument/2006/bibliography" xmlns="http://schemas.openxmlformats.org/officeDocument/2006/bibliography" SelectedStyle="\APA.XSL" StyleName="APA"/>
</file>

<file path=customXml/item386.xml><?xml version="1.0" encoding="utf-8"?>
<b:Sources xmlns:b="http://schemas.openxmlformats.org/officeDocument/2006/bibliography" xmlns="http://schemas.openxmlformats.org/officeDocument/2006/bibliography" SelectedStyle="\APA.XSL" StyleName="APA"/>
</file>

<file path=customXml/item387.xml><?xml version="1.0" encoding="utf-8"?>
<b:Sources xmlns:b="http://schemas.openxmlformats.org/officeDocument/2006/bibliography" xmlns="http://schemas.openxmlformats.org/officeDocument/2006/bibliography" SelectedStyle="\APA.XSL" StyleName="APA"/>
</file>

<file path=customXml/item388.xml><?xml version="1.0" encoding="utf-8"?>
<b:Sources xmlns:b="http://schemas.openxmlformats.org/officeDocument/2006/bibliography" xmlns="http://schemas.openxmlformats.org/officeDocument/2006/bibliography" SelectedStyle="\APA.XSL" StyleName="APA"/>
</file>

<file path=customXml/item389.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390.xml><?xml version="1.0" encoding="utf-8"?>
<b:Sources xmlns:b="http://schemas.openxmlformats.org/officeDocument/2006/bibliography" xmlns="http://schemas.openxmlformats.org/officeDocument/2006/bibliography" SelectedStyle="\APA.XSL" StyleName="APA"/>
</file>

<file path=customXml/item391.xml><?xml version="1.0" encoding="utf-8"?>
<b:Sources xmlns:b="http://schemas.openxmlformats.org/officeDocument/2006/bibliography" xmlns="http://schemas.openxmlformats.org/officeDocument/2006/bibliography" SelectedStyle="\APA.XSL" StyleName="APA"/>
</file>

<file path=customXml/item392.xml><?xml version="1.0" encoding="utf-8"?>
<b:Sources xmlns:b="http://schemas.openxmlformats.org/officeDocument/2006/bibliography" xmlns="http://schemas.openxmlformats.org/officeDocument/2006/bibliography" SelectedStyle="\APA.XSL" StyleName="APA"/>
</file>

<file path=customXml/item393.xml><?xml version="1.0" encoding="utf-8"?>
<b:Sources xmlns:b="http://schemas.openxmlformats.org/officeDocument/2006/bibliography" xmlns="http://schemas.openxmlformats.org/officeDocument/2006/bibliography" SelectedStyle="\APA.XSL" StyleName="APA"/>
</file>

<file path=customXml/item394.xml><?xml version="1.0" encoding="utf-8"?>
<b:Sources xmlns:b="http://schemas.openxmlformats.org/officeDocument/2006/bibliography" xmlns="http://schemas.openxmlformats.org/officeDocument/2006/bibliography" SelectedStyle="\APA.XSL" StyleName="APA"/>
</file>

<file path=customXml/item395.xml><?xml version="1.0" encoding="utf-8"?>
<b:Sources xmlns:b="http://schemas.openxmlformats.org/officeDocument/2006/bibliography" xmlns="http://schemas.openxmlformats.org/officeDocument/2006/bibliography" SelectedStyle="\APA.XSL" StyleName="APA"/>
</file>

<file path=customXml/item396.xml><?xml version="1.0" encoding="utf-8"?>
<b:Sources xmlns:b="http://schemas.openxmlformats.org/officeDocument/2006/bibliography" xmlns="http://schemas.openxmlformats.org/officeDocument/2006/bibliography" SelectedStyle="\APA.XSL" StyleName="APA"/>
</file>

<file path=customXml/item397.xml><?xml version="1.0" encoding="utf-8"?>
<b:Sources xmlns:b="http://schemas.openxmlformats.org/officeDocument/2006/bibliography" xmlns="http://schemas.openxmlformats.org/officeDocument/2006/bibliography" SelectedStyle="\APA.XSL" StyleName="APA"/>
</file>

<file path=customXml/item398.xml><?xml version="1.0" encoding="utf-8"?>
<b:Sources xmlns:b="http://schemas.openxmlformats.org/officeDocument/2006/bibliography" xmlns="http://schemas.openxmlformats.org/officeDocument/2006/bibliography" SelectedStyle="\APA.XSL" StyleName="APA"/>
</file>

<file path=customXml/item39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00.xml><?xml version="1.0" encoding="utf-8"?>
<b:Sources xmlns:b="http://schemas.openxmlformats.org/officeDocument/2006/bibliography" xmlns="http://schemas.openxmlformats.org/officeDocument/2006/bibliography" SelectedStyle="\APA.XSL" StyleName="APA"/>
</file>

<file path=customXml/item401.xml><?xml version="1.0" encoding="utf-8"?>
<b:Sources xmlns:b="http://schemas.openxmlformats.org/officeDocument/2006/bibliography" xmlns="http://schemas.openxmlformats.org/officeDocument/2006/bibliography" SelectedStyle="\APA.XSL" StyleName="APA"/>
</file>

<file path=customXml/item402.xml><?xml version="1.0" encoding="utf-8"?>
<b:Sources xmlns:b="http://schemas.openxmlformats.org/officeDocument/2006/bibliography" xmlns="http://schemas.openxmlformats.org/officeDocument/2006/bibliography" SelectedStyle="\APA.XSL" StyleName="APA"/>
</file>

<file path=customXml/item403.xml><?xml version="1.0" encoding="utf-8"?>
<b:Sources xmlns:b="http://schemas.openxmlformats.org/officeDocument/2006/bibliography" xmlns="http://schemas.openxmlformats.org/officeDocument/2006/bibliography" SelectedStyle="\APA.XSL" StyleName="APA"/>
</file>

<file path=customXml/item404.xml><?xml version="1.0" encoding="utf-8"?>
<b:Sources xmlns:b="http://schemas.openxmlformats.org/officeDocument/2006/bibliography" xmlns="http://schemas.openxmlformats.org/officeDocument/2006/bibliography" SelectedStyle="\APA.XSL" StyleName="APA"/>
</file>

<file path=customXml/item405.xml><?xml version="1.0" encoding="utf-8"?>
<b:Sources xmlns:b="http://schemas.openxmlformats.org/officeDocument/2006/bibliography" xmlns="http://schemas.openxmlformats.org/officeDocument/2006/bibliography" SelectedStyle="\APA.XSL" StyleName="APA"/>
</file>

<file path=customXml/item406.xml><?xml version="1.0" encoding="utf-8"?>
<b:Sources xmlns:b="http://schemas.openxmlformats.org/officeDocument/2006/bibliography" xmlns="http://schemas.openxmlformats.org/officeDocument/2006/bibliography" SelectedStyle="\APA.XSL" StyleName="APA"/>
</file>

<file path=customXml/item407.xml><?xml version="1.0" encoding="utf-8"?>
<b:Sources xmlns:b="http://schemas.openxmlformats.org/officeDocument/2006/bibliography" xmlns="http://schemas.openxmlformats.org/officeDocument/2006/bibliography" SelectedStyle="\APA.XSL" StyleName="APA"/>
</file>

<file path=customXml/item408.xml><?xml version="1.0" encoding="utf-8"?>
<b:Sources xmlns:b="http://schemas.openxmlformats.org/officeDocument/2006/bibliography" xmlns="http://schemas.openxmlformats.org/officeDocument/2006/bibliography" SelectedStyle="\APA.XSL" StyleName="APA"/>
</file>

<file path=customXml/item409.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10.xml><?xml version="1.0" encoding="utf-8"?>
<b:Sources xmlns:b="http://schemas.openxmlformats.org/officeDocument/2006/bibliography" xmlns="http://schemas.openxmlformats.org/officeDocument/2006/bibliography" SelectedStyle="\APA.XSL" StyleName="APA"/>
</file>

<file path=customXml/item411.xml><?xml version="1.0" encoding="utf-8"?>
<b:Sources xmlns:b="http://schemas.openxmlformats.org/officeDocument/2006/bibliography" xmlns="http://schemas.openxmlformats.org/officeDocument/2006/bibliography" SelectedStyle="\APA.XSL" StyleName="APA"/>
</file>

<file path=customXml/item412.xml><?xml version="1.0" encoding="utf-8"?>
<b:Sources xmlns:b="http://schemas.openxmlformats.org/officeDocument/2006/bibliography" xmlns="http://schemas.openxmlformats.org/officeDocument/2006/bibliography" SelectedStyle="\APA.XSL" StyleName="APA"/>
</file>

<file path=customXml/item413.xml><?xml version="1.0" encoding="utf-8"?>
<b:Sources xmlns:b="http://schemas.openxmlformats.org/officeDocument/2006/bibliography" xmlns="http://schemas.openxmlformats.org/officeDocument/2006/bibliography" SelectedStyle="\APA.XSL" StyleName="APA"/>
</file>

<file path=customXml/item414.xml><?xml version="1.0" encoding="utf-8"?>
<b:Sources xmlns:b="http://schemas.openxmlformats.org/officeDocument/2006/bibliography" xmlns="http://schemas.openxmlformats.org/officeDocument/2006/bibliography" SelectedStyle="\APA.XSL" StyleName="APA"/>
</file>

<file path=customXml/item415.xml><?xml version="1.0" encoding="utf-8"?>
<b:Sources xmlns:b="http://schemas.openxmlformats.org/officeDocument/2006/bibliography" xmlns="http://schemas.openxmlformats.org/officeDocument/2006/bibliography" SelectedStyle="\APA.XSL" StyleName="APA"/>
</file>

<file path=customXml/item416.xml><?xml version="1.0" encoding="utf-8"?>
<b:Sources xmlns:b="http://schemas.openxmlformats.org/officeDocument/2006/bibliography" xmlns="http://schemas.openxmlformats.org/officeDocument/2006/bibliography" SelectedStyle="\APA.XSL" StyleName="APA"/>
</file>

<file path=customXml/item417.xml><?xml version="1.0" encoding="utf-8"?>
<b:Sources xmlns:b="http://schemas.openxmlformats.org/officeDocument/2006/bibliography" xmlns="http://schemas.openxmlformats.org/officeDocument/2006/bibliography" SelectedStyle="\APA.XSL" StyleName="APA"/>
</file>

<file path=customXml/item418.xml><?xml version="1.0" encoding="utf-8"?>
<b:Sources xmlns:b="http://schemas.openxmlformats.org/officeDocument/2006/bibliography" xmlns="http://schemas.openxmlformats.org/officeDocument/2006/bibliography" SelectedStyle="\APA.XSL" StyleName="APA"/>
</file>

<file path=customXml/item419.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20.xml><?xml version="1.0" encoding="utf-8"?>
<b:Sources xmlns:b="http://schemas.openxmlformats.org/officeDocument/2006/bibliography" xmlns="http://schemas.openxmlformats.org/officeDocument/2006/bibliography" SelectedStyle="\APA.XSL" StyleName="APA"/>
</file>

<file path=customXml/item421.xml><?xml version="1.0" encoding="utf-8"?>
<b:Sources xmlns:b="http://schemas.openxmlformats.org/officeDocument/2006/bibliography" xmlns="http://schemas.openxmlformats.org/officeDocument/2006/bibliography" SelectedStyle="\APA.XSL" StyleName="APA"/>
</file>

<file path=customXml/item422.xml><?xml version="1.0" encoding="utf-8"?>
<b:Sources xmlns:b="http://schemas.openxmlformats.org/officeDocument/2006/bibliography" xmlns="http://schemas.openxmlformats.org/officeDocument/2006/bibliography" SelectedStyle="\APA.XSL" StyleName="APA"/>
</file>

<file path=customXml/item423.xml><?xml version="1.0" encoding="utf-8"?>
<b:Sources xmlns:b="http://schemas.openxmlformats.org/officeDocument/2006/bibliography" xmlns="http://schemas.openxmlformats.org/officeDocument/2006/bibliography" SelectedStyle="\APA.XSL" StyleName="APA"/>
</file>

<file path=customXml/item424.xml><?xml version="1.0" encoding="utf-8"?>
<b:Sources xmlns:b="http://schemas.openxmlformats.org/officeDocument/2006/bibliography" xmlns="http://schemas.openxmlformats.org/officeDocument/2006/bibliography" SelectedStyle="\APA.XSL" StyleName="APA"/>
</file>

<file path=customXml/item425.xml><?xml version="1.0" encoding="utf-8"?>
<b:Sources xmlns:b="http://schemas.openxmlformats.org/officeDocument/2006/bibliography" xmlns="http://schemas.openxmlformats.org/officeDocument/2006/bibliography" SelectedStyle="\APA.XSL" StyleName="APA"/>
</file>

<file path=customXml/item426.xml><?xml version="1.0" encoding="utf-8"?>
<b:Sources xmlns:b="http://schemas.openxmlformats.org/officeDocument/2006/bibliography" xmlns="http://schemas.openxmlformats.org/officeDocument/2006/bibliography" SelectedStyle="\APA.XSL" StyleName="APA"/>
</file>

<file path=customXml/item427.xml><?xml version="1.0" encoding="utf-8"?>
<b:Sources xmlns:b="http://schemas.openxmlformats.org/officeDocument/2006/bibliography" xmlns="http://schemas.openxmlformats.org/officeDocument/2006/bibliography" SelectedStyle="\APA.XSL" StyleName="APA"/>
</file>

<file path=customXml/item428.xml><?xml version="1.0" encoding="utf-8"?>
<b:Sources xmlns:b="http://schemas.openxmlformats.org/officeDocument/2006/bibliography" xmlns="http://schemas.openxmlformats.org/officeDocument/2006/bibliography" SelectedStyle="\APA.XSL" StyleName="APA"/>
</file>

<file path=customXml/item429.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30.xml><?xml version="1.0" encoding="utf-8"?>
<b:Sources xmlns:b="http://schemas.openxmlformats.org/officeDocument/2006/bibliography" xmlns="http://schemas.openxmlformats.org/officeDocument/2006/bibliography" SelectedStyle="\APA.XSL" StyleName="APA"/>
</file>

<file path=customXml/item431.xml><?xml version="1.0" encoding="utf-8"?>
<b:Sources xmlns:b="http://schemas.openxmlformats.org/officeDocument/2006/bibliography" xmlns="http://schemas.openxmlformats.org/officeDocument/2006/bibliography" SelectedStyle="\APA.XSL" StyleName="APA"/>
</file>

<file path=customXml/item432.xml><?xml version="1.0" encoding="utf-8"?>
<b:Sources xmlns:b="http://schemas.openxmlformats.org/officeDocument/2006/bibliography" xmlns="http://schemas.openxmlformats.org/officeDocument/2006/bibliography" SelectedStyle="\APA.XSL" StyleName="APA"/>
</file>

<file path=customXml/item433.xml><?xml version="1.0" encoding="utf-8"?>
<b:Sources xmlns:b="http://schemas.openxmlformats.org/officeDocument/2006/bibliography" xmlns="http://schemas.openxmlformats.org/officeDocument/2006/bibliography" SelectedStyle="\APA.XSL" StyleName="APA"/>
</file>

<file path=customXml/item434.xml><?xml version="1.0" encoding="utf-8"?>
<b:Sources xmlns:b="http://schemas.openxmlformats.org/officeDocument/2006/bibliography" xmlns="http://schemas.openxmlformats.org/officeDocument/2006/bibliography" SelectedStyle="\APA.XSL" StyleName="APA"/>
</file>

<file path=customXml/item435.xml><?xml version="1.0" encoding="utf-8"?>
<b:Sources xmlns:b="http://schemas.openxmlformats.org/officeDocument/2006/bibliography" xmlns="http://schemas.openxmlformats.org/officeDocument/2006/bibliography" SelectedStyle="\APA.XSL" StyleName="APA"/>
</file>

<file path=customXml/item436.xml><?xml version="1.0" encoding="utf-8"?>
<b:Sources xmlns:b="http://schemas.openxmlformats.org/officeDocument/2006/bibliography" xmlns="http://schemas.openxmlformats.org/officeDocument/2006/bibliography" SelectedStyle="\APA.XSL" StyleName="APA"/>
</file>

<file path=customXml/item437.xml><?xml version="1.0" encoding="utf-8"?>
<b:Sources xmlns:b="http://schemas.openxmlformats.org/officeDocument/2006/bibliography" xmlns="http://schemas.openxmlformats.org/officeDocument/2006/bibliography" SelectedStyle="\APA.XSL" StyleName="APA"/>
</file>

<file path=customXml/item438.xml><?xml version="1.0" encoding="utf-8"?>
<b:Sources xmlns:b="http://schemas.openxmlformats.org/officeDocument/2006/bibliography" xmlns="http://schemas.openxmlformats.org/officeDocument/2006/bibliography" SelectedStyle="\APA.XSL" StyleName="APA"/>
</file>

<file path=customXml/item439.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40.xml><?xml version="1.0" encoding="utf-8"?>
<b:Sources xmlns:b="http://schemas.openxmlformats.org/officeDocument/2006/bibliography" xmlns="http://schemas.openxmlformats.org/officeDocument/2006/bibliography" SelectedStyle="\APA.XSL" StyleName="APA"/>
</file>

<file path=customXml/item441.xml><?xml version="1.0" encoding="utf-8"?>
<b:Sources xmlns:b="http://schemas.openxmlformats.org/officeDocument/2006/bibliography" xmlns="http://schemas.openxmlformats.org/officeDocument/2006/bibliography" SelectedStyle="\APA.XSL" StyleName="APA"/>
</file>

<file path=customXml/item442.xml><?xml version="1.0" encoding="utf-8"?>
<b:Sources xmlns:b="http://schemas.openxmlformats.org/officeDocument/2006/bibliography" xmlns="http://schemas.openxmlformats.org/officeDocument/2006/bibliography" SelectedStyle="\APA.XSL" StyleName="APA"/>
</file>

<file path=customXml/item443.xml><?xml version="1.0" encoding="utf-8"?>
<b:Sources xmlns:b="http://schemas.openxmlformats.org/officeDocument/2006/bibliography" xmlns="http://schemas.openxmlformats.org/officeDocument/2006/bibliography" SelectedStyle="\APA.XSL" StyleName="APA"/>
</file>

<file path=customXml/item444.xml><?xml version="1.0" encoding="utf-8"?>
<b:Sources xmlns:b="http://schemas.openxmlformats.org/officeDocument/2006/bibliography" xmlns="http://schemas.openxmlformats.org/officeDocument/2006/bibliography" SelectedStyle="\APA.XSL" StyleName="APA"/>
</file>

<file path=customXml/item445.xml><?xml version="1.0" encoding="utf-8"?>
<b:Sources xmlns:b="http://schemas.openxmlformats.org/officeDocument/2006/bibliography" xmlns="http://schemas.openxmlformats.org/officeDocument/2006/bibliography" SelectedStyle="\APA.XSL" StyleName="APA"/>
</file>

<file path=customXml/item446.xml><?xml version="1.0" encoding="utf-8"?>
<b:Sources xmlns:b="http://schemas.openxmlformats.org/officeDocument/2006/bibliography" xmlns="http://schemas.openxmlformats.org/officeDocument/2006/bibliography" SelectedStyle="\APA.XSL" StyleName="APA"/>
</file>

<file path=customXml/item447.xml><?xml version="1.0" encoding="utf-8"?>
<b:Sources xmlns:b="http://schemas.openxmlformats.org/officeDocument/2006/bibliography" xmlns="http://schemas.openxmlformats.org/officeDocument/2006/bibliography" SelectedStyle="\APA.XSL" StyleName="APA"/>
</file>

<file path=customXml/item448.xml><?xml version="1.0" encoding="utf-8"?>
<b:Sources xmlns:b="http://schemas.openxmlformats.org/officeDocument/2006/bibliography" xmlns="http://schemas.openxmlformats.org/officeDocument/2006/bibliography" SelectedStyle="\APA.XSL" StyleName="APA"/>
</file>

<file path=customXml/item449.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50.xml><?xml version="1.0" encoding="utf-8"?>
<b:Sources xmlns:b="http://schemas.openxmlformats.org/officeDocument/2006/bibliography" xmlns="http://schemas.openxmlformats.org/officeDocument/2006/bibliography" SelectedStyle="\APA.XSL" StyleName="APA"/>
</file>

<file path=customXml/item451.xml><?xml version="1.0" encoding="utf-8"?>
<b:Sources xmlns:b="http://schemas.openxmlformats.org/officeDocument/2006/bibliography" xmlns="http://schemas.openxmlformats.org/officeDocument/2006/bibliography" SelectedStyle="\APA.XSL" StyleName="APA"/>
</file>

<file path=customXml/item452.xml><?xml version="1.0" encoding="utf-8"?>
<b:Sources xmlns:b="http://schemas.openxmlformats.org/officeDocument/2006/bibliography" xmlns="http://schemas.openxmlformats.org/officeDocument/2006/bibliography" SelectedStyle="\APA.XSL" StyleName="APA"/>
</file>

<file path=customXml/item453.xml><?xml version="1.0" encoding="utf-8"?>
<b:Sources xmlns:b="http://schemas.openxmlformats.org/officeDocument/2006/bibliography" xmlns="http://schemas.openxmlformats.org/officeDocument/2006/bibliography" SelectedStyle="\APA.XSL" StyleName="APA"/>
</file>

<file path=customXml/item454.xml><?xml version="1.0" encoding="utf-8"?>
<b:Sources xmlns:b="http://schemas.openxmlformats.org/officeDocument/2006/bibliography" xmlns="http://schemas.openxmlformats.org/officeDocument/2006/bibliography" SelectedStyle="\APA.XSL" StyleName="APA"/>
</file>

<file path=customXml/item455.xml><?xml version="1.0" encoding="utf-8"?>
<b:Sources xmlns:b="http://schemas.openxmlformats.org/officeDocument/2006/bibliography" xmlns="http://schemas.openxmlformats.org/officeDocument/2006/bibliography" SelectedStyle="\APA.XSL" StyleName="APA"/>
</file>

<file path=customXml/item456.xml><?xml version="1.0" encoding="utf-8"?>
<b:Sources xmlns:b="http://schemas.openxmlformats.org/officeDocument/2006/bibliography" xmlns="http://schemas.openxmlformats.org/officeDocument/2006/bibliography" SelectedStyle="\APA.XSL" StyleName="APA"/>
</file>

<file path=customXml/item457.xml><?xml version="1.0" encoding="utf-8"?>
<b:Sources xmlns:b="http://schemas.openxmlformats.org/officeDocument/2006/bibliography" xmlns="http://schemas.openxmlformats.org/officeDocument/2006/bibliography" SelectedStyle="\APA.XSL" StyleName="APA"/>
</file>

<file path=customXml/item458.xml><?xml version="1.0" encoding="utf-8"?>
<b:Sources xmlns:b="http://schemas.openxmlformats.org/officeDocument/2006/bibliography" xmlns="http://schemas.openxmlformats.org/officeDocument/2006/bibliography" SelectedStyle="\APA.XSL" StyleName="APA"/>
</file>

<file path=customXml/item459.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60.xml><?xml version="1.0" encoding="utf-8"?>
<b:Sources xmlns:b="http://schemas.openxmlformats.org/officeDocument/2006/bibliography" xmlns="http://schemas.openxmlformats.org/officeDocument/2006/bibliography" SelectedStyle="\APA.XSL" StyleName="APA"/>
</file>

<file path=customXml/item461.xml><?xml version="1.0" encoding="utf-8"?>
<b:Sources xmlns:b="http://schemas.openxmlformats.org/officeDocument/2006/bibliography" xmlns="http://schemas.openxmlformats.org/officeDocument/2006/bibliography" SelectedStyle="\APA.XSL" StyleName="APA"/>
</file>

<file path=customXml/item462.xml><?xml version="1.0" encoding="utf-8"?>
<b:Sources xmlns:b="http://schemas.openxmlformats.org/officeDocument/2006/bibliography" xmlns="http://schemas.openxmlformats.org/officeDocument/2006/bibliography" SelectedStyle="\APA.XSL" StyleName="APA"/>
</file>

<file path=customXml/item463.xml><?xml version="1.0" encoding="utf-8"?>
<b:Sources xmlns:b="http://schemas.openxmlformats.org/officeDocument/2006/bibliography" xmlns="http://schemas.openxmlformats.org/officeDocument/2006/bibliography" SelectedStyle="\APA.XSL" StyleName="APA"/>
</file>

<file path=customXml/item464.xml><?xml version="1.0" encoding="utf-8"?>
<b:Sources xmlns:b="http://schemas.openxmlformats.org/officeDocument/2006/bibliography" xmlns="http://schemas.openxmlformats.org/officeDocument/2006/bibliography" SelectedStyle="\APA.XSL" StyleName="APA"/>
</file>

<file path=customXml/item465.xml><?xml version="1.0" encoding="utf-8"?>
<b:Sources xmlns:b="http://schemas.openxmlformats.org/officeDocument/2006/bibliography" xmlns="http://schemas.openxmlformats.org/officeDocument/2006/bibliography" SelectedStyle="\APA.XSL" StyleName="APA"/>
</file>

<file path=customXml/item466.xml><?xml version="1.0" encoding="utf-8"?>
<b:Sources xmlns:b="http://schemas.openxmlformats.org/officeDocument/2006/bibliography" xmlns="http://schemas.openxmlformats.org/officeDocument/2006/bibliography" SelectedStyle="\APA.XSL" StyleName="APA"/>
</file>

<file path=customXml/item467.xml><?xml version="1.0" encoding="utf-8"?>
<b:Sources xmlns:b="http://schemas.openxmlformats.org/officeDocument/2006/bibliography" xmlns="http://schemas.openxmlformats.org/officeDocument/2006/bibliography" SelectedStyle="\APA.XSL" StyleName="APA"/>
</file>

<file path=customXml/item468.xml><?xml version="1.0" encoding="utf-8"?>
<b:Sources xmlns:b="http://schemas.openxmlformats.org/officeDocument/2006/bibliography" xmlns="http://schemas.openxmlformats.org/officeDocument/2006/bibliography" SelectedStyle="\APA.XSL" StyleName="APA"/>
</file>

<file path=customXml/item469.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70.xml><?xml version="1.0" encoding="utf-8"?>
<b:Sources xmlns:b="http://schemas.openxmlformats.org/officeDocument/2006/bibliography" xmlns="http://schemas.openxmlformats.org/officeDocument/2006/bibliography" SelectedStyle="\APA.XSL" StyleName="APA"/>
</file>

<file path=customXml/item471.xml><?xml version="1.0" encoding="utf-8"?>
<b:Sources xmlns:b="http://schemas.openxmlformats.org/officeDocument/2006/bibliography" xmlns="http://schemas.openxmlformats.org/officeDocument/2006/bibliography" SelectedStyle="\APA.XSL" StyleName="APA"/>
</file>

<file path=customXml/item472.xml><?xml version="1.0" encoding="utf-8"?>
<b:Sources xmlns:b="http://schemas.openxmlformats.org/officeDocument/2006/bibliography" xmlns="http://schemas.openxmlformats.org/officeDocument/2006/bibliography" SelectedStyle="\APA.XSL" StyleName="APA"/>
</file>

<file path=customXml/item473.xml><?xml version="1.0" encoding="utf-8"?>
<b:Sources xmlns:b="http://schemas.openxmlformats.org/officeDocument/2006/bibliography" xmlns="http://schemas.openxmlformats.org/officeDocument/2006/bibliography" SelectedStyle="\APA.XSL" StyleName="APA"/>
</file>

<file path=customXml/item474.xml><?xml version="1.0" encoding="utf-8"?>
<b:Sources xmlns:b="http://schemas.openxmlformats.org/officeDocument/2006/bibliography" xmlns="http://schemas.openxmlformats.org/officeDocument/2006/bibliography" SelectedStyle="\APA.XSL" StyleName="APA"/>
</file>

<file path=customXml/item475.xml><?xml version="1.0" encoding="utf-8"?>
<b:Sources xmlns:b="http://schemas.openxmlformats.org/officeDocument/2006/bibliography" xmlns="http://schemas.openxmlformats.org/officeDocument/2006/bibliography" SelectedStyle="\APA.XSL" StyleName="APA"/>
</file>

<file path=customXml/item476.xml><?xml version="1.0" encoding="utf-8"?>
<b:Sources xmlns:b="http://schemas.openxmlformats.org/officeDocument/2006/bibliography" xmlns="http://schemas.openxmlformats.org/officeDocument/2006/bibliography" SelectedStyle="\APA.XSL" StyleName="APA"/>
</file>

<file path=customXml/item477.xml><?xml version="1.0" encoding="utf-8"?>
<b:Sources xmlns:b="http://schemas.openxmlformats.org/officeDocument/2006/bibliography" xmlns="http://schemas.openxmlformats.org/officeDocument/2006/bibliography" SelectedStyle="\APA.XSL" StyleName="APA"/>
</file>

<file path=customXml/item478.xml><?xml version="1.0" encoding="utf-8"?>
<b:Sources xmlns:b="http://schemas.openxmlformats.org/officeDocument/2006/bibliography" xmlns="http://schemas.openxmlformats.org/officeDocument/2006/bibliography" SelectedStyle="\APA.XSL" StyleName="APA"/>
</file>

<file path=customXml/item479.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80.xml><?xml version="1.0" encoding="utf-8"?>
<b:Sources xmlns:b="http://schemas.openxmlformats.org/officeDocument/2006/bibliography" xmlns="http://schemas.openxmlformats.org/officeDocument/2006/bibliography" SelectedStyle="\APA.XSL" StyleName="APA"/>
</file>

<file path=customXml/item481.xml><?xml version="1.0" encoding="utf-8"?>
<b:Sources xmlns:b="http://schemas.openxmlformats.org/officeDocument/2006/bibliography" xmlns="http://schemas.openxmlformats.org/officeDocument/2006/bibliography" SelectedStyle="\APA.XSL" StyleName="APA"/>
</file>

<file path=customXml/item482.xml><?xml version="1.0" encoding="utf-8"?>
<b:Sources xmlns:b="http://schemas.openxmlformats.org/officeDocument/2006/bibliography" xmlns="http://schemas.openxmlformats.org/officeDocument/2006/bibliography" SelectedStyle="\APA.XSL" StyleName="APA"/>
</file>

<file path=customXml/item483.xml><?xml version="1.0" encoding="utf-8"?>
<b:Sources xmlns:b="http://schemas.openxmlformats.org/officeDocument/2006/bibliography" xmlns="http://schemas.openxmlformats.org/officeDocument/2006/bibliography" SelectedStyle="\APA.XSL" StyleName="APA"/>
</file>

<file path=customXml/item484.xml><?xml version="1.0" encoding="utf-8"?>
<b:Sources xmlns:b="http://schemas.openxmlformats.org/officeDocument/2006/bibliography" xmlns="http://schemas.openxmlformats.org/officeDocument/2006/bibliography" SelectedStyle="\APA.XSL" StyleName="APA"/>
</file>

<file path=customXml/item485.xml><?xml version="1.0" encoding="utf-8"?>
<b:Sources xmlns:b="http://schemas.openxmlformats.org/officeDocument/2006/bibliography" xmlns="http://schemas.openxmlformats.org/officeDocument/2006/bibliography" SelectedStyle="\APA.XSL" StyleName="APA"/>
</file>

<file path=customXml/item486.xml><?xml version="1.0" encoding="utf-8"?>
<b:Sources xmlns:b="http://schemas.openxmlformats.org/officeDocument/2006/bibliography" xmlns="http://schemas.openxmlformats.org/officeDocument/2006/bibliography" SelectedStyle="\APA.XSL" StyleName="APA"/>
</file>

<file path=customXml/item487.xml><?xml version="1.0" encoding="utf-8"?>
<b:Sources xmlns:b="http://schemas.openxmlformats.org/officeDocument/2006/bibliography" xmlns="http://schemas.openxmlformats.org/officeDocument/2006/bibliography" SelectedStyle="\APA.XSL" StyleName="APA"/>
</file>

<file path=customXml/item488.xml><?xml version="1.0" encoding="utf-8"?>
<b:Sources xmlns:b="http://schemas.openxmlformats.org/officeDocument/2006/bibliography" xmlns="http://schemas.openxmlformats.org/officeDocument/2006/bibliography" SelectedStyle="\APA.XSL" StyleName="APA"/>
</file>

<file path=customXml/item489.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490.xml><?xml version="1.0" encoding="utf-8"?>
<b:Sources xmlns:b="http://schemas.openxmlformats.org/officeDocument/2006/bibliography" xmlns="http://schemas.openxmlformats.org/officeDocument/2006/bibliography" SelectedStyle="\APA.XSL" StyleName="APA"/>
</file>

<file path=customXml/item491.xml><?xml version="1.0" encoding="utf-8"?>
<b:Sources xmlns:b="http://schemas.openxmlformats.org/officeDocument/2006/bibliography" xmlns="http://schemas.openxmlformats.org/officeDocument/2006/bibliography" SelectedStyle="\APA.XSL" StyleName="APA"/>
</file>

<file path=customXml/item492.xml><?xml version="1.0" encoding="utf-8"?>
<b:Sources xmlns:b="http://schemas.openxmlformats.org/officeDocument/2006/bibliography" xmlns="http://schemas.openxmlformats.org/officeDocument/2006/bibliography" SelectedStyle="\APA.XSL" StyleName="APA"/>
</file>

<file path=customXml/item493.xml><?xml version="1.0" encoding="utf-8"?>
<b:Sources xmlns:b="http://schemas.openxmlformats.org/officeDocument/2006/bibliography" xmlns="http://schemas.openxmlformats.org/officeDocument/2006/bibliography" SelectedStyle="\APA.XSL" StyleName="APA"/>
</file>

<file path=customXml/item494.xml><?xml version="1.0" encoding="utf-8"?>
<b:Sources xmlns:b="http://schemas.openxmlformats.org/officeDocument/2006/bibliography" xmlns="http://schemas.openxmlformats.org/officeDocument/2006/bibliography" SelectedStyle="\APA.XSL" StyleName="APA"/>
</file>

<file path=customXml/item495.xml><?xml version="1.0" encoding="utf-8"?>
<b:Sources xmlns:b="http://schemas.openxmlformats.org/officeDocument/2006/bibliography" xmlns="http://schemas.openxmlformats.org/officeDocument/2006/bibliography" SelectedStyle="\APA.XSL" StyleName="APA"/>
</file>

<file path=customXml/item496.xml><?xml version="1.0" encoding="utf-8"?>
<b:Sources xmlns:b="http://schemas.openxmlformats.org/officeDocument/2006/bibliography" xmlns="http://schemas.openxmlformats.org/officeDocument/2006/bibliography" SelectedStyle="\APA.XSL" StyleName="APA"/>
</file>

<file path=customXml/item497.xml><?xml version="1.0" encoding="utf-8"?>
<b:Sources xmlns:b="http://schemas.openxmlformats.org/officeDocument/2006/bibliography" xmlns="http://schemas.openxmlformats.org/officeDocument/2006/bibliography" SelectedStyle="\APA.XSL" StyleName="APA"/>
</file>

<file path=customXml/item498.xml><?xml version="1.0" encoding="utf-8"?>
<b:Sources xmlns:b="http://schemas.openxmlformats.org/officeDocument/2006/bibliography" xmlns="http://schemas.openxmlformats.org/officeDocument/2006/bibliography" SelectedStyle="\APA.XSL" StyleName="APA"/>
</file>

<file path=customXml/item49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00.xml><?xml version="1.0" encoding="utf-8"?>
<b:Sources xmlns:b="http://schemas.openxmlformats.org/officeDocument/2006/bibliography" xmlns="http://schemas.openxmlformats.org/officeDocument/2006/bibliography" SelectedStyle="\APA.XSL" StyleName="APA"/>
</file>

<file path=customXml/item501.xml><?xml version="1.0" encoding="utf-8"?>
<b:Sources xmlns:b="http://schemas.openxmlformats.org/officeDocument/2006/bibliography" xmlns="http://schemas.openxmlformats.org/officeDocument/2006/bibliography" SelectedStyle="\APA.XSL" StyleName="APA"/>
</file>

<file path=customXml/item502.xml><?xml version="1.0" encoding="utf-8"?>
<b:Sources xmlns:b="http://schemas.openxmlformats.org/officeDocument/2006/bibliography" xmlns="http://schemas.openxmlformats.org/officeDocument/2006/bibliography" SelectedStyle="\APA.XSL" StyleName="APA"/>
</file>

<file path=customXml/item503.xml><?xml version="1.0" encoding="utf-8"?>
<b:Sources xmlns:b="http://schemas.openxmlformats.org/officeDocument/2006/bibliography" xmlns="http://schemas.openxmlformats.org/officeDocument/2006/bibliography" SelectedStyle="\APA.XSL" StyleName="APA"/>
</file>

<file path=customXml/item504.xml><?xml version="1.0" encoding="utf-8"?>
<b:Sources xmlns:b="http://schemas.openxmlformats.org/officeDocument/2006/bibliography" xmlns="http://schemas.openxmlformats.org/officeDocument/2006/bibliography" SelectedStyle="\APA.XSL" StyleName="APA"/>
</file>

<file path=customXml/item505.xml><?xml version="1.0" encoding="utf-8"?>
<b:Sources xmlns:b="http://schemas.openxmlformats.org/officeDocument/2006/bibliography" xmlns="http://schemas.openxmlformats.org/officeDocument/2006/bibliography" SelectedStyle="\APA.XSL" StyleName="APA"/>
</file>

<file path=customXml/item506.xml><?xml version="1.0" encoding="utf-8"?>
<b:Sources xmlns:b="http://schemas.openxmlformats.org/officeDocument/2006/bibliography" xmlns="http://schemas.openxmlformats.org/officeDocument/2006/bibliography" SelectedStyle="\APA.XSL" StyleName="APA"/>
</file>

<file path=customXml/item507.xml><?xml version="1.0" encoding="utf-8"?>
<b:Sources xmlns:b="http://schemas.openxmlformats.org/officeDocument/2006/bibliography" xmlns="http://schemas.openxmlformats.org/officeDocument/2006/bibliography" SelectedStyle="\APA.XSL" StyleName="APA"/>
</file>

<file path=customXml/item508.xml><?xml version="1.0" encoding="utf-8"?>
<b:Sources xmlns:b="http://schemas.openxmlformats.org/officeDocument/2006/bibliography" xmlns="http://schemas.openxmlformats.org/officeDocument/2006/bibliography" SelectedStyle="\APA.XSL" StyleName="APA"/>
</file>

<file path=customXml/item509.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10.xml><?xml version="1.0" encoding="utf-8"?>
<b:Sources xmlns:b="http://schemas.openxmlformats.org/officeDocument/2006/bibliography" xmlns="http://schemas.openxmlformats.org/officeDocument/2006/bibliography" SelectedStyle="\APA.XSL" StyleName="APA"/>
</file>

<file path=customXml/item511.xml><?xml version="1.0" encoding="utf-8"?>
<b:Sources xmlns:b="http://schemas.openxmlformats.org/officeDocument/2006/bibliography" xmlns="http://schemas.openxmlformats.org/officeDocument/2006/bibliography" SelectedStyle="\APA.XSL" StyleName="APA"/>
</file>

<file path=customXml/item512.xml><?xml version="1.0" encoding="utf-8"?>
<b:Sources xmlns:b="http://schemas.openxmlformats.org/officeDocument/2006/bibliography" xmlns="http://schemas.openxmlformats.org/officeDocument/2006/bibliography" SelectedStyle="\APA.XSL" StyleName="APA"/>
</file>

<file path=customXml/item513.xml><?xml version="1.0" encoding="utf-8"?>
<b:Sources xmlns:b="http://schemas.openxmlformats.org/officeDocument/2006/bibliography" xmlns="http://schemas.openxmlformats.org/officeDocument/2006/bibliography" SelectedStyle="\APA.XSL" StyleName="APA"/>
</file>

<file path=customXml/item514.xml><?xml version="1.0" encoding="utf-8"?>
<b:Sources xmlns:b="http://schemas.openxmlformats.org/officeDocument/2006/bibliography" xmlns="http://schemas.openxmlformats.org/officeDocument/2006/bibliography" SelectedStyle="\APA.XSL" StyleName="APA"/>
</file>

<file path=customXml/item515.xml><?xml version="1.0" encoding="utf-8"?>
<b:Sources xmlns:b="http://schemas.openxmlformats.org/officeDocument/2006/bibliography" xmlns="http://schemas.openxmlformats.org/officeDocument/2006/bibliography" SelectedStyle="\APA.XSL" StyleName="APA"/>
</file>

<file path=customXml/item516.xml><?xml version="1.0" encoding="utf-8"?>
<b:Sources xmlns:b="http://schemas.openxmlformats.org/officeDocument/2006/bibliography" xmlns="http://schemas.openxmlformats.org/officeDocument/2006/bibliography" SelectedStyle="\APA.XSL" StyleName="APA"/>
</file>

<file path=customXml/item517.xml><?xml version="1.0" encoding="utf-8"?>
<b:Sources xmlns:b="http://schemas.openxmlformats.org/officeDocument/2006/bibliography" xmlns="http://schemas.openxmlformats.org/officeDocument/2006/bibliography" SelectedStyle="\APA.XSL" StyleName="APA"/>
</file>

<file path=customXml/item518.xml><?xml version="1.0" encoding="utf-8"?>
<b:Sources xmlns:b="http://schemas.openxmlformats.org/officeDocument/2006/bibliography" xmlns="http://schemas.openxmlformats.org/officeDocument/2006/bibliography" SelectedStyle="\APA.XSL" StyleName="APA"/>
</file>

<file path=customXml/item519.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20.xml><?xml version="1.0" encoding="utf-8"?>
<b:Sources xmlns:b="http://schemas.openxmlformats.org/officeDocument/2006/bibliography" xmlns="http://schemas.openxmlformats.org/officeDocument/2006/bibliography" SelectedStyle="\APA.XSL" StyleName="APA"/>
</file>

<file path=customXml/item521.xml><?xml version="1.0" encoding="utf-8"?>
<b:Sources xmlns:b="http://schemas.openxmlformats.org/officeDocument/2006/bibliography" xmlns="http://schemas.openxmlformats.org/officeDocument/2006/bibliography" SelectedStyle="\APA.XSL" StyleName="APA"/>
</file>

<file path=customXml/item522.xml><?xml version="1.0" encoding="utf-8"?>
<b:Sources xmlns:b="http://schemas.openxmlformats.org/officeDocument/2006/bibliography" xmlns="http://schemas.openxmlformats.org/officeDocument/2006/bibliography" SelectedStyle="\APA.XSL" StyleName="APA"/>
</file>

<file path=customXml/item523.xml><?xml version="1.0" encoding="utf-8"?>
<b:Sources xmlns:b="http://schemas.openxmlformats.org/officeDocument/2006/bibliography" xmlns="http://schemas.openxmlformats.org/officeDocument/2006/bibliography" SelectedStyle="\APA.XSL" StyleName="APA"/>
</file>

<file path=customXml/item524.xml><?xml version="1.0" encoding="utf-8"?>
<b:Sources xmlns:b="http://schemas.openxmlformats.org/officeDocument/2006/bibliography" xmlns="http://schemas.openxmlformats.org/officeDocument/2006/bibliography" SelectedStyle="\APA.XSL" StyleName="APA"/>
</file>

<file path=customXml/item525.xml><?xml version="1.0" encoding="utf-8"?>
<b:Sources xmlns:b="http://schemas.openxmlformats.org/officeDocument/2006/bibliography" xmlns="http://schemas.openxmlformats.org/officeDocument/2006/bibliography" SelectedStyle="\APA.XSL" StyleName="APA"/>
</file>

<file path=customXml/item526.xml><?xml version="1.0" encoding="utf-8"?>
<b:Sources xmlns:b="http://schemas.openxmlformats.org/officeDocument/2006/bibliography" xmlns="http://schemas.openxmlformats.org/officeDocument/2006/bibliography" SelectedStyle="\APA.XSL" StyleName="APA"/>
</file>

<file path=customXml/item527.xml><?xml version="1.0" encoding="utf-8"?>
<b:Sources xmlns:b="http://schemas.openxmlformats.org/officeDocument/2006/bibliography" xmlns="http://schemas.openxmlformats.org/officeDocument/2006/bibliography" SelectedStyle="\APA.XSL" StyleName="APA"/>
</file>

<file path=customXml/item528.xml><?xml version="1.0" encoding="utf-8"?>
<b:Sources xmlns:b="http://schemas.openxmlformats.org/officeDocument/2006/bibliography" xmlns="http://schemas.openxmlformats.org/officeDocument/2006/bibliography" SelectedStyle="\APA.XSL" StyleName="APA"/>
</file>

<file path=customXml/item529.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30.xml><?xml version="1.0" encoding="utf-8"?>
<b:Sources xmlns:b="http://schemas.openxmlformats.org/officeDocument/2006/bibliography" xmlns="http://schemas.openxmlformats.org/officeDocument/2006/bibliography" SelectedStyle="\APA.XSL" StyleName="APA"/>
</file>

<file path=customXml/item531.xml><?xml version="1.0" encoding="utf-8"?>
<b:Sources xmlns:b="http://schemas.openxmlformats.org/officeDocument/2006/bibliography" xmlns="http://schemas.openxmlformats.org/officeDocument/2006/bibliography" SelectedStyle="\APA.XSL" StyleName="APA"/>
</file>

<file path=customXml/item532.xml><?xml version="1.0" encoding="utf-8"?>
<b:Sources xmlns:b="http://schemas.openxmlformats.org/officeDocument/2006/bibliography" xmlns="http://schemas.openxmlformats.org/officeDocument/2006/bibliography" SelectedStyle="\APA.XSL" StyleName="APA"/>
</file>

<file path=customXml/item533.xml><?xml version="1.0" encoding="utf-8"?>
<b:Sources xmlns:b="http://schemas.openxmlformats.org/officeDocument/2006/bibliography" xmlns="http://schemas.openxmlformats.org/officeDocument/2006/bibliography" SelectedStyle="\APA.XSL" StyleName="APA"/>
</file>

<file path=customXml/item534.xml><?xml version="1.0" encoding="utf-8"?>
<b:Sources xmlns:b="http://schemas.openxmlformats.org/officeDocument/2006/bibliography" xmlns="http://schemas.openxmlformats.org/officeDocument/2006/bibliography" SelectedStyle="\APA.XSL" StyleName="APA"/>
</file>

<file path=customXml/item535.xml><?xml version="1.0" encoding="utf-8"?>
<b:Sources xmlns:b="http://schemas.openxmlformats.org/officeDocument/2006/bibliography" xmlns="http://schemas.openxmlformats.org/officeDocument/2006/bibliography" SelectedStyle="\APA.XSL" StyleName="APA"/>
</file>

<file path=customXml/item536.xml><?xml version="1.0" encoding="utf-8"?>
<b:Sources xmlns:b="http://schemas.openxmlformats.org/officeDocument/2006/bibliography" xmlns="http://schemas.openxmlformats.org/officeDocument/2006/bibliography" SelectedStyle="\APA.XSL" StyleName="APA"/>
</file>

<file path=customXml/item537.xml><?xml version="1.0" encoding="utf-8"?>
<b:Sources xmlns:b="http://schemas.openxmlformats.org/officeDocument/2006/bibliography" xmlns="http://schemas.openxmlformats.org/officeDocument/2006/bibliography" SelectedStyle="\APA.XSL" StyleName="APA"/>
</file>

<file path=customXml/item538.xml><?xml version="1.0" encoding="utf-8"?>
<b:Sources xmlns:b="http://schemas.openxmlformats.org/officeDocument/2006/bibliography" xmlns="http://schemas.openxmlformats.org/officeDocument/2006/bibliography" SelectedStyle="\APA.XSL" StyleName="APA"/>
</file>

<file path=customXml/item539.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40.xml><?xml version="1.0" encoding="utf-8"?>
<b:Sources xmlns:b="http://schemas.openxmlformats.org/officeDocument/2006/bibliography" xmlns="http://schemas.openxmlformats.org/officeDocument/2006/bibliography" SelectedStyle="\APA.XSL" StyleName="APA"/>
</file>

<file path=customXml/item541.xml><?xml version="1.0" encoding="utf-8"?>
<b:Sources xmlns:b="http://schemas.openxmlformats.org/officeDocument/2006/bibliography" xmlns="http://schemas.openxmlformats.org/officeDocument/2006/bibliography" SelectedStyle="\APA.XSL" StyleName="APA"/>
</file>

<file path=customXml/item542.xml><?xml version="1.0" encoding="utf-8"?>
<b:Sources xmlns:b="http://schemas.openxmlformats.org/officeDocument/2006/bibliography" xmlns="http://schemas.openxmlformats.org/officeDocument/2006/bibliography" SelectedStyle="\APA.XSL" StyleName="APA"/>
</file>

<file path=customXml/item543.xml><?xml version="1.0" encoding="utf-8"?>
<b:Sources xmlns:b="http://schemas.openxmlformats.org/officeDocument/2006/bibliography" xmlns="http://schemas.openxmlformats.org/officeDocument/2006/bibliography" SelectedStyle="\APA.XSL" StyleName="APA"/>
</file>

<file path=customXml/item544.xml><?xml version="1.0" encoding="utf-8"?>
<b:Sources xmlns:b="http://schemas.openxmlformats.org/officeDocument/2006/bibliography" xmlns="http://schemas.openxmlformats.org/officeDocument/2006/bibliography" SelectedStyle="\APA.XSL" StyleName="APA"/>
</file>

<file path=customXml/item545.xml><?xml version="1.0" encoding="utf-8"?>
<b:Sources xmlns:b="http://schemas.openxmlformats.org/officeDocument/2006/bibliography" xmlns="http://schemas.openxmlformats.org/officeDocument/2006/bibliography" SelectedStyle="\APA.XSL" StyleName="APA"/>
</file>

<file path=customXml/item546.xml><?xml version="1.0" encoding="utf-8"?>
<b:Sources xmlns:b="http://schemas.openxmlformats.org/officeDocument/2006/bibliography" xmlns="http://schemas.openxmlformats.org/officeDocument/2006/bibliography" SelectedStyle="\APA.XSL" StyleName="APA"/>
</file>

<file path=customXml/item547.xml><?xml version="1.0" encoding="utf-8"?>
<b:Sources xmlns:b="http://schemas.openxmlformats.org/officeDocument/2006/bibliography" xmlns="http://schemas.openxmlformats.org/officeDocument/2006/bibliography" SelectedStyle="\APA.XSL" StyleName="APA"/>
</file>

<file path=customXml/item548.xml><?xml version="1.0" encoding="utf-8"?>
<b:Sources xmlns:b="http://schemas.openxmlformats.org/officeDocument/2006/bibliography" xmlns="http://schemas.openxmlformats.org/officeDocument/2006/bibliography" SelectedStyle="\APA.XSL" StyleName="APA"/>
</file>

<file path=customXml/item549.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50.xml><?xml version="1.0" encoding="utf-8"?>
<b:Sources xmlns:b="http://schemas.openxmlformats.org/officeDocument/2006/bibliography" xmlns="http://schemas.openxmlformats.org/officeDocument/2006/bibliography" SelectedStyle="\APA.XSL" StyleName="APA"/>
</file>

<file path=customXml/item551.xml><?xml version="1.0" encoding="utf-8"?>
<b:Sources xmlns:b="http://schemas.openxmlformats.org/officeDocument/2006/bibliography" xmlns="http://schemas.openxmlformats.org/officeDocument/2006/bibliography" SelectedStyle="\APA.XSL" StyleName="APA"/>
</file>

<file path=customXml/item552.xml><?xml version="1.0" encoding="utf-8"?>
<b:Sources xmlns:b="http://schemas.openxmlformats.org/officeDocument/2006/bibliography" xmlns="http://schemas.openxmlformats.org/officeDocument/2006/bibliography" SelectedStyle="\APA.XSL" StyleName="APA"/>
</file>

<file path=customXml/item553.xml><?xml version="1.0" encoding="utf-8"?>
<b:Sources xmlns:b="http://schemas.openxmlformats.org/officeDocument/2006/bibliography" xmlns="http://schemas.openxmlformats.org/officeDocument/2006/bibliography" SelectedStyle="\APA.XSL" StyleName="APA"/>
</file>

<file path=customXml/item554.xml><?xml version="1.0" encoding="utf-8"?>
<b:Sources xmlns:b="http://schemas.openxmlformats.org/officeDocument/2006/bibliography" xmlns="http://schemas.openxmlformats.org/officeDocument/2006/bibliography" SelectedStyle="\APA.XSL" StyleName="APA"/>
</file>

<file path=customXml/item555.xml><?xml version="1.0" encoding="utf-8"?>
<b:Sources xmlns:b="http://schemas.openxmlformats.org/officeDocument/2006/bibliography" xmlns="http://schemas.openxmlformats.org/officeDocument/2006/bibliography" SelectedStyle="\APA.XSL" StyleName="APA"/>
</file>

<file path=customXml/item556.xml><?xml version="1.0" encoding="utf-8"?>
<b:Sources xmlns:b="http://schemas.openxmlformats.org/officeDocument/2006/bibliography" xmlns="http://schemas.openxmlformats.org/officeDocument/2006/bibliography" SelectedStyle="\APA.XSL" StyleName="APA"/>
</file>

<file path=customXml/item557.xml><?xml version="1.0" encoding="utf-8"?>
<b:Sources xmlns:b="http://schemas.openxmlformats.org/officeDocument/2006/bibliography" xmlns="http://schemas.openxmlformats.org/officeDocument/2006/bibliography" SelectedStyle="\APA.XSL" StyleName="APA"/>
</file>

<file path=customXml/item558.xml><?xml version="1.0" encoding="utf-8"?>
<b:Sources xmlns:b="http://schemas.openxmlformats.org/officeDocument/2006/bibliography" xmlns="http://schemas.openxmlformats.org/officeDocument/2006/bibliography" SelectedStyle="\APA.XSL" StyleName="APA"/>
</file>

<file path=customXml/item559.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60.xml><?xml version="1.0" encoding="utf-8"?>
<b:Sources xmlns:b="http://schemas.openxmlformats.org/officeDocument/2006/bibliography" xmlns="http://schemas.openxmlformats.org/officeDocument/2006/bibliography" SelectedStyle="\APA.XSL" StyleName="APA"/>
</file>

<file path=customXml/item561.xml><?xml version="1.0" encoding="utf-8"?>
<b:Sources xmlns:b="http://schemas.openxmlformats.org/officeDocument/2006/bibliography" xmlns="http://schemas.openxmlformats.org/officeDocument/2006/bibliography" SelectedStyle="\APA.XSL" StyleName="APA"/>
</file>

<file path=customXml/item562.xml><?xml version="1.0" encoding="utf-8"?>
<b:Sources xmlns:b="http://schemas.openxmlformats.org/officeDocument/2006/bibliography" xmlns="http://schemas.openxmlformats.org/officeDocument/2006/bibliography" SelectedStyle="\APA.XSL" StyleName="APA"/>
</file>

<file path=customXml/item563.xml><?xml version="1.0" encoding="utf-8"?>
<b:Sources xmlns:b="http://schemas.openxmlformats.org/officeDocument/2006/bibliography" xmlns="http://schemas.openxmlformats.org/officeDocument/2006/bibliography" SelectedStyle="\APA.XSL" StyleName="APA"/>
</file>

<file path=customXml/item564.xml><?xml version="1.0" encoding="utf-8"?>
<b:Sources xmlns:b="http://schemas.openxmlformats.org/officeDocument/2006/bibliography" xmlns="http://schemas.openxmlformats.org/officeDocument/2006/bibliography" SelectedStyle="\APA.XSL" StyleName="APA"/>
</file>

<file path=customXml/item565.xml><?xml version="1.0" encoding="utf-8"?>
<b:Sources xmlns:b="http://schemas.openxmlformats.org/officeDocument/2006/bibliography" xmlns="http://schemas.openxmlformats.org/officeDocument/2006/bibliography" SelectedStyle="\APA.XSL" StyleName="APA"/>
</file>

<file path=customXml/item566.xml><?xml version="1.0" encoding="utf-8"?>
<b:Sources xmlns:b="http://schemas.openxmlformats.org/officeDocument/2006/bibliography" xmlns="http://schemas.openxmlformats.org/officeDocument/2006/bibliography" SelectedStyle="\APA.XSL" StyleName="APA"/>
</file>

<file path=customXml/item567.xml><?xml version="1.0" encoding="utf-8"?>
<b:Sources xmlns:b="http://schemas.openxmlformats.org/officeDocument/2006/bibliography" xmlns="http://schemas.openxmlformats.org/officeDocument/2006/bibliography" SelectedStyle="\APA.XSL" StyleName="APA"/>
</file>

<file path=customXml/item568.xml><?xml version="1.0" encoding="utf-8"?>
<b:Sources xmlns:b="http://schemas.openxmlformats.org/officeDocument/2006/bibliography" xmlns="http://schemas.openxmlformats.org/officeDocument/2006/bibliography" SelectedStyle="\APA.XSL" StyleName="APA"/>
</file>

<file path=customXml/item569.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70.xml><?xml version="1.0" encoding="utf-8"?>
<b:Sources xmlns:b="http://schemas.openxmlformats.org/officeDocument/2006/bibliography" xmlns="http://schemas.openxmlformats.org/officeDocument/2006/bibliography" SelectedStyle="\APA.XSL" StyleName="APA"/>
</file>

<file path=customXml/item571.xml><?xml version="1.0" encoding="utf-8"?>
<b:Sources xmlns:b="http://schemas.openxmlformats.org/officeDocument/2006/bibliography" xmlns="http://schemas.openxmlformats.org/officeDocument/2006/bibliography" SelectedStyle="\APA.XSL" StyleName="APA"/>
</file>

<file path=customXml/item572.xml><?xml version="1.0" encoding="utf-8"?>
<b:Sources xmlns:b="http://schemas.openxmlformats.org/officeDocument/2006/bibliography" xmlns="http://schemas.openxmlformats.org/officeDocument/2006/bibliography" SelectedStyle="\APA.XSL" StyleName="APA"/>
</file>

<file path=customXml/item573.xml><?xml version="1.0" encoding="utf-8"?>
<b:Sources xmlns:b="http://schemas.openxmlformats.org/officeDocument/2006/bibliography" xmlns="http://schemas.openxmlformats.org/officeDocument/2006/bibliography" SelectedStyle="\APA.XSL" StyleName="APA"/>
</file>

<file path=customXml/item574.xml><?xml version="1.0" encoding="utf-8"?>
<b:Sources xmlns:b="http://schemas.openxmlformats.org/officeDocument/2006/bibliography" xmlns="http://schemas.openxmlformats.org/officeDocument/2006/bibliography" SelectedStyle="\APA.XSL" StyleName="APA"/>
</file>

<file path=customXml/item575.xml><?xml version="1.0" encoding="utf-8"?>
<b:Sources xmlns:b="http://schemas.openxmlformats.org/officeDocument/2006/bibliography" xmlns="http://schemas.openxmlformats.org/officeDocument/2006/bibliography" SelectedStyle="\APA.XSL" StyleName="APA"/>
</file>

<file path=customXml/item576.xml><?xml version="1.0" encoding="utf-8"?>
<b:Sources xmlns:b="http://schemas.openxmlformats.org/officeDocument/2006/bibliography" xmlns="http://schemas.openxmlformats.org/officeDocument/2006/bibliography" SelectedStyle="\APA.XSL" StyleName="APA"/>
</file>

<file path=customXml/item577.xml><?xml version="1.0" encoding="utf-8"?>
<b:Sources xmlns:b="http://schemas.openxmlformats.org/officeDocument/2006/bibliography" xmlns="http://schemas.openxmlformats.org/officeDocument/2006/bibliography" SelectedStyle="\APA.XSL" StyleName="APA"/>
</file>

<file path=customXml/item578.xml><?xml version="1.0" encoding="utf-8"?>
<b:Sources xmlns:b="http://schemas.openxmlformats.org/officeDocument/2006/bibliography" xmlns="http://schemas.openxmlformats.org/officeDocument/2006/bibliography" SelectedStyle="\APA.XSL" StyleName="APA"/>
</file>

<file path=customXml/item579.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80.xml><?xml version="1.0" encoding="utf-8"?>
<b:Sources xmlns:b="http://schemas.openxmlformats.org/officeDocument/2006/bibliography" xmlns="http://schemas.openxmlformats.org/officeDocument/2006/bibliography" SelectedStyle="\APA.XSL" StyleName="APA"/>
</file>

<file path=customXml/item581.xml><?xml version="1.0" encoding="utf-8"?>
<b:Sources xmlns:b="http://schemas.openxmlformats.org/officeDocument/2006/bibliography" xmlns="http://schemas.openxmlformats.org/officeDocument/2006/bibliography" SelectedStyle="\APA.XSL" StyleName="APA"/>
</file>

<file path=customXml/item582.xml><?xml version="1.0" encoding="utf-8"?>
<b:Sources xmlns:b="http://schemas.openxmlformats.org/officeDocument/2006/bibliography" xmlns="http://schemas.openxmlformats.org/officeDocument/2006/bibliography" SelectedStyle="\APA.XSL" StyleName="APA"/>
</file>

<file path=customXml/item583.xml><?xml version="1.0" encoding="utf-8"?>
<b:Sources xmlns:b="http://schemas.openxmlformats.org/officeDocument/2006/bibliography" xmlns="http://schemas.openxmlformats.org/officeDocument/2006/bibliography" SelectedStyle="\APA.XSL" StyleName="APA"/>
</file>

<file path=customXml/item584.xml><?xml version="1.0" encoding="utf-8"?>
<b:Sources xmlns:b="http://schemas.openxmlformats.org/officeDocument/2006/bibliography" xmlns="http://schemas.openxmlformats.org/officeDocument/2006/bibliography" SelectedStyle="\APA.XSL" StyleName="APA"/>
</file>

<file path=customXml/item585.xml><?xml version="1.0" encoding="utf-8"?>
<b:Sources xmlns:b="http://schemas.openxmlformats.org/officeDocument/2006/bibliography" xmlns="http://schemas.openxmlformats.org/officeDocument/2006/bibliography" SelectedStyle="\APA.XSL" StyleName="APA"/>
</file>

<file path=customXml/item586.xml><?xml version="1.0" encoding="utf-8"?>
<b:Sources xmlns:b="http://schemas.openxmlformats.org/officeDocument/2006/bibliography" xmlns="http://schemas.openxmlformats.org/officeDocument/2006/bibliography" SelectedStyle="\APA.XSL" StyleName="APA"/>
</file>

<file path=customXml/item587.xml><?xml version="1.0" encoding="utf-8"?>
<b:Sources xmlns:b="http://schemas.openxmlformats.org/officeDocument/2006/bibliography" xmlns="http://schemas.openxmlformats.org/officeDocument/2006/bibliography" SelectedStyle="\APA.XSL" StyleName="APA"/>
</file>

<file path=customXml/item588.xml><?xml version="1.0" encoding="utf-8"?>
<b:Sources xmlns:b="http://schemas.openxmlformats.org/officeDocument/2006/bibliography" xmlns="http://schemas.openxmlformats.org/officeDocument/2006/bibliography" SelectedStyle="\APA.XSL" StyleName="APA"/>
</file>

<file path=customXml/item589.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590.xml><?xml version="1.0" encoding="utf-8"?>
<b:Sources xmlns:b="http://schemas.openxmlformats.org/officeDocument/2006/bibliography" xmlns="http://schemas.openxmlformats.org/officeDocument/2006/bibliography" SelectedStyle="\APA.XSL" StyleName="APA"/>
</file>

<file path=customXml/item591.xml><?xml version="1.0" encoding="utf-8"?>
<b:Sources xmlns:b="http://schemas.openxmlformats.org/officeDocument/2006/bibliography" xmlns="http://schemas.openxmlformats.org/officeDocument/2006/bibliography" SelectedStyle="\APA.XSL" StyleName="APA"/>
</file>

<file path=customXml/item592.xml><?xml version="1.0" encoding="utf-8"?>
<b:Sources xmlns:b="http://schemas.openxmlformats.org/officeDocument/2006/bibliography" xmlns="http://schemas.openxmlformats.org/officeDocument/2006/bibliography" SelectedStyle="\APA.XSL" StyleName="APA"/>
</file>

<file path=customXml/item593.xml><?xml version="1.0" encoding="utf-8"?>
<b:Sources xmlns:b="http://schemas.openxmlformats.org/officeDocument/2006/bibliography" xmlns="http://schemas.openxmlformats.org/officeDocument/2006/bibliography" SelectedStyle="\APA.XSL" StyleName="APA"/>
</file>

<file path=customXml/item594.xml><?xml version="1.0" encoding="utf-8"?>
<b:Sources xmlns:b="http://schemas.openxmlformats.org/officeDocument/2006/bibliography" xmlns="http://schemas.openxmlformats.org/officeDocument/2006/bibliography" SelectedStyle="\APA.XSL" StyleName="APA"/>
</file>

<file path=customXml/item595.xml><?xml version="1.0" encoding="utf-8"?>
<b:Sources xmlns:b="http://schemas.openxmlformats.org/officeDocument/2006/bibliography" xmlns="http://schemas.openxmlformats.org/officeDocument/2006/bibliography" SelectedStyle="\APA.XSL" StyleName="APA"/>
</file>

<file path=customXml/item596.xml><?xml version="1.0" encoding="utf-8"?>
<b:Sources xmlns:b="http://schemas.openxmlformats.org/officeDocument/2006/bibliography" xmlns="http://schemas.openxmlformats.org/officeDocument/2006/bibliography" SelectedStyle="\APA.XSL" StyleName="APA"/>
</file>

<file path=customXml/item597.xml><?xml version="1.0" encoding="utf-8"?>
<b:Sources xmlns:b="http://schemas.openxmlformats.org/officeDocument/2006/bibliography" xmlns="http://schemas.openxmlformats.org/officeDocument/2006/bibliography" SelectedStyle="\APA.XSL" StyleName="APA"/>
</file>

<file path=customXml/item598.xml><?xml version="1.0" encoding="utf-8"?>
<b:Sources xmlns:b="http://schemas.openxmlformats.org/officeDocument/2006/bibliography" xmlns="http://schemas.openxmlformats.org/officeDocument/2006/bibliography" SelectedStyle="\APA.XSL" StyleName="APA"/>
</file>

<file path=customXml/item59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00.xml><?xml version="1.0" encoding="utf-8"?>
<b:Sources xmlns:b="http://schemas.openxmlformats.org/officeDocument/2006/bibliography" xmlns="http://schemas.openxmlformats.org/officeDocument/2006/bibliography" SelectedStyle="\APA.XSL" StyleName="APA"/>
</file>

<file path=customXml/item601.xml><?xml version="1.0" encoding="utf-8"?>
<b:Sources xmlns:b="http://schemas.openxmlformats.org/officeDocument/2006/bibliography" xmlns="http://schemas.openxmlformats.org/officeDocument/2006/bibliography" SelectedStyle="\APA.XSL" StyleName="APA"/>
</file>

<file path=customXml/item602.xml><?xml version="1.0" encoding="utf-8"?>
<b:Sources xmlns:b="http://schemas.openxmlformats.org/officeDocument/2006/bibliography" xmlns="http://schemas.openxmlformats.org/officeDocument/2006/bibliography" SelectedStyle="\APA.XSL" StyleName="APA"/>
</file>

<file path=customXml/item603.xml><?xml version="1.0" encoding="utf-8"?>
<b:Sources xmlns:b="http://schemas.openxmlformats.org/officeDocument/2006/bibliography" xmlns="http://schemas.openxmlformats.org/officeDocument/2006/bibliography" SelectedStyle="\APA.XSL" StyleName="APA"/>
</file>

<file path=customXml/item604.xml><?xml version="1.0" encoding="utf-8"?>
<b:Sources xmlns:b="http://schemas.openxmlformats.org/officeDocument/2006/bibliography" xmlns="http://schemas.openxmlformats.org/officeDocument/2006/bibliography" SelectedStyle="\APA.XSL" StyleName="APA"/>
</file>

<file path=customXml/item605.xml><?xml version="1.0" encoding="utf-8"?>
<b:Sources xmlns:b="http://schemas.openxmlformats.org/officeDocument/2006/bibliography" xmlns="http://schemas.openxmlformats.org/officeDocument/2006/bibliography" SelectedStyle="\APA.XSL" StyleName="APA"/>
</file>

<file path=customXml/item606.xml><?xml version="1.0" encoding="utf-8"?>
<b:Sources xmlns:b="http://schemas.openxmlformats.org/officeDocument/2006/bibliography" xmlns="http://schemas.openxmlformats.org/officeDocument/2006/bibliography" SelectedStyle="\APA.XSL" StyleName="APA"/>
</file>

<file path=customXml/item607.xml><?xml version="1.0" encoding="utf-8"?>
<b:Sources xmlns:b="http://schemas.openxmlformats.org/officeDocument/2006/bibliography" xmlns="http://schemas.openxmlformats.org/officeDocument/2006/bibliography" SelectedStyle="\APA.XSL" StyleName="APA"/>
</file>

<file path=customXml/item608.xml><?xml version="1.0" encoding="utf-8"?>
<b:Sources xmlns:b="http://schemas.openxmlformats.org/officeDocument/2006/bibliography" xmlns="http://schemas.openxmlformats.org/officeDocument/2006/bibliography" SelectedStyle="\APA.XSL" StyleName="APA"/>
</file>

<file path=customXml/item609.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10.xml><?xml version="1.0" encoding="utf-8"?>
<b:Sources xmlns:b="http://schemas.openxmlformats.org/officeDocument/2006/bibliography" xmlns="http://schemas.openxmlformats.org/officeDocument/2006/bibliography" SelectedStyle="\APA.XSL" StyleName="APA"/>
</file>

<file path=customXml/item611.xml><?xml version="1.0" encoding="utf-8"?>
<b:Sources xmlns:b="http://schemas.openxmlformats.org/officeDocument/2006/bibliography" xmlns="http://schemas.openxmlformats.org/officeDocument/2006/bibliography" SelectedStyle="\APA.XSL" StyleName="APA"/>
</file>

<file path=customXml/item612.xml><?xml version="1.0" encoding="utf-8"?>
<b:Sources xmlns:b="http://schemas.openxmlformats.org/officeDocument/2006/bibliography" xmlns="http://schemas.openxmlformats.org/officeDocument/2006/bibliography" SelectedStyle="\APA.XSL" StyleName="APA"/>
</file>

<file path=customXml/item613.xml><?xml version="1.0" encoding="utf-8"?>
<b:Sources xmlns:b="http://schemas.openxmlformats.org/officeDocument/2006/bibliography" xmlns="http://schemas.openxmlformats.org/officeDocument/2006/bibliography" SelectedStyle="\APA.XSL" StyleName="APA"/>
</file>

<file path=customXml/item614.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18B8E-7F25-4ACA-97D3-B6C3CB621D21}">
  <ds:schemaRefs>
    <ds:schemaRef ds:uri="http://schemas.openxmlformats.org/officeDocument/2006/bibliography"/>
  </ds:schemaRefs>
</ds:datastoreItem>
</file>

<file path=customXml/itemProps10.xml><?xml version="1.0" encoding="utf-8"?>
<ds:datastoreItem xmlns:ds="http://schemas.openxmlformats.org/officeDocument/2006/customXml" ds:itemID="{A44A4FB1-7A6C-4AA5-B123-5FFD04ADDAED}">
  <ds:schemaRefs>
    <ds:schemaRef ds:uri="http://schemas.openxmlformats.org/officeDocument/2006/bibliography"/>
  </ds:schemaRefs>
</ds:datastoreItem>
</file>

<file path=customXml/itemProps100.xml><?xml version="1.0" encoding="utf-8"?>
<ds:datastoreItem xmlns:ds="http://schemas.openxmlformats.org/officeDocument/2006/customXml" ds:itemID="{639DC9FE-2CF9-4ADD-8089-23FE1F6AA259}">
  <ds:schemaRefs>
    <ds:schemaRef ds:uri="http://schemas.openxmlformats.org/officeDocument/2006/bibliography"/>
  </ds:schemaRefs>
</ds:datastoreItem>
</file>

<file path=customXml/itemProps101.xml><?xml version="1.0" encoding="utf-8"?>
<ds:datastoreItem xmlns:ds="http://schemas.openxmlformats.org/officeDocument/2006/customXml" ds:itemID="{FEEEDB60-63F9-4570-A28F-37BF063E6D3D}">
  <ds:schemaRefs>
    <ds:schemaRef ds:uri="http://schemas.openxmlformats.org/officeDocument/2006/bibliography"/>
  </ds:schemaRefs>
</ds:datastoreItem>
</file>

<file path=customXml/itemProps102.xml><?xml version="1.0" encoding="utf-8"?>
<ds:datastoreItem xmlns:ds="http://schemas.openxmlformats.org/officeDocument/2006/customXml" ds:itemID="{7555F7AD-2ED9-4EC8-BFA0-951A4384481C}">
  <ds:schemaRefs>
    <ds:schemaRef ds:uri="http://schemas.openxmlformats.org/officeDocument/2006/bibliography"/>
  </ds:schemaRefs>
</ds:datastoreItem>
</file>

<file path=customXml/itemProps103.xml><?xml version="1.0" encoding="utf-8"?>
<ds:datastoreItem xmlns:ds="http://schemas.openxmlformats.org/officeDocument/2006/customXml" ds:itemID="{11F94170-9DD0-4747-B6C5-DF56C6662107}">
  <ds:schemaRefs>
    <ds:schemaRef ds:uri="http://schemas.openxmlformats.org/officeDocument/2006/bibliography"/>
  </ds:schemaRefs>
</ds:datastoreItem>
</file>

<file path=customXml/itemProps104.xml><?xml version="1.0" encoding="utf-8"?>
<ds:datastoreItem xmlns:ds="http://schemas.openxmlformats.org/officeDocument/2006/customXml" ds:itemID="{4C45B35B-7170-4B15-AC52-896F6D627D37}">
  <ds:schemaRefs>
    <ds:schemaRef ds:uri="http://schemas.openxmlformats.org/officeDocument/2006/bibliography"/>
  </ds:schemaRefs>
</ds:datastoreItem>
</file>

<file path=customXml/itemProps105.xml><?xml version="1.0" encoding="utf-8"?>
<ds:datastoreItem xmlns:ds="http://schemas.openxmlformats.org/officeDocument/2006/customXml" ds:itemID="{4510830D-744B-4828-AE74-3A6B5CDA298E}">
  <ds:schemaRefs>
    <ds:schemaRef ds:uri="http://schemas.openxmlformats.org/officeDocument/2006/bibliography"/>
  </ds:schemaRefs>
</ds:datastoreItem>
</file>

<file path=customXml/itemProps106.xml><?xml version="1.0" encoding="utf-8"?>
<ds:datastoreItem xmlns:ds="http://schemas.openxmlformats.org/officeDocument/2006/customXml" ds:itemID="{5A230647-30A6-4974-A5B9-A04B79EDA03B}">
  <ds:schemaRefs>
    <ds:schemaRef ds:uri="http://schemas.openxmlformats.org/officeDocument/2006/bibliography"/>
  </ds:schemaRefs>
</ds:datastoreItem>
</file>

<file path=customXml/itemProps107.xml><?xml version="1.0" encoding="utf-8"?>
<ds:datastoreItem xmlns:ds="http://schemas.openxmlformats.org/officeDocument/2006/customXml" ds:itemID="{AC0851D1-929B-4B7F-9B1B-E24AF925A137}">
  <ds:schemaRefs>
    <ds:schemaRef ds:uri="http://schemas.openxmlformats.org/officeDocument/2006/bibliography"/>
  </ds:schemaRefs>
</ds:datastoreItem>
</file>

<file path=customXml/itemProps108.xml><?xml version="1.0" encoding="utf-8"?>
<ds:datastoreItem xmlns:ds="http://schemas.openxmlformats.org/officeDocument/2006/customXml" ds:itemID="{72209AD0-7BB6-4025-B70C-6E11492E5875}">
  <ds:schemaRefs>
    <ds:schemaRef ds:uri="http://schemas.openxmlformats.org/officeDocument/2006/bibliography"/>
  </ds:schemaRefs>
</ds:datastoreItem>
</file>

<file path=customXml/itemProps109.xml><?xml version="1.0" encoding="utf-8"?>
<ds:datastoreItem xmlns:ds="http://schemas.openxmlformats.org/officeDocument/2006/customXml" ds:itemID="{3A8BC39E-F822-48A8-9DCB-4B83C18CAE99}">
  <ds:schemaRefs>
    <ds:schemaRef ds:uri="http://schemas.openxmlformats.org/officeDocument/2006/bibliography"/>
  </ds:schemaRefs>
</ds:datastoreItem>
</file>

<file path=customXml/itemProps11.xml><?xml version="1.0" encoding="utf-8"?>
<ds:datastoreItem xmlns:ds="http://schemas.openxmlformats.org/officeDocument/2006/customXml" ds:itemID="{E7183CBD-1119-439C-BE26-214898C2AC62}">
  <ds:schemaRefs>
    <ds:schemaRef ds:uri="http://schemas.openxmlformats.org/officeDocument/2006/bibliography"/>
  </ds:schemaRefs>
</ds:datastoreItem>
</file>

<file path=customXml/itemProps110.xml><?xml version="1.0" encoding="utf-8"?>
<ds:datastoreItem xmlns:ds="http://schemas.openxmlformats.org/officeDocument/2006/customXml" ds:itemID="{27AA3EAD-4D3A-4F80-BBC7-DB165C6B88B6}">
  <ds:schemaRefs>
    <ds:schemaRef ds:uri="http://schemas.openxmlformats.org/officeDocument/2006/bibliography"/>
  </ds:schemaRefs>
</ds:datastoreItem>
</file>

<file path=customXml/itemProps111.xml><?xml version="1.0" encoding="utf-8"?>
<ds:datastoreItem xmlns:ds="http://schemas.openxmlformats.org/officeDocument/2006/customXml" ds:itemID="{D1EDE2F0-D5F9-4608-B1A9-0CE689F9E4EC}">
  <ds:schemaRefs>
    <ds:schemaRef ds:uri="http://schemas.openxmlformats.org/officeDocument/2006/bibliography"/>
  </ds:schemaRefs>
</ds:datastoreItem>
</file>

<file path=customXml/itemProps112.xml><?xml version="1.0" encoding="utf-8"?>
<ds:datastoreItem xmlns:ds="http://schemas.openxmlformats.org/officeDocument/2006/customXml" ds:itemID="{306B0398-1238-4512-A691-A6B58A536DDA}">
  <ds:schemaRefs>
    <ds:schemaRef ds:uri="http://schemas.openxmlformats.org/officeDocument/2006/bibliography"/>
  </ds:schemaRefs>
</ds:datastoreItem>
</file>

<file path=customXml/itemProps113.xml><?xml version="1.0" encoding="utf-8"?>
<ds:datastoreItem xmlns:ds="http://schemas.openxmlformats.org/officeDocument/2006/customXml" ds:itemID="{7BA563E3-469F-4E4D-B650-DF9A810DE793}">
  <ds:schemaRefs>
    <ds:schemaRef ds:uri="http://schemas.openxmlformats.org/officeDocument/2006/bibliography"/>
  </ds:schemaRefs>
</ds:datastoreItem>
</file>

<file path=customXml/itemProps114.xml><?xml version="1.0" encoding="utf-8"?>
<ds:datastoreItem xmlns:ds="http://schemas.openxmlformats.org/officeDocument/2006/customXml" ds:itemID="{6BA1628F-3145-4645-8674-0F593BB273A6}">
  <ds:schemaRefs>
    <ds:schemaRef ds:uri="http://schemas.openxmlformats.org/officeDocument/2006/bibliography"/>
  </ds:schemaRefs>
</ds:datastoreItem>
</file>

<file path=customXml/itemProps115.xml><?xml version="1.0" encoding="utf-8"?>
<ds:datastoreItem xmlns:ds="http://schemas.openxmlformats.org/officeDocument/2006/customXml" ds:itemID="{C76889C0-8B50-4CB0-9BC3-A4A11EF4F221}">
  <ds:schemaRefs>
    <ds:schemaRef ds:uri="http://schemas.openxmlformats.org/officeDocument/2006/bibliography"/>
  </ds:schemaRefs>
</ds:datastoreItem>
</file>

<file path=customXml/itemProps116.xml><?xml version="1.0" encoding="utf-8"?>
<ds:datastoreItem xmlns:ds="http://schemas.openxmlformats.org/officeDocument/2006/customXml" ds:itemID="{91A2B3F5-0F37-4E6F-8037-5761299A200A}">
  <ds:schemaRefs>
    <ds:schemaRef ds:uri="http://schemas.openxmlformats.org/officeDocument/2006/bibliography"/>
  </ds:schemaRefs>
</ds:datastoreItem>
</file>

<file path=customXml/itemProps117.xml><?xml version="1.0" encoding="utf-8"?>
<ds:datastoreItem xmlns:ds="http://schemas.openxmlformats.org/officeDocument/2006/customXml" ds:itemID="{DD6F5F1A-821C-4A10-A0D5-5E405382D13D}">
  <ds:schemaRefs>
    <ds:schemaRef ds:uri="http://schemas.openxmlformats.org/officeDocument/2006/bibliography"/>
  </ds:schemaRefs>
</ds:datastoreItem>
</file>

<file path=customXml/itemProps118.xml><?xml version="1.0" encoding="utf-8"?>
<ds:datastoreItem xmlns:ds="http://schemas.openxmlformats.org/officeDocument/2006/customXml" ds:itemID="{B339AF3B-05ED-4AF7-9BB5-658D69306D96}">
  <ds:schemaRefs>
    <ds:schemaRef ds:uri="http://schemas.openxmlformats.org/officeDocument/2006/bibliography"/>
  </ds:schemaRefs>
</ds:datastoreItem>
</file>

<file path=customXml/itemProps119.xml><?xml version="1.0" encoding="utf-8"?>
<ds:datastoreItem xmlns:ds="http://schemas.openxmlformats.org/officeDocument/2006/customXml" ds:itemID="{1AE3BF60-4690-44DB-83A4-21F6CCF129EE}">
  <ds:schemaRefs>
    <ds:schemaRef ds:uri="http://schemas.openxmlformats.org/officeDocument/2006/bibliography"/>
  </ds:schemaRefs>
</ds:datastoreItem>
</file>

<file path=customXml/itemProps12.xml><?xml version="1.0" encoding="utf-8"?>
<ds:datastoreItem xmlns:ds="http://schemas.openxmlformats.org/officeDocument/2006/customXml" ds:itemID="{61317E8C-9AAF-430F-9E48-2A2B65208A6E}">
  <ds:schemaRefs>
    <ds:schemaRef ds:uri="http://schemas.openxmlformats.org/officeDocument/2006/bibliography"/>
  </ds:schemaRefs>
</ds:datastoreItem>
</file>

<file path=customXml/itemProps120.xml><?xml version="1.0" encoding="utf-8"?>
<ds:datastoreItem xmlns:ds="http://schemas.openxmlformats.org/officeDocument/2006/customXml" ds:itemID="{5A92DABC-E7F0-480C-893C-90843161E700}">
  <ds:schemaRefs>
    <ds:schemaRef ds:uri="http://schemas.openxmlformats.org/officeDocument/2006/bibliography"/>
  </ds:schemaRefs>
</ds:datastoreItem>
</file>

<file path=customXml/itemProps121.xml><?xml version="1.0" encoding="utf-8"?>
<ds:datastoreItem xmlns:ds="http://schemas.openxmlformats.org/officeDocument/2006/customXml" ds:itemID="{26CBC5BF-5FFD-43DB-BACF-851A74092201}">
  <ds:schemaRefs>
    <ds:schemaRef ds:uri="http://schemas.openxmlformats.org/officeDocument/2006/bibliography"/>
  </ds:schemaRefs>
</ds:datastoreItem>
</file>

<file path=customXml/itemProps122.xml><?xml version="1.0" encoding="utf-8"?>
<ds:datastoreItem xmlns:ds="http://schemas.openxmlformats.org/officeDocument/2006/customXml" ds:itemID="{98D6FAB0-2E1E-45BE-8949-7FDA865595F8}">
  <ds:schemaRefs>
    <ds:schemaRef ds:uri="http://schemas.openxmlformats.org/officeDocument/2006/bibliography"/>
  </ds:schemaRefs>
</ds:datastoreItem>
</file>

<file path=customXml/itemProps123.xml><?xml version="1.0" encoding="utf-8"?>
<ds:datastoreItem xmlns:ds="http://schemas.openxmlformats.org/officeDocument/2006/customXml" ds:itemID="{094C4B7D-48E6-4029-9829-81706081A37C}">
  <ds:schemaRefs>
    <ds:schemaRef ds:uri="http://schemas.openxmlformats.org/officeDocument/2006/bibliography"/>
  </ds:schemaRefs>
</ds:datastoreItem>
</file>

<file path=customXml/itemProps124.xml><?xml version="1.0" encoding="utf-8"?>
<ds:datastoreItem xmlns:ds="http://schemas.openxmlformats.org/officeDocument/2006/customXml" ds:itemID="{329DA98D-ADD5-46D7-92FC-BA81AAC4C119}">
  <ds:schemaRefs>
    <ds:schemaRef ds:uri="http://schemas.openxmlformats.org/officeDocument/2006/bibliography"/>
  </ds:schemaRefs>
</ds:datastoreItem>
</file>

<file path=customXml/itemProps125.xml><?xml version="1.0" encoding="utf-8"?>
<ds:datastoreItem xmlns:ds="http://schemas.openxmlformats.org/officeDocument/2006/customXml" ds:itemID="{A7E5EDCD-4D47-46E2-BF03-89C88CE37A47}">
  <ds:schemaRefs>
    <ds:schemaRef ds:uri="http://schemas.openxmlformats.org/officeDocument/2006/bibliography"/>
  </ds:schemaRefs>
</ds:datastoreItem>
</file>

<file path=customXml/itemProps126.xml><?xml version="1.0" encoding="utf-8"?>
<ds:datastoreItem xmlns:ds="http://schemas.openxmlformats.org/officeDocument/2006/customXml" ds:itemID="{45708CD5-0540-4C00-A152-EBDF889FF4F1}">
  <ds:schemaRefs>
    <ds:schemaRef ds:uri="http://schemas.openxmlformats.org/officeDocument/2006/bibliography"/>
  </ds:schemaRefs>
</ds:datastoreItem>
</file>

<file path=customXml/itemProps127.xml><?xml version="1.0" encoding="utf-8"?>
<ds:datastoreItem xmlns:ds="http://schemas.openxmlformats.org/officeDocument/2006/customXml" ds:itemID="{4B3F8A8A-E5C8-4D6C-AFCA-E1A45D861096}">
  <ds:schemaRefs>
    <ds:schemaRef ds:uri="http://schemas.openxmlformats.org/officeDocument/2006/bibliography"/>
  </ds:schemaRefs>
</ds:datastoreItem>
</file>

<file path=customXml/itemProps128.xml><?xml version="1.0" encoding="utf-8"?>
<ds:datastoreItem xmlns:ds="http://schemas.openxmlformats.org/officeDocument/2006/customXml" ds:itemID="{FCEE4EFB-4545-4293-BF51-5B50376071FB}">
  <ds:schemaRefs>
    <ds:schemaRef ds:uri="http://schemas.openxmlformats.org/officeDocument/2006/bibliography"/>
  </ds:schemaRefs>
</ds:datastoreItem>
</file>

<file path=customXml/itemProps129.xml><?xml version="1.0" encoding="utf-8"?>
<ds:datastoreItem xmlns:ds="http://schemas.openxmlformats.org/officeDocument/2006/customXml" ds:itemID="{3AAD6BB1-810B-4020-B1E7-1BBDFDE0D5CF}">
  <ds:schemaRefs>
    <ds:schemaRef ds:uri="http://schemas.openxmlformats.org/officeDocument/2006/bibliography"/>
  </ds:schemaRefs>
</ds:datastoreItem>
</file>

<file path=customXml/itemProps13.xml><?xml version="1.0" encoding="utf-8"?>
<ds:datastoreItem xmlns:ds="http://schemas.openxmlformats.org/officeDocument/2006/customXml" ds:itemID="{0F4425C2-C1F2-45DB-ABFF-7A302C8D3396}">
  <ds:schemaRefs>
    <ds:schemaRef ds:uri="http://schemas.openxmlformats.org/officeDocument/2006/bibliography"/>
  </ds:schemaRefs>
</ds:datastoreItem>
</file>

<file path=customXml/itemProps130.xml><?xml version="1.0" encoding="utf-8"?>
<ds:datastoreItem xmlns:ds="http://schemas.openxmlformats.org/officeDocument/2006/customXml" ds:itemID="{1A9ED4EB-FF62-4D78-A4C4-A2C54D439383}">
  <ds:schemaRefs>
    <ds:schemaRef ds:uri="http://schemas.openxmlformats.org/officeDocument/2006/bibliography"/>
  </ds:schemaRefs>
</ds:datastoreItem>
</file>

<file path=customXml/itemProps131.xml><?xml version="1.0" encoding="utf-8"?>
<ds:datastoreItem xmlns:ds="http://schemas.openxmlformats.org/officeDocument/2006/customXml" ds:itemID="{011045BA-8F63-4C23-9183-2DAEDF21F6C4}">
  <ds:schemaRefs>
    <ds:schemaRef ds:uri="http://schemas.openxmlformats.org/officeDocument/2006/bibliography"/>
  </ds:schemaRefs>
</ds:datastoreItem>
</file>

<file path=customXml/itemProps132.xml><?xml version="1.0" encoding="utf-8"?>
<ds:datastoreItem xmlns:ds="http://schemas.openxmlformats.org/officeDocument/2006/customXml" ds:itemID="{3532CB4D-1417-4AE1-AD3D-5DB2F8A16925}">
  <ds:schemaRefs>
    <ds:schemaRef ds:uri="http://schemas.openxmlformats.org/officeDocument/2006/bibliography"/>
  </ds:schemaRefs>
</ds:datastoreItem>
</file>

<file path=customXml/itemProps133.xml><?xml version="1.0" encoding="utf-8"?>
<ds:datastoreItem xmlns:ds="http://schemas.openxmlformats.org/officeDocument/2006/customXml" ds:itemID="{8BC00FC9-BCDD-4A02-BFD4-916FE827DD72}">
  <ds:schemaRefs>
    <ds:schemaRef ds:uri="http://schemas.openxmlformats.org/officeDocument/2006/bibliography"/>
  </ds:schemaRefs>
</ds:datastoreItem>
</file>

<file path=customXml/itemProps134.xml><?xml version="1.0" encoding="utf-8"?>
<ds:datastoreItem xmlns:ds="http://schemas.openxmlformats.org/officeDocument/2006/customXml" ds:itemID="{F0BB8C0C-156E-40A3-A957-54BAEE613DEB}">
  <ds:schemaRefs>
    <ds:schemaRef ds:uri="http://schemas.openxmlformats.org/officeDocument/2006/bibliography"/>
  </ds:schemaRefs>
</ds:datastoreItem>
</file>

<file path=customXml/itemProps135.xml><?xml version="1.0" encoding="utf-8"?>
<ds:datastoreItem xmlns:ds="http://schemas.openxmlformats.org/officeDocument/2006/customXml" ds:itemID="{3260D22B-331D-4EC5-8C8C-B2B298D696C4}">
  <ds:schemaRefs>
    <ds:schemaRef ds:uri="http://schemas.openxmlformats.org/officeDocument/2006/bibliography"/>
  </ds:schemaRefs>
</ds:datastoreItem>
</file>

<file path=customXml/itemProps136.xml><?xml version="1.0" encoding="utf-8"?>
<ds:datastoreItem xmlns:ds="http://schemas.openxmlformats.org/officeDocument/2006/customXml" ds:itemID="{83A48D4E-B32B-4D16-9E24-44ED251947D4}">
  <ds:schemaRefs>
    <ds:schemaRef ds:uri="http://schemas.openxmlformats.org/officeDocument/2006/bibliography"/>
  </ds:schemaRefs>
</ds:datastoreItem>
</file>

<file path=customXml/itemProps137.xml><?xml version="1.0" encoding="utf-8"?>
<ds:datastoreItem xmlns:ds="http://schemas.openxmlformats.org/officeDocument/2006/customXml" ds:itemID="{A6D75EAB-93EF-4DAB-AB70-CA39B6DE474D}">
  <ds:schemaRefs>
    <ds:schemaRef ds:uri="http://schemas.openxmlformats.org/officeDocument/2006/bibliography"/>
  </ds:schemaRefs>
</ds:datastoreItem>
</file>

<file path=customXml/itemProps138.xml><?xml version="1.0" encoding="utf-8"?>
<ds:datastoreItem xmlns:ds="http://schemas.openxmlformats.org/officeDocument/2006/customXml" ds:itemID="{22029C29-23A9-4DF0-B119-91F7DF369483}">
  <ds:schemaRefs>
    <ds:schemaRef ds:uri="http://schemas.openxmlformats.org/officeDocument/2006/bibliography"/>
  </ds:schemaRefs>
</ds:datastoreItem>
</file>

<file path=customXml/itemProps139.xml><?xml version="1.0" encoding="utf-8"?>
<ds:datastoreItem xmlns:ds="http://schemas.openxmlformats.org/officeDocument/2006/customXml" ds:itemID="{E861DDB5-59A1-4E16-B3C9-FBD5C25306A8}">
  <ds:schemaRefs>
    <ds:schemaRef ds:uri="http://schemas.openxmlformats.org/officeDocument/2006/bibliography"/>
  </ds:schemaRefs>
</ds:datastoreItem>
</file>

<file path=customXml/itemProps14.xml><?xml version="1.0" encoding="utf-8"?>
<ds:datastoreItem xmlns:ds="http://schemas.openxmlformats.org/officeDocument/2006/customXml" ds:itemID="{7DE6F5E5-3A7C-42B5-9156-26A3C5626271}">
  <ds:schemaRefs>
    <ds:schemaRef ds:uri="http://schemas.openxmlformats.org/officeDocument/2006/bibliography"/>
  </ds:schemaRefs>
</ds:datastoreItem>
</file>

<file path=customXml/itemProps140.xml><?xml version="1.0" encoding="utf-8"?>
<ds:datastoreItem xmlns:ds="http://schemas.openxmlformats.org/officeDocument/2006/customXml" ds:itemID="{872C0995-E53A-43D1-B59C-6E2EF0717EA5}">
  <ds:schemaRefs>
    <ds:schemaRef ds:uri="http://schemas.openxmlformats.org/officeDocument/2006/bibliography"/>
  </ds:schemaRefs>
</ds:datastoreItem>
</file>

<file path=customXml/itemProps141.xml><?xml version="1.0" encoding="utf-8"?>
<ds:datastoreItem xmlns:ds="http://schemas.openxmlformats.org/officeDocument/2006/customXml" ds:itemID="{F5DDE691-7507-4F09-934D-9092DE3F7D76}">
  <ds:schemaRefs>
    <ds:schemaRef ds:uri="http://schemas.openxmlformats.org/officeDocument/2006/bibliography"/>
  </ds:schemaRefs>
</ds:datastoreItem>
</file>

<file path=customXml/itemProps142.xml><?xml version="1.0" encoding="utf-8"?>
<ds:datastoreItem xmlns:ds="http://schemas.openxmlformats.org/officeDocument/2006/customXml" ds:itemID="{21560BF8-2ECA-4283-A2B8-C0552A51B487}">
  <ds:schemaRefs>
    <ds:schemaRef ds:uri="http://schemas.openxmlformats.org/officeDocument/2006/bibliography"/>
  </ds:schemaRefs>
</ds:datastoreItem>
</file>

<file path=customXml/itemProps143.xml><?xml version="1.0" encoding="utf-8"?>
<ds:datastoreItem xmlns:ds="http://schemas.openxmlformats.org/officeDocument/2006/customXml" ds:itemID="{8625CCF5-5D71-41EF-AC74-A750EEDA3417}">
  <ds:schemaRefs>
    <ds:schemaRef ds:uri="http://schemas.openxmlformats.org/officeDocument/2006/bibliography"/>
  </ds:schemaRefs>
</ds:datastoreItem>
</file>

<file path=customXml/itemProps144.xml><?xml version="1.0" encoding="utf-8"?>
<ds:datastoreItem xmlns:ds="http://schemas.openxmlformats.org/officeDocument/2006/customXml" ds:itemID="{A9DD47CD-3954-4CEF-B697-3B5130D89B25}">
  <ds:schemaRefs>
    <ds:schemaRef ds:uri="http://schemas.openxmlformats.org/officeDocument/2006/bibliography"/>
  </ds:schemaRefs>
</ds:datastoreItem>
</file>

<file path=customXml/itemProps145.xml><?xml version="1.0" encoding="utf-8"?>
<ds:datastoreItem xmlns:ds="http://schemas.openxmlformats.org/officeDocument/2006/customXml" ds:itemID="{0D9EECF1-3013-4562-9B66-E28A0D8442E9}">
  <ds:schemaRefs>
    <ds:schemaRef ds:uri="http://schemas.openxmlformats.org/officeDocument/2006/bibliography"/>
  </ds:schemaRefs>
</ds:datastoreItem>
</file>

<file path=customXml/itemProps146.xml><?xml version="1.0" encoding="utf-8"?>
<ds:datastoreItem xmlns:ds="http://schemas.openxmlformats.org/officeDocument/2006/customXml" ds:itemID="{9DA11363-B9EA-42B4-8EB8-35799B3EB301}">
  <ds:schemaRefs>
    <ds:schemaRef ds:uri="http://schemas.openxmlformats.org/officeDocument/2006/bibliography"/>
  </ds:schemaRefs>
</ds:datastoreItem>
</file>

<file path=customXml/itemProps147.xml><?xml version="1.0" encoding="utf-8"?>
<ds:datastoreItem xmlns:ds="http://schemas.openxmlformats.org/officeDocument/2006/customXml" ds:itemID="{7546280B-9211-4457-A308-44249A8B5B15}">
  <ds:schemaRefs>
    <ds:schemaRef ds:uri="http://schemas.openxmlformats.org/officeDocument/2006/bibliography"/>
  </ds:schemaRefs>
</ds:datastoreItem>
</file>

<file path=customXml/itemProps148.xml><?xml version="1.0" encoding="utf-8"?>
<ds:datastoreItem xmlns:ds="http://schemas.openxmlformats.org/officeDocument/2006/customXml" ds:itemID="{EDD01EC4-8BCC-404B-8250-F157DB32CA3D}">
  <ds:schemaRefs>
    <ds:schemaRef ds:uri="http://schemas.openxmlformats.org/officeDocument/2006/bibliography"/>
  </ds:schemaRefs>
</ds:datastoreItem>
</file>

<file path=customXml/itemProps149.xml><?xml version="1.0" encoding="utf-8"?>
<ds:datastoreItem xmlns:ds="http://schemas.openxmlformats.org/officeDocument/2006/customXml" ds:itemID="{3C63CB09-F132-4EB5-B8A5-5D7CE79B8810}">
  <ds:schemaRefs>
    <ds:schemaRef ds:uri="http://schemas.openxmlformats.org/officeDocument/2006/bibliography"/>
  </ds:schemaRefs>
</ds:datastoreItem>
</file>

<file path=customXml/itemProps15.xml><?xml version="1.0" encoding="utf-8"?>
<ds:datastoreItem xmlns:ds="http://schemas.openxmlformats.org/officeDocument/2006/customXml" ds:itemID="{C2F2D712-91BE-4D66-900B-52C3D2C4D143}">
  <ds:schemaRefs>
    <ds:schemaRef ds:uri="http://schemas.openxmlformats.org/officeDocument/2006/bibliography"/>
  </ds:schemaRefs>
</ds:datastoreItem>
</file>

<file path=customXml/itemProps150.xml><?xml version="1.0" encoding="utf-8"?>
<ds:datastoreItem xmlns:ds="http://schemas.openxmlformats.org/officeDocument/2006/customXml" ds:itemID="{3E2F94C7-5D7A-42FE-9603-C9452C2973BB}">
  <ds:schemaRefs>
    <ds:schemaRef ds:uri="http://schemas.openxmlformats.org/officeDocument/2006/bibliography"/>
  </ds:schemaRefs>
</ds:datastoreItem>
</file>

<file path=customXml/itemProps151.xml><?xml version="1.0" encoding="utf-8"?>
<ds:datastoreItem xmlns:ds="http://schemas.openxmlformats.org/officeDocument/2006/customXml" ds:itemID="{09CFFB3E-7217-45B4-8B9E-6FDD61AF802F}">
  <ds:schemaRefs>
    <ds:schemaRef ds:uri="http://schemas.openxmlformats.org/officeDocument/2006/bibliography"/>
  </ds:schemaRefs>
</ds:datastoreItem>
</file>

<file path=customXml/itemProps152.xml><?xml version="1.0" encoding="utf-8"?>
<ds:datastoreItem xmlns:ds="http://schemas.openxmlformats.org/officeDocument/2006/customXml" ds:itemID="{C256CF2B-7F1B-4920-92FF-3A4F7D7399EE}">
  <ds:schemaRefs>
    <ds:schemaRef ds:uri="http://schemas.openxmlformats.org/officeDocument/2006/bibliography"/>
  </ds:schemaRefs>
</ds:datastoreItem>
</file>

<file path=customXml/itemProps153.xml><?xml version="1.0" encoding="utf-8"?>
<ds:datastoreItem xmlns:ds="http://schemas.openxmlformats.org/officeDocument/2006/customXml" ds:itemID="{55089342-54F6-4DC0-B0BC-B08FC8B41D9C}">
  <ds:schemaRefs>
    <ds:schemaRef ds:uri="http://schemas.openxmlformats.org/officeDocument/2006/bibliography"/>
  </ds:schemaRefs>
</ds:datastoreItem>
</file>

<file path=customXml/itemProps154.xml><?xml version="1.0" encoding="utf-8"?>
<ds:datastoreItem xmlns:ds="http://schemas.openxmlformats.org/officeDocument/2006/customXml" ds:itemID="{DA47709D-1AF8-4370-8DC7-11EE3D24AAAD}">
  <ds:schemaRefs>
    <ds:schemaRef ds:uri="http://schemas.openxmlformats.org/officeDocument/2006/bibliography"/>
  </ds:schemaRefs>
</ds:datastoreItem>
</file>

<file path=customXml/itemProps155.xml><?xml version="1.0" encoding="utf-8"?>
<ds:datastoreItem xmlns:ds="http://schemas.openxmlformats.org/officeDocument/2006/customXml" ds:itemID="{412EE015-1472-47C7-8778-6B78A4847F70}">
  <ds:schemaRefs>
    <ds:schemaRef ds:uri="http://schemas.openxmlformats.org/officeDocument/2006/bibliography"/>
  </ds:schemaRefs>
</ds:datastoreItem>
</file>

<file path=customXml/itemProps156.xml><?xml version="1.0" encoding="utf-8"?>
<ds:datastoreItem xmlns:ds="http://schemas.openxmlformats.org/officeDocument/2006/customXml" ds:itemID="{9A6FAA9C-2583-4950-9853-49B6029DA3C0}">
  <ds:schemaRefs>
    <ds:schemaRef ds:uri="http://schemas.openxmlformats.org/officeDocument/2006/bibliography"/>
  </ds:schemaRefs>
</ds:datastoreItem>
</file>

<file path=customXml/itemProps157.xml><?xml version="1.0" encoding="utf-8"?>
<ds:datastoreItem xmlns:ds="http://schemas.openxmlformats.org/officeDocument/2006/customXml" ds:itemID="{3460661C-21BE-4741-A184-148FC9D5FF17}">
  <ds:schemaRefs>
    <ds:schemaRef ds:uri="http://schemas.openxmlformats.org/officeDocument/2006/bibliography"/>
  </ds:schemaRefs>
</ds:datastoreItem>
</file>

<file path=customXml/itemProps158.xml><?xml version="1.0" encoding="utf-8"?>
<ds:datastoreItem xmlns:ds="http://schemas.openxmlformats.org/officeDocument/2006/customXml" ds:itemID="{23A9FC51-FA22-4E63-80E0-FDA874880BF3}">
  <ds:schemaRefs>
    <ds:schemaRef ds:uri="http://schemas.openxmlformats.org/officeDocument/2006/bibliography"/>
  </ds:schemaRefs>
</ds:datastoreItem>
</file>

<file path=customXml/itemProps159.xml><?xml version="1.0" encoding="utf-8"?>
<ds:datastoreItem xmlns:ds="http://schemas.openxmlformats.org/officeDocument/2006/customXml" ds:itemID="{BE1B2C4C-CA3A-4847-B692-CCF13839AAA2}">
  <ds:schemaRefs>
    <ds:schemaRef ds:uri="http://schemas.openxmlformats.org/officeDocument/2006/bibliography"/>
  </ds:schemaRefs>
</ds:datastoreItem>
</file>

<file path=customXml/itemProps16.xml><?xml version="1.0" encoding="utf-8"?>
<ds:datastoreItem xmlns:ds="http://schemas.openxmlformats.org/officeDocument/2006/customXml" ds:itemID="{A4794D12-D11B-433D-9872-000E7793619A}">
  <ds:schemaRefs>
    <ds:schemaRef ds:uri="http://schemas.openxmlformats.org/officeDocument/2006/bibliography"/>
  </ds:schemaRefs>
</ds:datastoreItem>
</file>

<file path=customXml/itemProps160.xml><?xml version="1.0" encoding="utf-8"?>
<ds:datastoreItem xmlns:ds="http://schemas.openxmlformats.org/officeDocument/2006/customXml" ds:itemID="{A8404979-91E8-4163-8D20-6C640E660B40}">
  <ds:schemaRefs>
    <ds:schemaRef ds:uri="http://schemas.openxmlformats.org/officeDocument/2006/bibliography"/>
  </ds:schemaRefs>
</ds:datastoreItem>
</file>

<file path=customXml/itemProps161.xml><?xml version="1.0" encoding="utf-8"?>
<ds:datastoreItem xmlns:ds="http://schemas.openxmlformats.org/officeDocument/2006/customXml" ds:itemID="{5B8E4172-39A7-4B0C-8772-40385127F5D3}">
  <ds:schemaRefs>
    <ds:schemaRef ds:uri="http://schemas.openxmlformats.org/officeDocument/2006/bibliography"/>
  </ds:schemaRefs>
</ds:datastoreItem>
</file>

<file path=customXml/itemProps162.xml><?xml version="1.0" encoding="utf-8"?>
<ds:datastoreItem xmlns:ds="http://schemas.openxmlformats.org/officeDocument/2006/customXml" ds:itemID="{3D43FA54-2B39-43AD-9C10-F60E4E2DBB57}">
  <ds:schemaRefs>
    <ds:schemaRef ds:uri="http://schemas.openxmlformats.org/officeDocument/2006/bibliography"/>
  </ds:schemaRefs>
</ds:datastoreItem>
</file>

<file path=customXml/itemProps163.xml><?xml version="1.0" encoding="utf-8"?>
<ds:datastoreItem xmlns:ds="http://schemas.openxmlformats.org/officeDocument/2006/customXml" ds:itemID="{874B9DF9-AE06-45DD-9D4A-6FE0FE80CFB6}">
  <ds:schemaRefs>
    <ds:schemaRef ds:uri="http://schemas.openxmlformats.org/officeDocument/2006/bibliography"/>
  </ds:schemaRefs>
</ds:datastoreItem>
</file>

<file path=customXml/itemProps164.xml><?xml version="1.0" encoding="utf-8"?>
<ds:datastoreItem xmlns:ds="http://schemas.openxmlformats.org/officeDocument/2006/customXml" ds:itemID="{E855108E-4AFB-4DE3-AD5F-F6EE5A95B3B2}">
  <ds:schemaRefs>
    <ds:schemaRef ds:uri="http://schemas.openxmlformats.org/officeDocument/2006/bibliography"/>
  </ds:schemaRefs>
</ds:datastoreItem>
</file>

<file path=customXml/itemProps165.xml><?xml version="1.0" encoding="utf-8"?>
<ds:datastoreItem xmlns:ds="http://schemas.openxmlformats.org/officeDocument/2006/customXml" ds:itemID="{F6EC519B-5C60-43D8-8750-149F53EA9697}">
  <ds:schemaRefs>
    <ds:schemaRef ds:uri="http://schemas.openxmlformats.org/officeDocument/2006/bibliography"/>
  </ds:schemaRefs>
</ds:datastoreItem>
</file>

<file path=customXml/itemProps166.xml><?xml version="1.0" encoding="utf-8"?>
<ds:datastoreItem xmlns:ds="http://schemas.openxmlformats.org/officeDocument/2006/customXml" ds:itemID="{EF7880BF-A997-47FA-9885-F0116F51A61F}">
  <ds:schemaRefs>
    <ds:schemaRef ds:uri="http://schemas.openxmlformats.org/officeDocument/2006/bibliography"/>
  </ds:schemaRefs>
</ds:datastoreItem>
</file>

<file path=customXml/itemProps167.xml><?xml version="1.0" encoding="utf-8"?>
<ds:datastoreItem xmlns:ds="http://schemas.openxmlformats.org/officeDocument/2006/customXml" ds:itemID="{7CE88C39-8A90-4203-99C1-C083D3E4C711}">
  <ds:schemaRefs>
    <ds:schemaRef ds:uri="http://schemas.openxmlformats.org/officeDocument/2006/bibliography"/>
  </ds:schemaRefs>
</ds:datastoreItem>
</file>

<file path=customXml/itemProps168.xml><?xml version="1.0" encoding="utf-8"?>
<ds:datastoreItem xmlns:ds="http://schemas.openxmlformats.org/officeDocument/2006/customXml" ds:itemID="{5742E490-158C-44E6-A755-959F3B1BCA7A}">
  <ds:schemaRefs>
    <ds:schemaRef ds:uri="http://schemas.openxmlformats.org/officeDocument/2006/bibliography"/>
  </ds:schemaRefs>
</ds:datastoreItem>
</file>

<file path=customXml/itemProps169.xml><?xml version="1.0" encoding="utf-8"?>
<ds:datastoreItem xmlns:ds="http://schemas.openxmlformats.org/officeDocument/2006/customXml" ds:itemID="{0FB82934-088A-4DE7-B380-A4C20447D116}">
  <ds:schemaRefs>
    <ds:schemaRef ds:uri="http://schemas.openxmlformats.org/officeDocument/2006/bibliography"/>
  </ds:schemaRefs>
</ds:datastoreItem>
</file>

<file path=customXml/itemProps17.xml><?xml version="1.0" encoding="utf-8"?>
<ds:datastoreItem xmlns:ds="http://schemas.openxmlformats.org/officeDocument/2006/customXml" ds:itemID="{188898D2-648E-460D-B010-5245BD55AC4F}">
  <ds:schemaRefs>
    <ds:schemaRef ds:uri="http://schemas.openxmlformats.org/officeDocument/2006/bibliography"/>
  </ds:schemaRefs>
</ds:datastoreItem>
</file>

<file path=customXml/itemProps170.xml><?xml version="1.0" encoding="utf-8"?>
<ds:datastoreItem xmlns:ds="http://schemas.openxmlformats.org/officeDocument/2006/customXml" ds:itemID="{02C95864-1A62-4BC6-A2FC-F2E49CA39B20}">
  <ds:schemaRefs>
    <ds:schemaRef ds:uri="http://schemas.openxmlformats.org/officeDocument/2006/bibliography"/>
  </ds:schemaRefs>
</ds:datastoreItem>
</file>

<file path=customXml/itemProps171.xml><?xml version="1.0" encoding="utf-8"?>
<ds:datastoreItem xmlns:ds="http://schemas.openxmlformats.org/officeDocument/2006/customXml" ds:itemID="{0B91E9C9-0B98-4026-98B7-A2A039E3F2DA}">
  <ds:schemaRefs>
    <ds:schemaRef ds:uri="http://schemas.openxmlformats.org/officeDocument/2006/bibliography"/>
  </ds:schemaRefs>
</ds:datastoreItem>
</file>

<file path=customXml/itemProps172.xml><?xml version="1.0" encoding="utf-8"?>
<ds:datastoreItem xmlns:ds="http://schemas.openxmlformats.org/officeDocument/2006/customXml" ds:itemID="{E3E88CCE-836C-417A-8247-9F493F126346}">
  <ds:schemaRefs>
    <ds:schemaRef ds:uri="http://schemas.openxmlformats.org/officeDocument/2006/bibliography"/>
  </ds:schemaRefs>
</ds:datastoreItem>
</file>

<file path=customXml/itemProps173.xml><?xml version="1.0" encoding="utf-8"?>
<ds:datastoreItem xmlns:ds="http://schemas.openxmlformats.org/officeDocument/2006/customXml" ds:itemID="{F6A2D32A-62E7-4491-9A04-F7C441BEA57B}">
  <ds:schemaRefs>
    <ds:schemaRef ds:uri="http://schemas.openxmlformats.org/officeDocument/2006/bibliography"/>
  </ds:schemaRefs>
</ds:datastoreItem>
</file>

<file path=customXml/itemProps174.xml><?xml version="1.0" encoding="utf-8"?>
<ds:datastoreItem xmlns:ds="http://schemas.openxmlformats.org/officeDocument/2006/customXml" ds:itemID="{48905848-E3AF-4407-BBAF-CB0AA1DC0B43}">
  <ds:schemaRefs>
    <ds:schemaRef ds:uri="http://schemas.openxmlformats.org/officeDocument/2006/bibliography"/>
  </ds:schemaRefs>
</ds:datastoreItem>
</file>

<file path=customXml/itemProps175.xml><?xml version="1.0" encoding="utf-8"?>
<ds:datastoreItem xmlns:ds="http://schemas.openxmlformats.org/officeDocument/2006/customXml" ds:itemID="{15DEEA13-FF06-45B9-84FD-511A6B0F839C}">
  <ds:schemaRefs>
    <ds:schemaRef ds:uri="http://schemas.openxmlformats.org/officeDocument/2006/bibliography"/>
  </ds:schemaRefs>
</ds:datastoreItem>
</file>

<file path=customXml/itemProps176.xml><?xml version="1.0" encoding="utf-8"?>
<ds:datastoreItem xmlns:ds="http://schemas.openxmlformats.org/officeDocument/2006/customXml" ds:itemID="{51FC09A4-32C1-4B61-A2E1-2E227951195E}">
  <ds:schemaRefs>
    <ds:schemaRef ds:uri="http://schemas.openxmlformats.org/officeDocument/2006/bibliography"/>
  </ds:schemaRefs>
</ds:datastoreItem>
</file>

<file path=customXml/itemProps177.xml><?xml version="1.0" encoding="utf-8"?>
<ds:datastoreItem xmlns:ds="http://schemas.openxmlformats.org/officeDocument/2006/customXml" ds:itemID="{6DB5512F-A905-489A-B8FB-81F400459785}">
  <ds:schemaRefs>
    <ds:schemaRef ds:uri="http://schemas.openxmlformats.org/officeDocument/2006/bibliography"/>
  </ds:schemaRefs>
</ds:datastoreItem>
</file>

<file path=customXml/itemProps178.xml><?xml version="1.0" encoding="utf-8"?>
<ds:datastoreItem xmlns:ds="http://schemas.openxmlformats.org/officeDocument/2006/customXml" ds:itemID="{BB664726-21FB-4126-8B5F-2C07897ED541}">
  <ds:schemaRefs>
    <ds:schemaRef ds:uri="http://schemas.openxmlformats.org/officeDocument/2006/bibliography"/>
  </ds:schemaRefs>
</ds:datastoreItem>
</file>

<file path=customXml/itemProps179.xml><?xml version="1.0" encoding="utf-8"?>
<ds:datastoreItem xmlns:ds="http://schemas.openxmlformats.org/officeDocument/2006/customXml" ds:itemID="{30BAA5B1-23C9-40CD-9853-F465924C55C5}">
  <ds:schemaRefs>
    <ds:schemaRef ds:uri="http://schemas.openxmlformats.org/officeDocument/2006/bibliography"/>
  </ds:schemaRefs>
</ds:datastoreItem>
</file>

<file path=customXml/itemProps18.xml><?xml version="1.0" encoding="utf-8"?>
<ds:datastoreItem xmlns:ds="http://schemas.openxmlformats.org/officeDocument/2006/customXml" ds:itemID="{B77271A7-2AA2-4F5E-B864-1256A1D0824F}">
  <ds:schemaRefs>
    <ds:schemaRef ds:uri="http://schemas.openxmlformats.org/officeDocument/2006/bibliography"/>
  </ds:schemaRefs>
</ds:datastoreItem>
</file>

<file path=customXml/itemProps180.xml><?xml version="1.0" encoding="utf-8"?>
<ds:datastoreItem xmlns:ds="http://schemas.openxmlformats.org/officeDocument/2006/customXml" ds:itemID="{10C26B05-2B05-480A-9CE7-0CB706DE8719}">
  <ds:schemaRefs>
    <ds:schemaRef ds:uri="http://schemas.openxmlformats.org/officeDocument/2006/bibliography"/>
  </ds:schemaRefs>
</ds:datastoreItem>
</file>

<file path=customXml/itemProps181.xml><?xml version="1.0" encoding="utf-8"?>
<ds:datastoreItem xmlns:ds="http://schemas.openxmlformats.org/officeDocument/2006/customXml" ds:itemID="{A0CA2F13-B1CF-4199-9A09-86CFF6557035}">
  <ds:schemaRefs>
    <ds:schemaRef ds:uri="http://schemas.openxmlformats.org/officeDocument/2006/bibliography"/>
  </ds:schemaRefs>
</ds:datastoreItem>
</file>

<file path=customXml/itemProps182.xml><?xml version="1.0" encoding="utf-8"?>
<ds:datastoreItem xmlns:ds="http://schemas.openxmlformats.org/officeDocument/2006/customXml" ds:itemID="{79B40DED-A118-4E03-A803-97F1CC310BEF}">
  <ds:schemaRefs>
    <ds:schemaRef ds:uri="http://schemas.openxmlformats.org/officeDocument/2006/bibliography"/>
  </ds:schemaRefs>
</ds:datastoreItem>
</file>

<file path=customXml/itemProps183.xml><?xml version="1.0" encoding="utf-8"?>
<ds:datastoreItem xmlns:ds="http://schemas.openxmlformats.org/officeDocument/2006/customXml" ds:itemID="{A17CDE14-BA80-4BF5-902D-69E0D540A732}">
  <ds:schemaRefs>
    <ds:schemaRef ds:uri="http://schemas.openxmlformats.org/officeDocument/2006/bibliography"/>
  </ds:schemaRefs>
</ds:datastoreItem>
</file>

<file path=customXml/itemProps184.xml><?xml version="1.0" encoding="utf-8"?>
<ds:datastoreItem xmlns:ds="http://schemas.openxmlformats.org/officeDocument/2006/customXml" ds:itemID="{11868E5A-A456-4006-8426-1BD7B37B5F32}">
  <ds:schemaRefs>
    <ds:schemaRef ds:uri="http://schemas.openxmlformats.org/officeDocument/2006/bibliography"/>
  </ds:schemaRefs>
</ds:datastoreItem>
</file>

<file path=customXml/itemProps185.xml><?xml version="1.0" encoding="utf-8"?>
<ds:datastoreItem xmlns:ds="http://schemas.openxmlformats.org/officeDocument/2006/customXml" ds:itemID="{8FEB53C1-C084-4DF0-9B42-FBC2B41C629D}">
  <ds:schemaRefs>
    <ds:schemaRef ds:uri="http://schemas.openxmlformats.org/officeDocument/2006/bibliography"/>
  </ds:schemaRefs>
</ds:datastoreItem>
</file>

<file path=customXml/itemProps186.xml><?xml version="1.0" encoding="utf-8"?>
<ds:datastoreItem xmlns:ds="http://schemas.openxmlformats.org/officeDocument/2006/customXml" ds:itemID="{E127AFE7-3017-470A-B71F-A450AB25FB19}">
  <ds:schemaRefs>
    <ds:schemaRef ds:uri="http://schemas.openxmlformats.org/officeDocument/2006/bibliography"/>
  </ds:schemaRefs>
</ds:datastoreItem>
</file>

<file path=customXml/itemProps187.xml><?xml version="1.0" encoding="utf-8"?>
<ds:datastoreItem xmlns:ds="http://schemas.openxmlformats.org/officeDocument/2006/customXml" ds:itemID="{390330FC-1FFE-42B2-8FCB-09B65902253D}">
  <ds:schemaRefs>
    <ds:schemaRef ds:uri="http://schemas.openxmlformats.org/officeDocument/2006/bibliography"/>
  </ds:schemaRefs>
</ds:datastoreItem>
</file>

<file path=customXml/itemProps188.xml><?xml version="1.0" encoding="utf-8"?>
<ds:datastoreItem xmlns:ds="http://schemas.openxmlformats.org/officeDocument/2006/customXml" ds:itemID="{CD5024A7-BB3D-4D25-8675-E3154AD429A1}">
  <ds:schemaRefs>
    <ds:schemaRef ds:uri="http://schemas.openxmlformats.org/officeDocument/2006/bibliography"/>
  </ds:schemaRefs>
</ds:datastoreItem>
</file>

<file path=customXml/itemProps189.xml><?xml version="1.0" encoding="utf-8"?>
<ds:datastoreItem xmlns:ds="http://schemas.openxmlformats.org/officeDocument/2006/customXml" ds:itemID="{2532BEFE-3C88-410E-9808-26FE3BE9FB46}">
  <ds:schemaRefs>
    <ds:schemaRef ds:uri="http://schemas.openxmlformats.org/officeDocument/2006/bibliography"/>
  </ds:schemaRefs>
</ds:datastoreItem>
</file>

<file path=customXml/itemProps19.xml><?xml version="1.0" encoding="utf-8"?>
<ds:datastoreItem xmlns:ds="http://schemas.openxmlformats.org/officeDocument/2006/customXml" ds:itemID="{C9E074B5-3550-4809-BF7F-67957A40C229}">
  <ds:schemaRefs>
    <ds:schemaRef ds:uri="http://schemas.openxmlformats.org/officeDocument/2006/bibliography"/>
  </ds:schemaRefs>
</ds:datastoreItem>
</file>

<file path=customXml/itemProps190.xml><?xml version="1.0" encoding="utf-8"?>
<ds:datastoreItem xmlns:ds="http://schemas.openxmlformats.org/officeDocument/2006/customXml" ds:itemID="{A3A96B33-A98A-4725-BA72-F18D89A16AF4}">
  <ds:schemaRefs>
    <ds:schemaRef ds:uri="http://schemas.openxmlformats.org/officeDocument/2006/bibliography"/>
  </ds:schemaRefs>
</ds:datastoreItem>
</file>

<file path=customXml/itemProps191.xml><?xml version="1.0" encoding="utf-8"?>
<ds:datastoreItem xmlns:ds="http://schemas.openxmlformats.org/officeDocument/2006/customXml" ds:itemID="{347E9ED9-6553-4E5A-B432-642773C5982E}">
  <ds:schemaRefs>
    <ds:schemaRef ds:uri="http://schemas.openxmlformats.org/officeDocument/2006/bibliography"/>
  </ds:schemaRefs>
</ds:datastoreItem>
</file>

<file path=customXml/itemProps192.xml><?xml version="1.0" encoding="utf-8"?>
<ds:datastoreItem xmlns:ds="http://schemas.openxmlformats.org/officeDocument/2006/customXml" ds:itemID="{37086F8C-269D-47FC-A26D-082EADCD3614}">
  <ds:schemaRefs>
    <ds:schemaRef ds:uri="http://schemas.openxmlformats.org/officeDocument/2006/bibliography"/>
  </ds:schemaRefs>
</ds:datastoreItem>
</file>

<file path=customXml/itemProps193.xml><?xml version="1.0" encoding="utf-8"?>
<ds:datastoreItem xmlns:ds="http://schemas.openxmlformats.org/officeDocument/2006/customXml" ds:itemID="{0EDEFCBB-2AFD-4EAE-B022-F36EADDCF39A}">
  <ds:schemaRefs>
    <ds:schemaRef ds:uri="http://schemas.openxmlformats.org/officeDocument/2006/bibliography"/>
  </ds:schemaRefs>
</ds:datastoreItem>
</file>

<file path=customXml/itemProps194.xml><?xml version="1.0" encoding="utf-8"?>
<ds:datastoreItem xmlns:ds="http://schemas.openxmlformats.org/officeDocument/2006/customXml" ds:itemID="{E318948D-3E00-4E5E-AD41-897DE3595E49}">
  <ds:schemaRefs>
    <ds:schemaRef ds:uri="http://schemas.openxmlformats.org/officeDocument/2006/bibliography"/>
  </ds:schemaRefs>
</ds:datastoreItem>
</file>

<file path=customXml/itemProps195.xml><?xml version="1.0" encoding="utf-8"?>
<ds:datastoreItem xmlns:ds="http://schemas.openxmlformats.org/officeDocument/2006/customXml" ds:itemID="{625B0D4C-B7AB-4FB1-915C-B8C57286510B}">
  <ds:schemaRefs>
    <ds:schemaRef ds:uri="http://schemas.openxmlformats.org/officeDocument/2006/bibliography"/>
  </ds:schemaRefs>
</ds:datastoreItem>
</file>

<file path=customXml/itemProps196.xml><?xml version="1.0" encoding="utf-8"?>
<ds:datastoreItem xmlns:ds="http://schemas.openxmlformats.org/officeDocument/2006/customXml" ds:itemID="{461F2F19-265F-4CE5-B0CE-CF524883AB78}">
  <ds:schemaRefs>
    <ds:schemaRef ds:uri="http://schemas.openxmlformats.org/officeDocument/2006/bibliography"/>
  </ds:schemaRefs>
</ds:datastoreItem>
</file>

<file path=customXml/itemProps197.xml><?xml version="1.0" encoding="utf-8"?>
<ds:datastoreItem xmlns:ds="http://schemas.openxmlformats.org/officeDocument/2006/customXml" ds:itemID="{E09D57D2-AEB1-4C70-89E9-37CC1E874C28}">
  <ds:schemaRefs>
    <ds:schemaRef ds:uri="http://schemas.openxmlformats.org/officeDocument/2006/bibliography"/>
  </ds:schemaRefs>
</ds:datastoreItem>
</file>

<file path=customXml/itemProps198.xml><?xml version="1.0" encoding="utf-8"?>
<ds:datastoreItem xmlns:ds="http://schemas.openxmlformats.org/officeDocument/2006/customXml" ds:itemID="{56CFE7AA-74A5-4E4A-9640-BA76CA836BE1}">
  <ds:schemaRefs>
    <ds:schemaRef ds:uri="http://schemas.openxmlformats.org/officeDocument/2006/bibliography"/>
  </ds:schemaRefs>
</ds:datastoreItem>
</file>

<file path=customXml/itemProps199.xml><?xml version="1.0" encoding="utf-8"?>
<ds:datastoreItem xmlns:ds="http://schemas.openxmlformats.org/officeDocument/2006/customXml" ds:itemID="{7E6830BF-43D8-4898-AB30-65762137E1B3}">
  <ds:schemaRefs>
    <ds:schemaRef ds:uri="http://schemas.openxmlformats.org/officeDocument/2006/bibliography"/>
  </ds:schemaRefs>
</ds:datastoreItem>
</file>

<file path=customXml/itemProps2.xml><?xml version="1.0" encoding="utf-8"?>
<ds:datastoreItem xmlns:ds="http://schemas.openxmlformats.org/officeDocument/2006/customXml" ds:itemID="{7DAF6EFA-D433-43B9-846B-E0A2847BEAF9}">
  <ds:schemaRefs>
    <ds:schemaRef ds:uri="http://schemas.openxmlformats.org/officeDocument/2006/bibliography"/>
  </ds:schemaRefs>
</ds:datastoreItem>
</file>

<file path=customXml/itemProps20.xml><?xml version="1.0" encoding="utf-8"?>
<ds:datastoreItem xmlns:ds="http://schemas.openxmlformats.org/officeDocument/2006/customXml" ds:itemID="{EDE4ABA4-1659-4A8A-AF4E-6E1DA813404D}">
  <ds:schemaRefs>
    <ds:schemaRef ds:uri="http://schemas.openxmlformats.org/officeDocument/2006/bibliography"/>
  </ds:schemaRefs>
</ds:datastoreItem>
</file>

<file path=customXml/itemProps200.xml><?xml version="1.0" encoding="utf-8"?>
<ds:datastoreItem xmlns:ds="http://schemas.openxmlformats.org/officeDocument/2006/customXml" ds:itemID="{187950EE-7464-4F25-99DD-09BD072BDCD8}">
  <ds:schemaRefs>
    <ds:schemaRef ds:uri="http://schemas.openxmlformats.org/officeDocument/2006/bibliography"/>
  </ds:schemaRefs>
</ds:datastoreItem>
</file>

<file path=customXml/itemProps201.xml><?xml version="1.0" encoding="utf-8"?>
<ds:datastoreItem xmlns:ds="http://schemas.openxmlformats.org/officeDocument/2006/customXml" ds:itemID="{5171EB3A-91FA-45E0-875C-74A0CA07C9DF}">
  <ds:schemaRefs>
    <ds:schemaRef ds:uri="http://schemas.openxmlformats.org/officeDocument/2006/bibliography"/>
  </ds:schemaRefs>
</ds:datastoreItem>
</file>

<file path=customXml/itemProps202.xml><?xml version="1.0" encoding="utf-8"?>
<ds:datastoreItem xmlns:ds="http://schemas.openxmlformats.org/officeDocument/2006/customXml" ds:itemID="{30325929-EF26-4A48-BAD9-B38EF5268A2D}">
  <ds:schemaRefs>
    <ds:schemaRef ds:uri="http://schemas.openxmlformats.org/officeDocument/2006/bibliography"/>
  </ds:schemaRefs>
</ds:datastoreItem>
</file>

<file path=customXml/itemProps203.xml><?xml version="1.0" encoding="utf-8"?>
<ds:datastoreItem xmlns:ds="http://schemas.openxmlformats.org/officeDocument/2006/customXml" ds:itemID="{5C683B20-0F17-41CA-8A5E-3D70CB28F2A4}">
  <ds:schemaRefs>
    <ds:schemaRef ds:uri="http://schemas.openxmlformats.org/officeDocument/2006/bibliography"/>
  </ds:schemaRefs>
</ds:datastoreItem>
</file>

<file path=customXml/itemProps204.xml><?xml version="1.0" encoding="utf-8"?>
<ds:datastoreItem xmlns:ds="http://schemas.openxmlformats.org/officeDocument/2006/customXml" ds:itemID="{87E83C22-0AC4-4440-B42B-EE339AB02CAA}">
  <ds:schemaRefs>
    <ds:schemaRef ds:uri="http://schemas.openxmlformats.org/officeDocument/2006/bibliography"/>
  </ds:schemaRefs>
</ds:datastoreItem>
</file>

<file path=customXml/itemProps205.xml><?xml version="1.0" encoding="utf-8"?>
<ds:datastoreItem xmlns:ds="http://schemas.openxmlformats.org/officeDocument/2006/customXml" ds:itemID="{B9BB49A0-2494-4FCC-8B16-683E5D00608A}">
  <ds:schemaRefs>
    <ds:schemaRef ds:uri="http://schemas.openxmlformats.org/officeDocument/2006/bibliography"/>
  </ds:schemaRefs>
</ds:datastoreItem>
</file>

<file path=customXml/itemProps206.xml><?xml version="1.0" encoding="utf-8"?>
<ds:datastoreItem xmlns:ds="http://schemas.openxmlformats.org/officeDocument/2006/customXml" ds:itemID="{834158A4-B74C-4804-B2E4-AC59AB8EEA67}">
  <ds:schemaRefs>
    <ds:schemaRef ds:uri="http://schemas.openxmlformats.org/officeDocument/2006/bibliography"/>
  </ds:schemaRefs>
</ds:datastoreItem>
</file>

<file path=customXml/itemProps207.xml><?xml version="1.0" encoding="utf-8"?>
<ds:datastoreItem xmlns:ds="http://schemas.openxmlformats.org/officeDocument/2006/customXml" ds:itemID="{FC731FAA-2C7B-4808-9966-BA5F138489B9}">
  <ds:schemaRefs>
    <ds:schemaRef ds:uri="http://schemas.openxmlformats.org/officeDocument/2006/bibliography"/>
  </ds:schemaRefs>
</ds:datastoreItem>
</file>

<file path=customXml/itemProps208.xml><?xml version="1.0" encoding="utf-8"?>
<ds:datastoreItem xmlns:ds="http://schemas.openxmlformats.org/officeDocument/2006/customXml" ds:itemID="{6C3CE089-4E5C-4AEE-8CF3-78635576B8FE}">
  <ds:schemaRefs>
    <ds:schemaRef ds:uri="http://schemas.openxmlformats.org/officeDocument/2006/bibliography"/>
  </ds:schemaRefs>
</ds:datastoreItem>
</file>

<file path=customXml/itemProps209.xml><?xml version="1.0" encoding="utf-8"?>
<ds:datastoreItem xmlns:ds="http://schemas.openxmlformats.org/officeDocument/2006/customXml" ds:itemID="{7D23BE43-30F5-4DA7-BCD4-16FFB735960D}">
  <ds:schemaRefs>
    <ds:schemaRef ds:uri="http://schemas.openxmlformats.org/officeDocument/2006/bibliography"/>
  </ds:schemaRefs>
</ds:datastoreItem>
</file>

<file path=customXml/itemProps21.xml><?xml version="1.0" encoding="utf-8"?>
<ds:datastoreItem xmlns:ds="http://schemas.openxmlformats.org/officeDocument/2006/customXml" ds:itemID="{11017234-19F3-46DC-8036-5EF4111E2318}">
  <ds:schemaRefs>
    <ds:schemaRef ds:uri="http://schemas.openxmlformats.org/officeDocument/2006/bibliography"/>
  </ds:schemaRefs>
</ds:datastoreItem>
</file>

<file path=customXml/itemProps210.xml><?xml version="1.0" encoding="utf-8"?>
<ds:datastoreItem xmlns:ds="http://schemas.openxmlformats.org/officeDocument/2006/customXml" ds:itemID="{5A799139-65D2-4A76-B273-672AA5F08318}">
  <ds:schemaRefs>
    <ds:schemaRef ds:uri="http://schemas.openxmlformats.org/officeDocument/2006/bibliography"/>
  </ds:schemaRefs>
</ds:datastoreItem>
</file>

<file path=customXml/itemProps211.xml><?xml version="1.0" encoding="utf-8"?>
<ds:datastoreItem xmlns:ds="http://schemas.openxmlformats.org/officeDocument/2006/customXml" ds:itemID="{E63C50C8-9838-41EE-A7EC-DC98E92E32BE}">
  <ds:schemaRefs>
    <ds:schemaRef ds:uri="http://schemas.openxmlformats.org/officeDocument/2006/bibliography"/>
  </ds:schemaRefs>
</ds:datastoreItem>
</file>

<file path=customXml/itemProps212.xml><?xml version="1.0" encoding="utf-8"?>
<ds:datastoreItem xmlns:ds="http://schemas.openxmlformats.org/officeDocument/2006/customXml" ds:itemID="{FAC0EC90-30B9-4EA0-81DC-9766C03044BB}">
  <ds:schemaRefs>
    <ds:schemaRef ds:uri="http://schemas.openxmlformats.org/officeDocument/2006/bibliography"/>
  </ds:schemaRefs>
</ds:datastoreItem>
</file>

<file path=customXml/itemProps213.xml><?xml version="1.0" encoding="utf-8"?>
<ds:datastoreItem xmlns:ds="http://schemas.openxmlformats.org/officeDocument/2006/customXml" ds:itemID="{5B300D80-2E3A-459B-A482-9BFC6FBFC58F}">
  <ds:schemaRefs>
    <ds:schemaRef ds:uri="http://schemas.openxmlformats.org/officeDocument/2006/bibliography"/>
  </ds:schemaRefs>
</ds:datastoreItem>
</file>

<file path=customXml/itemProps214.xml><?xml version="1.0" encoding="utf-8"?>
<ds:datastoreItem xmlns:ds="http://schemas.openxmlformats.org/officeDocument/2006/customXml" ds:itemID="{2A5102F4-2B7E-4B08-9465-B8C7E2977233}">
  <ds:schemaRefs>
    <ds:schemaRef ds:uri="http://schemas.openxmlformats.org/officeDocument/2006/bibliography"/>
  </ds:schemaRefs>
</ds:datastoreItem>
</file>

<file path=customXml/itemProps215.xml><?xml version="1.0" encoding="utf-8"?>
<ds:datastoreItem xmlns:ds="http://schemas.openxmlformats.org/officeDocument/2006/customXml" ds:itemID="{F1532BB6-69CF-4B50-B029-D83476F46EA0}">
  <ds:schemaRefs>
    <ds:schemaRef ds:uri="http://schemas.openxmlformats.org/officeDocument/2006/bibliography"/>
  </ds:schemaRefs>
</ds:datastoreItem>
</file>

<file path=customXml/itemProps216.xml><?xml version="1.0" encoding="utf-8"?>
<ds:datastoreItem xmlns:ds="http://schemas.openxmlformats.org/officeDocument/2006/customXml" ds:itemID="{0EEEDE43-C941-4280-AA60-29FB4E9AF8AE}">
  <ds:schemaRefs>
    <ds:schemaRef ds:uri="http://schemas.openxmlformats.org/officeDocument/2006/bibliography"/>
  </ds:schemaRefs>
</ds:datastoreItem>
</file>

<file path=customXml/itemProps217.xml><?xml version="1.0" encoding="utf-8"?>
<ds:datastoreItem xmlns:ds="http://schemas.openxmlformats.org/officeDocument/2006/customXml" ds:itemID="{14FDE5E3-FFFF-4078-95FD-FDA15B3D82F5}">
  <ds:schemaRefs>
    <ds:schemaRef ds:uri="http://schemas.openxmlformats.org/officeDocument/2006/bibliography"/>
  </ds:schemaRefs>
</ds:datastoreItem>
</file>

<file path=customXml/itemProps218.xml><?xml version="1.0" encoding="utf-8"?>
<ds:datastoreItem xmlns:ds="http://schemas.openxmlformats.org/officeDocument/2006/customXml" ds:itemID="{5F1D1B66-E192-41FE-8FF3-E9DD9EB97E5D}">
  <ds:schemaRefs>
    <ds:schemaRef ds:uri="http://schemas.openxmlformats.org/officeDocument/2006/bibliography"/>
  </ds:schemaRefs>
</ds:datastoreItem>
</file>

<file path=customXml/itemProps219.xml><?xml version="1.0" encoding="utf-8"?>
<ds:datastoreItem xmlns:ds="http://schemas.openxmlformats.org/officeDocument/2006/customXml" ds:itemID="{9FBB73B1-22F6-45D3-8E3A-C7922B51C778}">
  <ds:schemaRefs>
    <ds:schemaRef ds:uri="http://schemas.openxmlformats.org/officeDocument/2006/bibliography"/>
  </ds:schemaRefs>
</ds:datastoreItem>
</file>

<file path=customXml/itemProps22.xml><?xml version="1.0" encoding="utf-8"?>
<ds:datastoreItem xmlns:ds="http://schemas.openxmlformats.org/officeDocument/2006/customXml" ds:itemID="{FEFB28EC-3185-4431-A5CE-7733575066F7}">
  <ds:schemaRefs>
    <ds:schemaRef ds:uri="http://schemas.openxmlformats.org/officeDocument/2006/bibliography"/>
  </ds:schemaRefs>
</ds:datastoreItem>
</file>

<file path=customXml/itemProps220.xml><?xml version="1.0" encoding="utf-8"?>
<ds:datastoreItem xmlns:ds="http://schemas.openxmlformats.org/officeDocument/2006/customXml" ds:itemID="{E0F25B8D-0F3E-45DA-8A65-510238599258}">
  <ds:schemaRefs>
    <ds:schemaRef ds:uri="http://schemas.openxmlformats.org/officeDocument/2006/bibliography"/>
  </ds:schemaRefs>
</ds:datastoreItem>
</file>

<file path=customXml/itemProps221.xml><?xml version="1.0" encoding="utf-8"?>
<ds:datastoreItem xmlns:ds="http://schemas.openxmlformats.org/officeDocument/2006/customXml" ds:itemID="{F12FF8FD-AD8C-4982-9BEF-53F66B80ED95}">
  <ds:schemaRefs>
    <ds:schemaRef ds:uri="http://schemas.openxmlformats.org/officeDocument/2006/bibliography"/>
  </ds:schemaRefs>
</ds:datastoreItem>
</file>

<file path=customXml/itemProps222.xml><?xml version="1.0" encoding="utf-8"?>
<ds:datastoreItem xmlns:ds="http://schemas.openxmlformats.org/officeDocument/2006/customXml" ds:itemID="{AE201BAF-55F3-4CC6-A27D-2250E3AC8DA2}">
  <ds:schemaRefs>
    <ds:schemaRef ds:uri="http://schemas.openxmlformats.org/officeDocument/2006/bibliography"/>
  </ds:schemaRefs>
</ds:datastoreItem>
</file>

<file path=customXml/itemProps223.xml><?xml version="1.0" encoding="utf-8"?>
<ds:datastoreItem xmlns:ds="http://schemas.openxmlformats.org/officeDocument/2006/customXml" ds:itemID="{407767EB-93E0-4E5E-89A1-95A2045C74C8}">
  <ds:schemaRefs>
    <ds:schemaRef ds:uri="http://schemas.openxmlformats.org/officeDocument/2006/bibliography"/>
  </ds:schemaRefs>
</ds:datastoreItem>
</file>

<file path=customXml/itemProps224.xml><?xml version="1.0" encoding="utf-8"?>
<ds:datastoreItem xmlns:ds="http://schemas.openxmlformats.org/officeDocument/2006/customXml" ds:itemID="{01B11B60-8252-4C33-8982-0895D67A264F}">
  <ds:schemaRefs>
    <ds:schemaRef ds:uri="http://schemas.openxmlformats.org/officeDocument/2006/bibliography"/>
  </ds:schemaRefs>
</ds:datastoreItem>
</file>

<file path=customXml/itemProps225.xml><?xml version="1.0" encoding="utf-8"?>
<ds:datastoreItem xmlns:ds="http://schemas.openxmlformats.org/officeDocument/2006/customXml" ds:itemID="{904D13D6-912A-4251-8CB6-E44969C624B7}">
  <ds:schemaRefs>
    <ds:schemaRef ds:uri="http://schemas.openxmlformats.org/officeDocument/2006/bibliography"/>
  </ds:schemaRefs>
</ds:datastoreItem>
</file>

<file path=customXml/itemProps226.xml><?xml version="1.0" encoding="utf-8"?>
<ds:datastoreItem xmlns:ds="http://schemas.openxmlformats.org/officeDocument/2006/customXml" ds:itemID="{BFB3E0D6-8AC2-4623-B05F-F0C315EAA352}">
  <ds:schemaRefs>
    <ds:schemaRef ds:uri="http://schemas.openxmlformats.org/officeDocument/2006/bibliography"/>
  </ds:schemaRefs>
</ds:datastoreItem>
</file>

<file path=customXml/itemProps227.xml><?xml version="1.0" encoding="utf-8"?>
<ds:datastoreItem xmlns:ds="http://schemas.openxmlformats.org/officeDocument/2006/customXml" ds:itemID="{9AAEA634-4CED-4EAC-B34E-EEBAC9D0C783}">
  <ds:schemaRefs>
    <ds:schemaRef ds:uri="http://schemas.openxmlformats.org/officeDocument/2006/bibliography"/>
  </ds:schemaRefs>
</ds:datastoreItem>
</file>

<file path=customXml/itemProps228.xml><?xml version="1.0" encoding="utf-8"?>
<ds:datastoreItem xmlns:ds="http://schemas.openxmlformats.org/officeDocument/2006/customXml" ds:itemID="{3F456774-02A8-4E60-B9CB-8B2FE02F0AF0}">
  <ds:schemaRefs>
    <ds:schemaRef ds:uri="http://schemas.openxmlformats.org/officeDocument/2006/bibliography"/>
  </ds:schemaRefs>
</ds:datastoreItem>
</file>

<file path=customXml/itemProps229.xml><?xml version="1.0" encoding="utf-8"?>
<ds:datastoreItem xmlns:ds="http://schemas.openxmlformats.org/officeDocument/2006/customXml" ds:itemID="{605F687D-E8CE-48C2-BE6E-ED83B64AF7DC}">
  <ds:schemaRefs>
    <ds:schemaRef ds:uri="http://schemas.openxmlformats.org/officeDocument/2006/bibliography"/>
  </ds:schemaRefs>
</ds:datastoreItem>
</file>

<file path=customXml/itemProps23.xml><?xml version="1.0" encoding="utf-8"?>
<ds:datastoreItem xmlns:ds="http://schemas.openxmlformats.org/officeDocument/2006/customXml" ds:itemID="{4727D0B6-AD13-4FEF-AB31-3E97907AC0F8}">
  <ds:schemaRefs>
    <ds:schemaRef ds:uri="http://schemas.openxmlformats.org/officeDocument/2006/bibliography"/>
  </ds:schemaRefs>
</ds:datastoreItem>
</file>

<file path=customXml/itemProps230.xml><?xml version="1.0" encoding="utf-8"?>
<ds:datastoreItem xmlns:ds="http://schemas.openxmlformats.org/officeDocument/2006/customXml" ds:itemID="{15B67DA9-6012-4F0C-B2A8-EF3A9A95C835}">
  <ds:schemaRefs>
    <ds:schemaRef ds:uri="http://schemas.openxmlformats.org/officeDocument/2006/bibliography"/>
  </ds:schemaRefs>
</ds:datastoreItem>
</file>

<file path=customXml/itemProps231.xml><?xml version="1.0" encoding="utf-8"?>
<ds:datastoreItem xmlns:ds="http://schemas.openxmlformats.org/officeDocument/2006/customXml" ds:itemID="{258B25CE-0ECD-44FE-8967-7917ABDA4635}">
  <ds:schemaRefs>
    <ds:schemaRef ds:uri="http://schemas.openxmlformats.org/officeDocument/2006/bibliography"/>
  </ds:schemaRefs>
</ds:datastoreItem>
</file>

<file path=customXml/itemProps232.xml><?xml version="1.0" encoding="utf-8"?>
<ds:datastoreItem xmlns:ds="http://schemas.openxmlformats.org/officeDocument/2006/customXml" ds:itemID="{B043BA0E-8CC3-4170-BBE9-C9E080E6A024}">
  <ds:schemaRefs>
    <ds:schemaRef ds:uri="http://schemas.openxmlformats.org/officeDocument/2006/bibliography"/>
  </ds:schemaRefs>
</ds:datastoreItem>
</file>

<file path=customXml/itemProps233.xml><?xml version="1.0" encoding="utf-8"?>
<ds:datastoreItem xmlns:ds="http://schemas.openxmlformats.org/officeDocument/2006/customXml" ds:itemID="{A1BE2855-9A7B-410C-A294-BF9D55C4CFC6}">
  <ds:schemaRefs>
    <ds:schemaRef ds:uri="http://schemas.openxmlformats.org/officeDocument/2006/bibliography"/>
  </ds:schemaRefs>
</ds:datastoreItem>
</file>

<file path=customXml/itemProps234.xml><?xml version="1.0" encoding="utf-8"?>
<ds:datastoreItem xmlns:ds="http://schemas.openxmlformats.org/officeDocument/2006/customXml" ds:itemID="{F5D0EC32-39B6-44CB-8ACA-25F1B040B834}">
  <ds:schemaRefs>
    <ds:schemaRef ds:uri="http://schemas.openxmlformats.org/officeDocument/2006/bibliography"/>
  </ds:schemaRefs>
</ds:datastoreItem>
</file>

<file path=customXml/itemProps235.xml><?xml version="1.0" encoding="utf-8"?>
<ds:datastoreItem xmlns:ds="http://schemas.openxmlformats.org/officeDocument/2006/customXml" ds:itemID="{5157BBEF-68C6-4C10-A85F-3F45879478B2}">
  <ds:schemaRefs>
    <ds:schemaRef ds:uri="http://schemas.openxmlformats.org/officeDocument/2006/bibliography"/>
  </ds:schemaRefs>
</ds:datastoreItem>
</file>

<file path=customXml/itemProps236.xml><?xml version="1.0" encoding="utf-8"?>
<ds:datastoreItem xmlns:ds="http://schemas.openxmlformats.org/officeDocument/2006/customXml" ds:itemID="{B46174ED-33FD-4DAC-BAB7-05843EF295F8}">
  <ds:schemaRefs>
    <ds:schemaRef ds:uri="http://schemas.openxmlformats.org/officeDocument/2006/bibliography"/>
  </ds:schemaRefs>
</ds:datastoreItem>
</file>

<file path=customXml/itemProps237.xml><?xml version="1.0" encoding="utf-8"?>
<ds:datastoreItem xmlns:ds="http://schemas.openxmlformats.org/officeDocument/2006/customXml" ds:itemID="{3641784F-9B60-48F0-BBF7-AD78AEB229F4}">
  <ds:schemaRefs>
    <ds:schemaRef ds:uri="http://schemas.openxmlformats.org/officeDocument/2006/bibliography"/>
  </ds:schemaRefs>
</ds:datastoreItem>
</file>

<file path=customXml/itemProps238.xml><?xml version="1.0" encoding="utf-8"?>
<ds:datastoreItem xmlns:ds="http://schemas.openxmlformats.org/officeDocument/2006/customXml" ds:itemID="{4ECE5A1E-ACFC-4F82-A9B5-6218BFB570DC}">
  <ds:schemaRefs>
    <ds:schemaRef ds:uri="http://schemas.openxmlformats.org/officeDocument/2006/bibliography"/>
  </ds:schemaRefs>
</ds:datastoreItem>
</file>

<file path=customXml/itemProps239.xml><?xml version="1.0" encoding="utf-8"?>
<ds:datastoreItem xmlns:ds="http://schemas.openxmlformats.org/officeDocument/2006/customXml" ds:itemID="{74B74A61-5721-4765-BBA1-7FE3330A5A3B}">
  <ds:schemaRefs>
    <ds:schemaRef ds:uri="http://schemas.openxmlformats.org/officeDocument/2006/bibliography"/>
  </ds:schemaRefs>
</ds:datastoreItem>
</file>

<file path=customXml/itemProps24.xml><?xml version="1.0" encoding="utf-8"?>
<ds:datastoreItem xmlns:ds="http://schemas.openxmlformats.org/officeDocument/2006/customXml" ds:itemID="{FCDC44B6-6FFA-4915-818D-B985BCD0FF4C}">
  <ds:schemaRefs>
    <ds:schemaRef ds:uri="http://schemas.openxmlformats.org/officeDocument/2006/bibliography"/>
  </ds:schemaRefs>
</ds:datastoreItem>
</file>

<file path=customXml/itemProps240.xml><?xml version="1.0" encoding="utf-8"?>
<ds:datastoreItem xmlns:ds="http://schemas.openxmlformats.org/officeDocument/2006/customXml" ds:itemID="{DB0826BB-88C6-4665-B0A8-2789A1585BDD}">
  <ds:schemaRefs>
    <ds:schemaRef ds:uri="http://schemas.openxmlformats.org/officeDocument/2006/bibliography"/>
  </ds:schemaRefs>
</ds:datastoreItem>
</file>

<file path=customXml/itemProps241.xml><?xml version="1.0" encoding="utf-8"?>
<ds:datastoreItem xmlns:ds="http://schemas.openxmlformats.org/officeDocument/2006/customXml" ds:itemID="{1A705E05-BD91-402B-82C5-C53744C18364}">
  <ds:schemaRefs>
    <ds:schemaRef ds:uri="http://schemas.openxmlformats.org/officeDocument/2006/bibliography"/>
  </ds:schemaRefs>
</ds:datastoreItem>
</file>

<file path=customXml/itemProps242.xml><?xml version="1.0" encoding="utf-8"?>
<ds:datastoreItem xmlns:ds="http://schemas.openxmlformats.org/officeDocument/2006/customXml" ds:itemID="{13DCEC82-93F2-412D-AF01-B269B3FDAC25}">
  <ds:schemaRefs>
    <ds:schemaRef ds:uri="http://schemas.openxmlformats.org/officeDocument/2006/bibliography"/>
  </ds:schemaRefs>
</ds:datastoreItem>
</file>

<file path=customXml/itemProps243.xml><?xml version="1.0" encoding="utf-8"?>
<ds:datastoreItem xmlns:ds="http://schemas.openxmlformats.org/officeDocument/2006/customXml" ds:itemID="{005991E5-7C53-441F-AE6B-B6CF033E8DF8}">
  <ds:schemaRefs>
    <ds:schemaRef ds:uri="http://schemas.openxmlformats.org/officeDocument/2006/bibliography"/>
  </ds:schemaRefs>
</ds:datastoreItem>
</file>

<file path=customXml/itemProps244.xml><?xml version="1.0" encoding="utf-8"?>
<ds:datastoreItem xmlns:ds="http://schemas.openxmlformats.org/officeDocument/2006/customXml" ds:itemID="{B317206D-D483-4A2A-83FB-CAF690DD6A7C}">
  <ds:schemaRefs>
    <ds:schemaRef ds:uri="http://schemas.openxmlformats.org/officeDocument/2006/bibliography"/>
  </ds:schemaRefs>
</ds:datastoreItem>
</file>

<file path=customXml/itemProps245.xml><?xml version="1.0" encoding="utf-8"?>
<ds:datastoreItem xmlns:ds="http://schemas.openxmlformats.org/officeDocument/2006/customXml" ds:itemID="{8B2A8A3C-486E-4CC4-91B1-9352491F5BCE}">
  <ds:schemaRefs>
    <ds:schemaRef ds:uri="http://schemas.openxmlformats.org/officeDocument/2006/bibliography"/>
  </ds:schemaRefs>
</ds:datastoreItem>
</file>

<file path=customXml/itemProps246.xml><?xml version="1.0" encoding="utf-8"?>
<ds:datastoreItem xmlns:ds="http://schemas.openxmlformats.org/officeDocument/2006/customXml" ds:itemID="{9398B587-D35B-41DA-A400-D5FD0B4656B5}">
  <ds:schemaRefs>
    <ds:schemaRef ds:uri="http://schemas.openxmlformats.org/officeDocument/2006/bibliography"/>
  </ds:schemaRefs>
</ds:datastoreItem>
</file>

<file path=customXml/itemProps247.xml><?xml version="1.0" encoding="utf-8"?>
<ds:datastoreItem xmlns:ds="http://schemas.openxmlformats.org/officeDocument/2006/customXml" ds:itemID="{46ADFC18-83AE-4229-A4DD-ACB7EA9A975D}">
  <ds:schemaRefs>
    <ds:schemaRef ds:uri="http://schemas.openxmlformats.org/officeDocument/2006/bibliography"/>
  </ds:schemaRefs>
</ds:datastoreItem>
</file>

<file path=customXml/itemProps248.xml><?xml version="1.0" encoding="utf-8"?>
<ds:datastoreItem xmlns:ds="http://schemas.openxmlformats.org/officeDocument/2006/customXml" ds:itemID="{689D191B-D41F-4D7A-9F47-A1862D999918}">
  <ds:schemaRefs>
    <ds:schemaRef ds:uri="http://schemas.openxmlformats.org/officeDocument/2006/bibliography"/>
  </ds:schemaRefs>
</ds:datastoreItem>
</file>

<file path=customXml/itemProps249.xml><?xml version="1.0" encoding="utf-8"?>
<ds:datastoreItem xmlns:ds="http://schemas.openxmlformats.org/officeDocument/2006/customXml" ds:itemID="{598520D6-CB39-4CFD-96F1-A36125BD004E}">
  <ds:schemaRefs>
    <ds:schemaRef ds:uri="http://schemas.openxmlformats.org/officeDocument/2006/bibliography"/>
  </ds:schemaRefs>
</ds:datastoreItem>
</file>

<file path=customXml/itemProps25.xml><?xml version="1.0" encoding="utf-8"?>
<ds:datastoreItem xmlns:ds="http://schemas.openxmlformats.org/officeDocument/2006/customXml" ds:itemID="{AE0B4BD0-19B5-4D28-BF33-D6339A8BEF84}">
  <ds:schemaRefs>
    <ds:schemaRef ds:uri="http://schemas.openxmlformats.org/officeDocument/2006/bibliography"/>
  </ds:schemaRefs>
</ds:datastoreItem>
</file>

<file path=customXml/itemProps250.xml><?xml version="1.0" encoding="utf-8"?>
<ds:datastoreItem xmlns:ds="http://schemas.openxmlformats.org/officeDocument/2006/customXml" ds:itemID="{CF838F22-A36C-4A62-A988-80AEE0296CF6}">
  <ds:schemaRefs>
    <ds:schemaRef ds:uri="http://schemas.openxmlformats.org/officeDocument/2006/bibliography"/>
  </ds:schemaRefs>
</ds:datastoreItem>
</file>

<file path=customXml/itemProps251.xml><?xml version="1.0" encoding="utf-8"?>
<ds:datastoreItem xmlns:ds="http://schemas.openxmlformats.org/officeDocument/2006/customXml" ds:itemID="{864572A0-6E92-4B12-8C50-E6368356A2AE}">
  <ds:schemaRefs>
    <ds:schemaRef ds:uri="http://schemas.openxmlformats.org/officeDocument/2006/bibliography"/>
  </ds:schemaRefs>
</ds:datastoreItem>
</file>

<file path=customXml/itemProps252.xml><?xml version="1.0" encoding="utf-8"?>
<ds:datastoreItem xmlns:ds="http://schemas.openxmlformats.org/officeDocument/2006/customXml" ds:itemID="{681F5988-F6BA-4B1E-A7A9-F5B960D8D2DA}">
  <ds:schemaRefs>
    <ds:schemaRef ds:uri="http://schemas.openxmlformats.org/officeDocument/2006/bibliography"/>
  </ds:schemaRefs>
</ds:datastoreItem>
</file>

<file path=customXml/itemProps253.xml><?xml version="1.0" encoding="utf-8"?>
<ds:datastoreItem xmlns:ds="http://schemas.openxmlformats.org/officeDocument/2006/customXml" ds:itemID="{20B6C332-179C-46C9-BF62-545FFC1B59D4}">
  <ds:schemaRefs>
    <ds:schemaRef ds:uri="http://schemas.openxmlformats.org/officeDocument/2006/bibliography"/>
  </ds:schemaRefs>
</ds:datastoreItem>
</file>

<file path=customXml/itemProps254.xml><?xml version="1.0" encoding="utf-8"?>
<ds:datastoreItem xmlns:ds="http://schemas.openxmlformats.org/officeDocument/2006/customXml" ds:itemID="{5BCE8782-DB98-4188-8000-BC9B6D27BF21}">
  <ds:schemaRefs>
    <ds:schemaRef ds:uri="http://schemas.openxmlformats.org/officeDocument/2006/bibliography"/>
  </ds:schemaRefs>
</ds:datastoreItem>
</file>

<file path=customXml/itemProps255.xml><?xml version="1.0" encoding="utf-8"?>
<ds:datastoreItem xmlns:ds="http://schemas.openxmlformats.org/officeDocument/2006/customXml" ds:itemID="{F76E1081-89CC-4317-9E6A-04A950991360}">
  <ds:schemaRefs>
    <ds:schemaRef ds:uri="http://schemas.openxmlformats.org/officeDocument/2006/bibliography"/>
  </ds:schemaRefs>
</ds:datastoreItem>
</file>

<file path=customXml/itemProps256.xml><?xml version="1.0" encoding="utf-8"?>
<ds:datastoreItem xmlns:ds="http://schemas.openxmlformats.org/officeDocument/2006/customXml" ds:itemID="{8665B847-711A-4C60-B5B6-8759294E2874}">
  <ds:schemaRefs>
    <ds:schemaRef ds:uri="http://schemas.openxmlformats.org/officeDocument/2006/bibliography"/>
  </ds:schemaRefs>
</ds:datastoreItem>
</file>

<file path=customXml/itemProps257.xml><?xml version="1.0" encoding="utf-8"?>
<ds:datastoreItem xmlns:ds="http://schemas.openxmlformats.org/officeDocument/2006/customXml" ds:itemID="{9E19B4AD-91E9-4E5F-BC8F-5B44555CB215}">
  <ds:schemaRefs>
    <ds:schemaRef ds:uri="http://schemas.openxmlformats.org/officeDocument/2006/bibliography"/>
  </ds:schemaRefs>
</ds:datastoreItem>
</file>

<file path=customXml/itemProps258.xml><?xml version="1.0" encoding="utf-8"?>
<ds:datastoreItem xmlns:ds="http://schemas.openxmlformats.org/officeDocument/2006/customXml" ds:itemID="{9D1E734D-D9FE-4E0C-A314-FAD283AAEB39}">
  <ds:schemaRefs>
    <ds:schemaRef ds:uri="http://schemas.openxmlformats.org/officeDocument/2006/bibliography"/>
  </ds:schemaRefs>
</ds:datastoreItem>
</file>

<file path=customXml/itemProps259.xml><?xml version="1.0" encoding="utf-8"?>
<ds:datastoreItem xmlns:ds="http://schemas.openxmlformats.org/officeDocument/2006/customXml" ds:itemID="{2918124E-7B6E-443E-A12E-B2BBF87E4561}">
  <ds:schemaRefs>
    <ds:schemaRef ds:uri="http://schemas.openxmlformats.org/officeDocument/2006/bibliography"/>
  </ds:schemaRefs>
</ds:datastoreItem>
</file>

<file path=customXml/itemProps26.xml><?xml version="1.0" encoding="utf-8"?>
<ds:datastoreItem xmlns:ds="http://schemas.openxmlformats.org/officeDocument/2006/customXml" ds:itemID="{CB43E9AA-12F1-4F44-A998-BA454C2768BD}">
  <ds:schemaRefs>
    <ds:schemaRef ds:uri="http://schemas.openxmlformats.org/officeDocument/2006/bibliography"/>
  </ds:schemaRefs>
</ds:datastoreItem>
</file>

<file path=customXml/itemProps260.xml><?xml version="1.0" encoding="utf-8"?>
<ds:datastoreItem xmlns:ds="http://schemas.openxmlformats.org/officeDocument/2006/customXml" ds:itemID="{8FDC8761-6BC2-4BA8-A5D8-20A586F6748C}">
  <ds:schemaRefs>
    <ds:schemaRef ds:uri="http://schemas.openxmlformats.org/officeDocument/2006/bibliography"/>
  </ds:schemaRefs>
</ds:datastoreItem>
</file>

<file path=customXml/itemProps261.xml><?xml version="1.0" encoding="utf-8"?>
<ds:datastoreItem xmlns:ds="http://schemas.openxmlformats.org/officeDocument/2006/customXml" ds:itemID="{EC1F02B0-EBF5-4F00-B9E4-BDA37E2A5DBD}">
  <ds:schemaRefs>
    <ds:schemaRef ds:uri="http://schemas.openxmlformats.org/officeDocument/2006/bibliography"/>
  </ds:schemaRefs>
</ds:datastoreItem>
</file>

<file path=customXml/itemProps262.xml><?xml version="1.0" encoding="utf-8"?>
<ds:datastoreItem xmlns:ds="http://schemas.openxmlformats.org/officeDocument/2006/customXml" ds:itemID="{097693BF-099A-456E-8338-D01372C04D34}">
  <ds:schemaRefs>
    <ds:schemaRef ds:uri="http://schemas.openxmlformats.org/officeDocument/2006/bibliography"/>
  </ds:schemaRefs>
</ds:datastoreItem>
</file>

<file path=customXml/itemProps263.xml><?xml version="1.0" encoding="utf-8"?>
<ds:datastoreItem xmlns:ds="http://schemas.openxmlformats.org/officeDocument/2006/customXml" ds:itemID="{06E45C82-C5DB-49D4-97BC-7B65ADF9B49E}">
  <ds:schemaRefs>
    <ds:schemaRef ds:uri="http://schemas.openxmlformats.org/officeDocument/2006/bibliography"/>
  </ds:schemaRefs>
</ds:datastoreItem>
</file>

<file path=customXml/itemProps264.xml><?xml version="1.0" encoding="utf-8"?>
<ds:datastoreItem xmlns:ds="http://schemas.openxmlformats.org/officeDocument/2006/customXml" ds:itemID="{60ECCF58-E415-4C66-912C-D2564AD79C33}">
  <ds:schemaRefs>
    <ds:schemaRef ds:uri="http://schemas.openxmlformats.org/officeDocument/2006/bibliography"/>
  </ds:schemaRefs>
</ds:datastoreItem>
</file>

<file path=customXml/itemProps265.xml><?xml version="1.0" encoding="utf-8"?>
<ds:datastoreItem xmlns:ds="http://schemas.openxmlformats.org/officeDocument/2006/customXml" ds:itemID="{D1544D58-C760-4FB1-BC0C-9D69613CFC4B}">
  <ds:schemaRefs>
    <ds:schemaRef ds:uri="http://schemas.openxmlformats.org/officeDocument/2006/bibliography"/>
  </ds:schemaRefs>
</ds:datastoreItem>
</file>

<file path=customXml/itemProps266.xml><?xml version="1.0" encoding="utf-8"?>
<ds:datastoreItem xmlns:ds="http://schemas.openxmlformats.org/officeDocument/2006/customXml" ds:itemID="{97CE6679-ADBE-44C8-8286-5B61CAC3EBB6}">
  <ds:schemaRefs>
    <ds:schemaRef ds:uri="http://schemas.openxmlformats.org/officeDocument/2006/bibliography"/>
  </ds:schemaRefs>
</ds:datastoreItem>
</file>

<file path=customXml/itemProps267.xml><?xml version="1.0" encoding="utf-8"?>
<ds:datastoreItem xmlns:ds="http://schemas.openxmlformats.org/officeDocument/2006/customXml" ds:itemID="{E6CBFC31-0899-48B6-ADB6-42EEBEACD063}">
  <ds:schemaRefs>
    <ds:schemaRef ds:uri="http://schemas.openxmlformats.org/officeDocument/2006/bibliography"/>
  </ds:schemaRefs>
</ds:datastoreItem>
</file>

<file path=customXml/itemProps268.xml><?xml version="1.0" encoding="utf-8"?>
<ds:datastoreItem xmlns:ds="http://schemas.openxmlformats.org/officeDocument/2006/customXml" ds:itemID="{1CD9C3C8-4390-4D61-8521-ABEBC086E344}">
  <ds:schemaRefs>
    <ds:schemaRef ds:uri="http://schemas.openxmlformats.org/officeDocument/2006/bibliography"/>
  </ds:schemaRefs>
</ds:datastoreItem>
</file>

<file path=customXml/itemProps269.xml><?xml version="1.0" encoding="utf-8"?>
<ds:datastoreItem xmlns:ds="http://schemas.openxmlformats.org/officeDocument/2006/customXml" ds:itemID="{C012B856-3182-4C31-8EB2-232C286ECD78}">
  <ds:schemaRefs>
    <ds:schemaRef ds:uri="http://schemas.openxmlformats.org/officeDocument/2006/bibliography"/>
  </ds:schemaRefs>
</ds:datastoreItem>
</file>

<file path=customXml/itemProps27.xml><?xml version="1.0" encoding="utf-8"?>
<ds:datastoreItem xmlns:ds="http://schemas.openxmlformats.org/officeDocument/2006/customXml" ds:itemID="{90636FF0-192C-4924-8C45-DCCB64BADE01}">
  <ds:schemaRefs>
    <ds:schemaRef ds:uri="http://schemas.openxmlformats.org/officeDocument/2006/bibliography"/>
  </ds:schemaRefs>
</ds:datastoreItem>
</file>

<file path=customXml/itemProps270.xml><?xml version="1.0" encoding="utf-8"?>
<ds:datastoreItem xmlns:ds="http://schemas.openxmlformats.org/officeDocument/2006/customXml" ds:itemID="{C7CE3056-BF57-42C0-9EA0-E94A8A35E810}">
  <ds:schemaRefs>
    <ds:schemaRef ds:uri="http://schemas.openxmlformats.org/officeDocument/2006/bibliography"/>
  </ds:schemaRefs>
</ds:datastoreItem>
</file>

<file path=customXml/itemProps271.xml><?xml version="1.0" encoding="utf-8"?>
<ds:datastoreItem xmlns:ds="http://schemas.openxmlformats.org/officeDocument/2006/customXml" ds:itemID="{F5C3193F-7577-4C22-9A75-DB530ABB57A0}">
  <ds:schemaRefs>
    <ds:schemaRef ds:uri="http://schemas.openxmlformats.org/officeDocument/2006/bibliography"/>
  </ds:schemaRefs>
</ds:datastoreItem>
</file>

<file path=customXml/itemProps272.xml><?xml version="1.0" encoding="utf-8"?>
<ds:datastoreItem xmlns:ds="http://schemas.openxmlformats.org/officeDocument/2006/customXml" ds:itemID="{CE3AF5F9-2515-4804-8C75-C38432C7747E}">
  <ds:schemaRefs>
    <ds:schemaRef ds:uri="http://schemas.openxmlformats.org/officeDocument/2006/bibliography"/>
  </ds:schemaRefs>
</ds:datastoreItem>
</file>

<file path=customXml/itemProps273.xml><?xml version="1.0" encoding="utf-8"?>
<ds:datastoreItem xmlns:ds="http://schemas.openxmlformats.org/officeDocument/2006/customXml" ds:itemID="{E18D8D13-70D6-4053-892B-2BDB8C2DE3E2}">
  <ds:schemaRefs>
    <ds:schemaRef ds:uri="http://schemas.openxmlformats.org/officeDocument/2006/bibliography"/>
  </ds:schemaRefs>
</ds:datastoreItem>
</file>

<file path=customXml/itemProps274.xml><?xml version="1.0" encoding="utf-8"?>
<ds:datastoreItem xmlns:ds="http://schemas.openxmlformats.org/officeDocument/2006/customXml" ds:itemID="{1F7478D6-70BA-45A0-B600-897C0E16D042}">
  <ds:schemaRefs>
    <ds:schemaRef ds:uri="http://schemas.openxmlformats.org/officeDocument/2006/bibliography"/>
  </ds:schemaRefs>
</ds:datastoreItem>
</file>

<file path=customXml/itemProps275.xml><?xml version="1.0" encoding="utf-8"?>
<ds:datastoreItem xmlns:ds="http://schemas.openxmlformats.org/officeDocument/2006/customXml" ds:itemID="{45CC0054-B56C-47E2-9D6D-70430CD4B83B}">
  <ds:schemaRefs>
    <ds:schemaRef ds:uri="http://schemas.openxmlformats.org/officeDocument/2006/bibliography"/>
  </ds:schemaRefs>
</ds:datastoreItem>
</file>

<file path=customXml/itemProps276.xml><?xml version="1.0" encoding="utf-8"?>
<ds:datastoreItem xmlns:ds="http://schemas.openxmlformats.org/officeDocument/2006/customXml" ds:itemID="{D4DB340C-4FA6-4FE3-B5CF-D94B2D1E310E}">
  <ds:schemaRefs>
    <ds:schemaRef ds:uri="http://schemas.openxmlformats.org/officeDocument/2006/bibliography"/>
  </ds:schemaRefs>
</ds:datastoreItem>
</file>

<file path=customXml/itemProps277.xml><?xml version="1.0" encoding="utf-8"?>
<ds:datastoreItem xmlns:ds="http://schemas.openxmlformats.org/officeDocument/2006/customXml" ds:itemID="{B51DDA6A-FC86-405B-8289-9C0108E8BCD8}">
  <ds:schemaRefs>
    <ds:schemaRef ds:uri="http://schemas.openxmlformats.org/officeDocument/2006/bibliography"/>
  </ds:schemaRefs>
</ds:datastoreItem>
</file>

<file path=customXml/itemProps278.xml><?xml version="1.0" encoding="utf-8"?>
<ds:datastoreItem xmlns:ds="http://schemas.openxmlformats.org/officeDocument/2006/customXml" ds:itemID="{252BD255-109F-42F6-B572-BAAB73502976}">
  <ds:schemaRefs>
    <ds:schemaRef ds:uri="http://schemas.openxmlformats.org/officeDocument/2006/bibliography"/>
  </ds:schemaRefs>
</ds:datastoreItem>
</file>

<file path=customXml/itemProps279.xml><?xml version="1.0" encoding="utf-8"?>
<ds:datastoreItem xmlns:ds="http://schemas.openxmlformats.org/officeDocument/2006/customXml" ds:itemID="{6985F4F9-2639-4D27-B2CC-C17113D70A70}">
  <ds:schemaRefs>
    <ds:schemaRef ds:uri="http://schemas.openxmlformats.org/officeDocument/2006/bibliography"/>
  </ds:schemaRefs>
</ds:datastoreItem>
</file>

<file path=customXml/itemProps28.xml><?xml version="1.0" encoding="utf-8"?>
<ds:datastoreItem xmlns:ds="http://schemas.openxmlformats.org/officeDocument/2006/customXml" ds:itemID="{B57DD7C7-783B-48F8-8B07-A1A1F239F62D}">
  <ds:schemaRefs>
    <ds:schemaRef ds:uri="http://schemas.openxmlformats.org/officeDocument/2006/bibliography"/>
  </ds:schemaRefs>
</ds:datastoreItem>
</file>

<file path=customXml/itemProps280.xml><?xml version="1.0" encoding="utf-8"?>
<ds:datastoreItem xmlns:ds="http://schemas.openxmlformats.org/officeDocument/2006/customXml" ds:itemID="{410B8FC3-D1D0-45DF-9227-17E31ADAB3D9}">
  <ds:schemaRefs>
    <ds:schemaRef ds:uri="http://schemas.openxmlformats.org/officeDocument/2006/bibliography"/>
  </ds:schemaRefs>
</ds:datastoreItem>
</file>

<file path=customXml/itemProps281.xml><?xml version="1.0" encoding="utf-8"?>
<ds:datastoreItem xmlns:ds="http://schemas.openxmlformats.org/officeDocument/2006/customXml" ds:itemID="{BAB353E7-03F7-4AA1-996B-7477DDC0C7B9}">
  <ds:schemaRefs>
    <ds:schemaRef ds:uri="http://schemas.openxmlformats.org/officeDocument/2006/bibliography"/>
  </ds:schemaRefs>
</ds:datastoreItem>
</file>

<file path=customXml/itemProps282.xml><?xml version="1.0" encoding="utf-8"?>
<ds:datastoreItem xmlns:ds="http://schemas.openxmlformats.org/officeDocument/2006/customXml" ds:itemID="{156C517F-06DF-47B1-B752-90B5D9F08BC8}">
  <ds:schemaRefs>
    <ds:schemaRef ds:uri="http://schemas.openxmlformats.org/officeDocument/2006/bibliography"/>
  </ds:schemaRefs>
</ds:datastoreItem>
</file>

<file path=customXml/itemProps283.xml><?xml version="1.0" encoding="utf-8"?>
<ds:datastoreItem xmlns:ds="http://schemas.openxmlformats.org/officeDocument/2006/customXml" ds:itemID="{88022621-D881-46F8-888E-F57B0C1FC08A}">
  <ds:schemaRefs>
    <ds:schemaRef ds:uri="http://schemas.openxmlformats.org/officeDocument/2006/bibliography"/>
  </ds:schemaRefs>
</ds:datastoreItem>
</file>

<file path=customXml/itemProps284.xml><?xml version="1.0" encoding="utf-8"?>
<ds:datastoreItem xmlns:ds="http://schemas.openxmlformats.org/officeDocument/2006/customXml" ds:itemID="{AFF4065C-19EB-45D2-B1AB-600C29E18503}">
  <ds:schemaRefs>
    <ds:schemaRef ds:uri="http://schemas.openxmlformats.org/officeDocument/2006/bibliography"/>
  </ds:schemaRefs>
</ds:datastoreItem>
</file>

<file path=customXml/itemProps285.xml><?xml version="1.0" encoding="utf-8"?>
<ds:datastoreItem xmlns:ds="http://schemas.openxmlformats.org/officeDocument/2006/customXml" ds:itemID="{389E3AAB-C87C-4D91-948A-72B2BEF6516B}">
  <ds:schemaRefs>
    <ds:schemaRef ds:uri="http://schemas.openxmlformats.org/officeDocument/2006/bibliography"/>
  </ds:schemaRefs>
</ds:datastoreItem>
</file>

<file path=customXml/itemProps286.xml><?xml version="1.0" encoding="utf-8"?>
<ds:datastoreItem xmlns:ds="http://schemas.openxmlformats.org/officeDocument/2006/customXml" ds:itemID="{792DA8C3-F153-41AC-B1F6-52F51C00B55C}">
  <ds:schemaRefs>
    <ds:schemaRef ds:uri="http://schemas.openxmlformats.org/officeDocument/2006/bibliography"/>
  </ds:schemaRefs>
</ds:datastoreItem>
</file>

<file path=customXml/itemProps287.xml><?xml version="1.0" encoding="utf-8"?>
<ds:datastoreItem xmlns:ds="http://schemas.openxmlformats.org/officeDocument/2006/customXml" ds:itemID="{5B9901A8-3232-4141-91FB-89C3795E8104}">
  <ds:schemaRefs>
    <ds:schemaRef ds:uri="http://schemas.openxmlformats.org/officeDocument/2006/bibliography"/>
  </ds:schemaRefs>
</ds:datastoreItem>
</file>

<file path=customXml/itemProps288.xml><?xml version="1.0" encoding="utf-8"?>
<ds:datastoreItem xmlns:ds="http://schemas.openxmlformats.org/officeDocument/2006/customXml" ds:itemID="{56B96627-2685-4AAB-A42C-BA65B08DDEF5}">
  <ds:schemaRefs>
    <ds:schemaRef ds:uri="http://schemas.openxmlformats.org/officeDocument/2006/bibliography"/>
  </ds:schemaRefs>
</ds:datastoreItem>
</file>

<file path=customXml/itemProps289.xml><?xml version="1.0" encoding="utf-8"?>
<ds:datastoreItem xmlns:ds="http://schemas.openxmlformats.org/officeDocument/2006/customXml" ds:itemID="{65BE9C17-F29A-458B-9BAD-3020E40A69BC}">
  <ds:schemaRefs>
    <ds:schemaRef ds:uri="http://schemas.openxmlformats.org/officeDocument/2006/bibliography"/>
  </ds:schemaRefs>
</ds:datastoreItem>
</file>

<file path=customXml/itemProps29.xml><?xml version="1.0" encoding="utf-8"?>
<ds:datastoreItem xmlns:ds="http://schemas.openxmlformats.org/officeDocument/2006/customXml" ds:itemID="{A03C5DD3-AF33-4493-9BE6-5D44CD919613}">
  <ds:schemaRefs>
    <ds:schemaRef ds:uri="http://schemas.openxmlformats.org/officeDocument/2006/bibliography"/>
  </ds:schemaRefs>
</ds:datastoreItem>
</file>

<file path=customXml/itemProps290.xml><?xml version="1.0" encoding="utf-8"?>
<ds:datastoreItem xmlns:ds="http://schemas.openxmlformats.org/officeDocument/2006/customXml" ds:itemID="{C65C691C-03FF-4224-BA04-7C0EC1D688E3}">
  <ds:schemaRefs>
    <ds:schemaRef ds:uri="http://schemas.openxmlformats.org/officeDocument/2006/bibliography"/>
  </ds:schemaRefs>
</ds:datastoreItem>
</file>

<file path=customXml/itemProps291.xml><?xml version="1.0" encoding="utf-8"?>
<ds:datastoreItem xmlns:ds="http://schemas.openxmlformats.org/officeDocument/2006/customXml" ds:itemID="{35EE0941-0F32-45DF-9495-FFA8474739C6}">
  <ds:schemaRefs>
    <ds:schemaRef ds:uri="http://schemas.openxmlformats.org/officeDocument/2006/bibliography"/>
  </ds:schemaRefs>
</ds:datastoreItem>
</file>

<file path=customXml/itemProps292.xml><?xml version="1.0" encoding="utf-8"?>
<ds:datastoreItem xmlns:ds="http://schemas.openxmlformats.org/officeDocument/2006/customXml" ds:itemID="{58D7CE83-D40B-4C06-824B-374B862F45AD}">
  <ds:schemaRefs>
    <ds:schemaRef ds:uri="http://schemas.openxmlformats.org/officeDocument/2006/bibliography"/>
  </ds:schemaRefs>
</ds:datastoreItem>
</file>

<file path=customXml/itemProps293.xml><?xml version="1.0" encoding="utf-8"?>
<ds:datastoreItem xmlns:ds="http://schemas.openxmlformats.org/officeDocument/2006/customXml" ds:itemID="{0C2E3D97-E49E-4DB7-A857-0993F55E839D}">
  <ds:schemaRefs>
    <ds:schemaRef ds:uri="http://schemas.openxmlformats.org/officeDocument/2006/bibliography"/>
  </ds:schemaRefs>
</ds:datastoreItem>
</file>

<file path=customXml/itemProps294.xml><?xml version="1.0" encoding="utf-8"?>
<ds:datastoreItem xmlns:ds="http://schemas.openxmlformats.org/officeDocument/2006/customXml" ds:itemID="{03A1166E-DE5C-4CC6-BE31-97AFF3F26EDF}">
  <ds:schemaRefs>
    <ds:schemaRef ds:uri="http://schemas.openxmlformats.org/officeDocument/2006/bibliography"/>
  </ds:schemaRefs>
</ds:datastoreItem>
</file>

<file path=customXml/itemProps295.xml><?xml version="1.0" encoding="utf-8"?>
<ds:datastoreItem xmlns:ds="http://schemas.openxmlformats.org/officeDocument/2006/customXml" ds:itemID="{F485A543-6166-4794-A906-CD8720956691}">
  <ds:schemaRefs>
    <ds:schemaRef ds:uri="http://schemas.openxmlformats.org/officeDocument/2006/bibliography"/>
  </ds:schemaRefs>
</ds:datastoreItem>
</file>

<file path=customXml/itemProps296.xml><?xml version="1.0" encoding="utf-8"?>
<ds:datastoreItem xmlns:ds="http://schemas.openxmlformats.org/officeDocument/2006/customXml" ds:itemID="{F3051393-9FD9-45CC-84AC-D93D6817F75B}">
  <ds:schemaRefs>
    <ds:schemaRef ds:uri="http://schemas.openxmlformats.org/officeDocument/2006/bibliography"/>
  </ds:schemaRefs>
</ds:datastoreItem>
</file>

<file path=customXml/itemProps297.xml><?xml version="1.0" encoding="utf-8"?>
<ds:datastoreItem xmlns:ds="http://schemas.openxmlformats.org/officeDocument/2006/customXml" ds:itemID="{A316194C-D2D2-4E40-9B2B-0297D9269A7A}">
  <ds:schemaRefs>
    <ds:schemaRef ds:uri="http://schemas.openxmlformats.org/officeDocument/2006/bibliography"/>
  </ds:schemaRefs>
</ds:datastoreItem>
</file>

<file path=customXml/itemProps298.xml><?xml version="1.0" encoding="utf-8"?>
<ds:datastoreItem xmlns:ds="http://schemas.openxmlformats.org/officeDocument/2006/customXml" ds:itemID="{F5C28F85-E408-4A95-AE24-B105F93604F3}">
  <ds:schemaRefs>
    <ds:schemaRef ds:uri="http://schemas.openxmlformats.org/officeDocument/2006/bibliography"/>
  </ds:schemaRefs>
</ds:datastoreItem>
</file>

<file path=customXml/itemProps299.xml><?xml version="1.0" encoding="utf-8"?>
<ds:datastoreItem xmlns:ds="http://schemas.openxmlformats.org/officeDocument/2006/customXml" ds:itemID="{77E81262-3EAF-4DF5-B980-58F4D579DF62}">
  <ds:schemaRefs>
    <ds:schemaRef ds:uri="http://schemas.openxmlformats.org/officeDocument/2006/bibliography"/>
  </ds:schemaRefs>
</ds:datastoreItem>
</file>

<file path=customXml/itemProps3.xml><?xml version="1.0" encoding="utf-8"?>
<ds:datastoreItem xmlns:ds="http://schemas.openxmlformats.org/officeDocument/2006/customXml" ds:itemID="{939CE7FA-4E09-4F12-8A4E-1148FD306ABF}">
  <ds:schemaRefs>
    <ds:schemaRef ds:uri="http://schemas.openxmlformats.org/officeDocument/2006/bibliography"/>
  </ds:schemaRefs>
</ds:datastoreItem>
</file>

<file path=customXml/itemProps30.xml><?xml version="1.0" encoding="utf-8"?>
<ds:datastoreItem xmlns:ds="http://schemas.openxmlformats.org/officeDocument/2006/customXml" ds:itemID="{7C5ACD86-5434-431D-9C5A-049A3E37EB80}">
  <ds:schemaRefs>
    <ds:schemaRef ds:uri="http://schemas.openxmlformats.org/officeDocument/2006/bibliography"/>
  </ds:schemaRefs>
</ds:datastoreItem>
</file>

<file path=customXml/itemProps300.xml><?xml version="1.0" encoding="utf-8"?>
<ds:datastoreItem xmlns:ds="http://schemas.openxmlformats.org/officeDocument/2006/customXml" ds:itemID="{C745D4D0-5173-47FE-B2A5-6058517060B7}">
  <ds:schemaRefs>
    <ds:schemaRef ds:uri="http://schemas.openxmlformats.org/officeDocument/2006/bibliography"/>
  </ds:schemaRefs>
</ds:datastoreItem>
</file>

<file path=customXml/itemProps301.xml><?xml version="1.0" encoding="utf-8"?>
<ds:datastoreItem xmlns:ds="http://schemas.openxmlformats.org/officeDocument/2006/customXml" ds:itemID="{00146149-54D3-475F-8683-48D1EB46ECE8}">
  <ds:schemaRefs>
    <ds:schemaRef ds:uri="http://schemas.openxmlformats.org/officeDocument/2006/bibliography"/>
  </ds:schemaRefs>
</ds:datastoreItem>
</file>

<file path=customXml/itemProps302.xml><?xml version="1.0" encoding="utf-8"?>
<ds:datastoreItem xmlns:ds="http://schemas.openxmlformats.org/officeDocument/2006/customXml" ds:itemID="{C9E228C2-F1E6-47E9-A14E-3A4987A5E7E5}">
  <ds:schemaRefs>
    <ds:schemaRef ds:uri="http://schemas.openxmlformats.org/officeDocument/2006/bibliography"/>
  </ds:schemaRefs>
</ds:datastoreItem>
</file>

<file path=customXml/itemProps303.xml><?xml version="1.0" encoding="utf-8"?>
<ds:datastoreItem xmlns:ds="http://schemas.openxmlformats.org/officeDocument/2006/customXml" ds:itemID="{060C7353-1979-423C-8C2D-6725B5212034}">
  <ds:schemaRefs>
    <ds:schemaRef ds:uri="http://schemas.openxmlformats.org/officeDocument/2006/bibliography"/>
  </ds:schemaRefs>
</ds:datastoreItem>
</file>

<file path=customXml/itemProps304.xml><?xml version="1.0" encoding="utf-8"?>
<ds:datastoreItem xmlns:ds="http://schemas.openxmlformats.org/officeDocument/2006/customXml" ds:itemID="{26F7CB48-B6E1-4FB1-825C-89C838A59F65}">
  <ds:schemaRefs>
    <ds:schemaRef ds:uri="http://schemas.openxmlformats.org/officeDocument/2006/bibliography"/>
  </ds:schemaRefs>
</ds:datastoreItem>
</file>

<file path=customXml/itemProps305.xml><?xml version="1.0" encoding="utf-8"?>
<ds:datastoreItem xmlns:ds="http://schemas.openxmlformats.org/officeDocument/2006/customXml" ds:itemID="{660F4843-D17C-4ED0-B1F0-3E4CF16FA20C}">
  <ds:schemaRefs>
    <ds:schemaRef ds:uri="http://schemas.openxmlformats.org/officeDocument/2006/bibliography"/>
  </ds:schemaRefs>
</ds:datastoreItem>
</file>

<file path=customXml/itemProps306.xml><?xml version="1.0" encoding="utf-8"?>
<ds:datastoreItem xmlns:ds="http://schemas.openxmlformats.org/officeDocument/2006/customXml" ds:itemID="{8E41BB49-85C5-49EB-81BC-D33F6E299553}">
  <ds:schemaRefs>
    <ds:schemaRef ds:uri="http://schemas.openxmlformats.org/officeDocument/2006/bibliography"/>
  </ds:schemaRefs>
</ds:datastoreItem>
</file>

<file path=customXml/itemProps307.xml><?xml version="1.0" encoding="utf-8"?>
<ds:datastoreItem xmlns:ds="http://schemas.openxmlformats.org/officeDocument/2006/customXml" ds:itemID="{69351EE3-1941-4A2A-95CF-8802EDB099C1}">
  <ds:schemaRefs>
    <ds:schemaRef ds:uri="http://schemas.openxmlformats.org/officeDocument/2006/bibliography"/>
  </ds:schemaRefs>
</ds:datastoreItem>
</file>

<file path=customXml/itemProps308.xml><?xml version="1.0" encoding="utf-8"?>
<ds:datastoreItem xmlns:ds="http://schemas.openxmlformats.org/officeDocument/2006/customXml" ds:itemID="{C0E469E6-203C-4374-9BE0-206F00A98AF2}">
  <ds:schemaRefs>
    <ds:schemaRef ds:uri="http://schemas.openxmlformats.org/officeDocument/2006/bibliography"/>
  </ds:schemaRefs>
</ds:datastoreItem>
</file>

<file path=customXml/itemProps309.xml><?xml version="1.0" encoding="utf-8"?>
<ds:datastoreItem xmlns:ds="http://schemas.openxmlformats.org/officeDocument/2006/customXml" ds:itemID="{A30C9EF1-6F55-41E1-873F-C38AE1425CA2}">
  <ds:schemaRefs>
    <ds:schemaRef ds:uri="http://schemas.openxmlformats.org/officeDocument/2006/bibliography"/>
  </ds:schemaRefs>
</ds:datastoreItem>
</file>

<file path=customXml/itemProps31.xml><?xml version="1.0" encoding="utf-8"?>
<ds:datastoreItem xmlns:ds="http://schemas.openxmlformats.org/officeDocument/2006/customXml" ds:itemID="{0047F067-199E-421E-BF72-78205AC75DFC}">
  <ds:schemaRefs>
    <ds:schemaRef ds:uri="http://schemas.openxmlformats.org/officeDocument/2006/bibliography"/>
  </ds:schemaRefs>
</ds:datastoreItem>
</file>

<file path=customXml/itemProps310.xml><?xml version="1.0" encoding="utf-8"?>
<ds:datastoreItem xmlns:ds="http://schemas.openxmlformats.org/officeDocument/2006/customXml" ds:itemID="{F1A24346-6F0F-41F2-A78A-F941F13627BD}">
  <ds:schemaRefs>
    <ds:schemaRef ds:uri="http://schemas.openxmlformats.org/officeDocument/2006/bibliography"/>
  </ds:schemaRefs>
</ds:datastoreItem>
</file>

<file path=customXml/itemProps311.xml><?xml version="1.0" encoding="utf-8"?>
<ds:datastoreItem xmlns:ds="http://schemas.openxmlformats.org/officeDocument/2006/customXml" ds:itemID="{96B5B874-9206-4A79-B53C-3758D34C1ADC}">
  <ds:schemaRefs>
    <ds:schemaRef ds:uri="http://schemas.openxmlformats.org/officeDocument/2006/bibliography"/>
  </ds:schemaRefs>
</ds:datastoreItem>
</file>

<file path=customXml/itemProps312.xml><?xml version="1.0" encoding="utf-8"?>
<ds:datastoreItem xmlns:ds="http://schemas.openxmlformats.org/officeDocument/2006/customXml" ds:itemID="{B6FAD964-5073-48C9-95CF-19E811E95358}">
  <ds:schemaRefs>
    <ds:schemaRef ds:uri="http://schemas.openxmlformats.org/officeDocument/2006/bibliography"/>
  </ds:schemaRefs>
</ds:datastoreItem>
</file>

<file path=customXml/itemProps313.xml><?xml version="1.0" encoding="utf-8"?>
<ds:datastoreItem xmlns:ds="http://schemas.openxmlformats.org/officeDocument/2006/customXml" ds:itemID="{C26B7A07-8EEA-4FCC-A193-F3DACF7D84F3}">
  <ds:schemaRefs>
    <ds:schemaRef ds:uri="http://schemas.openxmlformats.org/officeDocument/2006/bibliography"/>
  </ds:schemaRefs>
</ds:datastoreItem>
</file>

<file path=customXml/itemProps314.xml><?xml version="1.0" encoding="utf-8"?>
<ds:datastoreItem xmlns:ds="http://schemas.openxmlformats.org/officeDocument/2006/customXml" ds:itemID="{6F584AAF-5ADA-4755-BE59-83E89B9BAB29}">
  <ds:schemaRefs>
    <ds:schemaRef ds:uri="http://schemas.openxmlformats.org/officeDocument/2006/bibliography"/>
  </ds:schemaRefs>
</ds:datastoreItem>
</file>

<file path=customXml/itemProps315.xml><?xml version="1.0" encoding="utf-8"?>
<ds:datastoreItem xmlns:ds="http://schemas.openxmlformats.org/officeDocument/2006/customXml" ds:itemID="{023C1A90-EC01-482D-ABEB-0AAE3AC20890}">
  <ds:schemaRefs>
    <ds:schemaRef ds:uri="http://schemas.openxmlformats.org/officeDocument/2006/bibliography"/>
  </ds:schemaRefs>
</ds:datastoreItem>
</file>

<file path=customXml/itemProps316.xml><?xml version="1.0" encoding="utf-8"?>
<ds:datastoreItem xmlns:ds="http://schemas.openxmlformats.org/officeDocument/2006/customXml" ds:itemID="{95E5D992-61B1-411D-872A-EBF355ADD74D}">
  <ds:schemaRefs>
    <ds:schemaRef ds:uri="http://schemas.openxmlformats.org/officeDocument/2006/bibliography"/>
  </ds:schemaRefs>
</ds:datastoreItem>
</file>

<file path=customXml/itemProps317.xml><?xml version="1.0" encoding="utf-8"?>
<ds:datastoreItem xmlns:ds="http://schemas.openxmlformats.org/officeDocument/2006/customXml" ds:itemID="{FE769131-A953-44C7-BF85-4182C47DE5B9}">
  <ds:schemaRefs>
    <ds:schemaRef ds:uri="http://schemas.openxmlformats.org/officeDocument/2006/bibliography"/>
  </ds:schemaRefs>
</ds:datastoreItem>
</file>

<file path=customXml/itemProps318.xml><?xml version="1.0" encoding="utf-8"?>
<ds:datastoreItem xmlns:ds="http://schemas.openxmlformats.org/officeDocument/2006/customXml" ds:itemID="{6ECFB8D6-12CB-4480-910C-A050017F63B5}">
  <ds:schemaRefs>
    <ds:schemaRef ds:uri="http://schemas.openxmlformats.org/officeDocument/2006/bibliography"/>
  </ds:schemaRefs>
</ds:datastoreItem>
</file>

<file path=customXml/itemProps319.xml><?xml version="1.0" encoding="utf-8"?>
<ds:datastoreItem xmlns:ds="http://schemas.openxmlformats.org/officeDocument/2006/customXml" ds:itemID="{4B10518D-7A81-4EFB-A53F-C962425E376F}">
  <ds:schemaRefs>
    <ds:schemaRef ds:uri="http://schemas.openxmlformats.org/officeDocument/2006/bibliography"/>
  </ds:schemaRefs>
</ds:datastoreItem>
</file>

<file path=customXml/itemProps32.xml><?xml version="1.0" encoding="utf-8"?>
<ds:datastoreItem xmlns:ds="http://schemas.openxmlformats.org/officeDocument/2006/customXml" ds:itemID="{CEB1C1BB-B541-4576-8103-3A6CC553F0A0}">
  <ds:schemaRefs>
    <ds:schemaRef ds:uri="http://schemas.openxmlformats.org/officeDocument/2006/bibliography"/>
  </ds:schemaRefs>
</ds:datastoreItem>
</file>

<file path=customXml/itemProps320.xml><?xml version="1.0" encoding="utf-8"?>
<ds:datastoreItem xmlns:ds="http://schemas.openxmlformats.org/officeDocument/2006/customXml" ds:itemID="{BDAD18CF-4ED3-4428-A4E7-8D57E9976207}">
  <ds:schemaRefs>
    <ds:schemaRef ds:uri="http://schemas.openxmlformats.org/officeDocument/2006/bibliography"/>
  </ds:schemaRefs>
</ds:datastoreItem>
</file>

<file path=customXml/itemProps321.xml><?xml version="1.0" encoding="utf-8"?>
<ds:datastoreItem xmlns:ds="http://schemas.openxmlformats.org/officeDocument/2006/customXml" ds:itemID="{C95D0E2C-082C-477E-96B4-C6BD6DB821E0}">
  <ds:schemaRefs>
    <ds:schemaRef ds:uri="http://schemas.openxmlformats.org/officeDocument/2006/bibliography"/>
  </ds:schemaRefs>
</ds:datastoreItem>
</file>

<file path=customXml/itemProps322.xml><?xml version="1.0" encoding="utf-8"?>
<ds:datastoreItem xmlns:ds="http://schemas.openxmlformats.org/officeDocument/2006/customXml" ds:itemID="{E4EADBFB-94F2-4479-AB3E-0FF268577106}">
  <ds:schemaRefs>
    <ds:schemaRef ds:uri="http://schemas.openxmlformats.org/officeDocument/2006/bibliography"/>
  </ds:schemaRefs>
</ds:datastoreItem>
</file>

<file path=customXml/itemProps323.xml><?xml version="1.0" encoding="utf-8"?>
<ds:datastoreItem xmlns:ds="http://schemas.openxmlformats.org/officeDocument/2006/customXml" ds:itemID="{ECD0E3A7-C51B-47EB-9341-3ED674478A2C}">
  <ds:schemaRefs>
    <ds:schemaRef ds:uri="http://schemas.openxmlformats.org/officeDocument/2006/bibliography"/>
  </ds:schemaRefs>
</ds:datastoreItem>
</file>

<file path=customXml/itemProps324.xml><?xml version="1.0" encoding="utf-8"?>
<ds:datastoreItem xmlns:ds="http://schemas.openxmlformats.org/officeDocument/2006/customXml" ds:itemID="{930DCCC5-9E28-4DE6-9FF2-170CC7EE270F}">
  <ds:schemaRefs>
    <ds:schemaRef ds:uri="http://schemas.openxmlformats.org/officeDocument/2006/bibliography"/>
  </ds:schemaRefs>
</ds:datastoreItem>
</file>

<file path=customXml/itemProps325.xml><?xml version="1.0" encoding="utf-8"?>
<ds:datastoreItem xmlns:ds="http://schemas.openxmlformats.org/officeDocument/2006/customXml" ds:itemID="{273BB6B4-60FE-45B0-B9B2-00BDFC2ABA92}">
  <ds:schemaRefs>
    <ds:schemaRef ds:uri="http://schemas.openxmlformats.org/officeDocument/2006/bibliography"/>
  </ds:schemaRefs>
</ds:datastoreItem>
</file>

<file path=customXml/itemProps326.xml><?xml version="1.0" encoding="utf-8"?>
<ds:datastoreItem xmlns:ds="http://schemas.openxmlformats.org/officeDocument/2006/customXml" ds:itemID="{9FE6841F-542F-45B6-AF2E-3375EC00C6EF}">
  <ds:schemaRefs>
    <ds:schemaRef ds:uri="http://schemas.openxmlformats.org/officeDocument/2006/bibliography"/>
  </ds:schemaRefs>
</ds:datastoreItem>
</file>

<file path=customXml/itemProps327.xml><?xml version="1.0" encoding="utf-8"?>
<ds:datastoreItem xmlns:ds="http://schemas.openxmlformats.org/officeDocument/2006/customXml" ds:itemID="{E15FB412-16EB-49F9-B055-2AFB4BC73AD0}">
  <ds:schemaRefs>
    <ds:schemaRef ds:uri="http://schemas.openxmlformats.org/officeDocument/2006/bibliography"/>
  </ds:schemaRefs>
</ds:datastoreItem>
</file>

<file path=customXml/itemProps328.xml><?xml version="1.0" encoding="utf-8"?>
<ds:datastoreItem xmlns:ds="http://schemas.openxmlformats.org/officeDocument/2006/customXml" ds:itemID="{B22B6AA2-4219-43F9-BAFB-BD7DD5D54723}">
  <ds:schemaRefs>
    <ds:schemaRef ds:uri="http://schemas.openxmlformats.org/officeDocument/2006/bibliography"/>
  </ds:schemaRefs>
</ds:datastoreItem>
</file>

<file path=customXml/itemProps329.xml><?xml version="1.0" encoding="utf-8"?>
<ds:datastoreItem xmlns:ds="http://schemas.openxmlformats.org/officeDocument/2006/customXml" ds:itemID="{85AB8E46-95B9-4F1C-9640-C542A8E3A3A7}">
  <ds:schemaRefs>
    <ds:schemaRef ds:uri="http://schemas.openxmlformats.org/officeDocument/2006/bibliography"/>
  </ds:schemaRefs>
</ds:datastoreItem>
</file>

<file path=customXml/itemProps33.xml><?xml version="1.0" encoding="utf-8"?>
<ds:datastoreItem xmlns:ds="http://schemas.openxmlformats.org/officeDocument/2006/customXml" ds:itemID="{A2F6E4B3-F6F1-4AA4-AF67-44628335D136}">
  <ds:schemaRefs>
    <ds:schemaRef ds:uri="http://schemas.openxmlformats.org/officeDocument/2006/bibliography"/>
  </ds:schemaRefs>
</ds:datastoreItem>
</file>

<file path=customXml/itemProps330.xml><?xml version="1.0" encoding="utf-8"?>
<ds:datastoreItem xmlns:ds="http://schemas.openxmlformats.org/officeDocument/2006/customXml" ds:itemID="{6FAE2574-5DDD-482E-B95E-33B004B7FD16}">
  <ds:schemaRefs>
    <ds:schemaRef ds:uri="http://schemas.openxmlformats.org/officeDocument/2006/bibliography"/>
  </ds:schemaRefs>
</ds:datastoreItem>
</file>

<file path=customXml/itemProps331.xml><?xml version="1.0" encoding="utf-8"?>
<ds:datastoreItem xmlns:ds="http://schemas.openxmlformats.org/officeDocument/2006/customXml" ds:itemID="{6B0DE51D-EDB2-446C-AC2D-878212F77D2B}">
  <ds:schemaRefs>
    <ds:schemaRef ds:uri="http://schemas.openxmlformats.org/officeDocument/2006/bibliography"/>
  </ds:schemaRefs>
</ds:datastoreItem>
</file>

<file path=customXml/itemProps332.xml><?xml version="1.0" encoding="utf-8"?>
<ds:datastoreItem xmlns:ds="http://schemas.openxmlformats.org/officeDocument/2006/customXml" ds:itemID="{BC16F1B6-A7E8-4B6F-AE4F-82E9AB98A92E}">
  <ds:schemaRefs>
    <ds:schemaRef ds:uri="http://schemas.openxmlformats.org/officeDocument/2006/bibliography"/>
  </ds:schemaRefs>
</ds:datastoreItem>
</file>

<file path=customXml/itemProps333.xml><?xml version="1.0" encoding="utf-8"?>
<ds:datastoreItem xmlns:ds="http://schemas.openxmlformats.org/officeDocument/2006/customXml" ds:itemID="{AA707448-FBDA-4CEF-B12F-81BF600EFBA6}">
  <ds:schemaRefs>
    <ds:schemaRef ds:uri="http://schemas.openxmlformats.org/officeDocument/2006/bibliography"/>
  </ds:schemaRefs>
</ds:datastoreItem>
</file>

<file path=customXml/itemProps334.xml><?xml version="1.0" encoding="utf-8"?>
<ds:datastoreItem xmlns:ds="http://schemas.openxmlformats.org/officeDocument/2006/customXml" ds:itemID="{02EE5477-360E-43AC-90F1-9F6BC1F7CAC5}">
  <ds:schemaRefs>
    <ds:schemaRef ds:uri="http://schemas.openxmlformats.org/officeDocument/2006/bibliography"/>
  </ds:schemaRefs>
</ds:datastoreItem>
</file>

<file path=customXml/itemProps335.xml><?xml version="1.0" encoding="utf-8"?>
<ds:datastoreItem xmlns:ds="http://schemas.openxmlformats.org/officeDocument/2006/customXml" ds:itemID="{426137B8-E578-498B-AE26-1CBC3CF3C598}">
  <ds:schemaRefs>
    <ds:schemaRef ds:uri="http://schemas.openxmlformats.org/officeDocument/2006/bibliography"/>
  </ds:schemaRefs>
</ds:datastoreItem>
</file>

<file path=customXml/itemProps336.xml><?xml version="1.0" encoding="utf-8"?>
<ds:datastoreItem xmlns:ds="http://schemas.openxmlformats.org/officeDocument/2006/customXml" ds:itemID="{F2DD8906-D3FF-45B6-AF50-217F74AAD66C}">
  <ds:schemaRefs>
    <ds:schemaRef ds:uri="http://schemas.openxmlformats.org/officeDocument/2006/bibliography"/>
  </ds:schemaRefs>
</ds:datastoreItem>
</file>

<file path=customXml/itemProps337.xml><?xml version="1.0" encoding="utf-8"?>
<ds:datastoreItem xmlns:ds="http://schemas.openxmlformats.org/officeDocument/2006/customXml" ds:itemID="{5912C47F-F054-4FD6-BD9A-1E97FE182726}">
  <ds:schemaRefs>
    <ds:schemaRef ds:uri="http://schemas.openxmlformats.org/officeDocument/2006/bibliography"/>
  </ds:schemaRefs>
</ds:datastoreItem>
</file>

<file path=customXml/itemProps338.xml><?xml version="1.0" encoding="utf-8"?>
<ds:datastoreItem xmlns:ds="http://schemas.openxmlformats.org/officeDocument/2006/customXml" ds:itemID="{7523A84B-6F4E-42E0-BD66-4039CDC12BC5}">
  <ds:schemaRefs>
    <ds:schemaRef ds:uri="http://schemas.openxmlformats.org/officeDocument/2006/bibliography"/>
  </ds:schemaRefs>
</ds:datastoreItem>
</file>

<file path=customXml/itemProps339.xml><?xml version="1.0" encoding="utf-8"?>
<ds:datastoreItem xmlns:ds="http://schemas.openxmlformats.org/officeDocument/2006/customXml" ds:itemID="{8A0CD511-4B4A-4E0A-82DE-901D6AC1961F}">
  <ds:schemaRefs>
    <ds:schemaRef ds:uri="http://schemas.openxmlformats.org/officeDocument/2006/bibliography"/>
  </ds:schemaRefs>
</ds:datastoreItem>
</file>

<file path=customXml/itemProps34.xml><?xml version="1.0" encoding="utf-8"?>
<ds:datastoreItem xmlns:ds="http://schemas.openxmlformats.org/officeDocument/2006/customXml" ds:itemID="{9542C8C0-3399-4D29-8808-9A9D6F255402}">
  <ds:schemaRefs>
    <ds:schemaRef ds:uri="http://schemas.openxmlformats.org/officeDocument/2006/bibliography"/>
  </ds:schemaRefs>
</ds:datastoreItem>
</file>

<file path=customXml/itemProps340.xml><?xml version="1.0" encoding="utf-8"?>
<ds:datastoreItem xmlns:ds="http://schemas.openxmlformats.org/officeDocument/2006/customXml" ds:itemID="{A5776082-352E-4C63-B306-CB0E3381A7E1}">
  <ds:schemaRefs>
    <ds:schemaRef ds:uri="http://schemas.openxmlformats.org/officeDocument/2006/bibliography"/>
  </ds:schemaRefs>
</ds:datastoreItem>
</file>

<file path=customXml/itemProps341.xml><?xml version="1.0" encoding="utf-8"?>
<ds:datastoreItem xmlns:ds="http://schemas.openxmlformats.org/officeDocument/2006/customXml" ds:itemID="{7B09DB99-24C8-457E-AB5F-BC98AED5B9F6}">
  <ds:schemaRefs>
    <ds:schemaRef ds:uri="http://schemas.openxmlformats.org/officeDocument/2006/bibliography"/>
  </ds:schemaRefs>
</ds:datastoreItem>
</file>

<file path=customXml/itemProps342.xml><?xml version="1.0" encoding="utf-8"?>
<ds:datastoreItem xmlns:ds="http://schemas.openxmlformats.org/officeDocument/2006/customXml" ds:itemID="{0DCE422F-DED8-416C-BAC9-8F310EB49057}">
  <ds:schemaRefs>
    <ds:schemaRef ds:uri="http://schemas.openxmlformats.org/officeDocument/2006/bibliography"/>
  </ds:schemaRefs>
</ds:datastoreItem>
</file>

<file path=customXml/itemProps343.xml><?xml version="1.0" encoding="utf-8"?>
<ds:datastoreItem xmlns:ds="http://schemas.openxmlformats.org/officeDocument/2006/customXml" ds:itemID="{FCE79966-6949-4075-9009-DC8FEDB8EB3B}">
  <ds:schemaRefs>
    <ds:schemaRef ds:uri="http://schemas.openxmlformats.org/officeDocument/2006/bibliography"/>
  </ds:schemaRefs>
</ds:datastoreItem>
</file>

<file path=customXml/itemProps344.xml><?xml version="1.0" encoding="utf-8"?>
<ds:datastoreItem xmlns:ds="http://schemas.openxmlformats.org/officeDocument/2006/customXml" ds:itemID="{A250A7E9-D194-4213-A73D-BF9E042D47BE}">
  <ds:schemaRefs>
    <ds:schemaRef ds:uri="http://schemas.openxmlformats.org/officeDocument/2006/bibliography"/>
  </ds:schemaRefs>
</ds:datastoreItem>
</file>

<file path=customXml/itemProps345.xml><?xml version="1.0" encoding="utf-8"?>
<ds:datastoreItem xmlns:ds="http://schemas.openxmlformats.org/officeDocument/2006/customXml" ds:itemID="{139A2158-CC80-4E32-AA9F-ADD64E8175A5}">
  <ds:schemaRefs>
    <ds:schemaRef ds:uri="http://schemas.openxmlformats.org/officeDocument/2006/bibliography"/>
  </ds:schemaRefs>
</ds:datastoreItem>
</file>

<file path=customXml/itemProps346.xml><?xml version="1.0" encoding="utf-8"?>
<ds:datastoreItem xmlns:ds="http://schemas.openxmlformats.org/officeDocument/2006/customXml" ds:itemID="{B865492F-501A-4EAF-BF39-9B14BE29EF31}">
  <ds:schemaRefs>
    <ds:schemaRef ds:uri="http://schemas.openxmlformats.org/officeDocument/2006/bibliography"/>
  </ds:schemaRefs>
</ds:datastoreItem>
</file>

<file path=customXml/itemProps347.xml><?xml version="1.0" encoding="utf-8"?>
<ds:datastoreItem xmlns:ds="http://schemas.openxmlformats.org/officeDocument/2006/customXml" ds:itemID="{EF9A1A68-B4EC-41DA-8D59-8EFBAEB9944C}">
  <ds:schemaRefs>
    <ds:schemaRef ds:uri="http://schemas.openxmlformats.org/officeDocument/2006/bibliography"/>
  </ds:schemaRefs>
</ds:datastoreItem>
</file>

<file path=customXml/itemProps348.xml><?xml version="1.0" encoding="utf-8"?>
<ds:datastoreItem xmlns:ds="http://schemas.openxmlformats.org/officeDocument/2006/customXml" ds:itemID="{5EEC9A98-950B-4027-954F-48B52A9E2AA8}">
  <ds:schemaRefs>
    <ds:schemaRef ds:uri="http://schemas.openxmlformats.org/officeDocument/2006/bibliography"/>
  </ds:schemaRefs>
</ds:datastoreItem>
</file>

<file path=customXml/itemProps349.xml><?xml version="1.0" encoding="utf-8"?>
<ds:datastoreItem xmlns:ds="http://schemas.openxmlformats.org/officeDocument/2006/customXml" ds:itemID="{B80819C7-90AB-47A0-A67F-520D7DEF5329}">
  <ds:schemaRefs>
    <ds:schemaRef ds:uri="http://schemas.openxmlformats.org/officeDocument/2006/bibliography"/>
  </ds:schemaRefs>
</ds:datastoreItem>
</file>

<file path=customXml/itemProps35.xml><?xml version="1.0" encoding="utf-8"?>
<ds:datastoreItem xmlns:ds="http://schemas.openxmlformats.org/officeDocument/2006/customXml" ds:itemID="{C59099C0-2138-489C-9475-11B61A9ED1E6}">
  <ds:schemaRefs>
    <ds:schemaRef ds:uri="http://schemas.openxmlformats.org/officeDocument/2006/bibliography"/>
  </ds:schemaRefs>
</ds:datastoreItem>
</file>

<file path=customXml/itemProps350.xml><?xml version="1.0" encoding="utf-8"?>
<ds:datastoreItem xmlns:ds="http://schemas.openxmlformats.org/officeDocument/2006/customXml" ds:itemID="{741E9823-FCDF-450E-88C5-604EA3B9FB33}">
  <ds:schemaRefs>
    <ds:schemaRef ds:uri="http://schemas.openxmlformats.org/officeDocument/2006/bibliography"/>
  </ds:schemaRefs>
</ds:datastoreItem>
</file>

<file path=customXml/itemProps351.xml><?xml version="1.0" encoding="utf-8"?>
<ds:datastoreItem xmlns:ds="http://schemas.openxmlformats.org/officeDocument/2006/customXml" ds:itemID="{292B108A-BEA6-4C80-939D-A8B528FFDF27}">
  <ds:schemaRefs>
    <ds:schemaRef ds:uri="http://schemas.openxmlformats.org/officeDocument/2006/bibliography"/>
  </ds:schemaRefs>
</ds:datastoreItem>
</file>

<file path=customXml/itemProps352.xml><?xml version="1.0" encoding="utf-8"?>
<ds:datastoreItem xmlns:ds="http://schemas.openxmlformats.org/officeDocument/2006/customXml" ds:itemID="{C33B2AC8-CCFA-46FF-A41E-342D23C9A07E}">
  <ds:schemaRefs>
    <ds:schemaRef ds:uri="http://schemas.openxmlformats.org/officeDocument/2006/bibliography"/>
  </ds:schemaRefs>
</ds:datastoreItem>
</file>

<file path=customXml/itemProps353.xml><?xml version="1.0" encoding="utf-8"?>
<ds:datastoreItem xmlns:ds="http://schemas.openxmlformats.org/officeDocument/2006/customXml" ds:itemID="{B1D5B412-AEAF-47EC-8766-92D60B435151}">
  <ds:schemaRefs>
    <ds:schemaRef ds:uri="http://schemas.openxmlformats.org/officeDocument/2006/bibliography"/>
  </ds:schemaRefs>
</ds:datastoreItem>
</file>

<file path=customXml/itemProps354.xml><?xml version="1.0" encoding="utf-8"?>
<ds:datastoreItem xmlns:ds="http://schemas.openxmlformats.org/officeDocument/2006/customXml" ds:itemID="{4D8DA381-66D0-429F-B0B2-14A8F2D57525}">
  <ds:schemaRefs>
    <ds:schemaRef ds:uri="http://schemas.openxmlformats.org/officeDocument/2006/bibliography"/>
  </ds:schemaRefs>
</ds:datastoreItem>
</file>

<file path=customXml/itemProps355.xml><?xml version="1.0" encoding="utf-8"?>
<ds:datastoreItem xmlns:ds="http://schemas.openxmlformats.org/officeDocument/2006/customXml" ds:itemID="{39ADBDD3-B7D4-4A89-ABC5-199FF5236B7F}">
  <ds:schemaRefs>
    <ds:schemaRef ds:uri="http://schemas.openxmlformats.org/officeDocument/2006/bibliography"/>
  </ds:schemaRefs>
</ds:datastoreItem>
</file>

<file path=customXml/itemProps356.xml><?xml version="1.0" encoding="utf-8"?>
<ds:datastoreItem xmlns:ds="http://schemas.openxmlformats.org/officeDocument/2006/customXml" ds:itemID="{5754202E-7A88-4DFF-BAD7-40E19E1B0C28}">
  <ds:schemaRefs>
    <ds:schemaRef ds:uri="http://schemas.openxmlformats.org/officeDocument/2006/bibliography"/>
  </ds:schemaRefs>
</ds:datastoreItem>
</file>

<file path=customXml/itemProps357.xml><?xml version="1.0" encoding="utf-8"?>
<ds:datastoreItem xmlns:ds="http://schemas.openxmlformats.org/officeDocument/2006/customXml" ds:itemID="{57BB694E-77FA-4EAF-A2E0-A7FD432FFD42}">
  <ds:schemaRefs>
    <ds:schemaRef ds:uri="http://schemas.openxmlformats.org/officeDocument/2006/bibliography"/>
  </ds:schemaRefs>
</ds:datastoreItem>
</file>

<file path=customXml/itemProps358.xml><?xml version="1.0" encoding="utf-8"?>
<ds:datastoreItem xmlns:ds="http://schemas.openxmlformats.org/officeDocument/2006/customXml" ds:itemID="{9B360CBB-6C4D-4BB5-A54E-90853F98A627}">
  <ds:schemaRefs>
    <ds:schemaRef ds:uri="http://schemas.openxmlformats.org/officeDocument/2006/bibliography"/>
  </ds:schemaRefs>
</ds:datastoreItem>
</file>

<file path=customXml/itemProps359.xml><?xml version="1.0" encoding="utf-8"?>
<ds:datastoreItem xmlns:ds="http://schemas.openxmlformats.org/officeDocument/2006/customXml" ds:itemID="{04186BA9-216B-424C-9D4C-C31202507062}">
  <ds:schemaRefs>
    <ds:schemaRef ds:uri="http://schemas.openxmlformats.org/officeDocument/2006/bibliography"/>
  </ds:schemaRefs>
</ds:datastoreItem>
</file>

<file path=customXml/itemProps36.xml><?xml version="1.0" encoding="utf-8"?>
<ds:datastoreItem xmlns:ds="http://schemas.openxmlformats.org/officeDocument/2006/customXml" ds:itemID="{0E15AF3A-F8D4-4FA4-9780-0EEAA7DEBFD8}">
  <ds:schemaRefs>
    <ds:schemaRef ds:uri="http://schemas.openxmlformats.org/officeDocument/2006/bibliography"/>
  </ds:schemaRefs>
</ds:datastoreItem>
</file>

<file path=customXml/itemProps360.xml><?xml version="1.0" encoding="utf-8"?>
<ds:datastoreItem xmlns:ds="http://schemas.openxmlformats.org/officeDocument/2006/customXml" ds:itemID="{2B1D8527-CF2C-48D9-978D-883B01CEEED5}">
  <ds:schemaRefs>
    <ds:schemaRef ds:uri="http://schemas.openxmlformats.org/officeDocument/2006/bibliography"/>
  </ds:schemaRefs>
</ds:datastoreItem>
</file>

<file path=customXml/itemProps361.xml><?xml version="1.0" encoding="utf-8"?>
<ds:datastoreItem xmlns:ds="http://schemas.openxmlformats.org/officeDocument/2006/customXml" ds:itemID="{C393301B-53A7-439B-951C-AACD4B40E5DF}">
  <ds:schemaRefs>
    <ds:schemaRef ds:uri="http://schemas.openxmlformats.org/officeDocument/2006/bibliography"/>
  </ds:schemaRefs>
</ds:datastoreItem>
</file>

<file path=customXml/itemProps362.xml><?xml version="1.0" encoding="utf-8"?>
<ds:datastoreItem xmlns:ds="http://schemas.openxmlformats.org/officeDocument/2006/customXml" ds:itemID="{84F65CA6-21FD-4CC2-B49F-3C1CE31B67C6}">
  <ds:schemaRefs>
    <ds:schemaRef ds:uri="http://schemas.openxmlformats.org/officeDocument/2006/bibliography"/>
  </ds:schemaRefs>
</ds:datastoreItem>
</file>

<file path=customXml/itemProps363.xml><?xml version="1.0" encoding="utf-8"?>
<ds:datastoreItem xmlns:ds="http://schemas.openxmlformats.org/officeDocument/2006/customXml" ds:itemID="{BD8C55D5-EAF7-4A92-92BB-5494AFE1EEC7}">
  <ds:schemaRefs>
    <ds:schemaRef ds:uri="http://schemas.openxmlformats.org/officeDocument/2006/bibliography"/>
  </ds:schemaRefs>
</ds:datastoreItem>
</file>

<file path=customXml/itemProps364.xml><?xml version="1.0" encoding="utf-8"?>
<ds:datastoreItem xmlns:ds="http://schemas.openxmlformats.org/officeDocument/2006/customXml" ds:itemID="{96B9F8DE-90F7-4F0F-9A01-86D2ED9BCEA7}">
  <ds:schemaRefs>
    <ds:schemaRef ds:uri="http://schemas.openxmlformats.org/officeDocument/2006/bibliography"/>
  </ds:schemaRefs>
</ds:datastoreItem>
</file>

<file path=customXml/itemProps365.xml><?xml version="1.0" encoding="utf-8"?>
<ds:datastoreItem xmlns:ds="http://schemas.openxmlformats.org/officeDocument/2006/customXml" ds:itemID="{4A52975F-86FF-4278-9514-D77C19B84B6A}">
  <ds:schemaRefs>
    <ds:schemaRef ds:uri="http://schemas.openxmlformats.org/officeDocument/2006/bibliography"/>
  </ds:schemaRefs>
</ds:datastoreItem>
</file>

<file path=customXml/itemProps366.xml><?xml version="1.0" encoding="utf-8"?>
<ds:datastoreItem xmlns:ds="http://schemas.openxmlformats.org/officeDocument/2006/customXml" ds:itemID="{AE51811C-BAEE-4D3A-A966-3F533D1D694B}">
  <ds:schemaRefs>
    <ds:schemaRef ds:uri="http://schemas.openxmlformats.org/officeDocument/2006/bibliography"/>
  </ds:schemaRefs>
</ds:datastoreItem>
</file>

<file path=customXml/itemProps367.xml><?xml version="1.0" encoding="utf-8"?>
<ds:datastoreItem xmlns:ds="http://schemas.openxmlformats.org/officeDocument/2006/customXml" ds:itemID="{9DF510EA-4287-4B92-88F2-ACF51FC683C4}">
  <ds:schemaRefs>
    <ds:schemaRef ds:uri="http://schemas.openxmlformats.org/officeDocument/2006/bibliography"/>
  </ds:schemaRefs>
</ds:datastoreItem>
</file>

<file path=customXml/itemProps368.xml><?xml version="1.0" encoding="utf-8"?>
<ds:datastoreItem xmlns:ds="http://schemas.openxmlformats.org/officeDocument/2006/customXml" ds:itemID="{141298F0-1DEA-491F-B5C1-FB148E308472}">
  <ds:schemaRefs>
    <ds:schemaRef ds:uri="http://schemas.openxmlformats.org/officeDocument/2006/bibliography"/>
  </ds:schemaRefs>
</ds:datastoreItem>
</file>

<file path=customXml/itemProps369.xml><?xml version="1.0" encoding="utf-8"?>
<ds:datastoreItem xmlns:ds="http://schemas.openxmlformats.org/officeDocument/2006/customXml" ds:itemID="{3ACAB6EF-20D4-4122-9751-F081C7A060B9}">
  <ds:schemaRefs>
    <ds:schemaRef ds:uri="http://schemas.openxmlformats.org/officeDocument/2006/bibliography"/>
  </ds:schemaRefs>
</ds:datastoreItem>
</file>

<file path=customXml/itemProps37.xml><?xml version="1.0" encoding="utf-8"?>
<ds:datastoreItem xmlns:ds="http://schemas.openxmlformats.org/officeDocument/2006/customXml" ds:itemID="{C1BB9EC9-DB23-400A-BF50-11D5EF6614BD}">
  <ds:schemaRefs>
    <ds:schemaRef ds:uri="http://schemas.openxmlformats.org/officeDocument/2006/bibliography"/>
  </ds:schemaRefs>
</ds:datastoreItem>
</file>

<file path=customXml/itemProps370.xml><?xml version="1.0" encoding="utf-8"?>
<ds:datastoreItem xmlns:ds="http://schemas.openxmlformats.org/officeDocument/2006/customXml" ds:itemID="{328CDBC4-E6A2-46F3-B7F9-D3F4C36D1102}">
  <ds:schemaRefs>
    <ds:schemaRef ds:uri="http://schemas.openxmlformats.org/officeDocument/2006/bibliography"/>
  </ds:schemaRefs>
</ds:datastoreItem>
</file>

<file path=customXml/itemProps371.xml><?xml version="1.0" encoding="utf-8"?>
<ds:datastoreItem xmlns:ds="http://schemas.openxmlformats.org/officeDocument/2006/customXml" ds:itemID="{394AF8E7-4E5A-47E9-8797-492C77C71470}">
  <ds:schemaRefs>
    <ds:schemaRef ds:uri="http://schemas.openxmlformats.org/officeDocument/2006/bibliography"/>
  </ds:schemaRefs>
</ds:datastoreItem>
</file>

<file path=customXml/itemProps372.xml><?xml version="1.0" encoding="utf-8"?>
<ds:datastoreItem xmlns:ds="http://schemas.openxmlformats.org/officeDocument/2006/customXml" ds:itemID="{231121B5-D60C-4774-B8F1-241A757E6FC2}">
  <ds:schemaRefs>
    <ds:schemaRef ds:uri="http://schemas.openxmlformats.org/officeDocument/2006/bibliography"/>
  </ds:schemaRefs>
</ds:datastoreItem>
</file>

<file path=customXml/itemProps373.xml><?xml version="1.0" encoding="utf-8"?>
<ds:datastoreItem xmlns:ds="http://schemas.openxmlformats.org/officeDocument/2006/customXml" ds:itemID="{F5381791-DBA0-4315-8642-382DF8A9DCD3}">
  <ds:schemaRefs>
    <ds:schemaRef ds:uri="http://schemas.openxmlformats.org/officeDocument/2006/bibliography"/>
  </ds:schemaRefs>
</ds:datastoreItem>
</file>

<file path=customXml/itemProps374.xml><?xml version="1.0" encoding="utf-8"?>
<ds:datastoreItem xmlns:ds="http://schemas.openxmlformats.org/officeDocument/2006/customXml" ds:itemID="{1B4AC424-940E-42B4-B65D-2870291DC62C}">
  <ds:schemaRefs>
    <ds:schemaRef ds:uri="http://schemas.openxmlformats.org/officeDocument/2006/bibliography"/>
  </ds:schemaRefs>
</ds:datastoreItem>
</file>

<file path=customXml/itemProps375.xml><?xml version="1.0" encoding="utf-8"?>
<ds:datastoreItem xmlns:ds="http://schemas.openxmlformats.org/officeDocument/2006/customXml" ds:itemID="{0FAD9FAD-C662-407A-BB63-D11A76EAE440}">
  <ds:schemaRefs>
    <ds:schemaRef ds:uri="http://schemas.openxmlformats.org/officeDocument/2006/bibliography"/>
  </ds:schemaRefs>
</ds:datastoreItem>
</file>

<file path=customXml/itemProps376.xml><?xml version="1.0" encoding="utf-8"?>
<ds:datastoreItem xmlns:ds="http://schemas.openxmlformats.org/officeDocument/2006/customXml" ds:itemID="{27A9931F-9435-443D-885E-F544B0D2335F}">
  <ds:schemaRefs>
    <ds:schemaRef ds:uri="http://schemas.openxmlformats.org/officeDocument/2006/bibliography"/>
  </ds:schemaRefs>
</ds:datastoreItem>
</file>

<file path=customXml/itemProps377.xml><?xml version="1.0" encoding="utf-8"?>
<ds:datastoreItem xmlns:ds="http://schemas.openxmlformats.org/officeDocument/2006/customXml" ds:itemID="{E8E060C8-DD4D-4ABF-917E-4CE08B91B189}">
  <ds:schemaRefs>
    <ds:schemaRef ds:uri="http://schemas.openxmlformats.org/officeDocument/2006/bibliography"/>
  </ds:schemaRefs>
</ds:datastoreItem>
</file>

<file path=customXml/itemProps378.xml><?xml version="1.0" encoding="utf-8"?>
<ds:datastoreItem xmlns:ds="http://schemas.openxmlformats.org/officeDocument/2006/customXml" ds:itemID="{89AB1839-80C8-4217-8140-FB3F6DF20DF6}">
  <ds:schemaRefs>
    <ds:schemaRef ds:uri="http://schemas.openxmlformats.org/officeDocument/2006/bibliography"/>
  </ds:schemaRefs>
</ds:datastoreItem>
</file>

<file path=customXml/itemProps379.xml><?xml version="1.0" encoding="utf-8"?>
<ds:datastoreItem xmlns:ds="http://schemas.openxmlformats.org/officeDocument/2006/customXml" ds:itemID="{7BCA9DDE-52AA-42E6-8770-28471D0D2399}">
  <ds:schemaRefs>
    <ds:schemaRef ds:uri="http://schemas.openxmlformats.org/officeDocument/2006/bibliography"/>
  </ds:schemaRefs>
</ds:datastoreItem>
</file>

<file path=customXml/itemProps38.xml><?xml version="1.0" encoding="utf-8"?>
<ds:datastoreItem xmlns:ds="http://schemas.openxmlformats.org/officeDocument/2006/customXml" ds:itemID="{86D5B067-D43F-4013-8B74-DB8994A92078}">
  <ds:schemaRefs>
    <ds:schemaRef ds:uri="http://schemas.openxmlformats.org/officeDocument/2006/bibliography"/>
  </ds:schemaRefs>
</ds:datastoreItem>
</file>

<file path=customXml/itemProps380.xml><?xml version="1.0" encoding="utf-8"?>
<ds:datastoreItem xmlns:ds="http://schemas.openxmlformats.org/officeDocument/2006/customXml" ds:itemID="{39E32FE4-4664-4AC7-A41B-4AF8FBA61E6D}">
  <ds:schemaRefs>
    <ds:schemaRef ds:uri="http://schemas.openxmlformats.org/officeDocument/2006/bibliography"/>
  </ds:schemaRefs>
</ds:datastoreItem>
</file>

<file path=customXml/itemProps381.xml><?xml version="1.0" encoding="utf-8"?>
<ds:datastoreItem xmlns:ds="http://schemas.openxmlformats.org/officeDocument/2006/customXml" ds:itemID="{72F7AEAD-B797-4645-BE95-46D9CD3E5102}">
  <ds:schemaRefs>
    <ds:schemaRef ds:uri="http://schemas.openxmlformats.org/officeDocument/2006/bibliography"/>
  </ds:schemaRefs>
</ds:datastoreItem>
</file>

<file path=customXml/itemProps382.xml><?xml version="1.0" encoding="utf-8"?>
<ds:datastoreItem xmlns:ds="http://schemas.openxmlformats.org/officeDocument/2006/customXml" ds:itemID="{5676A0D6-45B7-4D6A-BD67-0160C99402B0}">
  <ds:schemaRefs>
    <ds:schemaRef ds:uri="http://schemas.openxmlformats.org/officeDocument/2006/bibliography"/>
  </ds:schemaRefs>
</ds:datastoreItem>
</file>

<file path=customXml/itemProps383.xml><?xml version="1.0" encoding="utf-8"?>
<ds:datastoreItem xmlns:ds="http://schemas.openxmlformats.org/officeDocument/2006/customXml" ds:itemID="{35E56ED4-58BD-4235-AE49-83C4F335C494}">
  <ds:schemaRefs>
    <ds:schemaRef ds:uri="http://schemas.openxmlformats.org/officeDocument/2006/bibliography"/>
  </ds:schemaRefs>
</ds:datastoreItem>
</file>

<file path=customXml/itemProps384.xml><?xml version="1.0" encoding="utf-8"?>
<ds:datastoreItem xmlns:ds="http://schemas.openxmlformats.org/officeDocument/2006/customXml" ds:itemID="{573EB210-7BBF-40F2-A27B-7366C9636701}">
  <ds:schemaRefs>
    <ds:schemaRef ds:uri="http://schemas.openxmlformats.org/officeDocument/2006/bibliography"/>
  </ds:schemaRefs>
</ds:datastoreItem>
</file>

<file path=customXml/itemProps385.xml><?xml version="1.0" encoding="utf-8"?>
<ds:datastoreItem xmlns:ds="http://schemas.openxmlformats.org/officeDocument/2006/customXml" ds:itemID="{395AF174-E74A-4C75-8E97-0FFC9C3A56DD}">
  <ds:schemaRefs>
    <ds:schemaRef ds:uri="http://schemas.openxmlformats.org/officeDocument/2006/bibliography"/>
  </ds:schemaRefs>
</ds:datastoreItem>
</file>

<file path=customXml/itemProps386.xml><?xml version="1.0" encoding="utf-8"?>
<ds:datastoreItem xmlns:ds="http://schemas.openxmlformats.org/officeDocument/2006/customXml" ds:itemID="{ACAE9BD9-A230-4621-8A57-5111C6265E2D}">
  <ds:schemaRefs>
    <ds:schemaRef ds:uri="http://schemas.openxmlformats.org/officeDocument/2006/bibliography"/>
  </ds:schemaRefs>
</ds:datastoreItem>
</file>

<file path=customXml/itemProps387.xml><?xml version="1.0" encoding="utf-8"?>
<ds:datastoreItem xmlns:ds="http://schemas.openxmlformats.org/officeDocument/2006/customXml" ds:itemID="{744E481D-1AF1-464B-BEA7-4C33A783C632}">
  <ds:schemaRefs>
    <ds:schemaRef ds:uri="http://schemas.openxmlformats.org/officeDocument/2006/bibliography"/>
  </ds:schemaRefs>
</ds:datastoreItem>
</file>

<file path=customXml/itemProps388.xml><?xml version="1.0" encoding="utf-8"?>
<ds:datastoreItem xmlns:ds="http://schemas.openxmlformats.org/officeDocument/2006/customXml" ds:itemID="{BC89C6B1-AFE1-4371-B7AE-DD5988985FE9}">
  <ds:schemaRefs>
    <ds:schemaRef ds:uri="http://schemas.openxmlformats.org/officeDocument/2006/bibliography"/>
  </ds:schemaRefs>
</ds:datastoreItem>
</file>

<file path=customXml/itemProps389.xml><?xml version="1.0" encoding="utf-8"?>
<ds:datastoreItem xmlns:ds="http://schemas.openxmlformats.org/officeDocument/2006/customXml" ds:itemID="{CD06D142-3845-42EA-B0F0-42245AF19B19}">
  <ds:schemaRefs>
    <ds:schemaRef ds:uri="http://schemas.openxmlformats.org/officeDocument/2006/bibliography"/>
  </ds:schemaRefs>
</ds:datastoreItem>
</file>

<file path=customXml/itemProps39.xml><?xml version="1.0" encoding="utf-8"?>
<ds:datastoreItem xmlns:ds="http://schemas.openxmlformats.org/officeDocument/2006/customXml" ds:itemID="{44C1E915-6E14-4FEB-9A96-815292B0FD7C}">
  <ds:schemaRefs>
    <ds:schemaRef ds:uri="http://schemas.openxmlformats.org/officeDocument/2006/bibliography"/>
  </ds:schemaRefs>
</ds:datastoreItem>
</file>

<file path=customXml/itemProps390.xml><?xml version="1.0" encoding="utf-8"?>
<ds:datastoreItem xmlns:ds="http://schemas.openxmlformats.org/officeDocument/2006/customXml" ds:itemID="{097E17F5-7EB4-4781-8020-CECB9317FE97}">
  <ds:schemaRefs>
    <ds:schemaRef ds:uri="http://schemas.openxmlformats.org/officeDocument/2006/bibliography"/>
  </ds:schemaRefs>
</ds:datastoreItem>
</file>

<file path=customXml/itemProps391.xml><?xml version="1.0" encoding="utf-8"?>
<ds:datastoreItem xmlns:ds="http://schemas.openxmlformats.org/officeDocument/2006/customXml" ds:itemID="{2AEAC18B-0CF4-4BB2-B90A-E040EF49004D}">
  <ds:schemaRefs>
    <ds:schemaRef ds:uri="http://schemas.openxmlformats.org/officeDocument/2006/bibliography"/>
  </ds:schemaRefs>
</ds:datastoreItem>
</file>

<file path=customXml/itemProps392.xml><?xml version="1.0" encoding="utf-8"?>
<ds:datastoreItem xmlns:ds="http://schemas.openxmlformats.org/officeDocument/2006/customXml" ds:itemID="{BC9AE5E4-A3EA-4F5B-9231-E41E5BEF769B}">
  <ds:schemaRefs>
    <ds:schemaRef ds:uri="http://schemas.openxmlformats.org/officeDocument/2006/bibliography"/>
  </ds:schemaRefs>
</ds:datastoreItem>
</file>

<file path=customXml/itemProps393.xml><?xml version="1.0" encoding="utf-8"?>
<ds:datastoreItem xmlns:ds="http://schemas.openxmlformats.org/officeDocument/2006/customXml" ds:itemID="{3A51C4BA-A26F-4FCD-A77F-4F932064E948}">
  <ds:schemaRefs>
    <ds:schemaRef ds:uri="http://schemas.openxmlformats.org/officeDocument/2006/bibliography"/>
  </ds:schemaRefs>
</ds:datastoreItem>
</file>

<file path=customXml/itemProps394.xml><?xml version="1.0" encoding="utf-8"?>
<ds:datastoreItem xmlns:ds="http://schemas.openxmlformats.org/officeDocument/2006/customXml" ds:itemID="{FC388595-2E78-47E5-BA98-A8F5B2F8B59F}">
  <ds:schemaRefs>
    <ds:schemaRef ds:uri="http://schemas.openxmlformats.org/officeDocument/2006/bibliography"/>
  </ds:schemaRefs>
</ds:datastoreItem>
</file>

<file path=customXml/itemProps395.xml><?xml version="1.0" encoding="utf-8"?>
<ds:datastoreItem xmlns:ds="http://schemas.openxmlformats.org/officeDocument/2006/customXml" ds:itemID="{5065D493-111D-40FE-BB09-28AD5EB2A051}">
  <ds:schemaRefs>
    <ds:schemaRef ds:uri="http://schemas.openxmlformats.org/officeDocument/2006/bibliography"/>
  </ds:schemaRefs>
</ds:datastoreItem>
</file>

<file path=customXml/itemProps396.xml><?xml version="1.0" encoding="utf-8"?>
<ds:datastoreItem xmlns:ds="http://schemas.openxmlformats.org/officeDocument/2006/customXml" ds:itemID="{FEC4E333-28BC-40C1-A600-FCC7D1C65863}">
  <ds:schemaRefs>
    <ds:schemaRef ds:uri="http://schemas.openxmlformats.org/officeDocument/2006/bibliography"/>
  </ds:schemaRefs>
</ds:datastoreItem>
</file>

<file path=customXml/itemProps397.xml><?xml version="1.0" encoding="utf-8"?>
<ds:datastoreItem xmlns:ds="http://schemas.openxmlformats.org/officeDocument/2006/customXml" ds:itemID="{40B69FC5-48C7-48C3-916F-2171C0D23DB5}">
  <ds:schemaRefs>
    <ds:schemaRef ds:uri="http://schemas.openxmlformats.org/officeDocument/2006/bibliography"/>
  </ds:schemaRefs>
</ds:datastoreItem>
</file>

<file path=customXml/itemProps398.xml><?xml version="1.0" encoding="utf-8"?>
<ds:datastoreItem xmlns:ds="http://schemas.openxmlformats.org/officeDocument/2006/customXml" ds:itemID="{AECE20AB-149C-48D6-9552-37DA7A25C119}">
  <ds:schemaRefs>
    <ds:schemaRef ds:uri="http://schemas.openxmlformats.org/officeDocument/2006/bibliography"/>
  </ds:schemaRefs>
</ds:datastoreItem>
</file>

<file path=customXml/itemProps399.xml><?xml version="1.0" encoding="utf-8"?>
<ds:datastoreItem xmlns:ds="http://schemas.openxmlformats.org/officeDocument/2006/customXml" ds:itemID="{F451AA9B-2F66-4A09-997E-BF34F6C9EDA8}">
  <ds:schemaRefs>
    <ds:schemaRef ds:uri="http://schemas.openxmlformats.org/officeDocument/2006/bibliography"/>
  </ds:schemaRefs>
</ds:datastoreItem>
</file>

<file path=customXml/itemProps4.xml><?xml version="1.0" encoding="utf-8"?>
<ds:datastoreItem xmlns:ds="http://schemas.openxmlformats.org/officeDocument/2006/customXml" ds:itemID="{D53C8ED3-D533-4B57-BE47-C9678F4DB288}">
  <ds:schemaRefs>
    <ds:schemaRef ds:uri="http://schemas.openxmlformats.org/officeDocument/2006/bibliography"/>
  </ds:schemaRefs>
</ds:datastoreItem>
</file>

<file path=customXml/itemProps40.xml><?xml version="1.0" encoding="utf-8"?>
<ds:datastoreItem xmlns:ds="http://schemas.openxmlformats.org/officeDocument/2006/customXml" ds:itemID="{FA421C40-51BC-4D71-AFDD-59DF7CD96C82}">
  <ds:schemaRefs>
    <ds:schemaRef ds:uri="http://schemas.openxmlformats.org/officeDocument/2006/bibliography"/>
  </ds:schemaRefs>
</ds:datastoreItem>
</file>

<file path=customXml/itemProps400.xml><?xml version="1.0" encoding="utf-8"?>
<ds:datastoreItem xmlns:ds="http://schemas.openxmlformats.org/officeDocument/2006/customXml" ds:itemID="{BBA8DB81-E004-41AF-BD62-4D155D06A4CF}">
  <ds:schemaRefs>
    <ds:schemaRef ds:uri="http://schemas.openxmlformats.org/officeDocument/2006/bibliography"/>
  </ds:schemaRefs>
</ds:datastoreItem>
</file>

<file path=customXml/itemProps401.xml><?xml version="1.0" encoding="utf-8"?>
<ds:datastoreItem xmlns:ds="http://schemas.openxmlformats.org/officeDocument/2006/customXml" ds:itemID="{F08C8E84-31C8-4413-8482-33739C798E16}">
  <ds:schemaRefs>
    <ds:schemaRef ds:uri="http://schemas.openxmlformats.org/officeDocument/2006/bibliography"/>
  </ds:schemaRefs>
</ds:datastoreItem>
</file>

<file path=customXml/itemProps402.xml><?xml version="1.0" encoding="utf-8"?>
<ds:datastoreItem xmlns:ds="http://schemas.openxmlformats.org/officeDocument/2006/customXml" ds:itemID="{D0236804-AE4A-48C4-BC8D-F83D8B76F470}">
  <ds:schemaRefs>
    <ds:schemaRef ds:uri="http://schemas.openxmlformats.org/officeDocument/2006/bibliography"/>
  </ds:schemaRefs>
</ds:datastoreItem>
</file>

<file path=customXml/itemProps403.xml><?xml version="1.0" encoding="utf-8"?>
<ds:datastoreItem xmlns:ds="http://schemas.openxmlformats.org/officeDocument/2006/customXml" ds:itemID="{BCFA429B-62B9-438C-AE3D-725E54C3B184}">
  <ds:schemaRefs>
    <ds:schemaRef ds:uri="http://schemas.openxmlformats.org/officeDocument/2006/bibliography"/>
  </ds:schemaRefs>
</ds:datastoreItem>
</file>

<file path=customXml/itemProps404.xml><?xml version="1.0" encoding="utf-8"?>
<ds:datastoreItem xmlns:ds="http://schemas.openxmlformats.org/officeDocument/2006/customXml" ds:itemID="{75230763-960C-4EF7-818C-08AE6BA1E846}">
  <ds:schemaRefs>
    <ds:schemaRef ds:uri="http://schemas.openxmlformats.org/officeDocument/2006/bibliography"/>
  </ds:schemaRefs>
</ds:datastoreItem>
</file>

<file path=customXml/itemProps405.xml><?xml version="1.0" encoding="utf-8"?>
<ds:datastoreItem xmlns:ds="http://schemas.openxmlformats.org/officeDocument/2006/customXml" ds:itemID="{09012608-8584-4541-A4BD-3DF62E1F390C}">
  <ds:schemaRefs>
    <ds:schemaRef ds:uri="http://schemas.openxmlformats.org/officeDocument/2006/bibliography"/>
  </ds:schemaRefs>
</ds:datastoreItem>
</file>

<file path=customXml/itemProps406.xml><?xml version="1.0" encoding="utf-8"?>
<ds:datastoreItem xmlns:ds="http://schemas.openxmlformats.org/officeDocument/2006/customXml" ds:itemID="{B5C2DCCD-5278-4DAC-A9DD-3BEFE2AAEA0B}">
  <ds:schemaRefs>
    <ds:schemaRef ds:uri="http://schemas.openxmlformats.org/officeDocument/2006/bibliography"/>
  </ds:schemaRefs>
</ds:datastoreItem>
</file>

<file path=customXml/itemProps407.xml><?xml version="1.0" encoding="utf-8"?>
<ds:datastoreItem xmlns:ds="http://schemas.openxmlformats.org/officeDocument/2006/customXml" ds:itemID="{7851F93F-74EA-405A-84C1-18D898EBA79E}">
  <ds:schemaRefs>
    <ds:schemaRef ds:uri="http://schemas.openxmlformats.org/officeDocument/2006/bibliography"/>
  </ds:schemaRefs>
</ds:datastoreItem>
</file>

<file path=customXml/itemProps408.xml><?xml version="1.0" encoding="utf-8"?>
<ds:datastoreItem xmlns:ds="http://schemas.openxmlformats.org/officeDocument/2006/customXml" ds:itemID="{741E0D0A-5350-44BA-B324-BE587C42EA3A}">
  <ds:schemaRefs>
    <ds:schemaRef ds:uri="http://schemas.openxmlformats.org/officeDocument/2006/bibliography"/>
  </ds:schemaRefs>
</ds:datastoreItem>
</file>

<file path=customXml/itemProps409.xml><?xml version="1.0" encoding="utf-8"?>
<ds:datastoreItem xmlns:ds="http://schemas.openxmlformats.org/officeDocument/2006/customXml" ds:itemID="{DCE14FE3-1E29-4715-9402-5036B8ABFB8E}">
  <ds:schemaRefs>
    <ds:schemaRef ds:uri="http://schemas.openxmlformats.org/officeDocument/2006/bibliography"/>
  </ds:schemaRefs>
</ds:datastoreItem>
</file>

<file path=customXml/itemProps41.xml><?xml version="1.0" encoding="utf-8"?>
<ds:datastoreItem xmlns:ds="http://schemas.openxmlformats.org/officeDocument/2006/customXml" ds:itemID="{A3E5F12D-9F86-475C-8379-9E4811B47659}">
  <ds:schemaRefs>
    <ds:schemaRef ds:uri="http://schemas.openxmlformats.org/officeDocument/2006/bibliography"/>
  </ds:schemaRefs>
</ds:datastoreItem>
</file>

<file path=customXml/itemProps410.xml><?xml version="1.0" encoding="utf-8"?>
<ds:datastoreItem xmlns:ds="http://schemas.openxmlformats.org/officeDocument/2006/customXml" ds:itemID="{AB777B64-3E5C-49D8-B0B6-7245F986F877}">
  <ds:schemaRefs>
    <ds:schemaRef ds:uri="http://schemas.openxmlformats.org/officeDocument/2006/bibliography"/>
  </ds:schemaRefs>
</ds:datastoreItem>
</file>

<file path=customXml/itemProps411.xml><?xml version="1.0" encoding="utf-8"?>
<ds:datastoreItem xmlns:ds="http://schemas.openxmlformats.org/officeDocument/2006/customXml" ds:itemID="{176ABE92-B236-4659-BE92-757A9FF2ED92}">
  <ds:schemaRefs>
    <ds:schemaRef ds:uri="http://schemas.openxmlformats.org/officeDocument/2006/bibliography"/>
  </ds:schemaRefs>
</ds:datastoreItem>
</file>

<file path=customXml/itemProps412.xml><?xml version="1.0" encoding="utf-8"?>
<ds:datastoreItem xmlns:ds="http://schemas.openxmlformats.org/officeDocument/2006/customXml" ds:itemID="{D5D9FBF3-D568-45AC-8AFF-B2148C268BF5}">
  <ds:schemaRefs>
    <ds:schemaRef ds:uri="http://schemas.openxmlformats.org/officeDocument/2006/bibliography"/>
  </ds:schemaRefs>
</ds:datastoreItem>
</file>

<file path=customXml/itemProps413.xml><?xml version="1.0" encoding="utf-8"?>
<ds:datastoreItem xmlns:ds="http://schemas.openxmlformats.org/officeDocument/2006/customXml" ds:itemID="{B1D4EA7B-E647-49F4-9231-789CD6E9CB80}">
  <ds:schemaRefs>
    <ds:schemaRef ds:uri="http://schemas.openxmlformats.org/officeDocument/2006/bibliography"/>
  </ds:schemaRefs>
</ds:datastoreItem>
</file>

<file path=customXml/itemProps414.xml><?xml version="1.0" encoding="utf-8"?>
<ds:datastoreItem xmlns:ds="http://schemas.openxmlformats.org/officeDocument/2006/customXml" ds:itemID="{A63979CA-A976-4675-A0FE-B07023A5DAB7}">
  <ds:schemaRefs>
    <ds:schemaRef ds:uri="http://schemas.openxmlformats.org/officeDocument/2006/bibliography"/>
  </ds:schemaRefs>
</ds:datastoreItem>
</file>

<file path=customXml/itemProps415.xml><?xml version="1.0" encoding="utf-8"?>
<ds:datastoreItem xmlns:ds="http://schemas.openxmlformats.org/officeDocument/2006/customXml" ds:itemID="{B799794A-8633-4566-A323-52746B4E7417}">
  <ds:schemaRefs>
    <ds:schemaRef ds:uri="http://schemas.openxmlformats.org/officeDocument/2006/bibliography"/>
  </ds:schemaRefs>
</ds:datastoreItem>
</file>

<file path=customXml/itemProps416.xml><?xml version="1.0" encoding="utf-8"?>
<ds:datastoreItem xmlns:ds="http://schemas.openxmlformats.org/officeDocument/2006/customXml" ds:itemID="{637A207F-8130-4FA8-911F-B2D8883B8C4F}">
  <ds:schemaRefs>
    <ds:schemaRef ds:uri="http://schemas.openxmlformats.org/officeDocument/2006/bibliography"/>
  </ds:schemaRefs>
</ds:datastoreItem>
</file>

<file path=customXml/itemProps417.xml><?xml version="1.0" encoding="utf-8"?>
<ds:datastoreItem xmlns:ds="http://schemas.openxmlformats.org/officeDocument/2006/customXml" ds:itemID="{DD8DB908-1E5F-47CA-9F13-E7B716415D3A}">
  <ds:schemaRefs>
    <ds:schemaRef ds:uri="http://schemas.openxmlformats.org/officeDocument/2006/bibliography"/>
  </ds:schemaRefs>
</ds:datastoreItem>
</file>

<file path=customXml/itemProps418.xml><?xml version="1.0" encoding="utf-8"?>
<ds:datastoreItem xmlns:ds="http://schemas.openxmlformats.org/officeDocument/2006/customXml" ds:itemID="{A02DBCA0-0384-4E82-9219-EE2498CE863B}">
  <ds:schemaRefs>
    <ds:schemaRef ds:uri="http://schemas.openxmlformats.org/officeDocument/2006/bibliography"/>
  </ds:schemaRefs>
</ds:datastoreItem>
</file>

<file path=customXml/itemProps419.xml><?xml version="1.0" encoding="utf-8"?>
<ds:datastoreItem xmlns:ds="http://schemas.openxmlformats.org/officeDocument/2006/customXml" ds:itemID="{0FB03806-18B8-4CCE-802B-52766CED7034}">
  <ds:schemaRefs>
    <ds:schemaRef ds:uri="http://schemas.openxmlformats.org/officeDocument/2006/bibliography"/>
  </ds:schemaRefs>
</ds:datastoreItem>
</file>

<file path=customXml/itemProps42.xml><?xml version="1.0" encoding="utf-8"?>
<ds:datastoreItem xmlns:ds="http://schemas.openxmlformats.org/officeDocument/2006/customXml" ds:itemID="{B38300B5-35CE-4875-B3A8-56725A83AD57}">
  <ds:schemaRefs>
    <ds:schemaRef ds:uri="http://schemas.openxmlformats.org/officeDocument/2006/bibliography"/>
  </ds:schemaRefs>
</ds:datastoreItem>
</file>

<file path=customXml/itemProps420.xml><?xml version="1.0" encoding="utf-8"?>
<ds:datastoreItem xmlns:ds="http://schemas.openxmlformats.org/officeDocument/2006/customXml" ds:itemID="{74B58200-E60E-4691-B077-54015479DEA3}">
  <ds:schemaRefs>
    <ds:schemaRef ds:uri="http://schemas.openxmlformats.org/officeDocument/2006/bibliography"/>
  </ds:schemaRefs>
</ds:datastoreItem>
</file>

<file path=customXml/itemProps421.xml><?xml version="1.0" encoding="utf-8"?>
<ds:datastoreItem xmlns:ds="http://schemas.openxmlformats.org/officeDocument/2006/customXml" ds:itemID="{321ED5B2-61DA-42CF-BDFC-F497EBCB8722}">
  <ds:schemaRefs>
    <ds:schemaRef ds:uri="http://schemas.openxmlformats.org/officeDocument/2006/bibliography"/>
  </ds:schemaRefs>
</ds:datastoreItem>
</file>

<file path=customXml/itemProps422.xml><?xml version="1.0" encoding="utf-8"?>
<ds:datastoreItem xmlns:ds="http://schemas.openxmlformats.org/officeDocument/2006/customXml" ds:itemID="{CD97F0CA-2F46-44DD-A7BC-9998599D9983}">
  <ds:schemaRefs>
    <ds:schemaRef ds:uri="http://schemas.openxmlformats.org/officeDocument/2006/bibliography"/>
  </ds:schemaRefs>
</ds:datastoreItem>
</file>

<file path=customXml/itemProps423.xml><?xml version="1.0" encoding="utf-8"?>
<ds:datastoreItem xmlns:ds="http://schemas.openxmlformats.org/officeDocument/2006/customXml" ds:itemID="{B7798A40-9830-47B7-A112-8B2DB341C8DB}">
  <ds:schemaRefs>
    <ds:schemaRef ds:uri="http://schemas.openxmlformats.org/officeDocument/2006/bibliography"/>
  </ds:schemaRefs>
</ds:datastoreItem>
</file>

<file path=customXml/itemProps424.xml><?xml version="1.0" encoding="utf-8"?>
<ds:datastoreItem xmlns:ds="http://schemas.openxmlformats.org/officeDocument/2006/customXml" ds:itemID="{4ED65EA5-5705-4205-9514-5F34B9F0BFDE}">
  <ds:schemaRefs>
    <ds:schemaRef ds:uri="http://schemas.openxmlformats.org/officeDocument/2006/bibliography"/>
  </ds:schemaRefs>
</ds:datastoreItem>
</file>

<file path=customXml/itemProps425.xml><?xml version="1.0" encoding="utf-8"?>
<ds:datastoreItem xmlns:ds="http://schemas.openxmlformats.org/officeDocument/2006/customXml" ds:itemID="{6E6B4A10-EBBA-4D5F-86E1-04D36833285D}">
  <ds:schemaRefs>
    <ds:schemaRef ds:uri="http://schemas.openxmlformats.org/officeDocument/2006/bibliography"/>
  </ds:schemaRefs>
</ds:datastoreItem>
</file>

<file path=customXml/itemProps426.xml><?xml version="1.0" encoding="utf-8"?>
<ds:datastoreItem xmlns:ds="http://schemas.openxmlformats.org/officeDocument/2006/customXml" ds:itemID="{18B86FE2-614A-41E6-B668-A4FD39F0C8B4}">
  <ds:schemaRefs>
    <ds:schemaRef ds:uri="http://schemas.openxmlformats.org/officeDocument/2006/bibliography"/>
  </ds:schemaRefs>
</ds:datastoreItem>
</file>

<file path=customXml/itemProps427.xml><?xml version="1.0" encoding="utf-8"?>
<ds:datastoreItem xmlns:ds="http://schemas.openxmlformats.org/officeDocument/2006/customXml" ds:itemID="{06FC9F74-6018-4316-8E52-F7B5B7BC52E2}">
  <ds:schemaRefs>
    <ds:schemaRef ds:uri="http://schemas.openxmlformats.org/officeDocument/2006/bibliography"/>
  </ds:schemaRefs>
</ds:datastoreItem>
</file>

<file path=customXml/itemProps428.xml><?xml version="1.0" encoding="utf-8"?>
<ds:datastoreItem xmlns:ds="http://schemas.openxmlformats.org/officeDocument/2006/customXml" ds:itemID="{3917D541-B982-4AB1-AA66-9CC2F06754E3}">
  <ds:schemaRefs>
    <ds:schemaRef ds:uri="http://schemas.openxmlformats.org/officeDocument/2006/bibliography"/>
  </ds:schemaRefs>
</ds:datastoreItem>
</file>

<file path=customXml/itemProps429.xml><?xml version="1.0" encoding="utf-8"?>
<ds:datastoreItem xmlns:ds="http://schemas.openxmlformats.org/officeDocument/2006/customXml" ds:itemID="{CA4B82C4-394E-46F1-A6DD-739C9E17BA84}">
  <ds:schemaRefs>
    <ds:schemaRef ds:uri="http://schemas.openxmlformats.org/officeDocument/2006/bibliography"/>
  </ds:schemaRefs>
</ds:datastoreItem>
</file>

<file path=customXml/itemProps43.xml><?xml version="1.0" encoding="utf-8"?>
<ds:datastoreItem xmlns:ds="http://schemas.openxmlformats.org/officeDocument/2006/customXml" ds:itemID="{153B5656-E727-4128-9414-B341F7642F0D}">
  <ds:schemaRefs>
    <ds:schemaRef ds:uri="http://schemas.openxmlformats.org/officeDocument/2006/bibliography"/>
  </ds:schemaRefs>
</ds:datastoreItem>
</file>

<file path=customXml/itemProps430.xml><?xml version="1.0" encoding="utf-8"?>
<ds:datastoreItem xmlns:ds="http://schemas.openxmlformats.org/officeDocument/2006/customXml" ds:itemID="{91DF6F6F-46DA-4148-909A-2D0F47654E12}">
  <ds:schemaRefs>
    <ds:schemaRef ds:uri="http://schemas.openxmlformats.org/officeDocument/2006/bibliography"/>
  </ds:schemaRefs>
</ds:datastoreItem>
</file>

<file path=customXml/itemProps431.xml><?xml version="1.0" encoding="utf-8"?>
<ds:datastoreItem xmlns:ds="http://schemas.openxmlformats.org/officeDocument/2006/customXml" ds:itemID="{8C1CF22E-053E-489C-9DA3-7E9CB374B972}">
  <ds:schemaRefs>
    <ds:schemaRef ds:uri="http://schemas.openxmlformats.org/officeDocument/2006/bibliography"/>
  </ds:schemaRefs>
</ds:datastoreItem>
</file>

<file path=customXml/itemProps432.xml><?xml version="1.0" encoding="utf-8"?>
<ds:datastoreItem xmlns:ds="http://schemas.openxmlformats.org/officeDocument/2006/customXml" ds:itemID="{105E2A65-E3B6-45D7-B1BA-3F10B3A432C2}">
  <ds:schemaRefs>
    <ds:schemaRef ds:uri="http://schemas.openxmlformats.org/officeDocument/2006/bibliography"/>
  </ds:schemaRefs>
</ds:datastoreItem>
</file>

<file path=customXml/itemProps433.xml><?xml version="1.0" encoding="utf-8"?>
<ds:datastoreItem xmlns:ds="http://schemas.openxmlformats.org/officeDocument/2006/customXml" ds:itemID="{FBCCA5E6-3137-47D4-ABAF-F58F3FD8FF46}">
  <ds:schemaRefs>
    <ds:schemaRef ds:uri="http://schemas.openxmlformats.org/officeDocument/2006/bibliography"/>
  </ds:schemaRefs>
</ds:datastoreItem>
</file>

<file path=customXml/itemProps434.xml><?xml version="1.0" encoding="utf-8"?>
<ds:datastoreItem xmlns:ds="http://schemas.openxmlformats.org/officeDocument/2006/customXml" ds:itemID="{4C0DEB11-9D6B-4369-B370-55C3C908414D}">
  <ds:schemaRefs>
    <ds:schemaRef ds:uri="http://schemas.openxmlformats.org/officeDocument/2006/bibliography"/>
  </ds:schemaRefs>
</ds:datastoreItem>
</file>

<file path=customXml/itemProps435.xml><?xml version="1.0" encoding="utf-8"?>
<ds:datastoreItem xmlns:ds="http://schemas.openxmlformats.org/officeDocument/2006/customXml" ds:itemID="{E1872F7B-B41C-49D2-B761-D3439917E939}">
  <ds:schemaRefs>
    <ds:schemaRef ds:uri="http://schemas.openxmlformats.org/officeDocument/2006/bibliography"/>
  </ds:schemaRefs>
</ds:datastoreItem>
</file>

<file path=customXml/itemProps436.xml><?xml version="1.0" encoding="utf-8"?>
<ds:datastoreItem xmlns:ds="http://schemas.openxmlformats.org/officeDocument/2006/customXml" ds:itemID="{05CC3372-D35F-40E4-B324-023A04CB185B}">
  <ds:schemaRefs>
    <ds:schemaRef ds:uri="http://schemas.openxmlformats.org/officeDocument/2006/bibliography"/>
  </ds:schemaRefs>
</ds:datastoreItem>
</file>

<file path=customXml/itemProps437.xml><?xml version="1.0" encoding="utf-8"?>
<ds:datastoreItem xmlns:ds="http://schemas.openxmlformats.org/officeDocument/2006/customXml" ds:itemID="{F764F041-990C-44B3-9F66-C90054494805}">
  <ds:schemaRefs>
    <ds:schemaRef ds:uri="http://schemas.openxmlformats.org/officeDocument/2006/bibliography"/>
  </ds:schemaRefs>
</ds:datastoreItem>
</file>

<file path=customXml/itemProps438.xml><?xml version="1.0" encoding="utf-8"?>
<ds:datastoreItem xmlns:ds="http://schemas.openxmlformats.org/officeDocument/2006/customXml" ds:itemID="{1A20C657-7DD9-4E23-B56D-E574E8F0EA59}">
  <ds:schemaRefs>
    <ds:schemaRef ds:uri="http://schemas.openxmlformats.org/officeDocument/2006/bibliography"/>
  </ds:schemaRefs>
</ds:datastoreItem>
</file>

<file path=customXml/itemProps439.xml><?xml version="1.0" encoding="utf-8"?>
<ds:datastoreItem xmlns:ds="http://schemas.openxmlformats.org/officeDocument/2006/customXml" ds:itemID="{4EAB6BA5-75D6-4776-B13A-DF82C46D4D60}">
  <ds:schemaRefs>
    <ds:schemaRef ds:uri="http://schemas.openxmlformats.org/officeDocument/2006/bibliography"/>
  </ds:schemaRefs>
</ds:datastoreItem>
</file>

<file path=customXml/itemProps44.xml><?xml version="1.0" encoding="utf-8"?>
<ds:datastoreItem xmlns:ds="http://schemas.openxmlformats.org/officeDocument/2006/customXml" ds:itemID="{0B2DEE85-ED2D-4E91-B6F6-F553B2A9978A}">
  <ds:schemaRefs>
    <ds:schemaRef ds:uri="http://schemas.openxmlformats.org/officeDocument/2006/bibliography"/>
  </ds:schemaRefs>
</ds:datastoreItem>
</file>

<file path=customXml/itemProps440.xml><?xml version="1.0" encoding="utf-8"?>
<ds:datastoreItem xmlns:ds="http://schemas.openxmlformats.org/officeDocument/2006/customXml" ds:itemID="{2083BEF0-445B-4BDC-9266-B2AC7BC4E18B}">
  <ds:schemaRefs>
    <ds:schemaRef ds:uri="http://schemas.openxmlformats.org/officeDocument/2006/bibliography"/>
  </ds:schemaRefs>
</ds:datastoreItem>
</file>

<file path=customXml/itemProps441.xml><?xml version="1.0" encoding="utf-8"?>
<ds:datastoreItem xmlns:ds="http://schemas.openxmlformats.org/officeDocument/2006/customXml" ds:itemID="{8D4EDECA-1B2A-4B01-93D6-7F67E437A42C}">
  <ds:schemaRefs>
    <ds:schemaRef ds:uri="http://schemas.openxmlformats.org/officeDocument/2006/bibliography"/>
  </ds:schemaRefs>
</ds:datastoreItem>
</file>

<file path=customXml/itemProps442.xml><?xml version="1.0" encoding="utf-8"?>
<ds:datastoreItem xmlns:ds="http://schemas.openxmlformats.org/officeDocument/2006/customXml" ds:itemID="{F1B31ECC-EA2F-40A7-9915-A899EEAB1626}">
  <ds:schemaRefs>
    <ds:schemaRef ds:uri="http://schemas.openxmlformats.org/officeDocument/2006/bibliography"/>
  </ds:schemaRefs>
</ds:datastoreItem>
</file>

<file path=customXml/itemProps443.xml><?xml version="1.0" encoding="utf-8"?>
<ds:datastoreItem xmlns:ds="http://schemas.openxmlformats.org/officeDocument/2006/customXml" ds:itemID="{0A296E7C-B841-43EB-BAD5-C2924C9643C1}">
  <ds:schemaRefs>
    <ds:schemaRef ds:uri="http://schemas.openxmlformats.org/officeDocument/2006/bibliography"/>
  </ds:schemaRefs>
</ds:datastoreItem>
</file>

<file path=customXml/itemProps444.xml><?xml version="1.0" encoding="utf-8"?>
<ds:datastoreItem xmlns:ds="http://schemas.openxmlformats.org/officeDocument/2006/customXml" ds:itemID="{E4EAB740-1BE1-4603-86D5-D34E4CD55196}">
  <ds:schemaRefs>
    <ds:schemaRef ds:uri="http://schemas.openxmlformats.org/officeDocument/2006/bibliography"/>
  </ds:schemaRefs>
</ds:datastoreItem>
</file>

<file path=customXml/itemProps445.xml><?xml version="1.0" encoding="utf-8"?>
<ds:datastoreItem xmlns:ds="http://schemas.openxmlformats.org/officeDocument/2006/customXml" ds:itemID="{DC83FC89-3455-4B7A-A084-2DD3BE63C141}">
  <ds:schemaRefs>
    <ds:schemaRef ds:uri="http://schemas.openxmlformats.org/officeDocument/2006/bibliography"/>
  </ds:schemaRefs>
</ds:datastoreItem>
</file>

<file path=customXml/itemProps446.xml><?xml version="1.0" encoding="utf-8"?>
<ds:datastoreItem xmlns:ds="http://schemas.openxmlformats.org/officeDocument/2006/customXml" ds:itemID="{F29A0B1A-6291-4855-A642-CDF96D8184D3}">
  <ds:schemaRefs>
    <ds:schemaRef ds:uri="http://schemas.openxmlformats.org/officeDocument/2006/bibliography"/>
  </ds:schemaRefs>
</ds:datastoreItem>
</file>

<file path=customXml/itemProps447.xml><?xml version="1.0" encoding="utf-8"?>
<ds:datastoreItem xmlns:ds="http://schemas.openxmlformats.org/officeDocument/2006/customXml" ds:itemID="{C1CF4248-204B-4463-BA6D-4D66A93C5743}">
  <ds:schemaRefs>
    <ds:schemaRef ds:uri="http://schemas.openxmlformats.org/officeDocument/2006/bibliography"/>
  </ds:schemaRefs>
</ds:datastoreItem>
</file>

<file path=customXml/itemProps448.xml><?xml version="1.0" encoding="utf-8"?>
<ds:datastoreItem xmlns:ds="http://schemas.openxmlformats.org/officeDocument/2006/customXml" ds:itemID="{33660FB8-D059-4820-B779-4BE00A613FC9}">
  <ds:schemaRefs>
    <ds:schemaRef ds:uri="http://schemas.openxmlformats.org/officeDocument/2006/bibliography"/>
  </ds:schemaRefs>
</ds:datastoreItem>
</file>

<file path=customXml/itemProps449.xml><?xml version="1.0" encoding="utf-8"?>
<ds:datastoreItem xmlns:ds="http://schemas.openxmlformats.org/officeDocument/2006/customXml" ds:itemID="{272F6559-E288-4E4C-BF28-071BBED0B214}">
  <ds:schemaRefs>
    <ds:schemaRef ds:uri="http://schemas.openxmlformats.org/officeDocument/2006/bibliography"/>
  </ds:schemaRefs>
</ds:datastoreItem>
</file>

<file path=customXml/itemProps45.xml><?xml version="1.0" encoding="utf-8"?>
<ds:datastoreItem xmlns:ds="http://schemas.openxmlformats.org/officeDocument/2006/customXml" ds:itemID="{107B9713-A9C9-4852-9333-1DDACDC27DD7}">
  <ds:schemaRefs>
    <ds:schemaRef ds:uri="http://schemas.openxmlformats.org/officeDocument/2006/bibliography"/>
  </ds:schemaRefs>
</ds:datastoreItem>
</file>

<file path=customXml/itemProps450.xml><?xml version="1.0" encoding="utf-8"?>
<ds:datastoreItem xmlns:ds="http://schemas.openxmlformats.org/officeDocument/2006/customXml" ds:itemID="{128DACB7-CACC-46BB-92EB-86D5EA08E3D1}">
  <ds:schemaRefs>
    <ds:schemaRef ds:uri="http://schemas.openxmlformats.org/officeDocument/2006/bibliography"/>
  </ds:schemaRefs>
</ds:datastoreItem>
</file>

<file path=customXml/itemProps451.xml><?xml version="1.0" encoding="utf-8"?>
<ds:datastoreItem xmlns:ds="http://schemas.openxmlformats.org/officeDocument/2006/customXml" ds:itemID="{FC37F453-21A1-4D67-9BC4-31DCBA83C1D2}">
  <ds:schemaRefs>
    <ds:schemaRef ds:uri="http://schemas.openxmlformats.org/officeDocument/2006/bibliography"/>
  </ds:schemaRefs>
</ds:datastoreItem>
</file>

<file path=customXml/itemProps452.xml><?xml version="1.0" encoding="utf-8"?>
<ds:datastoreItem xmlns:ds="http://schemas.openxmlformats.org/officeDocument/2006/customXml" ds:itemID="{338A9FDA-8AB9-48FC-99C7-335ADA6CC28A}">
  <ds:schemaRefs>
    <ds:schemaRef ds:uri="http://schemas.openxmlformats.org/officeDocument/2006/bibliography"/>
  </ds:schemaRefs>
</ds:datastoreItem>
</file>

<file path=customXml/itemProps453.xml><?xml version="1.0" encoding="utf-8"?>
<ds:datastoreItem xmlns:ds="http://schemas.openxmlformats.org/officeDocument/2006/customXml" ds:itemID="{2C7B237E-AF72-42CF-B731-1AB022A4C760}">
  <ds:schemaRefs>
    <ds:schemaRef ds:uri="http://schemas.openxmlformats.org/officeDocument/2006/bibliography"/>
  </ds:schemaRefs>
</ds:datastoreItem>
</file>

<file path=customXml/itemProps454.xml><?xml version="1.0" encoding="utf-8"?>
<ds:datastoreItem xmlns:ds="http://schemas.openxmlformats.org/officeDocument/2006/customXml" ds:itemID="{5BD0498A-A7B6-4E37-9BB6-A6DAA2FC72E7}">
  <ds:schemaRefs>
    <ds:schemaRef ds:uri="http://schemas.openxmlformats.org/officeDocument/2006/bibliography"/>
  </ds:schemaRefs>
</ds:datastoreItem>
</file>

<file path=customXml/itemProps455.xml><?xml version="1.0" encoding="utf-8"?>
<ds:datastoreItem xmlns:ds="http://schemas.openxmlformats.org/officeDocument/2006/customXml" ds:itemID="{C1FF2566-4CD2-4DD5-9CB9-795640A2788B}">
  <ds:schemaRefs>
    <ds:schemaRef ds:uri="http://schemas.openxmlformats.org/officeDocument/2006/bibliography"/>
  </ds:schemaRefs>
</ds:datastoreItem>
</file>

<file path=customXml/itemProps456.xml><?xml version="1.0" encoding="utf-8"?>
<ds:datastoreItem xmlns:ds="http://schemas.openxmlformats.org/officeDocument/2006/customXml" ds:itemID="{0318E1A7-5F4B-4B70-9A53-10B6FF88F394}">
  <ds:schemaRefs>
    <ds:schemaRef ds:uri="http://schemas.openxmlformats.org/officeDocument/2006/bibliography"/>
  </ds:schemaRefs>
</ds:datastoreItem>
</file>

<file path=customXml/itemProps457.xml><?xml version="1.0" encoding="utf-8"?>
<ds:datastoreItem xmlns:ds="http://schemas.openxmlformats.org/officeDocument/2006/customXml" ds:itemID="{15F13AF5-5AA2-4C04-BDF6-5168B047DBD3}">
  <ds:schemaRefs>
    <ds:schemaRef ds:uri="http://schemas.openxmlformats.org/officeDocument/2006/bibliography"/>
  </ds:schemaRefs>
</ds:datastoreItem>
</file>

<file path=customXml/itemProps458.xml><?xml version="1.0" encoding="utf-8"?>
<ds:datastoreItem xmlns:ds="http://schemas.openxmlformats.org/officeDocument/2006/customXml" ds:itemID="{4FD81305-549C-4AFA-B31A-39F7E551BBF0}">
  <ds:schemaRefs>
    <ds:schemaRef ds:uri="http://schemas.openxmlformats.org/officeDocument/2006/bibliography"/>
  </ds:schemaRefs>
</ds:datastoreItem>
</file>

<file path=customXml/itemProps459.xml><?xml version="1.0" encoding="utf-8"?>
<ds:datastoreItem xmlns:ds="http://schemas.openxmlformats.org/officeDocument/2006/customXml" ds:itemID="{91F49890-BFC3-4F42-93C0-3598F81789D1}">
  <ds:schemaRefs>
    <ds:schemaRef ds:uri="http://schemas.openxmlformats.org/officeDocument/2006/bibliography"/>
  </ds:schemaRefs>
</ds:datastoreItem>
</file>

<file path=customXml/itemProps46.xml><?xml version="1.0" encoding="utf-8"?>
<ds:datastoreItem xmlns:ds="http://schemas.openxmlformats.org/officeDocument/2006/customXml" ds:itemID="{4D00A9EF-7C07-4511-AB18-4666F4ECF4E2}">
  <ds:schemaRefs>
    <ds:schemaRef ds:uri="http://schemas.openxmlformats.org/officeDocument/2006/bibliography"/>
  </ds:schemaRefs>
</ds:datastoreItem>
</file>

<file path=customXml/itemProps460.xml><?xml version="1.0" encoding="utf-8"?>
<ds:datastoreItem xmlns:ds="http://schemas.openxmlformats.org/officeDocument/2006/customXml" ds:itemID="{EE784885-E2E1-45BF-B346-065D454747E2}">
  <ds:schemaRefs>
    <ds:schemaRef ds:uri="http://schemas.openxmlformats.org/officeDocument/2006/bibliography"/>
  </ds:schemaRefs>
</ds:datastoreItem>
</file>

<file path=customXml/itemProps461.xml><?xml version="1.0" encoding="utf-8"?>
<ds:datastoreItem xmlns:ds="http://schemas.openxmlformats.org/officeDocument/2006/customXml" ds:itemID="{890BE07F-D696-4A0E-A52F-ACEB7703EC41}">
  <ds:schemaRefs>
    <ds:schemaRef ds:uri="http://schemas.openxmlformats.org/officeDocument/2006/bibliography"/>
  </ds:schemaRefs>
</ds:datastoreItem>
</file>

<file path=customXml/itemProps462.xml><?xml version="1.0" encoding="utf-8"?>
<ds:datastoreItem xmlns:ds="http://schemas.openxmlformats.org/officeDocument/2006/customXml" ds:itemID="{D0EA4081-5D33-4B1E-A887-69FE0ED50519}">
  <ds:schemaRefs>
    <ds:schemaRef ds:uri="http://schemas.openxmlformats.org/officeDocument/2006/bibliography"/>
  </ds:schemaRefs>
</ds:datastoreItem>
</file>

<file path=customXml/itemProps463.xml><?xml version="1.0" encoding="utf-8"?>
<ds:datastoreItem xmlns:ds="http://schemas.openxmlformats.org/officeDocument/2006/customXml" ds:itemID="{EE9857C6-0F3D-4E98-A389-1FCDED9023EE}">
  <ds:schemaRefs>
    <ds:schemaRef ds:uri="http://schemas.openxmlformats.org/officeDocument/2006/bibliography"/>
  </ds:schemaRefs>
</ds:datastoreItem>
</file>

<file path=customXml/itemProps464.xml><?xml version="1.0" encoding="utf-8"?>
<ds:datastoreItem xmlns:ds="http://schemas.openxmlformats.org/officeDocument/2006/customXml" ds:itemID="{8D12F435-B1EF-4FB4-AC71-298EF1DC4A91}">
  <ds:schemaRefs>
    <ds:schemaRef ds:uri="http://schemas.openxmlformats.org/officeDocument/2006/bibliography"/>
  </ds:schemaRefs>
</ds:datastoreItem>
</file>

<file path=customXml/itemProps465.xml><?xml version="1.0" encoding="utf-8"?>
<ds:datastoreItem xmlns:ds="http://schemas.openxmlformats.org/officeDocument/2006/customXml" ds:itemID="{5232ACE8-8306-4704-9575-253FB4F0DBF9}">
  <ds:schemaRefs>
    <ds:schemaRef ds:uri="http://schemas.openxmlformats.org/officeDocument/2006/bibliography"/>
  </ds:schemaRefs>
</ds:datastoreItem>
</file>

<file path=customXml/itemProps466.xml><?xml version="1.0" encoding="utf-8"?>
<ds:datastoreItem xmlns:ds="http://schemas.openxmlformats.org/officeDocument/2006/customXml" ds:itemID="{DA9D881B-747F-4A54-A751-0231A8F487F1}">
  <ds:schemaRefs>
    <ds:schemaRef ds:uri="http://schemas.openxmlformats.org/officeDocument/2006/bibliography"/>
  </ds:schemaRefs>
</ds:datastoreItem>
</file>

<file path=customXml/itemProps467.xml><?xml version="1.0" encoding="utf-8"?>
<ds:datastoreItem xmlns:ds="http://schemas.openxmlformats.org/officeDocument/2006/customXml" ds:itemID="{E2EE30CE-AD7F-4E73-BCCA-6CAAC3FD6196}">
  <ds:schemaRefs>
    <ds:schemaRef ds:uri="http://schemas.openxmlformats.org/officeDocument/2006/bibliography"/>
  </ds:schemaRefs>
</ds:datastoreItem>
</file>

<file path=customXml/itemProps468.xml><?xml version="1.0" encoding="utf-8"?>
<ds:datastoreItem xmlns:ds="http://schemas.openxmlformats.org/officeDocument/2006/customXml" ds:itemID="{E7F5658B-1BCD-4515-80EA-6F60898522AE}">
  <ds:schemaRefs>
    <ds:schemaRef ds:uri="http://schemas.openxmlformats.org/officeDocument/2006/bibliography"/>
  </ds:schemaRefs>
</ds:datastoreItem>
</file>

<file path=customXml/itemProps469.xml><?xml version="1.0" encoding="utf-8"?>
<ds:datastoreItem xmlns:ds="http://schemas.openxmlformats.org/officeDocument/2006/customXml" ds:itemID="{C3C448AE-1350-4A8F-ACB6-C46395389FD5}">
  <ds:schemaRefs>
    <ds:schemaRef ds:uri="http://schemas.openxmlformats.org/officeDocument/2006/bibliography"/>
  </ds:schemaRefs>
</ds:datastoreItem>
</file>

<file path=customXml/itemProps47.xml><?xml version="1.0" encoding="utf-8"?>
<ds:datastoreItem xmlns:ds="http://schemas.openxmlformats.org/officeDocument/2006/customXml" ds:itemID="{7E91C7C5-37D7-49CA-9BEB-574F4C53FC4D}">
  <ds:schemaRefs>
    <ds:schemaRef ds:uri="http://schemas.openxmlformats.org/officeDocument/2006/bibliography"/>
  </ds:schemaRefs>
</ds:datastoreItem>
</file>

<file path=customXml/itemProps470.xml><?xml version="1.0" encoding="utf-8"?>
<ds:datastoreItem xmlns:ds="http://schemas.openxmlformats.org/officeDocument/2006/customXml" ds:itemID="{233145CC-6082-438C-9449-F643AE1C18BF}">
  <ds:schemaRefs>
    <ds:schemaRef ds:uri="http://schemas.openxmlformats.org/officeDocument/2006/bibliography"/>
  </ds:schemaRefs>
</ds:datastoreItem>
</file>

<file path=customXml/itemProps471.xml><?xml version="1.0" encoding="utf-8"?>
<ds:datastoreItem xmlns:ds="http://schemas.openxmlformats.org/officeDocument/2006/customXml" ds:itemID="{58804CE7-109B-4337-AF7F-2D47F854BF60}">
  <ds:schemaRefs>
    <ds:schemaRef ds:uri="http://schemas.openxmlformats.org/officeDocument/2006/bibliography"/>
  </ds:schemaRefs>
</ds:datastoreItem>
</file>

<file path=customXml/itemProps472.xml><?xml version="1.0" encoding="utf-8"?>
<ds:datastoreItem xmlns:ds="http://schemas.openxmlformats.org/officeDocument/2006/customXml" ds:itemID="{E7F2D171-ABCA-43D6-9EFD-05F8C8701355}">
  <ds:schemaRefs>
    <ds:schemaRef ds:uri="http://schemas.openxmlformats.org/officeDocument/2006/bibliography"/>
  </ds:schemaRefs>
</ds:datastoreItem>
</file>

<file path=customXml/itemProps473.xml><?xml version="1.0" encoding="utf-8"?>
<ds:datastoreItem xmlns:ds="http://schemas.openxmlformats.org/officeDocument/2006/customXml" ds:itemID="{EF9E0243-B550-4EE1-B935-98112B1669B9}">
  <ds:schemaRefs>
    <ds:schemaRef ds:uri="http://schemas.openxmlformats.org/officeDocument/2006/bibliography"/>
  </ds:schemaRefs>
</ds:datastoreItem>
</file>

<file path=customXml/itemProps474.xml><?xml version="1.0" encoding="utf-8"?>
<ds:datastoreItem xmlns:ds="http://schemas.openxmlformats.org/officeDocument/2006/customXml" ds:itemID="{F63A5237-A36E-4012-94EE-6059690A5BE0}">
  <ds:schemaRefs>
    <ds:schemaRef ds:uri="http://schemas.openxmlformats.org/officeDocument/2006/bibliography"/>
  </ds:schemaRefs>
</ds:datastoreItem>
</file>

<file path=customXml/itemProps475.xml><?xml version="1.0" encoding="utf-8"?>
<ds:datastoreItem xmlns:ds="http://schemas.openxmlformats.org/officeDocument/2006/customXml" ds:itemID="{CFEB18E7-D114-41E3-B52F-20E8F39F0DCA}">
  <ds:schemaRefs>
    <ds:schemaRef ds:uri="http://schemas.openxmlformats.org/officeDocument/2006/bibliography"/>
  </ds:schemaRefs>
</ds:datastoreItem>
</file>

<file path=customXml/itemProps476.xml><?xml version="1.0" encoding="utf-8"?>
<ds:datastoreItem xmlns:ds="http://schemas.openxmlformats.org/officeDocument/2006/customXml" ds:itemID="{2CB640FF-8768-4C1E-BA7C-22A057848287}">
  <ds:schemaRefs>
    <ds:schemaRef ds:uri="http://schemas.openxmlformats.org/officeDocument/2006/bibliography"/>
  </ds:schemaRefs>
</ds:datastoreItem>
</file>

<file path=customXml/itemProps477.xml><?xml version="1.0" encoding="utf-8"?>
<ds:datastoreItem xmlns:ds="http://schemas.openxmlformats.org/officeDocument/2006/customXml" ds:itemID="{65C3C8DB-744B-4AEF-B010-BC7A0142EB10}">
  <ds:schemaRefs>
    <ds:schemaRef ds:uri="http://schemas.openxmlformats.org/officeDocument/2006/bibliography"/>
  </ds:schemaRefs>
</ds:datastoreItem>
</file>

<file path=customXml/itemProps478.xml><?xml version="1.0" encoding="utf-8"?>
<ds:datastoreItem xmlns:ds="http://schemas.openxmlformats.org/officeDocument/2006/customXml" ds:itemID="{C10DE81D-3F85-4D35-B7C2-DDE37A83F534}">
  <ds:schemaRefs>
    <ds:schemaRef ds:uri="http://schemas.openxmlformats.org/officeDocument/2006/bibliography"/>
  </ds:schemaRefs>
</ds:datastoreItem>
</file>

<file path=customXml/itemProps479.xml><?xml version="1.0" encoding="utf-8"?>
<ds:datastoreItem xmlns:ds="http://schemas.openxmlformats.org/officeDocument/2006/customXml" ds:itemID="{B4B19C3F-27ED-4C5F-B360-4BEB2E588C7C}">
  <ds:schemaRefs>
    <ds:schemaRef ds:uri="http://schemas.openxmlformats.org/officeDocument/2006/bibliography"/>
  </ds:schemaRefs>
</ds:datastoreItem>
</file>

<file path=customXml/itemProps48.xml><?xml version="1.0" encoding="utf-8"?>
<ds:datastoreItem xmlns:ds="http://schemas.openxmlformats.org/officeDocument/2006/customXml" ds:itemID="{A8E3DF2F-9F17-4271-A0D5-C79F0172477A}">
  <ds:schemaRefs>
    <ds:schemaRef ds:uri="http://schemas.openxmlformats.org/officeDocument/2006/bibliography"/>
  </ds:schemaRefs>
</ds:datastoreItem>
</file>

<file path=customXml/itemProps480.xml><?xml version="1.0" encoding="utf-8"?>
<ds:datastoreItem xmlns:ds="http://schemas.openxmlformats.org/officeDocument/2006/customXml" ds:itemID="{BA548333-8958-403F-8F25-95E714269584}">
  <ds:schemaRefs>
    <ds:schemaRef ds:uri="http://schemas.openxmlformats.org/officeDocument/2006/bibliography"/>
  </ds:schemaRefs>
</ds:datastoreItem>
</file>

<file path=customXml/itemProps481.xml><?xml version="1.0" encoding="utf-8"?>
<ds:datastoreItem xmlns:ds="http://schemas.openxmlformats.org/officeDocument/2006/customXml" ds:itemID="{BD9B06F4-67AA-45CF-8007-45A5C21B007D}">
  <ds:schemaRefs>
    <ds:schemaRef ds:uri="http://schemas.openxmlformats.org/officeDocument/2006/bibliography"/>
  </ds:schemaRefs>
</ds:datastoreItem>
</file>

<file path=customXml/itemProps482.xml><?xml version="1.0" encoding="utf-8"?>
<ds:datastoreItem xmlns:ds="http://schemas.openxmlformats.org/officeDocument/2006/customXml" ds:itemID="{3481ACDD-7763-4B16-93CE-D346253A5BBE}">
  <ds:schemaRefs>
    <ds:schemaRef ds:uri="http://schemas.openxmlformats.org/officeDocument/2006/bibliography"/>
  </ds:schemaRefs>
</ds:datastoreItem>
</file>

<file path=customXml/itemProps483.xml><?xml version="1.0" encoding="utf-8"?>
<ds:datastoreItem xmlns:ds="http://schemas.openxmlformats.org/officeDocument/2006/customXml" ds:itemID="{DDB8B970-88A1-443C-97CE-9D99CAECEEFF}">
  <ds:schemaRefs>
    <ds:schemaRef ds:uri="http://schemas.openxmlformats.org/officeDocument/2006/bibliography"/>
  </ds:schemaRefs>
</ds:datastoreItem>
</file>

<file path=customXml/itemProps484.xml><?xml version="1.0" encoding="utf-8"?>
<ds:datastoreItem xmlns:ds="http://schemas.openxmlformats.org/officeDocument/2006/customXml" ds:itemID="{1CD67AC1-1F94-409C-8AF2-B2E73B11DB39}">
  <ds:schemaRefs>
    <ds:schemaRef ds:uri="http://schemas.openxmlformats.org/officeDocument/2006/bibliography"/>
  </ds:schemaRefs>
</ds:datastoreItem>
</file>

<file path=customXml/itemProps485.xml><?xml version="1.0" encoding="utf-8"?>
<ds:datastoreItem xmlns:ds="http://schemas.openxmlformats.org/officeDocument/2006/customXml" ds:itemID="{95FA703B-DCE1-4396-9D9E-BE9301D42B51}">
  <ds:schemaRefs>
    <ds:schemaRef ds:uri="http://schemas.openxmlformats.org/officeDocument/2006/bibliography"/>
  </ds:schemaRefs>
</ds:datastoreItem>
</file>

<file path=customXml/itemProps486.xml><?xml version="1.0" encoding="utf-8"?>
<ds:datastoreItem xmlns:ds="http://schemas.openxmlformats.org/officeDocument/2006/customXml" ds:itemID="{DB57DD99-467F-4D2C-AEC1-834DB2F3F509}">
  <ds:schemaRefs>
    <ds:schemaRef ds:uri="http://schemas.openxmlformats.org/officeDocument/2006/bibliography"/>
  </ds:schemaRefs>
</ds:datastoreItem>
</file>

<file path=customXml/itemProps487.xml><?xml version="1.0" encoding="utf-8"?>
<ds:datastoreItem xmlns:ds="http://schemas.openxmlformats.org/officeDocument/2006/customXml" ds:itemID="{DCB32482-BC29-409F-89AD-E038820A13DA}">
  <ds:schemaRefs>
    <ds:schemaRef ds:uri="http://schemas.openxmlformats.org/officeDocument/2006/bibliography"/>
  </ds:schemaRefs>
</ds:datastoreItem>
</file>

<file path=customXml/itemProps488.xml><?xml version="1.0" encoding="utf-8"?>
<ds:datastoreItem xmlns:ds="http://schemas.openxmlformats.org/officeDocument/2006/customXml" ds:itemID="{5B33AE70-146C-4760-B1C2-02DD2A82E2FC}">
  <ds:schemaRefs>
    <ds:schemaRef ds:uri="http://schemas.openxmlformats.org/officeDocument/2006/bibliography"/>
  </ds:schemaRefs>
</ds:datastoreItem>
</file>

<file path=customXml/itemProps489.xml><?xml version="1.0" encoding="utf-8"?>
<ds:datastoreItem xmlns:ds="http://schemas.openxmlformats.org/officeDocument/2006/customXml" ds:itemID="{7E32DEED-F288-482E-95E7-1814C8742FE2}">
  <ds:schemaRefs>
    <ds:schemaRef ds:uri="http://schemas.openxmlformats.org/officeDocument/2006/bibliography"/>
  </ds:schemaRefs>
</ds:datastoreItem>
</file>

<file path=customXml/itemProps49.xml><?xml version="1.0" encoding="utf-8"?>
<ds:datastoreItem xmlns:ds="http://schemas.openxmlformats.org/officeDocument/2006/customXml" ds:itemID="{E98592B3-3989-4DB7-8321-CAE01AB193A3}">
  <ds:schemaRefs>
    <ds:schemaRef ds:uri="http://schemas.openxmlformats.org/officeDocument/2006/bibliography"/>
  </ds:schemaRefs>
</ds:datastoreItem>
</file>

<file path=customXml/itemProps490.xml><?xml version="1.0" encoding="utf-8"?>
<ds:datastoreItem xmlns:ds="http://schemas.openxmlformats.org/officeDocument/2006/customXml" ds:itemID="{937CD82A-A200-4389-8BEB-1A7CBB99AE09}">
  <ds:schemaRefs>
    <ds:schemaRef ds:uri="http://schemas.openxmlformats.org/officeDocument/2006/bibliography"/>
  </ds:schemaRefs>
</ds:datastoreItem>
</file>

<file path=customXml/itemProps491.xml><?xml version="1.0" encoding="utf-8"?>
<ds:datastoreItem xmlns:ds="http://schemas.openxmlformats.org/officeDocument/2006/customXml" ds:itemID="{A358DFCA-631A-4525-9B0E-42CC3BCC47E7}">
  <ds:schemaRefs>
    <ds:schemaRef ds:uri="http://schemas.openxmlformats.org/officeDocument/2006/bibliography"/>
  </ds:schemaRefs>
</ds:datastoreItem>
</file>

<file path=customXml/itemProps492.xml><?xml version="1.0" encoding="utf-8"?>
<ds:datastoreItem xmlns:ds="http://schemas.openxmlformats.org/officeDocument/2006/customXml" ds:itemID="{E7228E28-6539-491E-9DEA-5B05681A2C1B}">
  <ds:schemaRefs>
    <ds:schemaRef ds:uri="http://schemas.openxmlformats.org/officeDocument/2006/bibliography"/>
  </ds:schemaRefs>
</ds:datastoreItem>
</file>

<file path=customXml/itemProps493.xml><?xml version="1.0" encoding="utf-8"?>
<ds:datastoreItem xmlns:ds="http://schemas.openxmlformats.org/officeDocument/2006/customXml" ds:itemID="{1942FDC3-C75B-4BB6-AF3C-7A28D18939DD}">
  <ds:schemaRefs>
    <ds:schemaRef ds:uri="http://schemas.openxmlformats.org/officeDocument/2006/bibliography"/>
  </ds:schemaRefs>
</ds:datastoreItem>
</file>

<file path=customXml/itemProps494.xml><?xml version="1.0" encoding="utf-8"?>
<ds:datastoreItem xmlns:ds="http://schemas.openxmlformats.org/officeDocument/2006/customXml" ds:itemID="{7ACBC1DD-47E6-45CA-A733-53DF9798A9EC}">
  <ds:schemaRefs>
    <ds:schemaRef ds:uri="http://schemas.openxmlformats.org/officeDocument/2006/bibliography"/>
  </ds:schemaRefs>
</ds:datastoreItem>
</file>

<file path=customXml/itemProps495.xml><?xml version="1.0" encoding="utf-8"?>
<ds:datastoreItem xmlns:ds="http://schemas.openxmlformats.org/officeDocument/2006/customXml" ds:itemID="{A3D5C027-7431-42AD-89F1-70E9D8516433}">
  <ds:schemaRefs>
    <ds:schemaRef ds:uri="http://schemas.openxmlformats.org/officeDocument/2006/bibliography"/>
  </ds:schemaRefs>
</ds:datastoreItem>
</file>

<file path=customXml/itemProps496.xml><?xml version="1.0" encoding="utf-8"?>
<ds:datastoreItem xmlns:ds="http://schemas.openxmlformats.org/officeDocument/2006/customXml" ds:itemID="{F20D5D73-0392-4126-9E7A-36BAAF2D6F3A}">
  <ds:schemaRefs>
    <ds:schemaRef ds:uri="http://schemas.openxmlformats.org/officeDocument/2006/bibliography"/>
  </ds:schemaRefs>
</ds:datastoreItem>
</file>

<file path=customXml/itemProps497.xml><?xml version="1.0" encoding="utf-8"?>
<ds:datastoreItem xmlns:ds="http://schemas.openxmlformats.org/officeDocument/2006/customXml" ds:itemID="{1894E8C5-F641-446A-9173-A5D1BA821533}">
  <ds:schemaRefs>
    <ds:schemaRef ds:uri="http://schemas.openxmlformats.org/officeDocument/2006/bibliography"/>
  </ds:schemaRefs>
</ds:datastoreItem>
</file>

<file path=customXml/itemProps498.xml><?xml version="1.0" encoding="utf-8"?>
<ds:datastoreItem xmlns:ds="http://schemas.openxmlformats.org/officeDocument/2006/customXml" ds:itemID="{D4CFC0CC-8FA0-4A9B-ABE3-76B306C3EAB6}">
  <ds:schemaRefs>
    <ds:schemaRef ds:uri="http://schemas.openxmlformats.org/officeDocument/2006/bibliography"/>
  </ds:schemaRefs>
</ds:datastoreItem>
</file>

<file path=customXml/itemProps499.xml><?xml version="1.0" encoding="utf-8"?>
<ds:datastoreItem xmlns:ds="http://schemas.openxmlformats.org/officeDocument/2006/customXml" ds:itemID="{7D2C891F-FB4A-4A50-8509-7809D2853BFD}">
  <ds:schemaRefs>
    <ds:schemaRef ds:uri="http://schemas.openxmlformats.org/officeDocument/2006/bibliography"/>
  </ds:schemaRefs>
</ds:datastoreItem>
</file>

<file path=customXml/itemProps5.xml><?xml version="1.0" encoding="utf-8"?>
<ds:datastoreItem xmlns:ds="http://schemas.openxmlformats.org/officeDocument/2006/customXml" ds:itemID="{3DB13594-6373-46F2-8E5F-CB187814EF09}">
  <ds:schemaRefs>
    <ds:schemaRef ds:uri="http://schemas.openxmlformats.org/officeDocument/2006/bibliography"/>
  </ds:schemaRefs>
</ds:datastoreItem>
</file>

<file path=customXml/itemProps50.xml><?xml version="1.0" encoding="utf-8"?>
<ds:datastoreItem xmlns:ds="http://schemas.openxmlformats.org/officeDocument/2006/customXml" ds:itemID="{316D2B8C-EC9D-45F5-9558-B867CFD6DC2F}">
  <ds:schemaRefs>
    <ds:schemaRef ds:uri="http://schemas.openxmlformats.org/officeDocument/2006/bibliography"/>
  </ds:schemaRefs>
</ds:datastoreItem>
</file>

<file path=customXml/itemProps500.xml><?xml version="1.0" encoding="utf-8"?>
<ds:datastoreItem xmlns:ds="http://schemas.openxmlformats.org/officeDocument/2006/customXml" ds:itemID="{EAB733A6-710A-4DE4-978E-208DA60B6B7F}">
  <ds:schemaRefs>
    <ds:schemaRef ds:uri="http://schemas.openxmlformats.org/officeDocument/2006/bibliography"/>
  </ds:schemaRefs>
</ds:datastoreItem>
</file>

<file path=customXml/itemProps501.xml><?xml version="1.0" encoding="utf-8"?>
<ds:datastoreItem xmlns:ds="http://schemas.openxmlformats.org/officeDocument/2006/customXml" ds:itemID="{786341E3-2528-429C-822C-D49CA4D16B02}">
  <ds:schemaRefs>
    <ds:schemaRef ds:uri="http://schemas.openxmlformats.org/officeDocument/2006/bibliography"/>
  </ds:schemaRefs>
</ds:datastoreItem>
</file>

<file path=customXml/itemProps502.xml><?xml version="1.0" encoding="utf-8"?>
<ds:datastoreItem xmlns:ds="http://schemas.openxmlformats.org/officeDocument/2006/customXml" ds:itemID="{88202DA7-17B6-4284-8EC1-708283BD66B2}">
  <ds:schemaRefs>
    <ds:schemaRef ds:uri="http://schemas.openxmlformats.org/officeDocument/2006/bibliography"/>
  </ds:schemaRefs>
</ds:datastoreItem>
</file>

<file path=customXml/itemProps503.xml><?xml version="1.0" encoding="utf-8"?>
<ds:datastoreItem xmlns:ds="http://schemas.openxmlformats.org/officeDocument/2006/customXml" ds:itemID="{9C4320BA-1C79-44E4-8711-F7BC8F51E435}">
  <ds:schemaRefs>
    <ds:schemaRef ds:uri="http://schemas.openxmlformats.org/officeDocument/2006/bibliography"/>
  </ds:schemaRefs>
</ds:datastoreItem>
</file>

<file path=customXml/itemProps504.xml><?xml version="1.0" encoding="utf-8"?>
<ds:datastoreItem xmlns:ds="http://schemas.openxmlformats.org/officeDocument/2006/customXml" ds:itemID="{FA6DB447-BCA6-49CF-A7DE-7F4B17D20826}">
  <ds:schemaRefs>
    <ds:schemaRef ds:uri="http://schemas.openxmlformats.org/officeDocument/2006/bibliography"/>
  </ds:schemaRefs>
</ds:datastoreItem>
</file>

<file path=customXml/itemProps505.xml><?xml version="1.0" encoding="utf-8"?>
<ds:datastoreItem xmlns:ds="http://schemas.openxmlformats.org/officeDocument/2006/customXml" ds:itemID="{1B37008B-1792-4B00-AD5A-8F87FBE31EDB}">
  <ds:schemaRefs>
    <ds:schemaRef ds:uri="http://schemas.openxmlformats.org/officeDocument/2006/bibliography"/>
  </ds:schemaRefs>
</ds:datastoreItem>
</file>

<file path=customXml/itemProps506.xml><?xml version="1.0" encoding="utf-8"?>
<ds:datastoreItem xmlns:ds="http://schemas.openxmlformats.org/officeDocument/2006/customXml" ds:itemID="{B2364047-B072-42E0-B6ED-0B1703ACD777}">
  <ds:schemaRefs>
    <ds:schemaRef ds:uri="http://schemas.openxmlformats.org/officeDocument/2006/bibliography"/>
  </ds:schemaRefs>
</ds:datastoreItem>
</file>

<file path=customXml/itemProps507.xml><?xml version="1.0" encoding="utf-8"?>
<ds:datastoreItem xmlns:ds="http://schemas.openxmlformats.org/officeDocument/2006/customXml" ds:itemID="{9DB016D1-345A-4D79-8C55-8476A360D7C6}">
  <ds:schemaRefs>
    <ds:schemaRef ds:uri="http://schemas.openxmlformats.org/officeDocument/2006/bibliography"/>
  </ds:schemaRefs>
</ds:datastoreItem>
</file>

<file path=customXml/itemProps508.xml><?xml version="1.0" encoding="utf-8"?>
<ds:datastoreItem xmlns:ds="http://schemas.openxmlformats.org/officeDocument/2006/customXml" ds:itemID="{806FE80E-E0B0-46EE-A7D3-2F2945866B57}">
  <ds:schemaRefs>
    <ds:schemaRef ds:uri="http://schemas.openxmlformats.org/officeDocument/2006/bibliography"/>
  </ds:schemaRefs>
</ds:datastoreItem>
</file>

<file path=customXml/itemProps509.xml><?xml version="1.0" encoding="utf-8"?>
<ds:datastoreItem xmlns:ds="http://schemas.openxmlformats.org/officeDocument/2006/customXml" ds:itemID="{54950983-8AB2-421B-88E0-12D64475019D}">
  <ds:schemaRefs>
    <ds:schemaRef ds:uri="http://schemas.openxmlformats.org/officeDocument/2006/bibliography"/>
  </ds:schemaRefs>
</ds:datastoreItem>
</file>

<file path=customXml/itemProps51.xml><?xml version="1.0" encoding="utf-8"?>
<ds:datastoreItem xmlns:ds="http://schemas.openxmlformats.org/officeDocument/2006/customXml" ds:itemID="{3A2E5E75-E878-461E-B048-C77B8EA97A43}">
  <ds:schemaRefs>
    <ds:schemaRef ds:uri="http://schemas.openxmlformats.org/officeDocument/2006/bibliography"/>
  </ds:schemaRefs>
</ds:datastoreItem>
</file>

<file path=customXml/itemProps510.xml><?xml version="1.0" encoding="utf-8"?>
<ds:datastoreItem xmlns:ds="http://schemas.openxmlformats.org/officeDocument/2006/customXml" ds:itemID="{A0895F2A-3E6B-4884-87A8-76757B924FAB}">
  <ds:schemaRefs>
    <ds:schemaRef ds:uri="http://schemas.openxmlformats.org/officeDocument/2006/bibliography"/>
  </ds:schemaRefs>
</ds:datastoreItem>
</file>

<file path=customXml/itemProps511.xml><?xml version="1.0" encoding="utf-8"?>
<ds:datastoreItem xmlns:ds="http://schemas.openxmlformats.org/officeDocument/2006/customXml" ds:itemID="{F2543CA8-79BC-4E2E-ABEC-CB3A96990A36}">
  <ds:schemaRefs>
    <ds:schemaRef ds:uri="http://schemas.openxmlformats.org/officeDocument/2006/bibliography"/>
  </ds:schemaRefs>
</ds:datastoreItem>
</file>

<file path=customXml/itemProps512.xml><?xml version="1.0" encoding="utf-8"?>
<ds:datastoreItem xmlns:ds="http://schemas.openxmlformats.org/officeDocument/2006/customXml" ds:itemID="{BD647BDB-D2BD-4A46-9875-5A4127EBF41F}">
  <ds:schemaRefs>
    <ds:schemaRef ds:uri="http://schemas.openxmlformats.org/officeDocument/2006/bibliography"/>
  </ds:schemaRefs>
</ds:datastoreItem>
</file>

<file path=customXml/itemProps513.xml><?xml version="1.0" encoding="utf-8"?>
<ds:datastoreItem xmlns:ds="http://schemas.openxmlformats.org/officeDocument/2006/customXml" ds:itemID="{FF02472F-8BDE-4B13-A763-2F26CACEAA5A}">
  <ds:schemaRefs>
    <ds:schemaRef ds:uri="http://schemas.openxmlformats.org/officeDocument/2006/bibliography"/>
  </ds:schemaRefs>
</ds:datastoreItem>
</file>

<file path=customXml/itemProps514.xml><?xml version="1.0" encoding="utf-8"?>
<ds:datastoreItem xmlns:ds="http://schemas.openxmlformats.org/officeDocument/2006/customXml" ds:itemID="{4FAA774E-A2B6-431A-99BE-D84DB41C0856}">
  <ds:schemaRefs>
    <ds:schemaRef ds:uri="http://schemas.openxmlformats.org/officeDocument/2006/bibliography"/>
  </ds:schemaRefs>
</ds:datastoreItem>
</file>

<file path=customXml/itemProps515.xml><?xml version="1.0" encoding="utf-8"?>
<ds:datastoreItem xmlns:ds="http://schemas.openxmlformats.org/officeDocument/2006/customXml" ds:itemID="{E1A04100-B899-4750-8882-D7EB99FF584D}">
  <ds:schemaRefs>
    <ds:schemaRef ds:uri="http://schemas.openxmlformats.org/officeDocument/2006/bibliography"/>
  </ds:schemaRefs>
</ds:datastoreItem>
</file>

<file path=customXml/itemProps516.xml><?xml version="1.0" encoding="utf-8"?>
<ds:datastoreItem xmlns:ds="http://schemas.openxmlformats.org/officeDocument/2006/customXml" ds:itemID="{CD2A0E0D-45CE-462D-9D9A-00F7DF924C2B}">
  <ds:schemaRefs>
    <ds:schemaRef ds:uri="http://schemas.openxmlformats.org/officeDocument/2006/bibliography"/>
  </ds:schemaRefs>
</ds:datastoreItem>
</file>

<file path=customXml/itemProps517.xml><?xml version="1.0" encoding="utf-8"?>
<ds:datastoreItem xmlns:ds="http://schemas.openxmlformats.org/officeDocument/2006/customXml" ds:itemID="{0F7BBC11-6703-4209-B44B-2951F239B3DE}">
  <ds:schemaRefs>
    <ds:schemaRef ds:uri="http://schemas.openxmlformats.org/officeDocument/2006/bibliography"/>
  </ds:schemaRefs>
</ds:datastoreItem>
</file>

<file path=customXml/itemProps518.xml><?xml version="1.0" encoding="utf-8"?>
<ds:datastoreItem xmlns:ds="http://schemas.openxmlformats.org/officeDocument/2006/customXml" ds:itemID="{7A20504F-FF26-47BC-8183-C1F2327179A1}">
  <ds:schemaRefs>
    <ds:schemaRef ds:uri="http://schemas.openxmlformats.org/officeDocument/2006/bibliography"/>
  </ds:schemaRefs>
</ds:datastoreItem>
</file>

<file path=customXml/itemProps519.xml><?xml version="1.0" encoding="utf-8"?>
<ds:datastoreItem xmlns:ds="http://schemas.openxmlformats.org/officeDocument/2006/customXml" ds:itemID="{6D728892-A2A6-45D1-B9DE-10DE6A4B2C98}">
  <ds:schemaRefs>
    <ds:schemaRef ds:uri="http://schemas.openxmlformats.org/officeDocument/2006/bibliography"/>
  </ds:schemaRefs>
</ds:datastoreItem>
</file>

<file path=customXml/itemProps52.xml><?xml version="1.0" encoding="utf-8"?>
<ds:datastoreItem xmlns:ds="http://schemas.openxmlformats.org/officeDocument/2006/customXml" ds:itemID="{6B25A8BC-7D7F-494F-A703-0041BB7A8F87}">
  <ds:schemaRefs>
    <ds:schemaRef ds:uri="http://schemas.openxmlformats.org/officeDocument/2006/bibliography"/>
  </ds:schemaRefs>
</ds:datastoreItem>
</file>

<file path=customXml/itemProps520.xml><?xml version="1.0" encoding="utf-8"?>
<ds:datastoreItem xmlns:ds="http://schemas.openxmlformats.org/officeDocument/2006/customXml" ds:itemID="{4217B0C0-2C51-4AC4-A076-38711A0FBE92}">
  <ds:schemaRefs>
    <ds:schemaRef ds:uri="http://schemas.openxmlformats.org/officeDocument/2006/bibliography"/>
  </ds:schemaRefs>
</ds:datastoreItem>
</file>

<file path=customXml/itemProps521.xml><?xml version="1.0" encoding="utf-8"?>
<ds:datastoreItem xmlns:ds="http://schemas.openxmlformats.org/officeDocument/2006/customXml" ds:itemID="{D9C7DE27-CB59-42B3-9979-86537434F114}">
  <ds:schemaRefs>
    <ds:schemaRef ds:uri="http://schemas.openxmlformats.org/officeDocument/2006/bibliography"/>
  </ds:schemaRefs>
</ds:datastoreItem>
</file>

<file path=customXml/itemProps522.xml><?xml version="1.0" encoding="utf-8"?>
<ds:datastoreItem xmlns:ds="http://schemas.openxmlformats.org/officeDocument/2006/customXml" ds:itemID="{75EB21FB-2C04-4CD0-B693-C420EDED052B}">
  <ds:schemaRefs>
    <ds:schemaRef ds:uri="http://schemas.openxmlformats.org/officeDocument/2006/bibliography"/>
  </ds:schemaRefs>
</ds:datastoreItem>
</file>

<file path=customXml/itemProps523.xml><?xml version="1.0" encoding="utf-8"?>
<ds:datastoreItem xmlns:ds="http://schemas.openxmlformats.org/officeDocument/2006/customXml" ds:itemID="{DD51983B-01EB-4D03-ADF2-18BE6C62C0A5}">
  <ds:schemaRefs>
    <ds:schemaRef ds:uri="http://schemas.openxmlformats.org/officeDocument/2006/bibliography"/>
  </ds:schemaRefs>
</ds:datastoreItem>
</file>

<file path=customXml/itemProps524.xml><?xml version="1.0" encoding="utf-8"?>
<ds:datastoreItem xmlns:ds="http://schemas.openxmlformats.org/officeDocument/2006/customXml" ds:itemID="{07C56271-AE6D-42C7-8D74-C60345352A5F}">
  <ds:schemaRefs>
    <ds:schemaRef ds:uri="http://schemas.openxmlformats.org/officeDocument/2006/bibliography"/>
  </ds:schemaRefs>
</ds:datastoreItem>
</file>

<file path=customXml/itemProps525.xml><?xml version="1.0" encoding="utf-8"?>
<ds:datastoreItem xmlns:ds="http://schemas.openxmlformats.org/officeDocument/2006/customXml" ds:itemID="{53E3C4EF-BD5A-44B6-A37C-1FEA70E4BED9}">
  <ds:schemaRefs>
    <ds:schemaRef ds:uri="http://schemas.openxmlformats.org/officeDocument/2006/bibliography"/>
  </ds:schemaRefs>
</ds:datastoreItem>
</file>

<file path=customXml/itemProps526.xml><?xml version="1.0" encoding="utf-8"?>
<ds:datastoreItem xmlns:ds="http://schemas.openxmlformats.org/officeDocument/2006/customXml" ds:itemID="{BD48455F-D4C5-48AE-89D4-B5326FBD9E0A}">
  <ds:schemaRefs>
    <ds:schemaRef ds:uri="http://schemas.openxmlformats.org/officeDocument/2006/bibliography"/>
  </ds:schemaRefs>
</ds:datastoreItem>
</file>

<file path=customXml/itemProps527.xml><?xml version="1.0" encoding="utf-8"?>
<ds:datastoreItem xmlns:ds="http://schemas.openxmlformats.org/officeDocument/2006/customXml" ds:itemID="{DC6B1B13-A084-46B2-A583-31804D151938}">
  <ds:schemaRefs>
    <ds:schemaRef ds:uri="http://schemas.openxmlformats.org/officeDocument/2006/bibliography"/>
  </ds:schemaRefs>
</ds:datastoreItem>
</file>

<file path=customXml/itemProps528.xml><?xml version="1.0" encoding="utf-8"?>
<ds:datastoreItem xmlns:ds="http://schemas.openxmlformats.org/officeDocument/2006/customXml" ds:itemID="{4412078D-9F97-4486-883E-81A9F8781D28}">
  <ds:schemaRefs>
    <ds:schemaRef ds:uri="http://schemas.openxmlformats.org/officeDocument/2006/bibliography"/>
  </ds:schemaRefs>
</ds:datastoreItem>
</file>

<file path=customXml/itemProps529.xml><?xml version="1.0" encoding="utf-8"?>
<ds:datastoreItem xmlns:ds="http://schemas.openxmlformats.org/officeDocument/2006/customXml" ds:itemID="{14E697FD-1017-4BD6-9C81-507A5B00BEA4}">
  <ds:schemaRefs>
    <ds:schemaRef ds:uri="http://schemas.openxmlformats.org/officeDocument/2006/bibliography"/>
  </ds:schemaRefs>
</ds:datastoreItem>
</file>

<file path=customXml/itemProps53.xml><?xml version="1.0" encoding="utf-8"?>
<ds:datastoreItem xmlns:ds="http://schemas.openxmlformats.org/officeDocument/2006/customXml" ds:itemID="{C2B63030-C923-4672-88BF-5685569D1117}">
  <ds:schemaRefs>
    <ds:schemaRef ds:uri="http://schemas.openxmlformats.org/officeDocument/2006/bibliography"/>
  </ds:schemaRefs>
</ds:datastoreItem>
</file>

<file path=customXml/itemProps530.xml><?xml version="1.0" encoding="utf-8"?>
<ds:datastoreItem xmlns:ds="http://schemas.openxmlformats.org/officeDocument/2006/customXml" ds:itemID="{70E2D20D-40BB-481F-936D-D98779D18E2E}">
  <ds:schemaRefs>
    <ds:schemaRef ds:uri="http://schemas.openxmlformats.org/officeDocument/2006/bibliography"/>
  </ds:schemaRefs>
</ds:datastoreItem>
</file>

<file path=customXml/itemProps531.xml><?xml version="1.0" encoding="utf-8"?>
<ds:datastoreItem xmlns:ds="http://schemas.openxmlformats.org/officeDocument/2006/customXml" ds:itemID="{AF3E8C19-7D50-4A50-8BF8-DFAE70E186CD}">
  <ds:schemaRefs>
    <ds:schemaRef ds:uri="http://schemas.openxmlformats.org/officeDocument/2006/bibliography"/>
  </ds:schemaRefs>
</ds:datastoreItem>
</file>

<file path=customXml/itemProps532.xml><?xml version="1.0" encoding="utf-8"?>
<ds:datastoreItem xmlns:ds="http://schemas.openxmlformats.org/officeDocument/2006/customXml" ds:itemID="{F2C6D510-312B-4C95-B93C-203A00DA343D}">
  <ds:schemaRefs>
    <ds:schemaRef ds:uri="http://schemas.openxmlformats.org/officeDocument/2006/bibliography"/>
  </ds:schemaRefs>
</ds:datastoreItem>
</file>

<file path=customXml/itemProps533.xml><?xml version="1.0" encoding="utf-8"?>
<ds:datastoreItem xmlns:ds="http://schemas.openxmlformats.org/officeDocument/2006/customXml" ds:itemID="{3A28549B-6140-4306-9EFA-E1A443C97C68}">
  <ds:schemaRefs>
    <ds:schemaRef ds:uri="http://schemas.openxmlformats.org/officeDocument/2006/bibliography"/>
  </ds:schemaRefs>
</ds:datastoreItem>
</file>

<file path=customXml/itemProps534.xml><?xml version="1.0" encoding="utf-8"?>
<ds:datastoreItem xmlns:ds="http://schemas.openxmlformats.org/officeDocument/2006/customXml" ds:itemID="{5F72DAFB-4374-4D3F-A1E5-4F65A192CA91}">
  <ds:schemaRefs>
    <ds:schemaRef ds:uri="http://schemas.openxmlformats.org/officeDocument/2006/bibliography"/>
  </ds:schemaRefs>
</ds:datastoreItem>
</file>

<file path=customXml/itemProps535.xml><?xml version="1.0" encoding="utf-8"?>
<ds:datastoreItem xmlns:ds="http://schemas.openxmlformats.org/officeDocument/2006/customXml" ds:itemID="{8FA686F3-9279-4213-B594-D22664E477B1}">
  <ds:schemaRefs>
    <ds:schemaRef ds:uri="http://schemas.openxmlformats.org/officeDocument/2006/bibliography"/>
  </ds:schemaRefs>
</ds:datastoreItem>
</file>

<file path=customXml/itemProps536.xml><?xml version="1.0" encoding="utf-8"?>
<ds:datastoreItem xmlns:ds="http://schemas.openxmlformats.org/officeDocument/2006/customXml" ds:itemID="{AB498359-C12A-4FDA-A79E-0FE16F7E0BBC}">
  <ds:schemaRefs>
    <ds:schemaRef ds:uri="http://schemas.openxmlformats.org/officeDocument/2006/bibliography"/>
  </ds:schemaRefs>
</ds:datastoreItem>
</file>

<file path=customXml/itemProps537.xml><?xml version="1.0" encoding="utf-8"?>
<ds:datastoreItem xmlns:ds="http://schemas.openxmlformats.org/officeDocument/2006/customXml" ds:itemID="{68CAFF0C-1417-47D9-BC78-B36943D00BB9}">
  <ds:schemaRefs>
    <ds:schemaRef ds:uri="http://schemas.openxmlformats.org/officeDocument/2006/bibliography"/>
  </ds:schemaRefs>
</ds:datastoreItem>
</file>

<file path=customXml/itemProps538.xml><?xml version="1.0" encoding="utf-8"?>
<ds:datastoreItem xmlns:ds="http://schemas.openxmlformats.org/officeDocument/2006/customXml" ds:itemID="{CE34285B-C616-4EBE-8287-8BDF04437888}">
  <ds:schemaRefs>
    <ds:schemaRef ds:uri="http://schemas.openxmlformats.org/officeDocument/2006/bibliography"/>
  </ds:schemaRefs>
</ds:datastoreItem>
</file>

<file path=customXml/itemProps539.xml><?xml version="1.0" encoding="utf-8"?>
<ds:datastoreItem xmlns:ds="http://schemas.openxmlformats.org/officeDocument/2006/customXml" ds:itemID="{18216F53-59E3-40B3-B9B4-95CAFDD30E60}">
  <ds:schemaRefs>
    <ds:schemaRef ds:uri="http://schemas.openxmlformats.org/officeDocument/2006/bibliography"/>
  </ds:schemaRefs>
</ds:datastoreItem>
</file>

<file path=customXml/itemProps54.xml><?xml version="1.0" encoding="utf-8"?>
<ds:datastoreItem xmlns:ds="http://schemas.openxmlformats.org/officeDocument/2006/customXml" ds:itemID="{019D48B3-7B4E-4F49-9E7D-762AE9B685AC}">
  <ds:schemaRefs>
    <ds:schemaRef ds:uri="http://schemas.openxmlformats.org/officeDocument/2006/bibliography"/>
  </ds:schemaRefs>
</ds:datastoreItem>
</file>

<file path=customXml/itemProps540.xml><?xml version="1.0" encoding="utf-8"?>
<ds:datastoreItem xmlns:ds="http://schemas.openxmlformats.org/officeDocument/2006/customXml" ds:itemID="{1F9EBEEF-17AC-4215-B2E5-C0B980ED554D}">
  <ds:schemaRefs>
    <ds:schemaRef ds:uri="http://schemas.openxmlformats.org/officeDocument/2006/bibliography"/>
  </ds:schemaRefs>
</ds:datastoreItem>
</file>

<file path=customXml/itemProps541.xml><?xml version="1.0" encoding="utf-8"?>
<ds:datastoreItem xmlns:ds="http://schemas.openxmlformats.org/officeDocument/2006/customXml" ds:itemID="{38AD33E8-459D-44F5-AE93-6EE472B1994B}">
  <ds:schemaRefs>
    <ds:schemaRef ds:uri="http://schemas.openxmlformats.org/officeDocument/2006/bibliography"/>
  </ds:schemaRefs>
</ds:datastoreItem>
</file>

<file path=customXml/itemProps542.xml><?xml version="1.0" encoding="utf-8"?>
<ds:datastoreItem xmlns:ds="http://schemas.openxmlformats.org/officeDocument/2006/customXml" ds:itemID="{C1AB2375-568F-4E11-AE90-25CF58066908}">
  <ds:schemaRefs>
    <ds:schemaRef ds:uri="http://schemas.openxmlformats.org/officeDocument/2006/bibliography"/>
  </ds:schemaRefs>
</ds:datastoreItem>
</file>

<file path=customXml/itemProps543.xml><?xml version="1.0" encoding="utf-8"?>
<ds:datastoreItem xmlns:ds="http://schemas.openxmlformats.org/officeDocument/2006/customXml" ds:itemID="{16640B42-2ADD-4442-947E-E03F235CD508}">
  <ds:schemaRefs>
    <ds:schemaRef ds:uri="http://schemas.openxmlformats.org/officeDocument/2006/bibliography"/>
  </ds:schemaRefs>
</ds:datastoreItem>
</file>

<file path=customXml/itemProps544.xml><?xml version="1.0" encoding="utf-8"?>
<ds:datastoreItem xmlns:ds="http://schemas.openxmlformats.org/officeDocument/2006/customXml" ds:itemID="{2354E8F0-40C9-4DAC-BC1B-8925B46BC660}">
  <ds:schemaRefs>
    <ds:schemaRef ds:uri="http://schemas.openxmlformats.org/officeDocument/2006/bibliography"/>
  </ds:schemaRefs>
</ds:datastoreItem>
</file>

<file path=customXml/itemProps545.xml><?xml version="1.0" encoding="utf-8"?>
<ds:datastoreItem xmlns:ds="http://schemas.openxmlformats.org/officeDocument/2006/customXml" ds:itemID="{F5C1EEA9-AFF3-4F7E-998D-545C3A16B065}">
  <ds:schemaRefs>
    <ds:schemaRef ds:uri="http://schemas.openxmlformats.org/officeDocument/2006/bibliography"/>
  </ds:schemaRefs>
</ds:datastoreItem>
</file>

<file path=customXml/itemProps546.xml><?xml version="1.0" encoding="utf-8"?>
<ds:datastoreItem xmlns:ds="http://schemas.openxmlformats.org/officeDocument/2006/customXml" ds:itemID="{85EE4870-37B6-419E-9B4B-AE7BE53D3B90}">
  <ds:schemaRefs>
    <ds:schemaRef ds:uri="http://schemas.openxmlformats.org/officeDocument/2006/bibliography"/>
  </ds:schemaRefs>
</ds:datastoreItem>
</file>

<file path=customXml/itemProps547.xml><?xml version="1.0" encoding="utf-8"?>
<ds:datastoreItem xmlns:ds="http://schemas.openxmlformats.org/officeDocument/2006/customXml" ds:itemID="{3F8E0346-01B8-41F9-8909-611F8A022404}">
  <ds:schemaRefs>
    <ds:schemaRef ds:uri="http://schemas.openxmlformats.org/officeDocument/2006/bibliography"/>
  </ds:schemaRefs>
</ds:datastoreItem>
</file>

<file path=customXml/itemProps548.xml><?xml version="1.0" encoding="utf-8"?>
<ds:datastoreItem xmlns:ds="http://schemas.openxmlformats.org/officeDocument/2006/customXml" ds:itemID="{BF89290C-AEA4-4F20-B343-925376BF27DD}">
  <ds:schemaRefs>
    <ds:schemaRef ds:uri="http://schemas.openxmlformats.org/officeDocument/2006/bibliography"/>
  </ds:schemaRefs>
</ds:datastoreItem>
</file>

<file path=customXml/itemProps549.xml><?xml version="1.0" encoding="utf-8"?>
<ds:datastoreItem xmlns:ds="http://schemas.openxmlformats.org/officeDocument/2006/customXml" ds:itemID="{646CD605-6ACE-4F8A-8F1F-2FECAABBF82A}">
  <ds:schemaRefs>
    <ds:schemaRef ds:uri="http://schemas.openxmlformats.org/officeDocument/2006/bibliography"/>
  </ds:schemaRefs>
</ds:datastoreItem>
</file>

<file path=customXml/itemProps55.xml><?xml version="1.0" encoding="utf-8"?>
<ds:datastoreItem xmlns:ds="http://schemas.openxmlformats.org/officeDocument/2006/customXml" ds:itemID="{2334C5FA-9559-418D-9D8C-D508AC25F4B2}">
  <ds:schemaRefs>
    <ds:schemaRef ds:uri="http://schemas.openxmlformats.org/officeDocument/2006/bibliography"/>
  </ds:schemaRefs>
</ds:datastoreItem>
</file>

<file path=customXml/itemProps550.xml><?xml version="1.0" encoding="utf-8"?>
<ds:datastoreItem xmlns:ds="http://schemas.openxmlformats.org/officeDocument/2006/customXml" ds:itemID="{BE047C7B-E8AC-4E1E-AFA4-E6A452BA7AEA}">
  <ds:schemaRefs>
    <ds:schemaRef ds:uri="http://schemas.openxmlformats.org/officeDocument/2006/bibliography"/>
  </ds:schemaRefs>
</ds:datastoreItem>
</file>

<file path=customXml/itemProps551.xml><?xml version="1.0" encoding="utf-8"?>
<ds:datastoreItem xmlns:ds="http://schemas.openxmlformats.org/officeDocument/2006/customXml" ds:itemID="{342A515B-084A-4699-B893-D3FEAE1230A8}">
  <ds:schemaRefs>
    <ds:schemaRef ds:uri="http://schemas.openxmlformats.org/officeDocument/2006/bibliography"/>
  </ds:schemaRefs>
</ds:datastoreItem>
</file>

<file path=customXml/itemProps552.xml><?xml version="1.0" encoding="utf-8"?>
<ds:datastoreItem xmlns:ds="http://schemas.openxmlformats.org/officeDocument/2006/customXml" ds:itemID="{5CE6B07E-AE5E-45A0-9E9C-17509122AF4C}">
  <ds:schemaRefs>
    <ds:schemaRef ds:uri="http://schemas.openxmlformats.org/officeDocument/2006/bibliography"/>
  </ds:schemaRefs>
</ds:datastoreItem>
</file>

<file path=customXml/itemProps553.xml><?xml version="1.0" encoding="utf-8"?>
<ds:datastoreItem xmlns:ds="http://schemas.openxmlformats.org/officeDocument/2006/customXml" ds:itemID="{72668971-61A7-40D7-A4C1-514A3F26AADC}">
  <ds:schemaRefs>
    <ds:schemaRef ds:uri="http://schemas.openxmlformats.org/officeDocument/2006/bibliography"/>
  </ds:schemaRefs>
</ds:datastoreItem>
</file>

<file path=customXml/itemProps554.xml><?xml version="1.0" encoding="utf-8"?>
<ds:datastoreItem xmlns:ds="http://schemas.openxmlformats.org/officeDocument/2006/customXml" ds:itemID="{92100722-DCD7-43B3-9C6A-0CB6E1C44214}">
  <ds:schemaRefs>
    <ds:schemaRef ds:uri="http://schemas.openxmlformats.org/officeDocument/2006/bibliography"/>
  </ds:schemaRefs>
</ds:datastoreItem>
</file>

<file path=customXml/itemProps555.xml><?xml version="1.0" encoding="utf-8"?>
<ds:datastoreItem xmlns:ds="http://schemas.openxmlformats.org/officeDocument/2006/customXml" ds:itemID="{80B5FCF5-0BFF-41D9-BF72-3A6A31F5F85D}">
  <ds:schemaRefs>
    <ds:schemaRef ds:uri="http://schemas.openxmlformats.org/officeDocument/2006/bibliography"/>
  </ds:schemaRefs>
</ds:datastoreItem>
</file>

<file path=customXml/itemProps556.xml><?xml version="1.0" encoding="utf-8"?>
<ds:datastoreItem xmlns:ds="http://schemas.openxmlformats.org/officeDocument/2006/customXml" ds:itemID="{D095EA03-20A2-44E3-AC75-E0BF96A88553}">
  <ds:schemaRefs>
    <ds:schemaRef ds:uri="http://schemas.openxmlformats.org/officeDocument/2006/bibliography"/>
  </ds:schemaRefs>
</ds:datastoreItem>
</file>

<file path=customXml/itemProps557.xml><?xml version="1.0" encoding="utf-8"?>
<ds:datastoreItem xmlns:ds="http://schemas.openxmlformats.org/officeDocument/2006/customXml" ds:itemID="{BFE63C3C-6180-4CAB-B8A3-86225515158D}">
  <ds:schemaRefs>
    <ds:schemaRef ds:uri="http://schemas.openxmlformats.org/officeDocument/2006/bibliography"/>
  </ds:schemaRefs>
</ds:datastoreItem>
</file>

<file path=customXml/itemProps558.xml><?xml version="1.0" encoding="utf-8"?>
<ds:datastoreItem xmlns:ds="http://schemas.openxmlformats.org/officeDocument/2006/customXml" ds:itemID="{7EF51BAF-1F0B-406B-B5ED-605484FC579C}">
  <ds:schemaRefs>
    <ds:schemaRef ds:uri="http://schemas.openxmlformats.org/officeDocument/2006/bibliography"/>
  </ds:schemaRefs>
</ds:datastoreItem>
</file>

<file path=customXml/itemProps559.xml><?xml version="1.0" encoding="utf-8"?>
<ds:datastoreItem xmlns:ds="http://schemas.openxmlformats.org/officeDocument/2006/customXml" ds:itemID="{31663BBC-F11A-44AC-9521-C135D5D574E8}">
  <ds:schemaRefs>
    <ds:schemaRef ds:uri="http://schemas.openxmlformats.org/officeDocument/2006/bibliography"/>
  </ds:schemaRefs>
</ds:datastoreItem>
</file>

<file path=customXml/itemProps56.xml><?xml version="1.0" encoding="utf-8"?>
<ds:datastoreItem xmlns:ds="http://schemas.openxmlformats.org/officeDocument/2006/customXml" ds:itemID="{770283A3-43C9-4794-87A7-3E65945430F7}">
  <ds:schemaRefs>
    <ds:schemaRef ds:uri="http://schemas.openxmlformats.org/officeDocument/2006/bibliography"/>
  </ds:schemaRefs>
</ds:datastoreItem>
</file>

<file path=customXml/itemProps560.xml><?xml version="1.0" encoding="utf-8"?>
<ds:datastoreItem xmlns:ds="http://schemas.openxmlformats.org/officeDocument/2006/customXml" ds:itemID="{CDB917E4-91C5-4EDE-8A66-992BB4F11EFD}">
  <ds:schemaRefs>
    <ds:schemaRef ds:uri="http://schemas.openxmlformats.org/officeDocument/2006/bibliography"/>
  </ds:schemaRefs>
</ds:datastoreItem>
</file>

<file path=customXml/itemProps561.xml><?xml version="1.0" encoding="utf-8"?>
<ds:datastoreItem xmlns:ds="http://schemas.openxmlformats.org/officeDocument/2006/customXml" ds:itemID="{7FBBF22E-5D67-4F23-8274-76A270720EBA}">
  <ds:schemaRefs>
    <ds:schemaRef ds:uri="http://schemas.openxmlformats.org/officeDocument/2006/bibliography"/>
  </ds:schemaRefs>
</ds:datastoreItem>
</file>

<file path=customXml/itemProps562.xml><?xml version="1.0" encoding="utf-8"?>
<ds:datastoreItem xmlns:ds="http://schemas.openxmlformats.org/officeDocument/2006/customXml" ds:itemID="{B35CF5CA-C459-4E0F-B42D-C905370BCD9F}">
  <ds:schemaRefs>
    <ds:schemaRef ds:uri="http://schemas.openxmlformats.org/officeDocument/2006/bibliography"/>
  </ds:schemaRefs>
</ds:datastoreItem>
</file>

<file path=customXml/itemProps563.xml><?xml version="1.0" encoding="utf-8"?>
<ds:datastoreItem xmlns:ds="http://schemas.openxmlformats.org/officeDocument/2006/customXml" ds:itemID="{E2BFBB3A-CECA-4D48-85BD-A7C240A12962}">
  <ds:schemaRefs>
    <ds:schemaRef ds:uri="http://schemas.openxmlformats.org/officeDocument/2006/bibliography"/>
  </ds:schemaRefs>
</ds:datastoreItem>
</file>

<file path=customXml/itemProps564.xml><?xml version="1.0" encoding="utf-8"?>
<ds:datastoreItem xmlns:ds="http://schemas.openxmlformats.org/officeDocument/2006/customXml" ds:itemID="{FC856FCD-5B23-46FB-9D42-75D4EABD15D2}">
  <ds:schemaRefs>
    <ds:schemaRef ds:uri="http://schemas.openxmlformats.org/officeDocument/2006/bibliography"/>
  </ds:schemaRefs>
</ds:datastoreItem>
</file>

<file path=customXml/itemProps565.xml><?xml version="1.0" encoding="utf-8"?>
<ds:datastoreItem xmlns:ds="http://schemas.openxmlformats.org/officeDocument/2006/customXml" ds:itemID="{EA38DC17-E016-4B0F-AFC2-6EA31355557E}">
  <ds:schemaRefs>
    <ds:schemaRef ds:uri="http://schemas.openxmlformats.org/officeDocument/2006/bibliography"/>
  </ds:schemaRefs>
</ds:datastoreItem>
</file>

<file path=customXml/itemProps566.xml><?xml version="1.0" encoding="utf-8"?>
<ds:datastoreItem xmlns:ds="http://schemas.openxmlformats.org/officeDocument/2006/customXml" ds:itemID="{E1A628C0-F66E-41F8-87C3-EB3170EFB372}">
  <ds:schemaRefs>
    <ds:schemaRef ds:uri="http://schemas.openxmlformats.org/officeDocument/2006/bibliography"/>
  </ds:schemaRefs>
</ds:datastoreItem>
</file>

<file path=customXml/itemProps567.xml><?xml version="1.0" encoding="utf-8"?>
<ds:datastoreItem xmlns:ds="http://schemas.openxmlformats.org/officeDocument/2006/customXml" ds:itemID="{A1647B9C-786C-4685-912A-B491734E5908}">
  <ds:schemaRefs>
    <ds:schemaRef ds:uri="http://schemas.openxmlformats.org/officeDocument/2006/bibliography"/>
  </ds:schemaRefs>
</ds:datastoreItem>
</file>

<file path=customXml/itemProps568.xml><?xml version="1.0" encoding="utf-8"?>
<ds:datastoreItem xmlns:ds="http://schemas.openxmlformats.org/officeDocument/2006/customXml" ds:itemID="{4D7B9971-EF58-425C-AD98-629BD4BE5109}">
  <ds:schemaRefs>
    <ds:schemaRef ds:uri="http://schemas.openxmlformats.org/officeDocument/2006/bibliography"/>
  </ds:schemaRefs>
</ds:datastoreItem>
</file>

<file path=customXml/itemProps569.xml><?xml version="1.0" encoding="utf-8"?>
<ds:datastoreItem xmlns:ds="http://schemas.openxmlformats.org/officeDocument/2006/customXml" ds:itemID="{EC669B7A-1C6F-4B40-8DCB-B24CBA78E273}">
  <ds:schemaRefs>
    <ds:schemaRef ds:uri="http://schemas.openxmlformats.org/officeDocument/2006/bibliography"/>
  </ds:schemaRefs>
</ds:datastoreItem>
</file>

<file path=customXml/itemProps57.xml><?xml version="1.0" encoding="utf-8"?>
<ds:datastoreItem xmlns:ds="http://schemas.openxmlformats.org/officeDocument/2006/customXml" ds:itemID="{D43FF492-D841-41D6-9984-02652C593749}">
  <ds:schemaRefs>
    <ds:schemaRef ds:uri="http://schemas.openxmlformats.org/officeDocument/2006/bibliography"/>
  </ds:schemaRefs>
</ds:datastoreItem>
</file>

<file path=customXml/itemProps570.xml><?xml version="1.0" encoding="utf-8"?>
<ds:datastoreItem xmlns:ds="http://schemas.openxmlformats.org/officeDocument/2006/customXml" ds:itemID="{873F5E6B-17D3-48AB-BC46-DF2EF59A8331}">
  <ds:schemaRefs>
    <ds:schemaRef ds:uri="http://schemas.openxmlformats.org/officeDocument/2006/bibliography"/>
  </ds:schemaRefs>
</ds:datastoreItem>
</file>

<file path=customXml/itemProps571.xml><?xml version="1.0" encoding="utf-8"?>
<ds:datastoreItem xmlns:ds="http://schemas.openxmlformats.org/officeDocument/2006/customXml" ds:itemID="{FDD5AE3B-80EE-40E6-97E4-516C71EB376B}">
  <ds:schemaRefs>
    <ds:schemaRef ds:uri="http://schemas.openxmlformats.org/officeDocument/2006/bibliography"/>
  </ds:schemaRefs>
</ds:datastoreItem>
</file>

<file path=customXml/itemProps572.xml><?xml version="1.0" encoding="utf-8"?>
<ds:datastoreItem xmlns:ds="http://schemas.openxmlformats.org/officeDocument/2006/customXml" ds:itemID="{F4CD40DF-EA12-4155-BAA6-F4D0D4FE830C}">
  <ds:schemaRefs>
    <ds:schemaRef ds:uri="http://schemas.openxmlformats.org/officeDocument/2006/bibliography"/>
  </ds:schemaRefs>
</ds:datastoreItem>
</file>

<file path=customXml/itemProps573.xml><?xml version="1.0" encoding="utf-8"?>
<ds:datastoreItem xmlns:ds="http://schemas.openxmlformats.org/officeDocument/2006/customXml" ds:itemID="{0BEEEAB1-1D14-4307-9EF6-ED2B2B3AE850}">
  <ds:schemaRefs>
    <ds:schemaRef ds:uri="http://schemas.openxmlformats.org/officeDocument/2006/bibliography"/>
  </ds:schemaRefs>
</ds:datastoreItem>
</file>

<file path=customXml/itemProps574.xml><?xml version="1.0" encoding="utf-8"?>
<ds:datastoreItem xmlns:ds="http://schemas.openxmlformats.org/officeDocument/2006/customXml" ds:itemID="{B7A71AC0-7219-4910-A5FF-E1A2EF96807E}">
  <ds:schemaRefs>
    <ds:schemaRef ds:uri="http://schemas.openxmlformats.org/officeDocument/2006/bibliography"/>
  </ds:schemaRefs>
</ds:datastoreItem>
</file>

<file path=customXml/itemProps575.xml><?xml version="1.0" encoding="utf-8"?>
<ds:datastoreItem xmlns:ds="http://schemas.openxmlformats.org/officeDocument/2006/customXml" ds:itemID="{13C0C5B4-A4FB-446C-B5E0-8A36ECE426E2}">
  <ds:schemaRefs>
    <ds:schemaRef ds:uri="http://schemas.openxmlformats.org/officeDocument/2006/bibliography"/>
  </ds:schemaRefs>
</ds:datastoreItem>
</file>

<file path=customXml/itemProps576.xml><?xml version="1.0" encoding="utf-8"?>
<ds:datastoreItem xmlns:ds="http://schemas.openxmlformats.org/officeDocument/2006/customXml" ds:itemID="{AFEA1F5C-D311-4E59-AB27-8AD5F5F8DA5B}">
  <ds:schemaRefs>
    <ds:schemaRef ds:uri="http://schemas.openxmlformats.org/officeDocument/2006/bibliography"/>
  </ds:schemaRefs>
</ds:datastoreItem>
</file>

<file path=customXml/itemProps577.xml><?xml version="1.0" encoding="utf-8"?>
<ds:datastoreItem xmlns:ds="http://schemas.openxmlformats.org/officeDocument/2006/customXml" ds:itemID="{7AF7A2B7-25FB-4789-9531-241090409814}">
  <ds:schemaRefs>
    <ds:schemaRef ds:uri="http://schemas.openxmlformats.org/officeDocument/2006/bibliography"/>
  </ds:schemaRefs>
</ds:datastoreItem>
</file>

<file path=customXml/itemProps578.xml><?xml version="1.0" encoding="utf-8"?>
<ds:datastoreItem xmlns:ds="http://schemas.openxmlformats.org/officeDocument/2006/customXml" ds:itemID="{452B2281-496A-4A60-A8E6-96AD9E5113BE}">
  <ds:schemaRefs>
    <ds:schemaRef ds:uri="http://schemas.openxmlformats.org/officeDocument/2006/bibliography"/>
  </ds:schemaRefs>
</ds:datastoreItem>
</file>

<file path=customXml/itemProps579.xml><?xml version="1.0" encoding="utf-8"?>
<ds:datastoreItem xmlns:ds="http://schemas.openxmlformats.org/officeDocument/2006/customXml" ds:itemID="{9DEF64D5-A868-4B47-874B-F578D29E0ABE}">
  <ds:schemaRefs>
    <ds:schemaRef ds:uri="http://schemas.openxmlformats.org/officeDocument/2006/bibliography"/>
  </ds:schemaRefs>
</ds:datastoreItem>
</file>

<file path=customXml/itemProps58.xml><?xml version="1.0" encoding="utf-8"?>
<ds:datastoreItem xmlns:ds="http://schemas.openxmlformats.org/officeDocument/2006/customXml" ds:itemID="{970A84B3-7173-46FA-BA19-3B23AA375976}">
  <ds:schemaRefs>
    <ds:schemaRef ds:uri="http://schemas.openxmlformats.org/officeDocument/2006/bibliography"/>
  </ds:schemaRefs>
</ds:datastoreItem>
</file>

<file path=customXml/itemProps580.xml><?xml version="1.0" encoding="utf-8"?>
<ds:datastoreItem xmlns:ds="http://schemas.openxmlformats.org/officeDocument/2006/customXml" ds:itemID="{B575CCBA-7992-4403-81BE-B6C043F56A7A}">
  <ds:schemaRefs>
    <ds:schemaRef ds:uri="http://schemas.openxmlformats.org/officeDocument/2006/bibliography"/>
  </ds:schemaRefs>
</ds:datastoreItem>
</file>

<file path=customXml/itemProps581.xml><?xml version="1.0" encoding="utf-8"?>
<ds:datastoreItem xmlns:ds="http://schemas.openxmlformats.org/officeDocument/2006/customXml" ds:itemID="{CFE5D211-0603-48D9-9B3A-9B340FCECC1B}">
  <ds:schemaRefs>
    <ds:schemaRef ds:uri="http://schemas.openxmlformats.org/officeDocument/2006/bibliography"/>
  </ds:schemaRefs>
</ds:datastoreItem>
</file>

<file path=customXml/itemProps582.xml><?xml version="1.0" encoding="utf-8"?>
<ds:datastoreItem xmlns:ds="http://schemas.openxmlformats.org/officeDocument/2006/customXml" ds:itemID="{91EC11AE-BDA7-47FA-B145-770F702E3C74}">
  <ds:schemaRefs>
    <ds:schemaRef ds:uri="http://schemas.openxmlformats.org/officeDocument/2006/bibliography"/>
  </ds:schemaRefs>
</ds:datastoreItem>
</file>

<file path=customXml/itemProps583.xml><?xml version="1.0" encoding="utf-8"?>
<ds:datastoreItem xmlns:ds="http://schemas.openxmlformats.org/officeDocument/2006/customXml" ds:itemID="{71195BBD-6B14-4303-9F1A-83BC8286AA86}">
  <ds:schemaRefs>
    <ds:schemaRef ds:uri="http://schemas.openxmlformats.org/officeDocument/2006/bibliography"/>
  </ds:schemaRefs>
</ds:datastoreItem>
</file>

<file path=customXml/itemProps584.xml><?xml version="1.0" encoding="utf-8"?>
<ds:datastoreItem xmlns:ds="http://schemas.openxmlformats.org/officeDocument/2006/customXml" ds:itemID="{732947F9-30B0-49DE-80AB-760EAD30A610}">
  <ds:schemaRefs>
    <ds:schemaRef ds:uri="http://schemas.openxmlformats.org/officeDocument/2006/bibliography"/>
  </ds:schemaRefs>
</ds:datastoreItem>
</file>

<file path=customXml/itemProps585.xml><?xml version="1.0" encoding="utf-8"?>
<ds:datastoreItem xmlns:ds="http://schemas.openxmlformats.org/officeDocument/2006/customXml" ds:itemID="{AFD5E7C2-D9EC-4017-BDAD-01225B1224EC}">
  <ds:schemaRefs>
    <ds:schemaRef ds:uri="http://schemas.openxmlformats.org/officeDocument/2006/bibliography"/>
  </ds:schemaRefs>
</ds:datastoreItem>
</file>

<file path=customXml/itemProps586.xml><?xml version="1.0" encoding="utf-8"?>
<ds:datastoreItem xmlns:ds="http://schemas.openxmlformats.org/officeDocument/2006/customXml" ds:itemID="{077DD27C-843D-4F19-A132-3B2F4B72EE68}">
  <ds:schemaRefs>
    <ds:schemaRef ds:uri="http://schemas.openxmlformats.org/officeDocument/2006/bibliography"/>
  </ds:schemaRefs>
</ds:datastoreItem>
</file>

<file path=customXml/itemProps587.xml><?xml version="1.0" encoding="utf-8"?>
<ds:datastoreItem xmlns:ds="http://schemas.openxmlformats.org/officeDocument/2006/customXml" ds:itemID="{EB38A3F7-0DE1-4879-B3BE-F85BED859607}">
  <ds:schemaRefs>
    <ds:schemaRef ds:uri="http://schemas.openxmlformats.org/officeDocument/2006/bibliography"/>
  </ds:schemaRefs>
</ds:datastoreItem>
</file>

<file path=customXml/itemProps588.xml><?xml version="1.0" encoding="utf-8"?>
<ds:datastoreItem xmlns:ds="http://schemas.openxmlformats.org/officeDocument/2006/customXml" ds:itemID="{839AA63D-18F2-469F-B983-1A443D403C1B}">
  <ds:schemaRefs>
    <ds:schemaRef ds:uri="http://schemas.openxmlformats.org/officeDocument/2006/bibliography"/>
  </ds:schemaRefs>
</ds:datastoreItem>
</file>

<file path=customXml/itemProps589.xml><?xml version="1.0" encoding="utf-8"?>
<ds:datastoreItem xmlns:ds="http://schemas.openxmlformats.org/officeDocument/2006/customXml" ds:itemID="{2BF665EB-A490-45F3-8468-9E146770939D}">
  <ds:schemaRefs>
    <ds:schemaRef ds:uri="http://schemas.openxmlformats.org/officeDocument/2006/bibliography"/>
  </ds:schemaRefs>
</ds:datastoreItem>
</file>

<file path=customXml/itemProps59.xml><?xml version="1.0" encoding="utf-8"?>
<ds:datastoreItem xmlns:ds="http://schemas.openxmlformats.org/officeDocument/2006/customXml" ds:itemID="{A3B60EF7-8966-4E1E-809E-58E7C43718CB}">
  <ds:schemaRefs>
    <ds:schemaRef ds:uri="http://schemas.openxmlformats.org/officeDocument/2006/bibliography"/>
  </ds:schemaRefs>
</ds:datastoreItem>
</file>

<file path=customXml/itemProps590.xml><?xml version="1.0" encoding="utf-8"?>
<ds:datastoreItem xmlns:ds="http://schemas.openxmlformats.org/officeDocument/2006/customXml" ds:itemID="{7BD8833D-04CD-415B-95BB-31B787B27665}">
  <ds:schemaRefs>
    <ds:schemaRef ds:uri="http://schemas.openxmlformats.org/officeDocument/2006/bibliography"/>
  </ds:schemaRefs>
</ds:datastoreItem>
</file>

<file path=customXml/itemProps591.xml><?xml version="1.0" encoding="utf-8"?>
<ds:datastoreItem xmlns:ds="http://schemas.openxmlformats.org/officeDocument/2006/customXml" ds:itemID="{1633AF51-A18F-45F1-B5FC-F72EC924941C}">
  <ds:schemaRefs>
    <ds:schemaRef ds:uri="http://schemas.openxmlformats.org/officeDocument/2006/bibliography"/>
  </ds:schemaRefs>
</ds:datastoreItem>
</file>

<file path=customXml/itemProps592.xml><?xml version="1.0" encoding="utf-8"?>
<ds:datastoreItem xmlns:ds="http://schemas.openxmlformats.org/officeDocument/2006/customXml" ds:itemID="{EA97F0F1-37C5-4766-93AE-66522C3D430C}">
  <ds:schemaRefs>
    <ds:schemaRef ds:uri="http://schemas.openxmlformats.org/officeDocument/2006/bibliography"/>
  </ds:schemaRefs>
</ds:datastoreItem>
</file>

<file path=customXml/itemProps593.xml><?xml version="1.0" encoding="utf-8"?>
<ds:datastoreItem xmlns:ds="http://schemas.openxmlformats.org/officeDocument/2006/customXml" ds:itemID="{584FFDE0-4712-4B85-98A0-B119643FFB2E}">
  <ds:schemaRefs>
    <ds:schemaRef ds:uri="http://schemas.openxmlformats.org/officeDocument/2006/bibliography"/>
  </ds:schemaRefs>
</ds:datastoreItem>
</file>

<file path=customXml/itemProps594.xml><?xml version="1.0" encoding="utf-8"?>
<ds:datastoreItem xmlns:ds="http://schemas.openxmlformats.org/officeDocument/2006/customXml" ds:itemID="{A9064805-64E4-492F-9092-57FFA6C78598}">
  <ds:schemaRefs>
    <ds:schemaRef ds:uri="http://schemas.openxmlformats.org/officeDocument/2006/bibliography"/>
  </ds:schemaRefs>
</ds:datastoreItem>
</file>

<file path=customXml/itemProps595.xml><?xml version="1.0" encoding="utf-8"?>
<ds:datastoreItem xmlns:ds="http://schemas.openxmlformats.org/officeDocument/2006/customXml" ds:itemID="{0F1474A6-03A9-415B-8B04-5D3584E4CCEF}">
  <ds:schemaRefs>
    <ds:schemaRef ds:uri="http://schemas.openxmlformats.org/officeDocument/2006/bibliography"/>
  </ds:schemaRefs>
</ds:datastoreItem>
</file>

<file path=customXml/itemProps596.xml><?xml version="1.0" encoding="utf-8"?>
<ds:datastoreItem xmlns:ds="http://schemas.openxmlformats.org/officeDocument/2006/customXml" ds:itemID="{9F09BDF4-B1BF-4D3E-AF96-AC5DD570E854}">
  <ds:schemaRefs>
    <ds:schemaRef ds:uri="http://schemas.openxmlformats.org/officeDocument/2006/bibliography"/>
  </ds:schemaRefs>
</ds:datastoreItem>
</file>

<file path=customXml/itemProps597.xml><?xml version="1.0" encoding="utf-8"?>
<ds:datastoreItem xmlns:ds="http://schemas.openxmlformats.org/officeDocument/2006/customXml" ds:itemID="{BE5C256A-0CFD-4387-BA8F-738D37A14B67}">
  <ds:schemaRefs>
    <ds:schemaRef ds:uri="http://schemas.openxmlformats.org/officeDocument/2006/bibliography"/>
  </ds:schemaRefs>
</ds:datastoreItem>
</file>

<file path=customXml/itemProps598.xml><?xml version="1.0" encoding="utf-8"?>
<ds:datastoreItem xmlns:ds="http://schemas.openxmlformats.org/officeDocument/2006/customXml" ds:itemID="{498DF987-36E3-41FE-BD1C-29ADE7BEFA25}">
  <ds:schemaRefs>
    <ds:schemaRef ds:uri="http://schemas.openxmlformats.org/officeDocument/2006/bibliography"/>
  </ds:schemaRefs>
</ds:datastoreItem>
</file>

<file path=customXml/itemProps599.xml><?xml version="1.0" encoding="utf-8"?>
<ds:datastoreItem xmlns:ds="http://schemas.openxmlformats.org/officeDocument/2006/customXml" ds:itemID="{0B332C89-DE49-4440-B51B-47AAF1CE18C1}">
  <ds:schemaRefs>
    <ds:schemaRef ds:uri="http://schemas.openxmlformats.org/officeDocument/2006/bibliography"/>
  </ds:schemaRefs>
</ds:datastoreItem>
</file>

<file path=customXml/itemProps6.xml><?xml version="1.0" encoding="utf-8"?>
<ds:datastoreItem xmlns:ds="http://schemas.openxmlformats.org/officeDocument/2006/customXml" ds:itemID="{1CD54ECB-9351-4A0B-83A2-574F00E9B13E}">
  <ds:schemaRefs>
    <ds:schemaRef ds:uri="http://schemas.openxmlformats.org/officeDocument/2006/bibliography"/>
  </ds:schemaRefs>
</ds:datastoreItem>
</file>

<file path=customXml/itemProps60.xml><?xml version="1.0" encoding="utf-8"?>
<ds:datastoreItem xmlns:ds="http://schemas.openxmlformats.org/officeDocument/2006/customXml" ds:itemID="{CCC8998E-900B-47CD-AC45-349B4AFA1D2A}">
  <ds:schemaRefs>
    <ds:schemaRef ds:uri="http://schemas.openxmlformats.org/officeDocument/2006/bibliography"/>
  </ds:schemaRefs>
</ds:datastoreItem>
</file>

<file path=customXml/itemProps600.xml><?xml version="1.0" encoding="utf-8"?>
<ds:datastoreItem xmlns:ds="http://schemas.openxmlformats.org/officeDocument/2006/customXml" ds:itemID="{9FAB1521-3FB3-452A-8702-D0F84BA0118D}">
  <ds:schemaRefs>
    <ds:schemaRef ds:uri="http://schemas.openxmlformats.org/officeDocument/2006/bibliography"/>
  </ds:schemaRefs>
</ds:datastoreItem>
</file>

<file path=customXml/itemProps601.xml><?xml version="1.0" encoding="utf-8"?>
<ds:datastoreItem xmlns:ds="http://schemas.openxmlformats.org/officeDocument/2006/customXml" ds:itemID="{BBAA721C-E4FB-4029-BDEA-CC4538348E5F}">
  <ds:schemaRefs>
    <ds:schemaRef ds:uri="http://schemas.openxmlformats.org/officeDocument/2006/bibliography"/>
  </ds:schemaRefs>
</ds:datastoreItem>
</file>

<file path=customXml/itemProps602.xml><?xml version="1.0" encoding="utf-8"?>
<ds:datastoreItem xmlns:ds="http://schemas.openxmlformats.org/officeDocument/2006/customXml" ds:itemID="{AD2FF936-7729-4C44-98E2-DD77C2FFC78D}">
  <ds:schemaRefs>
    <ds:schemaRef ds:uri="http://schemas.openxmlformats.org/officeDocument/2006/bibliography"/>
  </ds:schemaRefs>
</ds:datastoreItem>
</file>

<file path=customXml/itemProps603.xml><?xml version="1.0" encoding="utf-8"?>
<ds:datastoreItem xmlns:ds="http://schemas.openxmlformats.org/officeDocument/2006/customXml" ds:itemID="{6EEB9473-0D9A-42E0-9A87-A2922EA5BC1F}">
  <ds:schemaRefs>
    <ds:schemaRef ds:uri="http://schemas.openxmlformats.org/officeDocument/2006/bibliography"/>
  </ds:schemaRefs>
</ds:datastoreItem>
</file>

<file path=customXml/itemProps604.xml><?xml version="1.0" encoding="utf-8"?>
<ds:datastoreItem xmlns:ds="http://schemas.openxmlformats.org/officeDocument/2006/customXml" ds:itemID="{79F0DD99-F3D4-463F-9AAA-1A94A4CD7ED6}">
  <ds:schemaRefs>
    <ds:schemaRef ds:uri="http://schemas.openxmlformats.org/officeDocument/2006/bibliography"/>
  </ds:schemaRefs>
</ds:datastoreItem>
</file>

<file path=customXml/itemProps605.xml><?xml version="1.0" encoding="utf-8"?>
<ds:datastoreItem xmlns:ds="http://schemas.openxmlformats.org/officeDocument/2006/customXml" ds:itemID="{1221C940-F8CB-4475-BC9C-6B9DB57177C4}">
  <ds:schemaRefs>
    <ds:schemaRef ds:uri="http://schemas.openxmlformats.org/officeDocument/2006/bibliography"/>
  </ds:schemaRefs>
</ds:datastoreItem>
</file>

<file path=customXml/itemProps606.xml><?xml version="1.0" encoding="utf-8"?>
<ds:datastoreItem xmlns:ds="http://schemas.openxmlformats.org/officeDocument/2006/customXml" ds:itemID="{21A864FE-8A58-4A92-8FA7-40EF93611F9E}">
  <ds:schemaRefs>
    <ds:schemaRef ds:uri="http://schemas.openxmlformats.org/officeDocument/2006/bibliography"/>
  </ds:schemaRefs>
</ds:datastoreItem>
</file>

<file path=customXml/itemProps607.xml><?xml version="1.0" encoding="utf-8"?>
<ds:datastoreItem xmlns:ds="http://schemas.openxmlformats.org/officeDocument/2006/customXml" ds:itemID="{D64A9C08-F061-4EFE-A0D6-B3A52F9BB22A}">
  <ds:schemaRefs>
    <ds:schemaRef ds:uri="http://schemas.openxmlformats.org/officeDocument/2006/bibliography"/>
  </ds:schemaRefs>
</ds:datastoreItem>
</file>

<file path=customXml/itemProps608.xml><?xml version="1.0" encoding="utf-8"?>
<ds:datastoreItem xmlns:ds="http://schemas.openxmlformats.org/officeDocument/2006/customXml" ds:itemID="{1B6DD573-130C-403E-A8A9-CA71260CA5B5}">
  <ds:schemaRefs>
    <ds:schemaRef ds:uri="http://schemas.openxmlformats.org/officeDocument/2006/bibliography"/>
  </ds:schemaRefs>
</ds:datastoreItem>
</file>

<file path=customXml/itemProps609.xml><?xml version="1.0" encoding="utf-8"?>
<ds:datastoreItem xmlns:ds="http://schemas.openxmlformats.org/officeDocument/2006/customXml" ds:itemID="{3A65AF7C-6080-4EE6-8AD3-2EC11DFCE954}">
  <ds:schemaRefs>
    <ds:schemaRef ds:uri="http://schemas.openxmlformats.org/officeDocument/2006/bibliography"/>
  </ds:schemaRefs>
</ds:datastoreItem>
</file>

<file path=customXml/itemProps61.xml><?xml version="1.0" encoding="utf-8"?>
<ds:datastoreItem xmlns:ds="http://schemas.openxmlformats.org/officeDocument/2006/customXml" ds:itemID="{C349C189-7995-4F5D-A5E2-3B7909374105}">
  <ds:schemaRefs>
    <ds:schemaRef ds:uri="http://schemas.openxmlformats.org/officeDocument/2006/bibliography"/>
  </ds:schemaRefs>
</ds:datastoreItem>
</file>

<file path=customXml/itemProps610.xml><?xml version="1.0" encoding="utf-8"?>
<ds:datastoreItem xmlns:ds="http://schemas.openxmlformats.org/officeDocument/2006/customXml" ds:itemID="{40C60C52-D7A9-4EEF-B4B0-9D96F0914216}">
  <ds:schemaRefs>
    <ds:schemaRef ds:uri="http://schemas.openxmlformats.org/officeDocument/2006/bibliography"/>
  </ds:schemaRefs>
</ds:datastoreItem>
</file>

<file path=customXml/itemProps611.xml><?xml version="1.0" encoding="utf-8"?>
<ds:datastoreItem xmlns:ds="http://schemas.openxmlformats.org/officeDocument/2006/customXml" ds:itemID="{4F2D0095-4A08-4688-A800-67364682DA34}">
  <ds:schemaRefs>
    <ds:schemaRef ds:uri="http://schemas.openxmlformats.org/officeDocument/2006/bibliography"/>
  </ds:schemaRefs>
</ds:datastoreItem>
</file>

<file path=customXml/itemProps612.xml><?xml version="1.0" encoding="utf-8"?>
<ds:datastoreItem xmlns:ds="http://schemas.openxmlformats.org/officeDocument/2006/customXml" ds:itemID="{DAD8C5BE-B04C-41B9-B051-D9402376922A}">
  <ds:schemaRefs>
    <ds:schemaRef ds:uri="http://schemas.openxmlformats.org/officeDocument/2006/bibliography"/>
  </ds:schemaRefs>
</ds:datastoreItem>
</file>

<file path=customXml/itemProps613.xml><?xml version="1.0" encoding="utf-8"?>
<ds:datastoreItem xmlns:ds="http://schemas.openxmlformats.org/officeDocument/2006/customXml" ds:itemID="{8D35A8FC-801E-49CA-A3FD-2A723D96A062}">
  <ds:schemaRefs>
    <ds:schemaRef ds:uri="http://schemas.openxmlformats.org/officeDocument/2006/bibliography"/>
  </ds:schemaRefs>
</ds:datastoreItem>
</file>

<file path=customXml/itemProps614.xml><?xml version="1.0" encoding="utf-8"?>
<ds:datastoreItem xmlns:ds="http://schemas.openxmlformats.org/officeDocument/2006/customXml" ds:itemID="{83AA2F8E-09AD-4DD9-B710-C63D81E74114}">
  <ds:schemaRefs>
    <ds:schemaRef ds:uri="http://schemas.openxmlformats.org/officeDocument/2006/bibliography"/>
  </ds:schemaRefs>
</ds:datastoreItem>
</file>

<file path=customXml/itemProps62.xml><?xml version="1.0" encoding="utf-8"?>
<ds:datastoreItem xmlns:ds="http://schemas.openxmlformats.org/officeDocument/2006/customXml" ds:itemID="{71247366-FF6F-47A5-8864-2FD33452D2B8}">
  <ds:schemaRefs>
    <ds:schemaRef ds:uri="http://schemas.openxmlformats.org/officeDocument/2006/bibliography"/>
  </ds:schemaRefs>
</ds:datastoreItem>
</file>

<file path=customXml/itemProps63.xml><?xml version="1.0" encoding="utf-8"?>
<ds:datastoreItem xmlns:ds="http://schemas.openxmlformats.org/officeDocument/2006/customXml" ds:itemID="{9277B2E2-53B5-4734-850C-51FB39037650}">
  <ds:schemaRefs>
    <ds:schemaRef ds:uri="http://schemas.openxmlformats.org/officeDocument/2006/bibliography"/>
  </ds:schemaRefs>
</ds:datastoreItem>
</file>

<file path=customXml/itemProps64.xml><?xml version="1.0" encoding="utf-8"?>
<ds:datastoreItem xmlns:ds="http://schemas.openxmlformats.org/officeDocument/2006/customXml" ds:itemID="{936FFA1C-5D90-4E0A-984A-7AB94E37DBA2}">
  <ds:schemaRefs>
    <ds:schemaRef ds:uri="http://schemas.openxmlformats.org/officeDocument/2006/bibliography"/>
  </ds:schemaRefs>
</ds:datastoreItem>
</file>

<file path=customXml/itemProps65.xml><?xml version="1.0" encoding="utf-8"?>
<ds:datastoreItem xmlns:ds="http://schemas.openxmlformats.org/officeDocument/2006/customXml" ds:itemID="{B9A2A386-99C0-4F50-91E2-A224428D616D}">
  <ds:schemaRefs>
    <ds:schemaRef ds:uri="http://schemas.openxmlformats.org/officeDocument/2006/bibliography"/>
  </ds:schemaRefs>
</ds:datastoreItem>
</file>

<file path=customXml/itemProps66.xml><?xml version="1.0" encoding="utf-8"?>
<ds:datastoreItem xmlns:ds="http://schemas.openxmlformats.org/officeDocument/2006/customXml" ds:itemID="{2966B5A1-8F82-4936-9E41-EEAFCECF79A5}">
  <ds:schemaRefs>
    <ds:schemaRef ds:uri="http://schemas.openxmlformats.org/officeDocument/2006/bibliography"/>
  </ds:schemaRefs>
</ds:datastoreItem>
</file>

<file path=customXml/itemProps67.xml><?xml version="1.0" encoding="utf-8"?>
<ds:datastoreItem xmlns:ds="http://schemas.openxmlformats.org/officeDocument/2006/customXml" ds:itemID="{0EEAB929-FBB3-4E47-A797-81690F94C828}">
  <ds:schemaRefs>
    <ds:schemaRef ds:uri="http://schemas.openxmlformats.org/officeDocument/2006/bibliography"/>
  </ds:schemaRefs>
</ds:datastoreItem>
</file>

<file path=customXml/itemProps68.xml><?xml version="1.0" encoding="utf-8"?>
<ds:datastoreItem xmlns:ds="http://schemas.openxmlformats.org/officeDocument/2006/customXml" ds:itemID="{73DC34C4-C484-45ED-9B8C-F8B71D82139C}">
  <ds:schemaRefs>
    <ds:schemaRef ds:uri="http://schemas.openxmlformats.org/officeDocument/2006/bibliography"/>
  </ds:schemaRefs>
</ds:datastoreItem>
</file>

<file path=customXml/itemProps69.xml><?xml version="1.0" encoding="utf-8"?>
<ds:datastoreItem xmlns:ds="http://schemas.openxmlformats.org/officeDocument/2006/customXml" ds:itemID="{938B615B-84FE-476B-A002-1B859CEB0103}">
  <ds:schemaRefs>
    <ds:schemaRef ds:uri="http://schemas.openxmlformats.org/officeDocument/2006/bibliography"/>
  </ds:schemaRefs>
</ds:datastoreItem>
</file>

<file path=customXml/itemProps7.xml><?xml version="1.0" encoding="utf-8"?>
<ds:datastoreItem xmlns:ds="http://schemas.openxmlformats.org/officeDocument/2006/customXml" ds:itemID="{EF15E5D7-C6A4-4A4B-AD87-C01E0E9CB3A1}">
  <ds:schemaRefs>
    <ds:schemaRef ds:uri="http://schemas.openxmlformats.org/officeDocument/2006/bibliography"/>
  </ds:schemaRefs>
</ds:datastoreItem>
</file>

<file path=customXml/itemProps70.xml><?xml version="1.0" encoding="utf-8"?>
<ds:datastoreItem xmlns:ds="http://schemas.openxmlformats.org/officeDocument/2006/customXml" ds:itemID="{B21D59E1-786B-429F-92A4-F9E2B4BC7F28}">
  <ds:schemaRefs>
    <ds:schemaRef ds:uri="http://schemas.openxmlformats.org/officeDocument/2006/bibliography"/>
  </ds:schemaRefs>
</ds:datastoreItem>
</file>

<file path=customXml/itemProps71.xml><?xml version="1.0" encoding="utf-8"?>
<ds:datastoreItem xmlns:ds="http://schemas.openxmlformats.org/officeDocument/2006/customXml" ds:itemID="{EBDEF89E-9FA1-45E2-AED0-71FE1DB1828E}">
  <ds:schemaRefs>
    <ds:schemaRef ds:uri="http://schemas.openxmlformats.org/officeDocument/2006/bibliography"/>
  </ds:schemaRefs>
</ds:datastoreItem>
</file>

<file path=customXml/itemProps72.xml><?xml version="1.0" encoding="utf-8"?>
<ds:datastoreItem xmlns:ds="http://schemas.openxmlformats.org/officeDocument/2006/customXml" ds:itemID="{E7D0D9AC-D383-44FB-B714-93C058D2F23D}">
  <ds:schemaRefs>
    <ds:schemaRef ds:uri="http://schemas.openxmlformats.org/officeDocument/2006/bibliography"/>
  </ds:schemaRefs>
</ds:datastoreItem>
</file>

<file path=customXml/itemProps73.xml><?xml version="1.0" encoding="utf-8"?>
<ds:datastoreItem xmlns:ds="http://schemas.openxmlformats.org/officeDocument/2006/customXml" ds:itemID="{B48439FB-19B5-4FF4-8D61-2260FB34D936}">
  <ds:schemaRefs>
    <ds:schemaRef ds:uri="http://schemas.openxmlformats.org/officeDocument/2006/bibliography"/>
  </ds:schemaRefs>
</ds:datastoreItem>
</file>

<file path=customXml/itemProps74.xml><?xml version="1.0" encoding="utf-8"?>
<ds:datastoreItem xmlns:ds="http://schemas.openxmlformats.org/officeDocument/2006/customXml" ds:itemID="{87D34440-8235-4CC1-82E9-51AFCC3856FD}">
  <ds:schemaRefs>
    <ds:schemaRef ds:uri="http://schemas.openxmlformats.org/officeDocument/2006/bibliography"/>
  </ds:schemaRefs>
</ds:datastoreItem>
</file>

<file path=customXml/itemProps75.xml><?xml version="1.0" encoding="utf-8"?>
<ds:datastoreItem xmlns:ds="http://schemas.openxmlformats.org/officeDocument/2006/customXml" ds:itemID="{01814CB8-ECC8-47C0-B1D1-BD049DEF07BC}">
  <ds:schemaRefs>
    <ds:schemaRef ds:uri="http://schemas.openxmlformats.org/officeDocument/2006/bibliography"/>
  </ds:schemaRefs>
</ds:datastoreItem>
</file>

<file path=customXml/itemProps76.xml><?xml version="1.0" encoding="utf-8"?>
<ds:datastoreItem xmlns:ds="http://schemas.openxmlformats.org/officeDocument/2006/customXml" ds:itemID="{70A1FC68-B482-43E0-B132-252C9A01FE95}">
  <ds:schemaRefs>
    <ds:schemaRef ds:uri="http://schemas.openxmlformats.org/officeDocument/2006/bibliography"/>
  </ds:schemaRefs>
</ds:datastoreItem>
</file>

<file path=customXml/itemProps77.xml><?xml version="1.0" encoding="utf-8"?>
<ds:datastoreItem xmlns:ds="http://schemas.openxmlformats.org/officeDocument/2006/customXml" ds:itemID="{51D58828-69E3-4A03-8558-86C8563A0BF3}">
  <ds:schemaRefs>
    <ds:schemaRef ds:uri="http://schemas.openxmlformats.org/officeDocument/2006/bibliography"/>
  </ds:schemaRefs>
</ds:datastoreItem>
</file>

<file path=customXml/itemProps78.xml><?xml version="1.0" encoding="utf-8"?>
<ds:datastoreItem xmlns:ds="http://schemas.openxmlformats.org/officeDocument/2006/customXml" ds:itemID="{C26DC8F7-6B6D-46BF-9FBD-13CBD92308A5}">
  <ds:schemaRefs>
    <ds:schemaRef ds:uri="http://schemas.openxmlformats.org/officeDocument/2006/bibliography"/>
  </ds:schemaRefs>
</ds:datastoreItem>
</file>

<file path=customXml/itemProps79.xml><?xml version="1.0" encoding="utf-8"?>
<ds:datastoreItem xmlns:ds="http://schemas.openxmlformats.org/officeDocument/2006/customXml" ds:itemID="{9D71FDF3-5057-46A2-AC9E-899B532C8C8D}">
  <ds:schemaRefs>
    <ds:schemaRef ds:uri="http://schemas.openxmlformats.org/officeDocument/2006/bibliography"/>
  </ds:schemaRefs>
</ds:datastoreItem>
</file>

<file path=customXml/itemProps8.xml><?xml version="1.0" encoding="utf-8"?>
<ds:datastoreItem xmlns:ds="http://schemas.openxmlformats.org/officeDocument/2006/customXml" ds:itemID="{414C3FF0-61EC-45C8-A594-5D495355BE6B}">
  <ds:schemaRefs>
    <ds:schemaRef ds:uri="http://schemas.openxmlformats.org/officeDocument/2006/bibliography"/>
  </ds:schemaRefs>
</ds:datastoreItem>
</file>

<file path=customXml/itemProps80.xml><?xml version="1.0" encoding="utf-8"?>
<ds:datastoreItem xmlns:ds="http://schemas.openxmlformats.org/officeDocument/2006/customXml" ds:itemID="{036263A2-1E6C-4016-84FB-3FD2F1E11F43}">
  <ds:schemaRefs>
    <ds:schemaRef ds:uri="http://schemas.openxmlformats.org/officeDocument/2006/bibliography"/>
  </ds:schemaRefs>
</ds:datastoreItem>
</file>

<file path=customXml/itemProps81.xml><?xml version="1.0" encoding="utf-8"?>
<ds:datastoreItem xmlns:ds="http://schemas.openxmlformats.org/officeDocument/2006/customXml" ds:itemID="{0FD1C16D-CEA9-47D6-B697-97B53DF9D97D}">
  <ds:schemaRefs>
    <ds:schemaRef ds:uri="http://schemas.openxmlformats.org/officeDocument/2006/bibliography"/>
  </ds:schemaRefs>
</ds:datastoreItem>
</file>

<file path=customXml/itemProps82.xml><?xml version="1.0" encoding="utf-8"?>
<ds:datastoreItem xmlns:ds="http://schemas.openxmlformats.org/officeDocument/2006/customXml" ds:itemID="{493E67D3-4C29-4F2F-BE76-3499C7674C09}">
  <ds:schemaRefs>
    <ds:schemaRef ds:uri="http://schemas.openxmlformats.org/officeDocument/2006/bibliography"/>
  </ds:schemaRefs>
</ds:datastoreItem>
</file>

<file path=customXml/itemProps83.xml><?xml version="1.0" encoding="utf-8"?>
<ds:datastoreItem xmlns:ds="http://schemas.openxmlformats.org/officeDocument/2006/customXml" ds:itemID="{2847E121-3E21-40DE-9462-075DDBD912AD}">
  <ds:schemaRefs>
    <ds:schemaRef ds:uri="http://schemas.openxmlformats.org/officeDocument/2006/bibliography"/>
  </ds:schemaRefs>
</ds:datastoreItem>
</file>

<file path=customXml/itemProps84.xml><?xml version="1.0" encoding="utf-8"?>
<ds:datastoreItem xmlns:ds="http://schemas.openxmlformats.org/officeDocument/2006/customXml" ds:itemID="{319F82F9-72FB-4A7F-9B67-8B2174A57E97}">
  <ds:schemaRefs>
    <ds:schemaRef ds:uri="http://schemas.openxmlformats.org/officeDocument/2006/bibliography"/>
  </ds:schemaRefs>
</ds:datastoreItem>
</file>

<file path=customXml/itemProps85.xml><?xml version="1.0" encoding="utf-8"?>
<ds:datastoreItem xmlns:ds="http://schemas.openxmlformats.org/officeDocument/2006/customXml" ds:itemID="{7765F0C5-EE9D-4D8C-9452-45BAA0761362}">
  <ds:schemaRefs>
    <ds:schemaRef ds:uri="http://schemas.openxmlformats.org/officeDocument/2006/bibliography"/>
  </ds:schemaRefs>
</ds:datastoreItem>
</file>

<file path=customXml/itemProps86.xml><?xml version="1.0" encoding="utf-8"?>
<ds:datastoreItem xmlns:ds="http://schemas.openxmlformats.org/officeDocument/2006/customXml" ds:itemID="{0C2ACB0E-1C97-46C4-B9D7-2E3E04ACCEC2}">
  <ds:schemaRefs>
    <ds:schemaRef ds:uri="http://schemas.openxmlformats.org/officeDocument/2006/bibliography"/>
  </ds:schemaRefs>
</ds:datastoreItem>
</file>

<file path=customXml/itemProps87.xml><?xml version="1.0" encoding="utf-8"?>
<ds:datastoreItem xmlns:ds="http://schemas.openxmlformats.org/officeDocument/2006/customXml" ds:itemID="{88D9DE50-5BD2-4FE3-AD57-EC156E76311D}">
  <ds:schemaRefs>
    <ds:schemaRef ds:uri="http://schemas.openxmlformats.org/officeDocument/2006/bibliography"/>
  </ds:schemaRefs>
</ds:datastoreItem>
</file>

<file path=customXml/itemProps88.xml><?xml version="1.0" encoding="utf-8"?>
<ds:datastoreItem xmlns:ds="http://schemas.openxmlformats.org/officeDocument/2006/customXml" ds:itemID="{2D403563-6DC3-4267-9AEC-3A38089C6259}">
  <ds:schemaRefs>
    <ds:schemaRef ds:uri="http://schemas.openxmlformats.org/officeDocument/2006/bibliography"/>
  </ds:schemaRefs>
</ds:datastoreItem>
</file>

<file path=customXml/itemProps89.xml><?xml version="1.0" encoding="utf-8"?>
<ds:datastoreItem xmlns:ds="http://schemas.openxmlformats.org/officeDocument/2006/customXml" ds:itemID="{C05D1C96-BCBD-449C-9DBA-D10509FF7EE1}">
  <ds:schemaRefs>
    <ds:schemaRef ds:uri="http://schemas.openxmlformats.org/officeDocument/2006/bibliography"/>
  </ds:schemaRefs>
</ds:datastoreItem>
</file>

<file path=customXml/itemProps9.xml><?xml version="1.0" encoding="utf-8"?>
<ds:datastoreItem xmlns:ds="http://schemas.openxmlformats.org/officeDocument/2006/customXml" ds:itemID="{3D1DFA82-49D8-4887-AEC2-0711DBD470F8}">
  <ds:schemaRefs>
    <ds:schemaRef ds:uri="http://schemas.openxmlformats.org/officeDocument/2006/bibliography"/>
  </ds:schemaRefs>
</ds:datastoreItem>
</file>

<file path=customXml/itemProps90.xml><?xml version="1.0" encoding="utf-8"?>
<ds:datastoreItem xmlns:ds="http://schemas.openxmlformats.org/officeDocument/2006/customXml" ds:itemID="{9574D49B-B70E-460B-864E-4D8FC39DAD06}">
  <ds:schemaRefs>
    <ds:schemaRef ds:uri="http://schemas.openxmlformats.org/officeDocument/2006/bibliography"/>
  </ds:schemaRefs>
</ds:datastoreItem>
</file>

<file path=customXml/itemProps91.xml><?xml version="1.0" encoding="utf-8"?>
<ds:datastoreItem xmlns:ds="http://schemas.openxmlformats.org/officeDocument/2006/customXml" ds:itemID="{7274AC11-558C-48EE-9D7B-EFD6B5A3D1CC}">
  <ds:schemaRefs>
    <ds:schemaRef ds:uri="http://schemas.openxmlformats.org/officeDocument/2006/bibliography"/>
  </ds:schemaRefs>
</ds:datastoreItem>
</file>

<file path=customXml/itemProps92.xml><?xml version="1.0" encoding="utf-8"?>
<ds:datastoreItem xmlns:ds="http://schemas.openxmlformats.org/officeDocument/2006/customXml" ds:itemID="{2385AAE8-9459-441F-B6BC-DFCCFA233A51}">
  <ds:schemaRefs>
    <ds:schemaRef ds:uri="http://schemas.openxmlformats.org/officeDocument/2006/bibliography"/>
  </ds:schemaRefs>
</ds:datastoreItem>
</file>

<file path=customXml/itemProps93.xml><?xml version="1.0" encoding="utf-8"?>
<ds:datastoreItem xmlns:ds="http://schemas.openxmlformats.org/officeDocument/2006/customXml" ds:itemID="{08CB3944-52D7-4CFD-8B18-6F9C3C405D26}">
  <ds:schemaRefs>
    <ds:schemaRef ds:uri="http://schemas.openxmlformats.org/officeDocument/2006/bibliography"/>
  </ds:schemaRefs>
</ds:datastoreItem>
</file>

<file path=customXml/itemProps94.xml><?xml version="1.0" encoding="utf-8"?>
<ds:datastoreItem xmlns:ds="http://schemas.openxmlformats.org/officeDocument/2006/customXml" ds:itemID="{5933E059-5370-42F0-867A-5B8BF2D740CC}">
  <ds:schemaRefs>
    <ds:schemaRef ds:uri="http://schemas.openxmlformats.org/officeDocument/2006/bibliography"/>
  </ds:schemaRefs>
</ds:datastoreItem>
</file>

<file path=customXml/itemProps95.xml><?xml version="1.0" encoding="utf-8"?>
<ds:datastoreItem xmlns:ds="http://schemas.openxmlformats.org/officeDocument/2006/customXml" ds:itemID="{62E67037-9AE0-46EC-B71D-AC2B322832F6}">
  <ds:schemaRefs>
    <ds:schemaRef ds:uri="http://schemas.openxmlformats.org/officeDocument/2006/bibliography"/>
  </ds:schemaRefs>
</ds:datastoreItem>
</file>

<file path=customXml/itemProps96.xml><?xml version="1.0" encoding="utf-8"?>
<ds:datastoreItem xmlns:ds="http://schemas.openxmlformats.org/officeDocument/2006/customXml" ds:itemID="{F85FDA0D-E972-4172-8EF4-24D4A6F474F4}">
  <ds:schemaRefs>
    <ds:schemaRef ds:uri="http://schemas.openxmlformats.org/officeDocument/2006/bibliography"/>
  </ds:schemaRefs>
</ds:datastoreItem>
</file>

<file path=customXml/itemProps97.xml><?xml version="1.0" encoding="utf-8"?>
<ds:datastoreItem xmlns:ds="http://schemas.openxmlformats.org/officeDocument/2006/customXml" ds:itemID="{6F135D44-6796-47FF-8739-D0FF184BA17D}">
  <ds:schemaRefs>
    <ds:schemaRef ds:uri="http://schemas.openxmlformats.org/officeDocument/2006/bibliography"/>
  </ds:schemaRefs>
</ds:datastoreItem>
</file>

<file path=customXml/itemProps98.xml><?xml version="1.0" encoding="utf-8"?>
<ds:datastoreItem xmlns:ds="http://schemas.openxmlformats.org/officeDocument/2006/customXml" ds:itemID="{064F5E4C-9321-4C15-88E3-2EEE6D2BF917}">
  <ds:schemaRefs>
    <ds:schemaRef ds:uri="http://schemas.openxmlformats.org/officeDocument/2006/bibliography"/>
  </ds:schemaRefs>
</ds:datastoreItem>
</file>

<file path=customXml/itemProps99.xml><?xml version="1.0" encoding="utf-8"?>
<ds:datastoreItem xmlns:ds="http://schemas.openxmlformats.org/officeDocument/2006/customXml" ds:itemID="{374CD8BE-6A24-49BD-9487-4622E3E6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C:\WINDOWS\Anwendungsdaten\Microsoft\Vorlagen\gliederung und konzept.dot</Template>
  <TotalTime>460</TotalTime>
  <Pages>14</Pages>
  <Words>5455</Words>
  <Characters>31097</Characters>
  <Application>Microsoft Office Word</Application>
  <DocSecurity>0</DocSecurity>
  <Lines>259</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
  <LinksUpToDate>false</LinksUpToDate>
  <CharactersWithSpaces>36480</CharactersWithSpaces>
  <SharedDoc>false</SharedDoc>
  <HLinks>
    <vt:vector size="1698" baseType="variant">
      <vt:variant>
        <vt:i4>1572927</vt:i4>
      </vt:variant>
      <vt:variant>
        <vt:i4>1685</vt:i4>
      </vt:variant>
      <vt:variant>
        <vt:i4>0</vt:i4>
      </vt:variant>
      <vt:variant>
        <vt:i4>5</vt:i4>
      </vt:variant>
      <vt:variant>
        <vt:lpwstr/>
      </vt:variant>
      <vt:variant>
        <vt:lpwstr>_Toc372798774</vt:lpwstr>
      </vt:variant>
      <vt:variant>
        <vt:i4>1572927</vt:i4>
      </vt:variant>
      <vt:variant>
        <vt:i4>1679</vt:i4>
      </vt:variant>
      <vt:variant>
        <vt:i4>0</vt:i4>
      </vt:variant>
      <vt:variant>
        <vt:i4>5</vt:i4>
      </vt:variant>
      <vt:variant>
        <vt:lpwstr/>
      </vt:variant>
      <vt:variant>
        <vt:lpwstr>_Toc372798773</vt:lpwstr>
      </vt:variant>
      <vt:variant>
        <vt:i4>1572927</vt:i4>
      </vt:variant>
      <vt:variant>
        <vt:i4>1673</vt:i4>
      </vt:variant>
      <vt:variant>
        <vt:i4>0</vt:i4>
      </vt:variant>
      <vt:variant>
        <vt:i4>5</vt:i4>
      </vt:variant>
      <vt:variant>
        <vt:lpwstr/>
      </vt:variant>
      <vt:variant>
        <vt:lpwstr>_Toc372798772</vt:lpwstr>
      </vt:variant>
      <vt:variant>
        <vt:i4>1572927</vt:i4>
      </vt:variant>
      <vt:variant>
        <vt:i4>1667</vt:i4>
      </vt:variant>
      <vt:variant>
        <vt:i4>0</vt:i4>
      </vt:variant>
      <vt:variant>
        <vt:i4>5</vt:i4>
      </vt:variant>
      <vt:variant>
        <vt:lpwstr/>
      </vt:variant>
      <vt:variant>
        <vt:lpwstr>_Toc372798771</vt:lpwstr>
      </vt:variant>
      <vt:variant>
        <vt:i4>1572927</vt:i4>
      </vt:variant>
      <vt:variant>
        <vt:i4>1658</vt:i4>
      </vt:variant>
      <vt:variant>
        <vt:i4>0</vt:i4>
      </vt:variant>
      <vt:variant>
        <vt:i4>5</vt:i4>
      </vt:variant>
      <vt:variant>
        <vt:lpwstr/>
      </vt:variant>
      <vt:variant>
        <vt:lpwstr>_Toc372798770</vt:lpwstr>
      </vt:variant>
      <vt:variant>
        <vt:i4>1638463</vt:i4>
      </vt:variant>
      <vt:variant>
        <vt:i4>1652</vt:i4>
      </vt:variant>
      <vt:variant>
        <vt:i4>0</vt:i4>
      </vt:variant>
      <vt:variant>
        <vt:i4>5</vt:i4>
      </vt:variant>
      <vt:variant>
        <vt:lpwstr/>
      </vt:variant>
      <vt:variant>
        <vt:lpwstr>_Toc372798769</vt:lpwstr>
      </vt:variant>
      <vt:variant>
        <vt:i4>1638463</vt:i4>
      </vt:variant>
      <vt:variant>
        <vt:i4>1646</vt:i4>
      </vt:variant>
      <vt:variant>
        <vt:i4>0</vt:i4>
      </vt:variant>
      <vt:variant>
        <vt:i4>5</vt:i4>
      </vt:variant>
      <vt:variant>
        <vt:lpwstr/>
      </vt:variant>
      <vt:variant>
        <vt:lpwstr>_Toc372798768</vt:lpwstr>
      </vt:variant>
      <vt:variant>
        <vt:i4>1638463</vt:i4>
      </vt:variant>
      <vt:variant>
        <vt:i4>1640</vt:i4>
      </vt:variant>
      <vt:variant>
        <vt:i4>0</vt:i4>
      </vt:variant>
      <vt:variant>
        <vt:i4>5</vt:i4>
      </vt:variant>
      <vt:variant>
        <vt:lpwstr/>
      </vt:variant>
      <vt:variant>
        <vt:lpwstr>_Toc372798767</vt:lpwstr>
      </vt:variant>
      <vt:variant>
        <vt:i4>1638463</vt:i4>
      </vt:variant>
      <vt:variant>
        <vt:i4>1634</vt:i4>
      </vt:variant>
      <vt:variant>
        <vt:i4>0</vt:i4>
      </vt:variant>
      <vt:variant>
        <vt:i4>5</vt:i4>
      </vt:variant>
      <vt:variant>
        <vt:lpwstr/>
      </vt:variant>
      <vt:variant>
        <vt:lpwstr>_Toc372798766</vt:lpwstr>
      </vt:variant>
      <vt:variant>
        <vt:i4>4325404</vt:i4>
      </vt:variant>
      <vt:variant>
        <vt:i4>1628</vt:i4>
      </vt:variant>
      <vt:variant>
        <vt:i4>0</vt:i4>
      </vt:variant>
      <vt:variant>
        <vt:i4>5</vt:i4>
      </vt:variant>
      <vt:variant>
        <vt:lpwstr>../../../AppData/Local/Microsoft/Windows/Temporary Internet Files/Content.Outlook/VPBAQXYF/afuen_gutachten-v09_akl_21.11.2013.doc</vt:lpwstr>
      </vt:variant>
      <vt:variant>
        <vt:lpwstr>_Toc372798765</vt:lpwstr>
      </vt:variant>
      <vt:variant>
        <vt:i4>1638463</vt:i4>
      </vt:variant>
      <vt:variant>
        <vt:i4>1622</vt:i4>
      </vt:variant>
      <vt:variant>
        <vt:i4>0</vt:i4>
      </vt:variant>
      <vt:variant>
        <vt:i4>5</vt:i4>
      </vt:variant>
      <vt:variant>
        <vt:lpwstr/>
      </vt:variant>
      <vt:variant>
        <vt:lpwstr>_Toc372798764</vt:lpwstr>
      </vt:variant>
      <vt:variant>
        <vt:i4>1638463</vt:i4>
      </vt:variant>
      <vt:variant>
        <vt:i4>1616</vt:i4>
      </vt:variant>
      <vt:variant>
        <vt:i4>0</vt:i4>
      </vt:variant>
      <vt:variant>
        <vt:i4>5</vt:i4>
      </vt:variant>
      <vt:variant>
        <vt:lpwstr/>
      </vt:variant>
      <vt:variant>
        <vt:lpwstr>_Toc372798763</vt:lpwstr>
      </vt:variant>
      <vt:variant>
        <vt:i4>1638463</vt:i4>
      </vt:variant>
      <vt:variant>
        <vt:i4>1610</vt:i4>
      </vt:variant>
      <vt:variant>
        <vt:i4>0</vt:i4>
      </vt:variant>
      <vt:variant>
        <vt:i4>5</vt:i4>
      </vt:variant>
      <vt:variant>
        <vt:lpwstr/>
      </vt:variant>
      <vt:variant>
        <vt:lpwstr>_Toc372798762</vt:lpwstr>
      </vt:variant>
      <vt:variant>
        <vt:i4>1638463</vt:i4>
      </vt:variant>
      <vt:variant>
        <vt:i4>1604</vt:i4>
      </vt:variant>
      <vt:variant>
        <vt:i4>0</vt:i4>
      </vt:variant>
      <vt:variant>
        <vt:i4>5</vt:i4>
      </vt:variant>
      <vt:variant>
        <vt:lpwstr/>
      </vt:variant>
      <vt:variant>
        <vt:lpwstr>_Toc372798761</vt:lpwstr>
      </vt:variant>
      <vt:variant>
        <vt:i4>1179700</vt:i4>
      </vt:variant>
      <vt:variant>
        <vt:i4>1595</vt:i4>
      </vt:variant>
      <vt:variant>
        <vt:i4>0</vt:i4>
      </vt:variant>
      <vt:variant>
        <vt:i4>5</vt:i4>
      </vt:variant>
      <vt:variant>
        <vt:lpwstr/>
      </vt:variant>
      <vt:variant>
        <vt:lpwstr>_Toc373074365</vt:lpwstr>
      </vt:variant>
      <vt:variant>
        <vt:i4>1179700</vt:i4>
      </vt:variant>
      <vt:variant>
        <vt:i4>1589</vt:i4>
      </vt:variant>
      <vt:variant>
        <vt:i4>0</vt:i4>
      </vt:variant>
      <vt:variant>
        <vt:i4>5</vt:i4>
      </vt:variant>
      <vt:variant>
        <vt:lpwstr/>
      </vt:variant>
      <vt:variant>
        <vt:lpwstr>_Toc373074364</vt:lpwstr>
      </vt:variant>
      <vt:variant>
        <vt:i4>1179700</vt:i4>
      </vt:variant>
      <vt:variant>
        <vt:i4>1583</vt:i4>
      </vt:variant>
      <vt:variant>
        <vt:i4>0</vt:i4>
      </vt:variant>
      <vt:variant>
        <vt:i4>5</vt:i4>
      </vt:variant>
      <vt:variant>
        <vt:lpwstr/>
      </vt:variant>
      <vt:variant>
        <vt:lpwstr>_Toc373074363</vt:lpwstr>
      </vt:variant>
      <vt:variant>
        <vt:i4>1179700</vt:i4>
      </vt:variant>
      <vt:variant>
        <vt:i4>1577</vt:i4>
      </vt:variant>
      <vt:variant>
        <vt:i4>0</vt:i4>
      </vt:variant>
      <vt:variant>
        <vt:i4>5</vt:i4>
      </vt:variant>
      <vt:variant>
        <vt:lpwstr/>
      </vt:variant>
      <vt:variant>
        <vt:lpwstr>_Toc373074362</vt:lpwstr>
      </vt:variant>
      <vt:variant>
        <vt:i4>1179700</vt:i4>
      </vt:variant>
      <vt:variant>
        <vt:i4>1571</vt:i4>
      </vt:variant>
      <vt:variant>
        <vt:i4>0</vt:i4>
      </vt:variant>
      <vt:variant>
        <vt:i4>5</vt:i4>
      </vt:variant>
      <vt:variant>
        <vt:lpwstr/>
      </vt:variant>
      <vt:variant>
        <vt:lpwstr>_Toc373074361</vt:lpwstr>
      </vt:variant>
      <vt:variant>
        <vt:i4>1179700</vt:i4>
      </vt:variant>
      <vt:variant>
        <vt:i4>1565</vt:i4>
      </vt:variant>
      <vt:variant>
        <vt:i4>0</vt:i4>
      </vt:variant>
      <vt:variant>
        <vt:i4>5</vt:i4>
      </vt:variant>
      <vt:variant>
        <vt:lpwstr/>
      </vt:variant>
      <vt:variant>
        <vt:lpwstr>_Toc373074360</vt:lpwstr>
      </vt:variant>
      <vt:variant>
        <vt:i4>1114164</vt:i4>
      </vt:variant>
      <vt:variant>
        <vt:i4>1559</vt:i4>
      </vt:variant>
      <vt:variant>
        <vt:i4>0</vt:i4>
      </vt:variant>
      <vt:variant>
        <vt:i4>5</vt:i4>
      </vt:variant>
      <vt:variant>
        <vt:lpwstr/>
      </vt:variant>
      <vt:variant>
        <vt:lpwstr>_Toc373074359</vt:lpwstr>
      </vt:variant>
      <vt:variant>
        <vt:i4>1114164</vt:i4>
      </vt:variant>
      <vt:variant>
        <vt:i4>1553</vt:i4>
      </vt:variant>
      <vt:variant>
        <vt:i4>0</vt:i4>
      </vt:variant>
      <vt:variant>
        <vt:i4>5</vt:i4>
      </vt:variant>
      <vt:variant>
        <vt:lpwstr/>
      </vt:variant>
      <vt:variant>
        <vt:lpwstr>_Toc373074358</vt:lpwstr>
      </vt:variant>
      <vt:variant>
        <vt:i4>1114164</vt:i4>
      </vt:variant>
      <vt:variant>
        <vt:i4>1547</vt:i4>
      </vt:variant>
      <vt:variant>
        <vt:i4>0</vt:i4>
      </vt:variant>
      <vt:variant>
        <vt:i4>5</vt:i4>
      </vt:variant>
      <vt:variant>
        <vt:lpwstr/>
      </vt:variant>
      <vt:variant>
        <vt:lpwstr>_Toc373074357</vt:lpwstr>
      </vt:variant>
      <vt:variant>
        <vt:i4>1114164</vt:i4>
      </vt:variant>
      <vt:variant>
        <vt:i4>1541</vt:i4>
      </vt:variant>
      <vt:variant>
        <vt:i4>0</vt:i4>
      </vt:variant>
      <vt:variant>
        <vt:i4>5</vt:i4>
      </vt:variant>
      <vt:variant>
        <vt:lpwstr/>
      </vt:variant>
      <vt:variant>
        <vt:lpwstr>_Toc373074356</vt:lpwstr>
      </vt:variant>
      <vt:variant>
        <vt:i4>1114164</vt:i4>
      </vt:variant>
      <vt:variant>
        <vt:i4>1535</vt:i4>
      </vt:variant>
      <vt:variant>
        <vt:i4>0</vt:i4>
      </vt:variant>
      <vt:variant>
        <vt:i4>5</vt:i4>
      </vt:variant>
      <vt:variant>
        <vt:lpwstr/>
      </vt:variant>
      <vt:variant>
        <vt:lpwstr>_Toc373074355</vt:lpwstr>
      </vt:variant>
      <vt:variant>
        <vt:i4>1114164</vt:i4>
      </vt:variant>
      <vt:variant>
        <vt:i4>1529</vt:i4>
      </vt:variant>
      <vt:variant>
        <vt:i4>0</vt:i4>
      </vt:variant>
      <vt:variant>
        <vt:i4>5</vt:i4>
      </vt:variant>
      <vt:variant>
        <vt:lpwstr/>
      </vt:variant>
      <vt:variant>
        <vt:lpwstr>_Toc373074354</vt:lpwstr>
      </vt:variant>
      <vt:variant>
        <vt:i4>1114164</vt:i4>
      </vt:variant>
      <vt:variant>
        <vt:i4>1523</vt:i4>
      </vt:variant>
      <vt:variant>
        <vt:i4>0</vt:i4>
      </vt:variant>
      <vt:variant>
        <vt:i4>5</vt:i4>
      </vt:variant>
      <vt:variant>
        <vt:lpwstr/>
      </vt:variant>
      <vt:variant>
        <vt:lpwstr>_Toc373074353</vt:lpwstr>
      </vt:variant>
      <vt:variant>
        <vt:i4>1114164</vt:i4>
      </vt:variant>
      <vt:variant>
        <vt:i4>1517</vt:i4>
      </vt:variant>
      <vt:variant>
        <vt:i4>0</vt:i4>
      </vt:variant>
      <vt:variant>
        <vt:i4>5</vt:i4>
      </vt:variant>
      <vt:variant>
        <vt:lpwstr/>
      </vt:variant>
      <vt:variant>
        <vt:lpwstr>_Toc373074352</vt:lpwstr>
      </vt:variant>
      <vt:variant>
        <vt:i4>1114164</vt:i4>
      </vt:variant>
      <vt:variant>
        <vt:i4>1511</vt:i4>
      </vt:variant>
      <vt:variant>
        <vt:i4>0</vt:i4>
      </vt:variant>
      <vt:variant>
        <vt:i4>5</vt:i4>
      </vt:variant>
      <vt:variant>
        <vt:lpwstr/>
      </vt:variant>
      <vt:variant>
        <vt:lpwstr>_Toc373074351</vt:lpwstr>
      </vt:variant>
      <vt:variant>
        <vt:i4>1114164</vt:i4>
      </vt:variant>
      <vt:variant>
        <vt:i4>1505</vt:i4>
      </vt:variant>
      <vt:variant>
        <vt:i4>0</vt:i4>
      </vt:variant>
      <vt:variant>
        <vt:i4>5</vt:i4>
      </vt:variant>
      <vt:variant>
        <vt:lpwstr/>
      </vt:variant>
      <vt:variant>
        <vt:lpwstr>_Toc373074350</vt:lpwstr>
      </vt:variant>
      <vt:variant>
        <vt:i4>1048628</vt:i4>
      </vt:variant>
      <vt:variant>
        <vt:i4>1499</vt:i4>
      </vt:variant>
      <vt:variant>
        <vt:i4>0</vt:i4>
      </vt:variant>
      <vt:variant>
        <vt:i4>5</vt:i4>
      </vt:variant>
      <vt:variant>
        <vt:lpwstr/>
      </vt:variant>
      <vt:variant>
        <vt:lpwstr>_Toc373074349</vt:lpwstr>
      </vt:variant>
      <vt:variant>
        <vt:i4>1048628</vt:i4>
      </vt:variant>
      <vt:variant>
        <vt:i4>1493</vt:i4>
      </vt:variant>
      <vt:variant>
        <vt:i4>0</vt:i4>
      </vt:variant>
      <vt:variant>
        <vt:i4>5</vt:i4>
      </vt:variant>
      <vt:variant>
        <vt:lpwstr/>
      </vt:variant>
      <vt:variant>
        <vt:lpwstr>_Toc373074348</vt:lpwstr>
      </vt:variant>
      <vt:variant>
        <vt:i4>1048628</vt:i4>
      </vt:variant>
      <vt:variant>
        <vt:i4>1487</vt:i4>
      </vt:variant>
      <vt:variant>
        <vt:i4>0</vt:i4>
      </vt:variant>
      <vt:variant>
        <vt:i4>5</vt:i4>
      </vt:variant>
      <vt:variant>
        <vt:lpwstr/>
      </vt:variant>
      <vt:variant>
        <vt:lpwstr>_Toc373074347</vt:lpwstr>
      </vt:variant>
      <vt:variant>
        <vt:i4>1048628</vt:i4>
      </vt:variant>
      <vt:variant>
        <vt:i4>1481</vt:i4>
      </vt:variant>
      <vt:variant>
        <vt:i4>0</vt:i4>
      </vt:variant>
      <vt:variant>
        <vt:i4>5</vt:i4>
      </vt:variant>
      <vt:variant>
        <vt:lpwstr/>
      </vt:variant>
      <vt:variant>
        <vt:lpwstr>_Toc373074346</vt:lpwstr>
      </vt:variant>
      <vt:variant>
        <vt:i4>1048628</vt:i4>
      </vt:variant>
      <vt:variant>
        <vt:i4>1475</vt:i4>
      </vt:variant>
      <vt:variant>
        <vt:i4>0</vt:i4>
      </vt:variant>
      <vt:variant>
        <vt:i4>5</vt:i4>
      </vt:variant>
      <vt:variant>
        <vt:lpwstr/>
      </vt:variant>
      <vt:variant>
        <vt:lpwstr>_Toc373074345</vt:lpwstr>
      </vt:variant>
      <vt:variant>
        <vt:i4>1048628</vt:i4>
      </vt:variant>
      <vt:variant>
        <vt:i4>1469</vt:i4>
      </vt:variant>
      <vt:variant>
        <vt:i4>0</vt:i4>
      </vt:variant>
      <vt:variant>
        <vt:i4>5</vt:i4>
      </vt:variant>
      <vt:variant>
        <vt:lpwstr/>
      </vt:variant>
      <vt:variant>
        <vt:lpwstr>_Toc373074344</vt:lpwstr>
      </vt:variant>
      <vt:variant>
        <vt:i4>1048628</vt:i4>
      </vt:variant>
      <vt:variant>
        <vt:i4>1463</vt:i4>
      </vt:variant>
      <vt:variant>
        <vt:i4>0</vt:i4>
      </vt:variant>
      <vt:variant>
        <vt:i4>5</vt:i4>
      </vt:variant>
      <vt:variant>
        <vt:lpwstr/>
      </vt:variant>
      <vt:variant>
        <vt:lpwstr>_Toc373074343</vt:lpwstr>
      </vt:variant>
      <vt:variant>
        <vt:i4>1048628</vt:i4>
      </vt:variant>
      <vt:variant>
        <vt:i4>1457</vt:i4>
      </vt:variant>
      <vt:variant>
        <vt:i4>0</vt:i4>
      </vt:variant>
      <vt:variant>
        <vt:i4>5</vt:i4>
      </vt:variant>
      <vt:variant>
        <vt:lpwstr/>
      </vt:variant>
      <vt:variant>
        <vt:lpwstr>_Toc373074342</vt:lpwstr>
      </vt:variant>
      <vt:variant>
        <vt:i4>1048628</vt:i4>
      </vt:variant>
      <vt:variant>
        <vt:i4>1451</vt:i4>
      </vt:variant>
      <vt:variant>
        <vt:i4>0</vt:i4>
      </vt:variant>
      <vt:variant>
        <vt:i4>5</vt:i4>
      </vt:variant>
      <vt:variant>
        <vt:lpwstr/>
      </vt:variant>
      <vt:variant>
        <vt:lpwstr>_Toc373074341</vt:lpwstr>
      </vt:variant>
      <vt:variant>
        <vt:i4>1048628</vt:i4>
      </vt:variant>
      <vt:variant>
        <vt:i4>1445</vt:i4>
      </vt:variant>
      <vt:variant>
        <vt:i4>0</vt:i4>
      </vt:variant>
      <vt:variant>
        <vt:i4>5</vt:i4>
      </vt:variant>
      <vt:variant>
        <vt:lpwstr/>
      </vt:variant>
      <vt:variant>
        <vt:lpwstr>_Toc373074340</vt:lpwstr>
      </vt:variant>
      <vt:variant>
        <vt:i4>1507380</vt:i4>
      </vt:variant>
      <vt:variant>
        <vt:i4>1439</vt:i4>
      </vt:variant>
      <vt:variant>
        <vt:i4>0</vt:i4>
      </vt:variant>
      <vt:variant>
        <vt:i4>5</vt:i4>
      </vt:variant>
      <vt:variant>
        <vt:lpwstr/>
      </vt:variant>
      <vt:variant>
        <vt:lpwstr>_Toc373074339</vt:lpwstr>
      </vt:variant>
      <vt:variant>
        <vt:i4>1507380</vt:i4>
      </vt:variant>
      <vt:variant>
        <vt:i4>1433</vt:i4>
      </vt:variant>
      <vt:variant>
        <vt:i4>0</vt:i4>
      </vt:variant>
      <vt:variant>
        <vt:i4>5</vt:i4>
      </vt:variant>
      <vt:variant>
        <vt:lpwstr/>
      </vt:variant>
      <vt:variant>
        <vt:lpwstr>_Toc373074338</vt:lpwstr>
      </vt:variant>
      <vt:variant>
        <vt:i4>1507380</vt:i4>
      </vt:variant>
      <vt:variant>
        <vt:i4>1427</vt:i4>
      </vt:variant>
      <vt:variant>
        <vt:i4>0</vt:i4>
      </vt:variant>
      <vt:variant>
        <vt:i4>5</vt:i4>
      </vt:variant>
      <vt:variant>
        <vt:lpwstr/>
      </vt:variant>
      <vt:variant>
        <vt:lpwstr>_Toc373074337</vt:lpwstr>
      </vt:variant>
      <vt:variant>
        <vt:i4>1507380</vt:i4>
      </vt:variant>
      <vt:variant>
        <vt:i4>1421</vt:i4>
      </vt:variant>
      <vt:variant>
        <vt:i4>0</vt:i4>
      </vt:variant>
      <vt:variant>
        <vt:i4>5</vt:i4>
      </vt:variant>
      <vt:variant>
        <vt:lpwstr/>
      </vt:variant>
      <vt:variant>
        <vt:lpwstr>_Toc373074336</vt:lpwstr>
      </vt:variant>
      <vt:variant>
        <vt:i4>1507380</vt:i4>
      </vt:variant>
      <vt:variant>
        <vt:i4>1415</vt:i4>
      </vt:variant>
      <vt:variant>
        <vt:i4>0</vt:i4>
      </vt:variant>
      <vt:variant>
        <vt:i4>5</vt:i4>
      </vt:variant>
      <vt:variant>
        <vt:lpwstr/>
      </vt:variant>
      <vt:variant>
        <vt:lpwstr>_Toc373074335</vt:lpwstr>
      </vt:variant>
      <vt:variant>
        <vt:i4>1507380</vt:i4>
      </vt:variant>
      <vt:variant>
        <vt:i4>1409</vt:i4>
      </vt:variant>
      <vt:variant>
        <vt:i4>0</vt:i4>
      </vt:variant>
      <vt:variant>
        <vt:i4>5</vt:i4>
      </vt:variant>
      <vt:variant>
        <vt:lpwstr/>
      </vt:variant>
      <vt:variant>
        <vt:lpwstr>_Toc373074334</vt:lpwstr>
      </vt:variant>
      <vt:variant>
        <vt:i4>1507380</vt:i4>
      </vt:variant>
      <vt:variant>
        <vt:i4>1403</vt:i4>
      </vt:variant>
      <vt:variant>
        <vt:i4>0</vt:i4>
      </vt:variant>
      <vt:variant>
        <vt:i4>5</vt:i4>
      </vt:variant>
      <vt:variant>
        <vt:lpwstr/>
      </vt:variant>
      <vt:variant>
        <vt:lpwstr>_Toc373074333</vt:lpwstr>
      </vt:variant>
      <vt:variant>
        <vt:i4>1507380</vt:i4>
      </vt:variant>
      <vt:variant>
        <vt:i4>1397</vt:i4>
      </vt:variant>
      <vt:variant>
        <vt:i4>0</vt:i4>
      </vt:variant>
      <vt:variant>
        <vt:i4>5</vt:i4>
      </vt:variant>
      <vt:variant>
        <vt:lpwstr/>
      </vt:variant>
      <vt:variant>
        <vt:lpwstr>_Toc373074332</vt:lpwstr>
      </vt:variant>
      <vt:variant>
        <vt:i4>1507380</vt:i4>
      </vt:variant>
      <vt:variant>
        <vt:i4>1391</vt:i4>
      </vt:variant>
      <vt:variant>
        <vt:i4>0</vt:i4>
      </vt:variant>
      <vt:variant>
        <vt:i4>5</vt:i4>
      </vt:variant>
      <vt:variant>
        <vt:lpwstr/>
      </vt:variant>
      <vt:variant>
        <vt:lpwstr>_Toc373074331</vt:lpwstr>
      </vt:variant>
      <vt:variant>
        <vt:i4>1507380</vt:i4>
      </vt:variant>
      <vt:variant>
        <vt:i4>1385</vt:i4>
      </vt:variant>
      <vt:variant>
        <vt:i4>0</vt:i4>
      </vt:variant>
      <vt:variant>
        <vt:i4>5</vt:i4>
      </vt:variant>
      <vt:variant>
        <vt:lpwstr/>
      </vt:variant>
      <vt:variant>
        <vt:lpwstr>_Toc373074330</vt:lpwstr>
      </vt:variant>
      <vt:variant>
        <vt:i4>1441844</vt:i4>
      </vt:variant>
      <vt:variant>
        <vt:i4>1379</vt:i4>
      </vt:variant>
      <vt:variant>
        <vt:i4>0</vt:i4>
      </vt:variant>
      <vt:variant>
        <vt:i4>5</vt:i4>
      </vt:variant>
      <vt:variant>
        <vt:lpwstr/>
      </vt:variant>
      <vt:variant>
        <vt:lpwstr>_Toc373074329</vt:lpwstr>
      </vt:variant>
      <vt:variant>
        <vt:i4>1441844</vt:i4>
      </vt:variant>
      <vt:variant>
        <vt:i4>1373</vt:i4>
      </vt:variant>
      <vt:variant>
        <vt:i4>0</vt:i4>
      </vt:variant>
      <vt:variant>
        <vt:i4>5</vt:i4>
      </vt:variant>
      <vt:variant>
        <vt:lpwstr/>
      </vt:variant>
      <vt:variant>
        <vt:lpwstr>_Toc373074328</vt:lpwstr>
      </vt:variant>
      <vt:variant>
        <vt:i4>1441844</vt:i4>
      </vt:variant>
      <vt:variant>
        <vt:i4>1367</vt:i4>
      </vt:variant>
      <vt:variant>
        <vt:i4>0</vt:i4>
      </vt:variant>
      <vt:variant>
        <vt:i4>5</vt:i4>
      </vt:variant>
      <vt:variant>
        <vt:lpwstr/>
      </vt:variant>
      <vt:variant>
        <vt:lpwstr>_Toc373074327</vt:lpwstr>
      </vt:variant>
      <vt:variant>
        <vt:i4>1441844</vt:i4>
      </vt:variant>
      <vt:variant>
        <vt:i4>1361</vt:i4>
      </vt:variant>
      <vt:variant>
        <vt:i4>0</vt:i4>
      </vt:variant>
      <vt:variant>
        <vt:i4>5</vt:i4>
      </vt:variant>
      <vt:variant>
        <vt:lpwstr/>
      </vt:variant>
      <vt:variant>
        <vt:lpwstr>_Toc373074326</vt:lpwstr>
      </vt:variant>
      <vt:variant>
        <vt:i4>1441844</vt:i4>
      </vt:variant>
      <vt:variant>
        <vt:i4>1355</vt:i4>
      </vt:variant>
      <vt:variant>
        <vt:i4>0</vt:i4>
      </vt:variant>
      <vt:variant>
        <vt:i4>5</vt:i4>
      </vt:variant>
      <vt:variant>
        <vt:lpwstr/>
      </vt:variant>
      <vt:variant>
        <vt:lpwstr>_Toc373074325</vt:lpwstr>
      </vt:variant>
      <vt:variant>
        <vt:i4>1441844</vt:i4>
      </vt:variant>
      <vt:variant>
        <vt:i4>1349</vt:i4>
      </vt:variant>
      <vt:variant>
        <vt:i4>0</vt:i4>
      </vt:variant>
      <vt:variant>
        <vt:i4>5</vt:i4>
      </vt:variant>
      <vt:variant>
        <vt:lpwstr/>
      </vt:variant>
      <vt:variant>
        <vt:lpwstr>_Toc373074324</vt:lpwstr>
      </vt:variant>
      <vt:variant>
        <vt:i4>1441844</vt:i4>
      </vt:variant>
      <vt:variant>
        <vt:i4>1343</vt:i4>
      </vt:variant>
      <vt:variant>
        <vt:i4>0</vt:i4>
      </vt:variant>
      <vt:variant>
        <vt:i4>5</vt:i4>
      </vt:variant>
      <vt:variant>
        <vt:lpwstr/>
      </vt:variant>
      <vt:variant>
        <vt:lpwstr>_Toc373074323</vt:lpwstr>
      </vt:variant>
      <vt:variant>
        <vt:i4>1441844</vt:i4>
      </vt:variant>
      <vt:variant>
        <vt:i4>1337</vt:i4>
      </vt:variant>
      <vt:variant>
        <vt:i4>0</vt:i4>
      </vt:variant>
      <vt:variant>
        <vt:i4>5</vt:i4>
      </vt:variant>
      <vt:variant>
        <vt:lpwstr/>
      </vt:variant>
      <vt:variant>
        <vt:lpwstr>_Toc373074322</vt:lpwstr>
      </vt:variant>
      <vt:variant>
        <vt:i4>1441844</vt:i4>
      </vt:variant>
      <vt:variant>
        <vt:i4>1331</vt:i4>
      </vt:variant>
      <vt:variant>
        <vt:i4>0</vt:i4>
      </vt:variant>
      <vt:variant>
        <vt:i4>5</vt:i4>
      </vt:variant>
      <vt:variant>
        <vt:lpwstr/>
      </vt:variant>
      <vt:variant>
        <vt:lpwstr>_Toc373074321</vt:lpwstr>
      </vt:variant>
      <vt:variant>
        <vt:i4>1441844</vt:i4>
      </vt:variant>
      <vt:variant>
        <vt:i4>1325</vt:i4>
      </vt:variant>
      <vt:variant>
        <vt:i4>0</vt:i4>
      </vt:variant>
      <vt:variant>
        <vt:i4>5</vt:i4>
      </vt:variant>
      <vt:variant>
        <vt:lpwstr/>
      </vt:variant>
      <vt:variant>
        <vt:lpwstr>_Toc373074320</vt:lpwstr>
      </vt:variant>
      <vt:variant>
        <vt:i4>1376308</vt:i4>
      </vt:variant>
      <vt:variant>
        <vt:i4>1319</vt:i4>
      </vt:variant>
      <vt:variant>
        <vt:i4>0</vt:i4>
      </vt:variant>
      <vt:variant>
        <vt:i4>5</vt:i4>
      </vt:variant>
      <vt:variant>
        <vt:lpwstr/>
      </vt:variant>
      <vt:variant>
        <vt:lpwstr>_Toc373074319</vt:lpwstr>
      </vt:variant>
      <vt:variant>
        <vt:i4>1376308</vt:i4>
      </vt:variant>
      <vt:variant>
        <vt:i4>1313</vt:i4>
      </vt:variant>
      <vt:variant>
        <vt:i4>0</vt:i4>
      </vt:variant>
      <vt:variant>
        <vt:i4>5</vt:i4>
      </vt:variant>
      <vt:variant>
        <vt:lpwstr/>
      </vt:variant>
      <vt:variant>
        <vt:lpwstr>_Toc373074318</vt:lpwstr>
      </vt:variant>
      <vt:variant>
        <vt:i4>1376308</vt:i4>
      </vt:variant>
      <vt:variant>
        <vt:i4>1307</vt:i4>
      </vt:variant>
      <vt:variant>
        <vt:i4>0</vt:i4>
      </vt:variant>
      <vt:variant>
        <vt:i4>5</vt:i4>
      </vt:variant>
      <vt:variant>
        <vt:lpwstr/>
      </vt:variant>
      <vt:variant>
        <vt:lpwstr>_Toc373074317</vt:lpwstr>
      </vt:variant>
      <vt:variant>
        <vt:i4>1376308</vt:i4>
      </vt:variant>
      <vt:variant>
        <vt:i4>1301</vt:i4>
      </vt:variant>
      <vt:variant>
        <vt:i4>0</vt:i4>
      </vt:variant>
      <vt:variant>
        <vt:i4>5</vt:i4>
      </vt:variant>
      <vt:variant>
        <vt:lpwstr/>
      </vt:variant>
      <vt:variant>
        <vt:lpwstr>_Toc373074316</vt:lpwstr>
      </vt:variant>
      <vt:variant>
        <vt:i4>1376308</vt:i4>
      </vt:variant>
      <vt:variant>
        <vt:i4>1295</vt:i4>
      </vt:variant>
      <vt:variant>
        <vt:i4>0</vt:i4>
      </vt:variant>
      <vt:variant>
        <vt:i4>5</vt:i4>
      </vt:variant>
      <vt:variant>
        <vt:lpwstr/>
      </vt:variant>
      <vt:variant>
        <vt:lpwstr>_Toc373074315</vt:lpwstr>
      </vt:variant>
      <vt:variant>
        <vt:i4>1376308</vt:i4>
      </vt:variant>
      <vt:variant>
        <vt:i4>1289</vt:i4>
      </vt:variant>
      <vt:variant>
        <vt:i4>0</vt:i4>
      </vt:variant>
      <vt:variant>
        <vt:i4>5</vt:i4>
      </vt:variant>
      <vt:variant>
        <vt:lpwstr/>
      </vt:variant>
      <vt:variant>
        <vt:lpwstr>_Toc373074314</vt:lpwstr>
      </vt:variant>
      <vt:variant>
        <vt:i4>1376308</vt:i4>
      </vt:variant>
      <vt:variant>
        <vt:i4>1283</vt:i4>
      </vt:variant>
      <vt:variant>
        <vt:i4>0</vt:i4>
      </vt:variant>
      <vt:variant>
        <vt:i4>5</vt:i4>
      </vt:variant>
      <vt:variant>
        <vt:lpwstr/>
      </vt:variant>
      <vt:variant>
        <vt:lpwstr>_Toc373074313</vt:lpwstr>
      </vt:variant>
      <vt:variant>
        <vt:i4>1376308</vt:i4>
      </vt:variant>
      <vt:variant>
        <vt:i4>1277</vt:i4>
      </vt:variant>
      <vt:variant>
        <vt:i4>0</vt:i4>
      </vt:variant>
      <vt:variant>
        <vt:i4>5</vt:i4>
      </vt:variant>
      <vt:variant>
        <vt:lpwstr/>
      </vt:variant>
      <vt:variant>
        <vt:lpwstr>_Toc373074312</vt:lpwstr>
      </vt:variant>
      <vt:variant>
        <vt:i4>1376308</vt:i4>
      </vt:variant>
      <vt:variant>
        <vt:i4>1271</vt:i4>
      </vt:variant>
      <vt:variant>
        <vt:i4>0</vt:i4>
      </vt:variant>
      <vt:variant>
        <vt:i4>5</vt:i4>
      </vt:variant>
      <vt:variant>
        <vt:lpwstr/>
      </vt:variant>
      <vt:variant>
        <vt:lpwstr>_Toc373074311</vt:lpwstr>
      </vt:variant>
      <vt:variant>
        <vt:i4>1376308</vt:i4>
      </vt:variant>
      <vt:variant>
        <vt:i4>1265</vt:i4>
      </vt:variant>
      <vt:variant>
        <vt:i4>0</vt:i4>
      </vt:variant>
      <vt:variant>
        <vt:i4>5</vt:i4>
      </vt:variant>
      <vt:variant>
        <vt:lpwstr/>
      </vt:variant>
      <vt:variant>
        <vt:lpwstr>_Toc373074310</vt:lpwstr>
      </vt:variant>
      <vt:variant>
        <vt:i4>1310772</vt:i4>
      </vt:variant>
      <vt:variant>
        <vt:i4>1259</vt:i4>
      </vt:variant>
      <vt:variant>
        <vt:i4>0</vt:i4>
      </vt:variant>
      <vt:variant>
        <vt:i4>5</vt:i4>
      </vt:variant>
      <vt:variant>
        <vt:lpwstr/>
      </vt:variant>
      <vt:variant>
        <vt:lpwstr>_Toc373074309</vt:lpwstr>
      </vt:variant>
      <vt:variant>
        <vt:i4>1310772</vt:i4>
      </vt:variant>
      <vt:variant>
        <vt:i4>1253</vt:i4>
      </vt:variant>
      <vt:variant>
        <vt:i4>0</vt:i4>
      </vt:variant>
      <vt:variant>
        <vt:i4>5</vt:i4>
      </vt:variant>
      <vt:variant>
        <vt:lpwstr/>
      </vt:variant>
      <vt:variant>
        <vt:lpwstr>_Toc373074308</vt:lpwstr>
      </vt:variant>
      <vt:variant>
        <vt:i4>1310772</vt:i4>
      </vt:variant>
      <vt:variant>
        <vt:i4>1247</vt:i4>
      </vt:variant>
      <vt:variant>
        <vt:i4>0</vt:i4>
      </vt:variant>
      <vt:variant>
        <vt:i4>5</vt:i4>
      </vt:variant>
      <vt:variant>
        <vt:lpwstr/>
      </vt:variant>
      <vt:variant>
        <vt:lpwstr>_Toc373074307</vt:lpwstr>
      </vt:variant>
      <vt:variant>
        <vt:i4>1310772</vt:i4>
      </vt:variant>
      <vt:variant>
        <vt:i4>1241</vt:i4>
      </vt:variant>
      <vt:variant>
        <vt:i4>0</vt:i4>
      </vt:variant>
      <vt:variant>
        <vt:i4>5</vt:i4>
      </vt:variant>
      <vt:variant>
        <vt:lpwstr/>
      </vt:variant>
      <vt:variant>
        <vt:lpwstr>_Toc373074306</vt:lpwstr>
      </vt:variant>
      <vt:variant>
        <vt:i4>1310772</vt:i4>
      </vt:variant>
      <vt:variant>
        <vt:i4>1235</vt:i4>
      </vt:variant>
      <vt:variant>
        <vt:i4>0</vt:i4>
      </vt:variant>
      <vt:variant>
        <vt:i4>5</vt:i4>
      </vt:variant>
      <vt:variant>
        <vt:lpwstr/>
      </vt:variant>
      <vt:variant>
        <vt:lpwstr>_Toc373074305</vt:lpwstr>
      </vt:variant>
      <vt:variant>
        <vt:i4>1310772</vt:i4>
      </vt:variant>
      <vt:variant>
        <vt:i4>1229</vt:i4>
      </vt:variant>
      <vt:variant>
        <vt:i4>0</vt:i4>
      </vt:variant>
      <vt:variant>
        <vt:i4>5</vt:i4>
      </vt:variant>
      <vt:variant>
        <vt:lpwstr/>
      </vt:variant>
      <vt:variant>
        <vt:lpwstr>_Toc373074304</vt:lpwstr>
      </vt:variant>
      <vt:variant>
        <vt:i4>1310772</vt:i4>
      </vt:variant>
      <vt:variant>
        <vt:i4>1223</vt:i4>
      </vt:variant>
      <vt:variant>
        <vt:i4>0</vt:i4>
      </vt:variant>
      <vt:variant>
        <vt:i4>5</vt:i4>
      </vt:variant>
      <vt:variant>
        <vt:lpwstr/>
      </vt:variant>
      <vt:variant>
        <vt:lpwstr>_Toc373074303</vt:lpwstr>
      </vt:variant>
      <vt:variant>
        <vt:i4>1310772</vt:i4>
      </vt:variant>
      <vt:variant>
        <vt:i4>1217</vt:i4>
      </vt:variant>
      <vt:variant>
        <vt:i4>0</vt:i4>
      </vt:variant>
      <vt:variant>
        <vt:i4>5</vt:i4>
      </vt:variant>
      <vt:variant>
        <vt:lpwstr/>
      </vt:variant>
      <vt:variant>
        <vt:lpwstr>_Toc373074302</vt:lpwstr>
      </vt:variant>
      <vt:variant>
        <vt:i4>1310772</vt:i4>
      </vt:variant>
      <vt:variant>
        <vt:i4>1211</vt:i4>
      </vt:variant>
      <vt:variant>
        <vt:i4>0</vt:i4>
      </vt:variant>
      <vt:variant>
        <vt:i4>5</vt:i4>
      </vt:variant>
      <vt:variant>
        <vt:lpwstr/>
      </vt:variant>
      <vt:variant>
        <vt:lpwstr>_Toc373074301</vt:lpwstr>
      </vt:variant>
      <vt:variant>
        <vt:i4>1310772</vt:i4>
      </vt:variant>
      <vt:variant>
        <vt:i4>1205</vt:i4>
      </vt:variant>
      <vt:variant>
        <vt:i4>0</vt:i4>
      </vt:variant>
      <vt:variant>
        <vt:i4>5</vt:i4>
      </vt:variant>
      <vt:variant>
        <vt:lpwstr/>
      </vt:variant>
      <vt:variant>
        <vt:lpwstr>_Toc373074300</vt:lpwstr>
      </vt:variant>
      <vt:variant>
        <vt:i4>1900597</vt:i4>
      </vt:variant>
      <vt:variant>
        <vt:i4>1199</vt:i4>
      </vt:variant>
      <vt:variant>
        <vt:i4>0</vt:i4>
      </vt:variant>
      <vt:variant>
        <vt:i4>5</vt:i4>
      </vt:variant>
      <vt:variant>
        <vt:lpwstr/>
      </vt:variant>
      <vt:variant>
        <vt:lpwstr>_Toc373074299</vt:lpwstr>
      </vt:variant>
      <vt:variant>
        <vt:i4>1900597</vt:i4>
      </vt:variant>
      <vt:variant>
        <vt:i4>1193</vt:i4>
      </vt:variant>
      <vt:variant>
        <vt:i4>0</vt:i4>
      </vt:variant>
      <vt:variant>
        <vt:i4>5</vt:i4>
      </vt:variant>
      <vt:variant>
        <vt:lpwstr/>
      </vt:variant>
      <vt:variant>
        <vt:lpwstr>_Toc373074298</vt:lpwstr>
      </vt:variant>
      <vt:variant>
        <vt:i4>1900597</vt:i4>
      </vt:variant>
      <vt:variant>
        <vt:i4>1187</vt:i4>
      </vt:variant>
      <vt:variant>
        <vt:i4>0</vt:i4>
      </vt:variant>
      <vt:variant>
        <vt:i4>5</vt:i4>
      </vt:variant>
      <vt:variant>
        <vt:lpwstr/>
      </vt:variant>
      <vt:variant>
        <vt:lpwstr>_Toc373074297</vt:lpwstr>
      </vt:variant>
      <vt:variant>
        <vt:i4>1900597</vt:i4>
      </vt:variant>
      <vt:variant>
        <vt:i4>1181</vt:i4>
      </vt:variant>
      <vt:variant>
        <vt:i4>0</vt:i4>
      </vt:variant>
      <vt:variant>
        <vt:i4>5</vt:i4>
      </vt:variant>
      <vt:variant>
        <vt:lpwstr/>
      </vt:variant>
      <vt:variant>
        <vt:lpwstr>_Toc373074296</vt:lpwstr>
      </vt:variant>
      <vt:variant>
        <vt:i4>1900597</vt:i4>
      </vt:variant>
      <vt:variant>
        <vt:i4>1175</vt:i4>
      </vt:variant>
      <vt:variant>
        <vt:i4>0</vt:i4>
      </vt:variant>
      <vt:variant>
        <vt:i4>5</vt:i4>
      </vt:variant>
      <vt:variant>
        <vt:lpwstr/>
      </vt:variant>
      <vt:variant>
        <vt:lpwstr>_Toc373074295</vt:lpwstr>
      </vt:variant>
      <vt:variant>
        <vt:i4>1900597</vt:i4>
      </vt:variant>
      <vt:variant>
        <vt:i4>1169</vt:i4>
      </vt:variant>
      <vt:variant>
        <vt:i4>0</vt:i4>
      </vt:variant>
      <vt:variant>
        <vt:i4>5</vt:i4>
      </vt:variant>
      <vt:variant>
        <vt:lpwstr/>
      </vt:variant>
      <vt:variant>
        <vt:lpwstr>_Toc373074294</vt:lpwstr>
      </vt:variant>
      <vt:variant>
        <vt:i4>1900597</vt:i4>
      </vt:variant>
      <vt:variant>
        <vt:i4>1163</vt:i4>
      </vt:variant>
      <vt:variant>
        <vt:i4>0</vt:i4>
      </vt:variant>
      <vt:variant>
        <vt:i4>5</vt:i4>
      </vt:variant>
      <vt:variant>
        <vt:lpwstr/>
      </vt:variant>
      <vt:variant>
        <vt:lpwstr>_Toc373074293</vt:lpwstr>
      </vt:variant>
      <vt:variant>
        <vt:i4>1900597</vt:i4>
      </vt:variant>
      <vt:variant>
        <vt:i4>1157</vt:i4>
      </vt:variant>
      <vt:variant>
        <vt:i4>0</vt:i4>
      </vt:variant>
      <vt:variant>
        <vt:i4>5</vt:i4>
      </vt:variant>
      <vt:variant>
        <vt:lpwstr/>
      </vt:variant>
      <vt:variant>
        <vt:lpwstr>_Toc373074292</vt:lpwstr>
      </vt:variant>
      <vt:variant>
        <vt:i4>1900597</vt:i4>
      </vt:variant>
      <vt:variant>
        <vt:i4>1151</vt:i4>
      </vt:variant>
      <vt:variant>
        <vt:i4>0</vt:i4>
      </vt:variant>
      <vt:variant>
        <vt:i4>5</vt:i4>
      </vt:variant>
      <vt:variant>
        <vt:lpwstr/>
      </vt:variant>
      <vt:variant>
        <vt:lpwstr>_Toc373074291</vt:lpwstr>
      </vt:variant>
      <vt:variant>
        <vt:i4>1900597</vt:i4>
      </vt:variant>
      <vt:variant>
        <vt:i4>1145</vt:i4>
      </vt:variant>
      <vt:variant>
        <vt:i4>0</vt:i4>
      </vt:variant>
      <vt:variant>
        <vt:i4>5</vt:i4>
      </vt:variant>
      <vt:variant>
        <vt:lpwstr/>
      </vt:variant>
      <vt:variant>
        <vt:lpwstr>_Toc373074290</vt:lpwstr>
      </vt:variant>
      <vt:variant>
        <vt:i4>1835061</vt:i4>
      </vt:variant>
      <vt:variant>
        <vt:i4>1139</vt:i4>
      </vt:variant>
      <vt:variant>
        <vt:i4>0</vt:i4>
      </vt:variant>
      <vt:variant>
        <vt:i4>5</vt:i4>
      </vt:variant>
      <vt:variant>
        <vt:lpwstr/>
      </vt:variant>
      <vt:variant>
        <vt:lpwstr>_Toc373074289</vt:lpwstr>
      </vt:variant>
      <vt:variant>
        <vt:i4>1835061</vt:i4>
      </vt:variant>
      <vt:variant>
        <vt:i4>1133</vt:i4>
      </vt:variant>
      <vt:variant>
        <vt:i4>0</vt:i4>
      </vt:variant>
      <vt:variant>
        <vt:i4>5</vt:i4>
      </vt:variant>
      <vt:variant>
        <vt:lpwstr/>
      </vt:variant>
      <vt:variant>
        <vt:lpwstr>_Toc373074288</vt:lpwstr>
      </vt:variant>
      <vt:variant>
        <vt:i4>1835061</vt:i4>
      </vt:variant>
      <vt:variant>
        <vt:i4>1127</vt:i4>
      </vt:variant>
      <vt:variant>
        <vt:i4>0</vt:i4>
      </vt:variant>
      <vt:variant>
        <vt:i4>5</vt:i4>
      </vt:variant>
      <vt:variant>
        <vt:lpwstr/>
      </vt:variant>
      <vt:variant>
        <vt:lpwstr>_Toc373074287</vt:lpwstr>
      </vt:variant>
      <vt:variant>
        <vt:i4>1835061</vt:i4>
      </vt:variant>
      <vt:variant>
        <vt:i4>1121</vt:i4>
      </vt:variant>
      <vt:variant>
        <vt:i4>0</vt:i4>
      </vt:variant>
      <vt:variant>
        <vt:i4>5</vt:i4>
      </vt:variant>
      <vt:variant>
        <vt:lpwstr/>
      </vt:variant>
      <vt:variant>
        <vt:lpwstr>_Toc373074286</vt:lpwstr>
      </vt:variant>
      <vt:variant>
        <vt:i4>1835061</vt:i4>
      </vt:variant>
      <vt:variant>
        <vt:i4>1115</vt:i4>
      </vt:variant>
      <vt:variant>
        <vt:i4>0</vt:i4>
      </vt:variant>
      <vt:variant>
        <vt:i4>5</vt:i4>
      </vt:variant>
      <vt:variant>
        <vt:lpwstr/>
      </vt:variant>
      <vt:variant>
        <vt:lpwstr>_Toc373074285</vt:lpwstr>
      </vt:variant>
      <vt:variant>
        <vt:i4>1835061</vt:i4>
      </vt:variant>
      <vt:variant>
        <vt:i4>1109</vt:i4>
      </vt:variant>
      <vt:variant>
        <vt:i4>0</vt:i4>
      </vt:variant>
      <vt:variant>
        <vt:i4>5</vt:i4>
      </vt:variant>
      <vt:variant>
        <vt:lpwstr/>
      </vt:variant>
      <vt:variant>
        <vt:lpwstr>_Toc373074284</vt:lpwstr>
      </vt:variant>
      <vt:variant>
        <vt:i4>1835061</vt:i4>
      </vt:variant>
      <vt:variant>
        <vt:i4>1103</vt:i4>
      </vt:variant>
      <vt:variant>
        <vt:i4>0</vt:i4>
      </vt:variant>
      <vt:variant>
        <vt:i4>5</vt:i4>
      </vt:variant>
      <vt:variant>
        <vt:lpwstr/>
      </vt:variant>
      <vt:variant>
        <vt:lpwstr>_Toc373074283</vt:lpwstr>
      </vt:variant>
      <vt:variant>
        <vt:i4>1835061</vt:i4>
      </vt:variant>
      <vt:variant>
        <vt:i4>1097</vt:i4>
      </vt:variant>
      <vt:variant>
        <vt:i4>0</vt:i4>
      </vt:variant>
      <vt:variant>
        <vt:i4>5</vt:i4>
      </vt:variant>
      <vt:variant>
        <vt:lpwstr/>
      </vt:variant>
      <vt:variant>
        <vt:lpwstr>_Toc373074282</vt:lpwstr>
      </vt:variant>
      <vt:variant>
        <vt:i4>1835061</vt:i4>
      </vt:variant>
      <vt:variant>
        <vt:i4>1091</vt:i4>
      </vt:variant>
      <vt:variant>
        <vt:i4>0</vt:i4>
      </vt:variant>
      <vt:variant>
        <vt:i4>5</vt:i4>
      </vt:variant>
      <vt:variant>
        <vt:lpwstr/>
      </vt:variant>
      <vt:variant>
        <vt:lpwstr>_Toc373074281</vt:lpwstr>
      </vt:variant>
      <vt:variant>
        <vt:i4>1835061</vt:i4>
      </vt:variant>
      <vt:variant>
        <vt:i4>1085</vt:i4>
      </vt:variant>
      <vt:variant>
        <vt:i4>0</vt:i4>
      </vt:variant>
      <vt:variant>
        <vt:i4>5</vt:i4>
      </vt:variant>
      <vt:variant>
        <vt:lpwstr/>
      </vt:variant>
      <vt:variant>
        <vt:lpwstr>_Toc373074280</vt:lpwstr>
      </vt:variant>
      <vt:variant>
        <vt:i4>1245237</vt:i4>
      </vt:variant>
      <vt:variant>
        <vt:i4>1079</vt:i4>
      </vt:variant>
      <vt:variant>
        <vt:i4>0</vt:i4>
      </vt:variant>
      <vt:variant>
        <vt:i4>5</vt:i4>
      </vt:variant>
      <vt:variant>
        <vt:lpwstr/>
      </vt:variant>
      <vt:variant>
        <vt:lpwstr>_Toc373074279</vt:lpwstr>
      </vt:variant>
      <vt:variant>
        <vt:i4>1245237</vt:i4>
      </vt:variant>
      <vt:variant>
        <vt:i4>1073</vt:i4>
      </vt:variant>
      <vt:variant>
        <vt:i4>0</vt:i4>
      </vt:variant>
      <vt:variant>
        <vt:i4>5</vt:i4>
      </vt:variant>
      <vt:variant>
        <vt:lpwstr/>
      </vt:variant>
      <vt:variant>
        <vt:lpwstr>_Toc373074278</vt:lpwstr>
      </vt:variant>
      <vt:variant>
        <vt:i4>1245237</vt:i4>
      </vt:variant>
      <vt:variant>
        <vt:i4>1067</vt:i4>
      </vt:variant>
      <vt:variant>
        <vt:i4>0</vt:i4>
      </vt:variant>
      <vt:variant>
        <vt:i4>5</vt:i4>
      </vt:variant>
      <vt:variant>
        <vt:lpwstr/>
      </vt:variant>
      <vt:variant>
        <vt:lpwstr>_Toc373074277</vt:lpwstr>
      </vt:variant>
      <vt:variant>
        <vt:i4>1245237</vt:i4>
      </vt:variant>
      <vt:variant>
        <vt:i4>1061</vt:i4>
      </vt:variant>
      <vt:variant>
        <vt:i4>0</vt:i4>
      </vt:variant>
      <vt:variant>
        <vt:i4>5</vt:i4>
      </vt:variant>
      <vt:variant>
        <vt:lpwstr/>
      </vt:variant>
      <vt:variant>
        <vt:lpwstr>_Toc373074276</vt:lpwstr>
      </vt:variant>
      <vt:variant>
        <vt:i4>1245237</vt:i4>
      </vt:variant>
      <vt:variant>
        <vt:i4>1055</vt:i4>
      </vt:variant>
      <vt:variant>
        <vt:i4>0</vt:i4>
      </vt:variant>
      <vt:variant>
        <vt:i4>5</vt:i4>
      </vt:variant>
      <vt:variant>
        <vt:lpwstr/>
      </vt:variant>
      <vt:variant>
        <vt:lpwstr>_Toc373074275</vt:lpwstr>
      </vt:variant>
      <vt:variant>
        <vt:i4>1245237</vt:i4>
      </vt:variant>
      <vt:variant>
        <vt:i4>1049</vt:i4>
      </vt:variant>
      <vt:variant>
        <vt:i4>0</vt:i4>
      </vt:variant>
      <vt:variant>
        <vt:i4>5</vt:i4>
      </vt:variant>
      <vt:variant>
        <vt:lpwstr/>
      </vt:variant>
      <vt:variant>
        <vt:lpwstr>_Toc373074274</vt:lpwstr>
      </vt:variant>
      <vt:variant>
        <vt:i4>1245237</vt:i4>
      </vt:variant>
      <vt:variant>
        <vt:i4>1043</vt:i4>
      </vt:variant>
      <vt:variant>
        <vt:i4>0</vt:i4>
      </vt:variant>
      <vt:variant>
        <vt:i4>5</vt:i4>
      </vt:variant>
      <vt:variant>
        <vt:lpwstr/>
      </vt:variant>
      <vt:variant>
        <vt:lpwstr>_Toc373074273</vt:lpwstr>
      </vt:variant>
      <vt:variant>
        <vt:i4>1245237</vt:i4>
      </vt:variant>
      <vt:variant>
        <vt:i4>1037</vt:i4>
      </vt:variant>
      <vt:variant>
        <vt:i4>0</vt:i4>
      </vt:variant>
      <vt:variant>
        <vt:i4>5</vt:i4>
      </vt:variant>
      <vt:variant>
        <vt:lpwstr/>
      </vt:variant>
      <vt:variant>
        <vt:lpwstr>_Toc373074272</vt:lpwstr>
      </vt:variant>
      <vt:variant>
        <vt:i4>1245237</vt:i4>
      </vt:variant>
      <vt:variant>
        <vt:i4>1031</vt:i4>
      </vt:variant>
      <vt:variant>
        <vt:i4>0</vt:i4>
      </vt:variant>
      <vt:variant>
        <vt:i4>5</vt:i4>
      </vt:variant>
      <vt:variant>
        <vt:lpwstr/>
      </vt:variant>
      <vt:variant>
        <vt:lpwstr>_Toc373074271</vt:lpwstr>
      </vt:variant>
      <vt:variant>
        <vt:i4>1245237</vt:i4>
      </vt:variant>
      <vt:variant>
        <vt:i4>1025</vt:i4>
      </vt:variant>
      <vt:variant>
        <vt:i4>0</vt:i4>
      </vt:variant>
      <vt:variant>
        <vt:i4>5</vt:i4>
      </vt:variant>
      <vt:variant>
        <vt:lpwstr/>
      </vt:variant>
      <vt:variant>
        <vt:lpwstr>_Toc373074270</vt:lpwstr>
      </vt:variant>
      <vt:variant>
        <vt:i4>1179701</vt:i4>
      </vt:variant>
      <vt:variant>
        <vt:i4>1019</vt:i4>
      </vt:variant>
      <vt:variant>
        <vt:i4>0</vt:i4>
      </vt:variant>
      <vt:variant>
        <vt:i4>5</vt:i4>
      </vt:variant>
      <vt:variant>
        <vt:lpwstr/>
      </vt:variant>
      <vt:variant>
        <vt:lpwstr>_Toc373074269</vt:lpwstr>
      </vt:variant>
      <vt:variant>
        <vt:i4>1179701</vt:i4>
      </vt:variant>
      <vt:variant>
        <vt:i4>1013</vt:i4>
      </vt:variant>
      <vt:variant>
        <vt:i4>0</vt:i4>
      </vt:variant>
      <vt:variant>
        <vt:i4>5</vt:i4>
      </vt:variant>
      <vt:variant>
        <vt:lpwstr/>
      </vt:variant>
      <vt:variant>
        <vt:lpwstr>_Toc373074268</vt:lpwstr>
      </vt:variant>
      <vt:variant>
        <vt:i4>1179701</vt:i4>
      </vt:variant>
      <vt:variant>
        <vt:i4>1007</vt:i4>
      </vt:variant>
      <vt:variant>
        <vt:i4>0</vt:i4>
      </vt:variant>
      <vt:variant>
        <vt:i4>5</vt:i4>
      </vt:variant>
      <vt:variant>
        <vt:lpwstr/>
      </vt:variant>
      <vt:variant>
        <vt:lpwstr>_Toc373074267</vt:lpwstr>
      </vt:variant>
      <vt:variant>
        <vt:i4>1179701</vt:i4>
      </vt:variant>
      <vt:variant>
        <vt:i4>1001</vt:i4>
      </vt:variant>
      <vt:variant>
        <vt:i4>0</vt:i4>
      </vt:variant>
      <vt:variant>
        <vt:i4>5</vt:i4>
      </vt:variant>
      <vt:variant>
        <vt:lpwstr/>
      </vt:variant>
      <vt:variant>
        <vt:lpwstr>_Toc373074266</vt:lpwstr>
      </vt:variant>
      <vt:variant>
        <vt:i4>1179701</vt:i4>
      </vt:variant>
      <vt:variant>
        <vt:i4>995</vt:i4>
      </vt:variant>
      <vt:variant>
        <vt:i4>0</vt:i4>
      </vt:variant>
      <vt:variant>
        <vt:i4>5</vt:i4>
      </vt:variant>
      <vt:variant>
        <vt:lpwstr/>
      </vt:variant>
      <vt:variant>
        <vt:lpwstr>_Toc373074265</vt:lpwstr>
      </vt:variant>
      <vt:variant>
        <vt:i4>1179701</vt:i4>
      </vt:variant>
      <vt:variant>
        <vt:i4>989</vt:i4>
      </vt:variant>
      <vt:variant>
        <vt:i4>0</vt:i4>
      </vt:variant>
      <vt:variant>
        <vt:i4>5</vt:i4>
      </vt:variant>
      <vt:variant>
        <vt:lpwstr/>
      </vt:variant>
      <vt:variant>
        <vt:lpwstr>_Toc373074264</vt:lpwstr>
      </vt:variant>
      <vt:variant>
        <vt:i4>1179701</vt:i4>
      </vt:variant>
      <vt:variant>
        <vt:i4>983</vt:i4>
      </vt:variant>
      <vt:variant>
        <vt:i4>0</vt:i4>
      </vt:variant>
      <vt:variant>
        <vt:i4>5</vt:i4>
      </vt:variant>
      <vt:variant>
        <vt:lpwstr/>
      </vt:variant>
      <vt:variant>
        <vt:lpwstr>_Toc373074263</vt:lpwstr>
      </vt:variant>
      <vt:variant>
        <vt:i4>1179701</vt:i4>
      </vt:variant>
      <vt:variant>
        <vt:i4>977</vt:i4>
      </vt:variant>
      <vt:variant>
        <vt:i4>0</vt:i4>
      </vt:variant>
      <vt:variant>
        <vt:i4>5</vt:i4>
      </vt:variant>
      <vt:variant>
        <vt:lpwstr/>
      </vt:variant>
      <vt:variant>
        <vt:lpwstr>_Toc373074262</vt:lpwstr>
      </vt:variant>
      <vt:variant>
        <vt:i4>1179701</vt:i4>
      </vt:variant>
      <vt:variant>
        <vt:i4>971</vt:i4>
      </vt:variant>
      <vt:variant>
        <vt:i4>0</vt:i4>
      </vt:variant>
      <vt:variant>
        <vt:i4>5</vt:i4>
      </vt:variant>
      <vt:variant>
        <vt:lpwstr/>
      </vt:variant>
      <vt:variant>
        <vt:lpwstr>_Toc373074261</vt:lpwstr>
      </vt:variant>
      <vt:variant>
        <vt:i4>1179701</vt:i4>
      </vt:variant>
      <vt:variant>
        <vt:i4>965</vt:i4>
      </vt:variant>
      <vt:variant>
        <vt:i4>0</vt:i4>
      </vt:variant>
      <vt:variant>
        <vt:i4>5</vt:i4>
      </vt:variant>
      <vt:variant>
        <vt:lpwstr/>
      </vt:variant>
      <vt:variant>
        <vt:lpwstr>_Toc373074260</vt:lpwstr>
      </vt:variant>
      <vt:variant>
        <vt:i4>1114165</vt:i4>
      </vt:variant>
      <vt:variant>
        <vt:i4>959</vt:i4>
      </vt:variant>
      <vt:variant>
        <vt:i4>0</vt:i4>
      </vt:variant>
      <vt:variant>
        <vt:i4>5</vt:i4>
      </vt:variant>
      <vt:variant>
        <vt:lpwstr/>
      </vt:variant>
      <vt:variant>
        <vt:lpwstr>_Toc373074259</vt:lpwstr>
      </vt:variant>
      <vt:variant>
        <vt:i4>1114165</vt:i4>
      </vt:variant>
      <vt:variant>
        <vt:i4>953</vt:i4>
      </vt:variant>
      <vt:variant>
        <vt:i4>0</vt:i4>
      </vt:variant>
      <vt:variant>
        <vt:i4>5</vt:i4>
      </vt:variant>
      <vt:variant>
        <vt:lpwstr/>
      </vt:variant>
      <vt:variant>
        <vt:lpwstr>_Toc373074258</vt:lpwstr>
      </vt:variant>
      <vt:variant>
        <vt:i4>1114165</vt:i4>
      </vt:variant>
      <vt:variant>
        <vt:i4>947</vt:i4>
      </vt:variant>
      <vt:variant>
        <vt:i4>0</vt:i4>
      </vt:variant>
      <vt:variant>
        <vt:i4>5</vt:i4>
      </vt:variant>
      <vt:variant>
        <vt:lpwstr/>
      </vt:variant>
      <vt:variant>
        <vt:lpwstr>_Toc373074257</vt:lpwstr>
      </vt:variant>
      <vt:variant>
        <vt:i4>1114165</vt:i4>
      </vt:variant>
      <vt:variant>
        <vt:i4>941</vt:i4>
      </vt:variant>
      <vt:variant>
        <vt:i4>0</vt:i4>
      </vt:variant>
      <vt:variant>
        <vt:i4>5</vt:i4>
      </vt:variant>
      <vt:variant>
        <vt:lpwstr/>
      </vt:variant>
      <vt:variant>
        <vt:lpwstr>_Toc373074256</vt:lpwstr>
      </vt:variant>
      <vt:variant>
        <vt:i4>1114165</vt:i4>
      </vt:variant>
      <vt:variant>
        <vt:i4>935</vt:i4>
      </vt:variant>
      <vt:variant>
        <vt:i4>0</vt:i4>
      </vt:variant>
      <vt:variant>
        <vt:i4>5</vt:i4>
      </vt:variant>
      <vt:variant>
        <vt:lpwstr/>
      </vt:variant>
      <vt:variant>
        <vt:lpwstr>_Toc373074255</vt:lpwstr>
      </vt:variant>
      <vt:variant>
        <vt:i4>1114165</vt:i4>
      </vt:variant>
      <vt:variant>
        <vt:i4>929</vt:i4>
      </vt:variant>
      <vt:variant>
        <vt:i4>0</vt:i4>
      </vt:variant>
      <vt:variant>
        <vt:i4>5</vt:i4>
      </vt:variant>
      <vt:variant>
        <vt:lpwstr/>
      </vt:variant>
      <vt:variant>
        <vt:lpwstr>_Toc373074254</vt:lpwstr>
      </vt:variant>
      <vt:variant>
        <vt:i4>1114165</vt:i4>
      </vt:variant>
      <vt:variant>
        <vt:i4>923</vt:i4>
      </vt:variant>
      <vt:variant>
        <vt:i4>0</vt:i4>
      </vt:variant>
      <vt:variant>
        <vt:i4>5</vt:i4>
      </vt:variant>
      <vt:variant>
        <vt:lpwstr/>
      </vt:variant>
      <vt:variant>
        <vt:lpwstr>_Toc373074253</vt:lpwstr>
      </vt:variant>
      <vt:variant>
        <vt:i4>1114165</vt:i4>
      </vt:variant>
      <vt:variant>
        <vt:i4>917</vt:i4>
      </vt:variant>
      <vt:variant>
        <vt:i4>0</vt:i4>
      </vt:variant>
      <vt:variant>
        <vt:i4>5</vt:i4>
      </vt:variant>
      <vt:variant>
        <vt:lpwstr/>
      </vt:variant>
      <vt:variant>
        <vt:lpwstr>_Toc373074252</vt:lpwstr>
      </vt:variant>
      <vt:variant>
        <vt:i4>1114165</vt:i4>
      </vt:variant>
      <vt:variant>
        <vt:i4>911</vt:i4>
      </vt:variant>
      <vt:variant>
        <vt:i4>0</vt:i4>
      </vt:variant>
      <vt:variant>
        <vt:i4>5</vt:i4>
      </vt:variant>
      <vt:variant>
        <vt:lpwstr/>
      </vt:variant>
      <vt:variant>
        <vt:lpwstr>_Toc373074251</vt:lpwstr>
      </vt:variant>
      <vt:variant>
        <vt:i4>1114165</vt:i4>
      </vt:variant>
      <vt:variant>
        <vt:i4>905</vt:i4>
      </vt:variant>
      <vt:variant>
        <vt:i4>0</vt:i4>
      </vt:variant>
      <vt:variant>
        <vt:i4>5</vt:i4>
      </vt:variant>
      <vt:variant>
        <vt:lpwstr/>
      </vt:variant>
      <vt:variant>
        <vt:lpwstr>_Toc373074250</vt:lpwstr>
      </vt:variant>
      <vt:variant>
        <vt:i4>1048629</vt:i4>
      </vt:variant>
      <vt:variant>
        <vt:i4>899</vt:i4>
      </vt:variant>
      <vt:variant>
        <vt:i4>0</vt:i4>
      </vt:variant>
      <vt:variant>
        <vt:i4>5</vt:i4>
      </vt:variant>
      <vt:variant>
        <vt:lpwstr/>
      </vt:variant>
      <vt:variant>
        <vt:lpwstr>_Toc373074249</vt:lpwstr>
      </vt:variant>
      <vt:variant>
        <vt:i4>1048629</vt:i4>
      </vt:variant>
      <vt:variant>
        <vt:i4>893</vt:i4>
      </vt:variant>
      <vt:variant>
        <vt:i4>0</vt:i4>
      </vt:variant>
      <vt:variant>
        <vt:i4>5</vt:i4>
      </vt:variant>
      <vt:variant>
        <vt:lpwstr/>
      </vt:variant>
      <vt:variant>
        <vt:lpwstr>_Toc373074248</vt:lpwstr>
      </vt:variant>
      <vt:variant>
        <vt:i4>1048629</vt:i4>
      </vt:variant>
      <vt:variant>
        <vt:i4>887</vt:i4>
      </vt:variant>
      <vt:variant>
        <vt:i4>0</vt:i4>
      </vt:variant>
      <vt:variant>
        <vt:i4>5</vt:i4>
      </vt:variant>
      <vt:variant>
        <vt:lpwstr/>
      </vt:variant>
      <vt:variant>
        <vt:lpwstr>_Toc373074247</vt:lpwstr>
      </vt:variant>
      <vt:variant>
        <vt:i4>1048629</vt:i4>
      </vt:variant>
      <vt:variant>
        <vt:i4>881</vt:i4>
      </vt:variant>
      <vt:variant>
        <vt:i4>0</vt:i4>
      </vt:variant>
      <vt:variant>
        <vt:i4>5</vt:i4>
      </vt:variant>
      <vt:variant>
        <vt:lpwstr/>
      </vt:variant>
      <vt:variant>
        <vt:lpwstr>_Toc373074246</vt:lpwstr>
      </vt:variant>
      <vt:variant>
        <vt:i4>1048629</vt:i4>
      </vt:variant>
      <vt:variant>
        <vt:i4>875</vt:i4>
      </vt:variant>
      <vt:variant>
        <vt:i4>0</vt:i4>
      </vt:variant>
      <vt:variant>
        <vt:i4>5</vt:i4>
      </vt:variant>
      <vt:variant>
        <vt:lpwstr/>
      </vt:variant>
      <vt:variant>
        <vt:lpwstr>_Toc373074245</vt:lpwstr>
      </vt:variant>
      <vt:variant>
        <vt:i4>1048629</vt:i4>
      </vt:variant>
      <vt:variant>
        <vt:i4>869</vt:i4>
      </vt:variant>
      <vt:variant>
        <vt:i4>0</vt:i4>
      </vt:variant>
      <vt:variant>
        <vt:i4>5</vt:i4>
      </vt:variant>
      <vt:variant>
        <vt:lpwstr/>
      </vt:variant>
      <vt:variant>
        <vt:lpwstr>_Toc373074244</vt:lpwstr>
      </vt:variant>
      <vt:variant>
        <vt:i4>1048629</vt:i4>
      </vt:variant>
      <vt:variant>
        <vt:i4>863</vt:i4>
      </vt:variant>
      <vt:variant>
        <vt:i4>0</vt:i4>
      </vt:variant>
      <vt:variant>
        <vt:i4>5</vt:i4>
      </vt:variant>
      <vt:variant>
        <vt:lpwstr/>
      </vt:variant>
      <vt:variant>
        <vt:lpwstr>_Toc373074243</vt:lpwstr>
      </vt:variant>
      <vt:variant>
        <vt:i4>1048629</vt:i4>
      </vt:variant>
      <vt:variant>
        <vt:i4>857</vt:i4>
      </vt:variant>
      <vt:variant>
        <vt:i4>0</vt:i4>
      </vt:variant>
      <vt:variant>
        <vt:i4>5</vt:i4>
      </vt:variant>
      <vt:variant>
        <vt:lpwstr/>
      </vt:variant>
      <vt:variant>
        <vt:lpwstr>_Toc373074242</vt:lpwstr>
      </vt:variant>
      <vt:variant>
        <vt:i4>1048629</vt:i4>
      </vt:variant>
      <vt:variant>
        <vt:i4>851</vt:i4>
      </vt:variant>
      <vt:variant>
        <vt:i4>0</vt:i4>
      </vt:variant>
      <vt:variant>
        <vt:i4>5</vt:i4>
      </vt:variant>
      <vt:variant>
        <vt:lpwstr/>
      </vt:variant>
      <vt:variant>
        <vt:lpwstr>_Toc373074241</vt:lpwstr>
      </vt:variant>
      <vt:variant>
        <vt:i4>1048629</vt:i4>
      </vt:variant>
      <vt:variant>
        <vt:i4>845</vt:i4>
      </vt:variant>
      <vt:variant>
        <vt:i4>0</vt:i4>
      </vt:variant>
      <vt:variant>
        <vt:i4>5</vt:i4>
      </vt:variant>
      <vt:variant>
        <vt:lpwstr/>
      </vt:variant>
      <vt:variant>
        <vt:lpwstr>_Toc373074240</vt:lpwstr>
      </vt:variant>
      <vt:variant>
        <vt:i4>1507381</vt:i4>
      </vt:variant>
      <vt:variant>
        <vt:i4>839</vt:i4>
      </vt:variant>
      <vt:variant>
        <vt:i4>0</vt:i4>
      </vt:variant>
      <vt:variant>
        <vt:i4>5</vt:i4>
      </vt:variant>
      <vt:variant>
        <vt:lpwstr/>
      </vt:variant>
      <vt:variant>
        <vt:lpwstr>_Toc373074239</vt:lpwstr>
      </vt:variant>
      <vt:variant>
        <vt:i4>1507381</vt:i4>
      </vt:variant>
      <vt:variant>
        <vt:i4>833</vt:i4>
      </vt:variant>
      <vt:variant>
        <vt:i4>0</vt:i4>
      </vt:variant>
      <vt:variant>
        <vt:i4>5</vt:i4>
      </vt:variant>
      <vt:variant>
        <vt:lpwstr/>
      </vt:variant>
      <vt:variant>
        <vt:lpwstr>_Toc373074238</vt:lpwstr>
      </vt:variant>
      <vt:variant>
        <vt:i4>1507381</vt:i4>
      </vt:variant>
      <vt:variant>
        <vt:i4>827</vt:i4>
      </vt:variant>
      <vt:variant>
        <vt:i4>0</vt:i4>
      </vt:variant>
      <vt:variant>
        <vt:i4>5</vt:i4>
      </vt:variant>
      <vt:variant>
        <vt:lpwstr/>
      </vt:variant>
      <vt:variant>
        <vt:lpwstr>_Toc373074237</vt:lpwstr>
      </vt:variant>
      <vt:variant>
        <vt:i4>1507381</vt:i4>
      </vt:variant>
      <vt:variant>
        <vt:i4>821</vt:i4>
      </vt:variant>
      <vt:variant>
        <vt:i4>0</vt:i4>
      </vt:variant>
      <vt:variant>
        <vt:i4>5</vt:i4>
      </vt:variant>
      <vt:variant>
        <vt:lpwstr/>
      </vt:variant>
      <vt:variant>
        <vt:lpwstr>_Toc373074236</vt:lpwstr>
      </vt:variant>
      <vt:variant>
        <vt:i4>1507381</vt:i4>
      </vt:variant>
      <vt:variant>
        <vt:i4>815</vt:i4>
      </vt:variant>
      <vt:variant>
        <vt:i4>0</vt:i4>
      </vt:variant>
      <vt:variant>
        <vt:i4>5</vt:i4>
      </vt:variant>
      <vt:variant>
        <vt:lpwstr/>
      </vt:variant>
      <vt:variant>
        <vt:lpwstr>_Toc373074235</vt:lpwstr>
      </vt:variant>
      <vt:variant>
        <vt:i4>1507381</vt:i4>
      </vt:variant>
      <vt:variant>
        <vt:i4>809</vt:i4>
      </vt:variant>
      <vt:variant>
        <vt:i4>0</vt:i4>
      </vt:variant>
      <vt:variant>
        <vt:i4>5</vt:i4>
      </vt:variant>
      <vt:variant>
        <vt:lpwstr/>
      </vt:variant>
      <vt:variant>
        <vt:lpwstr>_Toc373074234</vt:lpwstr>
      </vt:variant>
      <vt:variant>
        <vt:i4>1507381</vt:i4>
      </vt:variant>
      <vt:variant>
        <vt:i4>803</vt:i4>
      </vt:variant>
      <vt:variant>
        <vt:i4>0</vt:i4>
      </vt:variant>
      <vt:variant>
        <vt:i4>5</vt:i4>
      </vt:variant>
      <vt:variant>
        <vt:lpwstr/>
      </vt:variant>
      <vt:variant>
        <vt:lpwstr>_Toc373074233</vt:lpwstr>
      </vt:variant>
      <vt:variant>
        <vt:i4>1507381</vt:i4>
      </vt:variant>
      <vt:variant>
        <vt:i4>797</vt:i4>
      </vt:variant>
      <vt:variant>
        <vt:i4>0</vt:i4>
      </vt:variant>
      <vt:variant>
        <vt:i4>5</vt:i4>
      </vt:variant>
      <vt:variant>
        <vt:lpwstr/>
      </vt:variant>
      <vt:variant>
        <vt:lpwstr>_Toc373074232</vt:lpwstr>
      </vt:variant>
      <vt:variant>
        <vt:i4>1507381</vt:i4>
      </vt:variant>
      <vt:variant>
        <vt:i4>791</vt:i4>
      </vt:variant>
      <vt:variant>
        <vt:i4>0</vt:i4>
      </vt:variant>
      <vt:variant>
        <vt:i4>5</vt:i4>
      </vt:variant>
      <vt:variant>
        <vt:lpwstr/>
      </vt:variant>
      <vt:variant>
        <vt:lpwstr>_Toc373074231</vt:lpwstr>
      </vt:variant>
      <vt:variant>
        <vt:i4>1507381</vt:i4>
      </vt:variant>
      <vt:variant>
        <vt:i4>785</vt:i4>
      </vt:variant>
      <vt:variant>
        <vt:i4>0</vt:i4>
      </vt:variant>
      <vt:variant>
        <vt:i4>5</vt:i4>
      </vt:variant>
      <vt:variant>
        <vt:lpwstr/>
      </vt:variant>
      <vt:variant>
        <vt:lpwstr>_Toc373074230</vt:lpwstr>
      </vt:variant>
      <vt:variant>
        <vt:i4>1441845</vt:i4>
      </vt:variant>
      <vt:variant>
        <vt:i4>779</vt:i4>
      </vt:variant>
      <vt:variant>
        <vt:i4>0</vt:i4>
      </vt:variant>
      <vt:variant>
        <vt:i4>5</vt:i4>
      </vt:variant>
      <vt:variant>
        <vt:lpwstr/>
      </vt:variant>
      <vt:variant>
        <vt:lpwstr>_Toc373074229</vt:lpwstr>
      </vt:variant>
      <vt:variant>
        <vt:i4>1441845</vt:i4>
      </vt:variant>
      <vt:variant>
        <vt:i4>773</vt:i4>
      </vt:variant>
      <vt:variant>
        <vt:i4>0</vt:i4>
      </vt:variant>
      <vt:variant>
        <vt:i4>5</vt:i4>
      </vt:variant>
      <vt:variant>
        <vt:lpwstr/>
      </vt:variant>
      <vt:variant>
        <vt:lpwstr>_Toc373074228</vt:lpwstr>
      </vt:variant>
      <vt:variant>
        <vt:i4>1441845</vt:i4>
      </vt:variant>
      <vt:variant>
        <vt:i4>767</vt:i4>
      </vt:variant>
      <vt:variant>
        <vt:i4>0</vt:i4>
      </vt:variant>
      <vt:variant>
        <vt:i4>5</vt:i4>
      </vt:variant>
      <vt:variant>
        <vt:lpwstr/>
      </vt:variant>
      <vt:variant>
        <vt:lpwstr>_Toc373074227</vt:lpwstr>
      </vt:variant>
      <vt:variant>
        <vt:i4>1441845</vt:i4>
      </vt:variant>
      <vt:variant>
        <vt:i4>761</vt:i4>
      </vt:variant>
      <vt:variant>
        <vt:i4>0</vt:i4>
      </vt:variant>
      <vt:variant>
        <vt:i4>5</vt:i4>
      </vt:variant>
      <vt:variant>
        <vt:lpwstr/>
      </vt:variant>
      <vt:variant>
        <vt:lpwstr>_Toc373074226</vt:lpwstr>
      </vt:variant>
      <vt:variant>
        <vt:i4>1900599</vt:i4>
      </vt:variant>
      <vt:variant>
        <vt:i4>755</vt:i4>
      </vt:variant>
      <vt:variant>
        <vt:i4>0</vt:i4>
      </vt:variant>
      <vt:variant>
        <vt:i4>5</vt:i4>
      </vt:variant>
      <vt:variant>
        <vt:lpwstr/>
      </vt:variant>
      <vt:variant>
        <vt:lpwstr>_Toc373004797</vt:lpwstr>
      </vt:variant>
      <vt:variant>
        <vt:i4>1900599</vt:i4>
      </vt:variant>
      <vt:variant>
        <vt:i4>749</vt:i4>
      </vt:variant>
      <vt:variant>
        <vt:i4>0</vt:i4>
      </vt:variant>
      <vt:variant>
        <vt:i4>5</vt:i4>
      </vt:variant>
      <vt:variant>
        <vt:lpwstr/>
      </vt:variant>
      <vt:variant>
        <vt:lpwstr>_Toc373004796</vt:lpwstr>
      </vt:variant>
      <vt:variant>
        <vt:i4>1900599</vt:i4>
      </vt:variant>
      <vt:variant>
        <vt:i4>743</vt:i4>
      </vt:variant>
      <vt:variant>
        <vt:i4>0</vt:i4>
      </vt:variant>
      <vt:variant>
        <vt:i4>5</vt:i4>
      </vt:variant>
      <vt:variant>
        <vt:lpwstr/>
      </vt:variant>
      <vt:variant>
        <vt:lpwstr>_Toc373004795</vt:lpwstr>
      </vt:variant>
      <vt:variant>
        <vt:i4>1900599</vt:i4>
      </vt:variant>
      <vt:variant>
        <vt:i4>737</vt:i4>
      </vt:variant>
      <vt:variant>
        <vt:i4>0</vt:i4>
      </vt:variant>
      <vt:variant>
        <vt:i4>5</vt:i4>
      </vt:variant>
      <vt:variant>
        <vt:lpwstr/>
      </vt:variant>
      <vt:variant>
        <vt:lpwstr>_Toc373004794</vt:lpwstr>
      </vt:variant>
      <vt:variant>
        <vt:i4>1900599</vt:i4>
      </vt:variant>
      <vt:variant>
        <vt:i4>731</vt:i4>
      </vt:variant>
      <vt:variant>
        <vt:i4>0</vt:i4>
      </vt:variant>
      <vt:variant>
        <vt:i4>5</vt:i4>
      </vt:variant>
      <vt:variant>
        <vt:lpwstr/>
      </vt:variant>
      <vt:variant>
        <vt:lpwstr>_Toc373004793</vt:lpwstr>
      </vt:variant>
      <vt:variant>
        <vt:i4>1900599</vt:i4>
      </vt:variant>
      <vt:variant>
        <vt:i4>725</vt:i4>
      </vt:variant>
      <vt:variant>
        <vt:i4>0</vt:i4>
      </vt:variant>
      <vt:variant>
        <vt:i4>5</vt:i4>
      </vt:variant>
      <vt:variant>
        <vt:lpwstr/>
      </vt:variant>
      <vt:variant>
        <vt:lpwstr>_Toc373004792</vt:lpwstr>
      </vt:variant>
      <vt:variant>
        <vt:i4>1900599</vt:i4>
      </vt:variant>
      <vt:variant>
        <vt:i4>719</vt:i4>
      </vt:variant>
      <vt:variant>
        <vt:i4>0</vt:i4>
      </vt:variant>
      <vt:variant>
        <vt:i4>5</vt:i4>
      </vt:variant>
      <vt:variant>
        <vt:lpwstr/>
      </vt:variant>
      <vt:variant>
        <vt:lpwstr>_Toc373004791</vt:lpwstr>
      </vt:variant>
      <vt:variant>
        <vt:i4>1900599</vt:i4>
      </vt:variant>
      <vt:variant>
        <vt:i4>713</vt:i4>
      </vt:variant>
      <vt:variant>
        <vt:i4>0</vt:i4>
      </vt:variant>
      <vt:variant>
        <vt:i4>5</vt:i4>
      </vt:variant>
      <vt:variant>
        <vt:lpwstr/>
      </vt:variant>
      <vt:variant>
        <vt:lpwstr>_Toc373004790</vt:lpwstr>
      </vt:variant>
      <vt:variant>
        <vt:i4>1835063</vt:i4>
      </vt:variant>
      <vt:variant>
        <vt:i4>707</vt:i4>
      </vt:variant>
      <vt:variant>
        <vt:i4>0</vt:i4>
      </vt:variant>
      <vt:variant>
        <vt:i4>5</vt:i4>
      </vt:variant>
      <vt:variant>
        <vt:lpwstr/>
      </vt:variant>
      <vt:variant>
        <vt:lpwstr>_Toc373004789</vt:lpwstr>
      </vt:variant>
      <vt:variant>
        <vt:i4>1835063</vt:i4>
      </vt:variant>
      <vt:variant>
        <vt:i4>701</vt:i4>
      </vt:variant>
      <vt:variant>
        <vt:i4>0</vt:i4>
      </vt:variant>
      <vt:variant>
        <vt:i4>5</vt:i4>
      </vt:variant>
      <vt:variant>
        <vt:lpwstr/>
      </vt:variant>
      <vt:variant>
        <vt:lpwstr>_Toc373004788</vt:lpwstr>
      </vt:variant>
      <vt:variant>
        <vt:i4>1835063</vt:i4>
      </vt:variant>
      <vt:variant>
        <vt:i4>695</vt:i4>
      </vt:variant>
      <vt:variant>
        <vt:i4>0</vt:i4>
      </vt:variant>
      <vt:variant>
        <vt:i4>5</vt:i4>
      </vt:variant>
      <vt:variant>
        <vt:lpwstr/>
      </vt:variant>
      <vt:variant>
        <vt:lpwstr>_Toc373004787</vt:lpwstr>
      </vt:variant>
      <vt:variant>
        <vt:i4>1835063</vt:i4>
      </vt:variant>
      <vt:variant>
        <vt:i4>689</vt:i4>
      </vt:variant>
      <vt:variant>
        <vt:i4>0</vt:i4>
      </vt:variant>
      <vt:variant>
        <vt:i4>5</vt:i4>
      </vt:variant>
      <vt:variant>
        <vt:lpwstr/>
      </vt:variant>
      <vt:variant>
        <vt:lpwstr>_Toc373004786</vt:lpwstr>
      </vt:variant>
      <vt:variant>
        <vt:i4>1835063</vt:i4>
      </vt:variant>
      <vt:variant>
        <vt:i4>683</vt:i4>
      </vt:variant>
      <vt:variant>
        <vt:i4>0</vt:i4>
      </vt:variant>
      <vt:variant>
        <vt:i4>5</vt:i4>
      </vt:variant>
      <vt:variant>
        <vt:lpwstr/>
      </vt:variant>
      <vt:variant>
        <vt:lpwstr>_Toc373004785</vt:lpwstr>
      </vt:variant>
      <vt:variant>
        <vt:i4>1835063</vt:i4>
      </vt:variant>
      <vt:variant>
        <vt:i4>677</vt:i4>
      </vt:variant>
      <vt:variant>
        <vt:i4>0</vt:i4>
      </vt:variant>
      <vt:variant>
        <vt:i4>5</vt:i4>
      </vt:variant>
      <vt:variant>
        <vt:lpwstr/>
      </vt:variant>
      <vt:variant>
        <vt:lpwstr>_Toc373004784</vt:lpwstr>
      </vt:variant>
      <vt:variant>
        <vt:i4>1835063</vt:i4>
      </vt:variant>
      <vt:variant>
        <vt:i4>671</vt:i4>
      </vt:variant>
      <vt:variant>
        <vt:i4>0</vt:i4>
      </vt:variant>
      <vt:variant>
        <vt:i4>5</vt:i4>
      </vt:variant>
      <vt:variant>
        <vt:lpwstr/>
      </vt:variant>
      <vt:variant>
        <vt:lpwstr>_Toc373004783</vt:lpwstr>
      </vt:variant>
      <vt:variant>
        <vt:i4>1835063</vt:i4>
      </vt:variant>
      <vt:variant>
        <vt:i4>665</vt:i4>
      </vt:variant>
      <vt:variant>
        <vt:i4>0</vt:i4>
      </vt:variant>
      <vt:variant>
        <vt:i4>5</vt:i4>
      </vt:variant>
      <vt:variant>
        <vt:lpwstr/>
      </vt:variant>
      <vt:variant>
        <vt:lpwstr>_Toc373004782</vt:lpwstr>
      </vt:variant>
      <vt:variant>
        <vt:i4>1835063</vt:i4>
      </vt:variant>
      <vt:variant>
        <vt:i4>659</vt:i4>
      </vt:variant>
      <vt:variant>
        <vt:i4>0</vt:i4>
      </vt:variant>
      <vt:variant>
        <vt:i4>5</vt:i4>
      </vt:variant>
      <vt:variant>
        <vt:lpwstr/>
      </vt:variant>
      <vt:variant>
        <vt:lpwstr>_Toc373004781</vt:lpwstr>
      </vt:variant>
      <vt:variant>
        <vt:i4>1835063</vt:i4>
      </vt:variant>
      <vt:variant>
        <vt:i4>653</vt:i4>
      </vt:variant>
      <vt:variant>
        <vt:i4>0</vt:i4>
      </vt:variant>
      <vt:variant>
        <vt:i4>5</vt:i4>
      </vt:variant>
      <vt:variant>
        <vt:lpwstr/>
      </vt:variant>
      <vt:variant>
        <vt:lpwstr>_Toc373004780</vt:lpwstr>
      </vt:variant>
      <vt:variant>
        <vt:i4>1245239</vt:i4>
      </vt:variant>
      <vt:variant>
        <vt:i4>647</vt:i4>
      </vt:variant>
      <vt:variant>
        <vt:i4>0</vt:i4>
      </vt:variant>
      <vt:variant>
        <vt:i4>5</vt:i4>
      </vt:variant>
      <vt:variant>
        <vt:lpwstr/>
      </vt:variant>
      <vt:variant>
        <vt:lpwstr>_Toc373004779</vt:lpwstr>
      </vt:variant>
      <vt:variant>
        <vt:i4>1245239</vt:i4>
      </vt:variant>
      <vt:variant>
        <vt:i4>641</vt:i4>
      </vt:variant>
      <vt:variant>
        <vt:i4>0</vt:i4>
      </vt:variant>
      <vt:variant>
        <vt:i4>5</vt:i4>
      </vt:variant>
      <vt:variant>
        <vt:lpwstr/>
      </vt:variant>
      <vt:variant>
        <vt:lpwstr>_Toc373004778</vt:lpwstr>
      </vt:variant>
      <vt:variant>
        <vt:i4>1245239</vt:i4>
      </vt:variant>
      <vt:variant>
        <vt:i4>635</vt:i4>
      </vt:variant>
      <vt:variant>
        <vt:i4>0</vt:i4>
      </vt:variant>
      <vt:variant>
        <vt:i4>5</vt:i4>
      </vt:variant>
      <vt:variant>
        <vt:lpwstr/>
      </vt:variant>
      <vt:variant>
        <vt:lpwstr>_Toc373004777</vt:lpwstr>
      </vt:variant>
      <vt:variant>
        <vt:i4>1245239</vt:i4>
      </vt:variant>
      <vt:variant>
        <vt:i4>629</vt:i4>
      </vt:variant>
      <vt:variant>
        <vt:i4>0</vt:i4>
      </vt:variant>
      <vt:variant>
        <vt:i4>5</vt:i4>
      </vt:variant>
      <vt:variant>
        <vt:lpwstr/>
      </vt:variant>
      <vt:variant>
        <vt:lpwstr>_Toc373004776</vt:lpwstr>
      </vt:variant>
      <vt:variant>
        <vt:i4>1245239</vt:i4>
      </vt:variant>
      <vt:variant>
        <vt:i4>623</vt:i4>
      </vt:variant>
      <vt:variant>
        <vt:i4>0</vt:i4>
      </vt:variant>
      <vt:variant>
        <vt:i4>5</vt:i4>
      </vt:variant>
      <vt:variant>
        <vt:lpwstr/>
      </vt:variant>
      <vt:variant>
        <vt:lpwstr>_Toc373004775</vt:lpwstr>
      </vt:variant>
      <vt:variant>
        <vt:i4>1245239</vt:i4>
      </vt:variant>
      <vt:variant>
        <vt:i4>617</vt:i4>
      </vt:variant>
      <vt:variant>
        <vt:i4>0</vt:i4>
      </vt:variant>
      <vt:variant>
        <vt:i4>5</vt:i4>
      </vt:variant>
      <vt:variant>
        <vt:lpwstr/>
      </vt:variant>
      <vt:variant>
        <vt:lpwstr>_Toc373004774</vt:lpwstr>
      </vt:variant>
      <vt:variant>
        <vt:i4>1245239</vt:i4>
      </vt:variant>
      <vt:variant>
        <vt:i4>611</vt:i4>
      </vt:variant>
      <vt:variant>
        <vt:i4>0</vt:i4>
      </vt:variant>
      <vt:variant>
        <vt:i4>5</vt:i4>
      </vt:variant>
      <vt:variant>
        <vt:lpwstr/>
      </vt:variant>
      <vt:variant>
        <vt:lpwstr>_Toc373004773</vt:lpwstr>
      </vt:variant>
      <vt:variant>
        <vt:i4>1245239</vt:i4>
      </vt:variant>
      <vt:variant>
        <vt:i4>605</vt:i4>
      </vt:variant>
      <vt:variant>
        <vt:i4>0</vt:i4>
      </vt:variant>
      <vt:variant>
        <vt:i4>5</vt:i4>
      </vt:variant>
      <vt:variant>
        <vt:lpwstr/>
      </vt:variant>
      <vt:variant>
        <vt:lpwstr>_Toc373004772</vt:lpwstr>
      </vt:variant>
      <vt:variant>
        <vt:i4>1245239</vt:i4>
      </vt:variant>
      <vt:variant>
        <vt:i4>599</vt:i4>
      </vt:variant>
      <vt:variant>
        <vt:i4>0</vt:i4>
      </vt:variant>
      <vt:variant>
        <vt:i4>5</vt:i4>
      </vt:variant>
      <vt:variant>
        <vt:lpwstr/>
      </vt:variant>
      <vt:variant>
        <vt:lpwstr>_Toc373004771</vt:lpwstr>
      </vt:variant>
      <vt:variant>
        <vt:i4>1245239</vt:i4>
      </vt:variant>
      <vt:variant>
        <vt:i4>593</vt:i4>
      </vt:variant>
      <vt:variant>
        <vt:i4>0</vt:i4>
      </vt:variant>
      <vt:variant>
        <vt:i4>5</vt:i4>
      </vt:variant>
      <vt:variant>
        <vt:lpwstr/>
      </vt:variant>
      <vt:variant>
        <vt:lpwstr>_Toc373004770</vt:lpwstr>
      </vt:variant>
      <vt:variant>
        <vt:i4>1179703</vt:i4>
      </vt:variant>
      <vt:variant>
        <vt:i4>587</vt:i4>
      </vt:variant>
      <vt:variant>
        <vt:i4>0</vt:i4>
      </vt:variant>
      <vt:variant>
        <vt:i4>5</vt:i4>
      </vt:variant>
      <vt:variant>
        <vt:lpwstr/>
      </vt:variant>
      <vt:variant>
        <vt:lpwstr>_Toc373004769</vt:lpwstr>
      </vt:variant>
      <vt:variant>
        <vt:i4>1179703</vt:i4>
      </vt:variant>
      <vt:variant>
        <vt:i4>581</vt:i4>
      </vt:variant>
      <vt:variant>
        <vt:i4>0</vt:i4>
      </vt:variant>
      <vt:variant>
        <vt:i4>5</vt:i4>
      </vt:variant>
      <vt:variant>
        <vt:lpwstr/>
      </vt:variant>
      <vt:variant>
        <vt:lpwstr>_Toc373004768</vt:lpwstr>
      </vt:variant>
      <vt:variant>
        <vt:i4>1179703</vt:i4>
      </vt:variant>
      <vt:variant>
        <vt:i4>575</vt:i4>
      </vt:variant>
      <vt:variant>
        <vt:i4>0</vt:i4>
      </vt:variant>
      <vt:variant>
        <vt:i4>5</vt:i4>
      </vt:variant>
      <vt:variant>
        <vt:lpwstr/>
      </vt:variant>
      <vt:variant>
        <vt:lpwstr>_Toc373004767</vt:lpwstr>
      </vt:variant>
      <vt:variant>
        <vt:i4>1179703</vt:i4>
      </vt:variant>
      <vt:variant>
        <vt:i4>569</vt:i4>
      </vt:variant>
      <vt:variant>
        <vt:i4>0</vt:i4>
      </vt:variant>
      <vt:variant>
        <vt:i4>5</vt:i4>
      </vt:variant>
      <vt:variant>
        <vt:lpwstr/>
      </vt:variant>
      <vt:variant>
        <vt:lpwstr>_Toc373004766</vt:lpwstr>
      </vt:variant>
      <vt:variant>
        <vt:i4>1179703</vt:i4>
      </vt:variant>
      <vt:variant>
        <vt:i4>563</vt:i4>
      </vt:variant>
      <vt:variant>
        <vt:i4>0</vt:i4>
      </vt:variant>
      <vt:variant>
        <vt:i4>5</vt:i4>
      </vt:variant>
      <vt:variant>
        <vt:lpwstr/>
      </vt:variant>
      <vt:variant>
        <vt:lpwstr>_Toc373004765</vt:lpwstr>
      </vt:variant>
      <vt:variant>
        <vt:i4>1179703</vt:i4>
      </vt:variant>
      <vt:variant>
        <vt:i4>557</vt:i4>
      </vt:variant>
      <vt:variant>
        <vt:i4>0</vt:i4>
      </vt:variant>
      <vt:variant>
        <vt:i4>5</vt:i4>
      </vt:variant>
      <vt:variant>
        <vt:lpwstr/>
      </vt:variant>
      <vt:variant>
        <vt:lpwstr>_Toc373004764</vt:lpwstr>
      </vt:variant>
      <vt:variant>
        <vt:i4>1179703</vt:i4>
      </vt:variant>
      <vt:variant>
        <vt:i4>551</vt:i4>
      </vt:variant>
      <vt:variant>
        <vt:i4>0</vt:i4>
      </vt:variant>
      <vt:variant>
        <vt:i4>5</vt:i4>
      </vt:variant>
      <vt:variant>
        <vt:lpwstr/>
      </vt:variant>
      <vt:variant>
        <vt:lpwstr>_Toc373004763</vt:lpwstr>
      </vt:variant>
      <vt:variant>
        <vt:i4>1179703</vt:i4>
      </vt:variant>
      <vt:variant>
        <vt:i4>545</vt:i4>
      </vt:variant>
      <vt:variant>
        <vt:i4>0</vt:i4>
      </vt:variant>
      <vt:variant>
        <vt:i4>5</vt:i4>
      </vt:variant>
      <vt:variant>
        <vt:lpwstr/>
      </vt:variant>
      <vt:variant>
        <vt:lpwstr>_Toc373004762</vt:lpwstr>
      </vt:variant>
      <vt:variant>
        <vt:i4>1179703</vt:i4>
      </vt:variant>
      <vt:variant>
        <vt:i4>539</vt:i4>
      </vt:variant>
      <vt:variant>
        <vt:i4>0</vt:i4>
      </vt:variant>
      <vt:variant>
        <vt:i4>5</vt:i4>
      </vt:variant>
      <vt:variant>
        <vt:lpwstr/>
      </vt:variant>
      <vt:variant>
        <vt:lpwstr>_Toc373004761</vt:lpwstr>
      </vt:variant>
      <vt:variant>
        <vt:i4>1179703</vt:i4>
      </vt:variant>
      <vt:variant>
        <vt:i4>533</vt:i4>
      </vt:variant>
      <vt:variant>
        <vt:i4>0</vt:i4>
      </vt:variant>
      <vt:variant>
        <vt:i4>5</vt:i4>
      </vt:variant>
      <vt:variant>
        <vt:lpwstr/>
      </vt:variant>
      <vt:variant>
        <vt:lpwstr>_Toc373004760</vt:lpwstr>
      </vt:variant>
      <vt:variant>
        <vt:i4>1114167</vt:i4>
      </vt:variant>
      <vt:variant>
        <vt:i4>527</vt:i4>
      </vt:variant>
      <vt:variant>
        <vt:i4>0</vt:i4>
      </vt:variant>
      <vt:variant>
        <vt:i4>5</vt:i4>
      </vt:variant>
      <vt:variant>
        <vt:lpwstr/>
      </vt:variant>
      <vt:variant>
        <vt:lpwstr>_Toc373004759</vt:lpwstr>
      </vt:variant>
      <vt:variant>
        <vt:i4>1114167</vt:i4>
      </vt:variant>
      <vt:variant>
        <vt:i4>521</vt:i4>
      </vt:variant>
      <vt:variant>
        <vt:i4>0</vt:i4>
      </vt:variant>
      <vt:variant>
        <vt:i4>5</vt:i4>
      </vt:variant>
      <vt:variant>
        <vt:lpwstr/>
      </vt:variant>
      <vt:variant>
        <vt:lpwstr>_Toc373004758</vt:lpwstr>
      </vt:variant>
      <vt:variant>
        <vt:i4>1114167</vt:i4>
      </vt:variant>
      <vt:variant>
        <vt:i4>515</vt:i4>
      </vt:variant>
      <vt:variant>
        <vt:i4>0</vt:i4>
      </vt:variant>
      <vt:variant>
        <vt:i4>5</vt:i4>
      </vt:variant>
      <vt:variant>
        <vt:lpwstr/>
      </vt:variant>
      <vt:variant>
        <vt:lpwstr>_Toc373004757</vt:lpwstr>
      </vt:variant>
      <vt:variant>
        <vt:i4>1114167</vt:i4>
      </vt:variant>
      <vt:variant>
        <vt:i4>509</vt:i4>
      </vt:variant>
      <vt:variant>
        <vt:i4>0</vt:i4>
      </vt:variant>
      <vt:variant>
        <vt:i4>5</vt:i4>
      </vt:variant>
      <vt:variant>
        <vt:lpwstr/>
      </vt:variant>
      <vt:variant>
        <vt:lpwstr>_Toc373004756</vt:lpwstr>
      </vt:variant>
      <vt:variant>
        <vt:i4>1114167</vt:i4>
      </vt:variant>
      <vt:variant>
        <vt:i4>503</vt:i4>
      </vt:variant>
      <vt:variant>
        <vt:i4>0</vt:i4>
      </vt:variant>
      <vt:variant>
        <vt:i4>5</vt:i4>
      </vt:variant>
      <vt:variant>
        <vt:lpwstr/>
      </vt:variant>
      <vt:variant>
        <vt:lpwstr>_Toc373004755</vt:lpwstr>
      </vt:variant>
      <vt:variant>
        <vt:i4>1114167</vt:i4>
      </vt:variant>
      <vt:variant>
        <vt:i4>497</vt:i4>
      </vt:variant>
      <vt:variant>
        <vt:i4>0</vt:i4>
      </vt:variant>
      <vt:variant>
        <vt:i4>5</vt:i4>
      </vt:variant>
      <vt:variant>
        <vt:lpwstr/>
      </vt:variant>
      <vt:variant>
        <vt:lpwstr>_Toc373004754</vt:lpwstr>
      </vt:variant>
      <vt:variant>
        <vt:i4>1114167</vt:i4>
      </vt:variant>
      <vt:variant>
        <vt:i4>491</vt:i4>
      </vt:variant>
      <vt:variant>
        <vt:i4>0</vt:i4>
      </vt:variant>
      <vt:variant>
        <vt:i4>5</vt:i4>
      </vt:variant>
      <vt:variant>
        <vt:lpwstr/>
      </vt:variant>
      <vt:variant>
        <vt:lpwstr>_Toc373004753</vt:lpwstr>
      </vt:variant>
      <vt:variant>
        <vt:i4>1114167</vt:i4>
      </vt:variant>
      <vt:variant>
        <vt:i4>485</vt:i4>
      </vt:variant>
      <vt:variant>
        <vt:i4>0</vt:i4>
      </vt:variant>
      <vt:variant>
        <vt:i4>5</vt:i4>
      </vt:variant>
      <vt:variant>
        <vt:lpwstr/>
      </vt:variant>
      <vt:variant>
        <vt:lpwstr>_Toc373004752</vt:lpwstr>
      </vt:variant>
      <vt:variant>
        <vt:i4>1114167</vt:i4>
      </vt:variant>
      <vt:variant>
        <vt:i4>479</vt:i4>
      </vt:variant>
      <vt:variant>
        <vt:i4>0</vt:i4>
      </vt:variant>
      <vt:variant>
        <vt:i4>5</vt:i4>
      </vt:variant>
      <vt:variant>
        <vt:lpwstr/>
      </vt:variant>
      <vt:variant>
        <vt:lpwstr>_Toc373004751</vt:lpwstr>
      </vt:variant>
      <vt:variant>
        <vt:i4>1114167</vt:i4>
      </vt:variant>
      <vt:variant>
        <vt:i4>473</vt:i4>
      </vt:variant>
      <vt:variant>
        <vt:i4>0</vt:i4>
      </vt:variant>
      <vt:variant>
        <vt:i4>5</vt:i4>
      </vt:variant>
      <vt:variant>
        <vt:lpwstr/>
      </vt:variant>
      <vt:variant>
        <vt:lpwstr>_Toc373004750</vt:lpwstr>
      </vt:variant>
      <vt:variant>
        <vt:i4>1048631</vt:i4>
      </vt:variant>
      <vt:variant>
        <vt:i4>467</vt:i4>
      </vt:variant>
      <vt:variant>
        <vt:i4>0</vt:i4>
      </vt:variant>
      <vt:variant>
        <vt:i4>5</vt:i4>
      </vt:variant>
      <vt:variant>
        <vt:lpwstr/>
      </vt:variant>
      <vt:variant>
        <vt:lpwstr>_Toc373004749</vt:lpwstr>
      </vt:variant>
      <vt:variant>
        <vt:i4>1048631</vt:i4>
      </vt:variant>
      <vt:variant>
        <vt:i4>461</vt:i4>
      </vt:variant>
      <vt:variant>
        <vt:i4>0</vt:i4>
      </vt:variant>
      <vt:variant>
        <vt:i4>5</vt:i4>
      </vt:variant>
      <vt:variant>
        <vt:lpwstr/>
      </vt:variant>
      <vt:variant>
        <vt:lpwstr>_Toc373004748</vt:lpwstr>
      </vt:variant>
      <vt:variant>
        <vt:i4>1048631</vt:i4>
      </vt:variant>
      <vt:variant>
        <vt:i4>455</vt:i4>
      </vt:variant>
      <vt:variant>
        <vt:i4>0</vt:i4>
      </vt:variant>
      <vt:variant>
        <vt:i4>5</vt:i4>
      </vt:variant>
      <vt:variant>
        <vt:lpwstr/>
      </vt:variant>
      <vt:variant>
        <vt:lpwstr>_Toc373004747</vt:lpwstr>
      </vt:variant>
      <vt:variant>
        <vt:i4>1048631</vt:i4>
      </vt:variant>
      <vt:variant>
        <vt:i4>449</vt:i4>
      </vt:variant>
      <vt:variant>
        <vt:i4>0</vt:i4>
      </vt:variant>
      <vt:variant>
        <vt:i4>5</vt:i4>
      </vt:variant>
      <vt:variant>
        <vt:lpwstr/>
      </vt:variant>
      <vt:variant>
        <vt:lpwstr>_Toc373004746</vt:lpwstr>
      </vt:variant>
      <vt:variant>
        <vt:i4>1048631</vt:i4>
      </vt:variant>
      <vt:variant>
        <vt:i4>443</vt:i4>
      </vt:variant>
      <vt:variant>
        <vt:i4>0</vt:i4>
      </vt:variant>
      <vt:variant>
        <vt:i4>5</vt:i4>
      </vt:variant>
      <vt:variant>
        <vt:lpwstr/>
      </vt:variant>
      <vt:variant>
        <vt:lpwstr>_Toc373004745</vt:lpwstr>
      </vt:variant>
      <vt:variant>
        <vt:i4>1048631</vt:i4>
      </vt:variant>
      <vt:variant>
        <vt:i4>437</vt:i4>
      </vt:variant>
      <vt:variant>
        <vt:i4>0</vt:i4>
      </vt:variant>
      <vt:variant>
        <vt:i4>5</vt:i4>
      </vt:variant>
      <vt:variant>
        <vt:lpwstr/>
      </vt:variant>
      <vt:variant>
        <vt:lpwstr>_Toc373004744</vt:lpwstr>
      </vt:variant>
      <vt:variant>
        <vt:i4>1048631</vt:i4>
      </vt:variant>
      <vt:variant>
        <vt:i4>431</vt:i4>
      </vt:variant>
      <vt:variant>
        <vt:i4>0</vt:i4>
      </vt:variant>
      <vt:variant>
        <vt:i4>5</vt:i4>
      </vt:variant>
      <vt:variant>
        <vt:lpwstr/>
      </vt:variant>
      <vt:variant>
        <vt:lpwstr>_Toc373004743</vt:lpwstr>
      </vt:variant>
      <vt:variant>
        <vt:i4>1048631</vt:i4>
      </vt:variant>
      <vt:variant>
        <vt:i4>425</vt:i4>
      </vt:variant>
      <vt:variant>
        <vt:i4>0</vt:i4>
      </vt:variant>
      <vt:variant>
        <vt:i4>5</vt:i4>
      </vt:variant>
      <vt:variant>
        <vt:lpwstr/>
      </vt:variant>
      <vt:variant>
        <vt:lpwstr>_Toc373004742</vt:lpwstr>
      </vt:variant>
      <vt:variant>
        <vt:i4>1048631</vt:i4>
      </vt:variant>
      <vt:variant>
        <vt:i4>419</vt:i4>
      </vt:variant>
      <vt:variant>
        <vt:i4>0</vt:i4>
      </vt:variant>
      <vt:variant>
        <vt:i4>5</vt:i4>
      </vt:variant>
      <vt:variant>
        <vt:lpwstr/>
      </vt:variant>
      <vt:variant>
        <vt:lpwstr>_Toc373004741</vt:lpwstr>
      </vt:variant>
      <vt:variant>
        <vt:i4>1048631</vt:i4>
      </vt:variant>
      <vt:variant>
        <vt:i4>413</vt:i4>
      </vt:variant>
      <vt:variant>
        <vt:i4>0</vt:i4>
      </vt:variant>
      <vt:variant>
        <vt:i4>5</vt:i4>
      </vt:variant>
      <vt:variant>
        <vt:lpwstr/>
      </vt:variant>
      <vt:variant>
        <vt:lpwstr>_Toc373004740</vt:lpwstr>
      </vt:variant>
      <vt:variant>
        <vt:i4>1507383</vt:i4>
      </vt:variant>
      <vt:variant>
        <vt:i4>407</vt:i4>
      </vt:variant>
      <vt:variant>
        <vt:i4>0</vt:i4>
      </vt:variant>
      <vt:variant>
        <vt:i4>5</vt:i4>
      </vt:variant>
      <vt:variant>
        <vt:lpwstr/>
      </vt:variant>
      <vt:variant>
        <vt:lpwstr>_Toc373004739</vt:lpwstr>
      </vt:variant>
      <vt:variant>
        <vt:i4>1507383</vt:i4>
      </vt:variant>
      <vt:variant>
        <vt:i4>401</vt:i4>
      </vt:variant>
      <vt:variant>
        <vt:i4>0</vt:i4>
      </vt:variant>
      <vt:variant>
        <vt:i4>5</vt:i4>
      </vt:variant>
      <vt:variant>
        <vt:lpwstr/>
      </vt:variant>
      <vt:variant>
        <vt:lpwstr>_Toc373004738</vt:lpwstr>
      </vt:variant>
      <vt:variant>
        <vt:i4>1507383</vt:i4>
      </vt:variant>
      <vt:variant>
        <vt:i4>395</vt:i4>
      </vt:variant>
      <vt:variant>
        <vt:i4>0</vt:i4>
      </vt:variant>
      <vt:variant>
        <vt:i4>5</vt:i4>
      </vt:variant>
      <vt:variant>
        <vt:lpwstr/>
      </vt:variant>
      <vt:variant>
        <vt:lpwstr>_Toc373004737</vt:lpwstr>
      </vt:variant>
      <vt:variant>
        <vt:i4>1507383</vt:i4>
      </vt:variant>
      <vt:variant>
        <vt:i4>389</vt:i4>
      </vt:variant>
      <vt:variant>
        <vt:i4>0</vt:i4>
      </vt:variant>
      <vt:variant>
        <vt:i4>5</vt:i4>
      </vt:variant>
      <vt:variant>
        <vt:lpwstr/>
      </vt:variant>
      <vt:variant>
        <vt:lpwstr>_Toc373004736</vt:lpwstr>
      </vt:variant>
      <vt:variant>
        <vt:i4>1507383</vt:i4>
      </vt:variant>
      <vt:variant>
        <vt:i4>383</vt:i4>
      </vt:variant>
      <vt:variant>
        <vt:i4>0</vt:i4>
      </vt:variant>
      <vt:variant>
        <vt:i4>5</vt:i4>
      </vt:variant>
      <vt:variant>
        <vt:lpwstr/>
      </vt:variant>
      <vt:variant>
        <vt:lpwstr>_Toc373004735</vt:lpwstr>
      </vt:variant>
      <vt:variant>
        <vt:i4>1507383</vt:i4>
      </vt:variant>
      <vt:variant>
        <vt:i4>377</vt:i4>
      </vt:variant>
      <vt:variant>
        <vt:i4>0</vt:i4>
      </vt:variant>
      <vt:variant>
        <vt:i4>5</vt:i4>
      </vt:variant>
      <vt:variant>
        <vt:lpwstr/>
      </vt:variant>
      <vt:variant>
        <vt:lpwstr>_Toc373004734</vt:lpwstr>
      </vt:variant>
      <vt:variant>
        <vt:i4>1507383</vt:i4>
      </vt:variant>
      <vt:variant>
        <vt:i4>371</vt:i4>
      </vt:variant>
      <vt:variant>
        <vt:i4>0</vt:i4>
      </vt:variant>
      <vt:variant>
        <vt:i4>5</vt:i4>
      </vt:variant>
      <vt:variant>
        <vt:lpwstr/>
      </vt:variant>
      <vt:variant>
        <vt:lpwstr>_Toc373004733</vt:lpwstr>
      </vt:variant>
      <vt:variant>
        <vt:i4>1507383</vt:i4>
      </vt:variant>
      <vt:variant>
        <vt:i4>365</vt:i4>
      </vt:variant>
      <vt:variant>
        <vt:i4>0</vt:i4>
      </vt:variant>
      <vt:variant>
        <vt:i4>5</vt:i4>
      </vt:variant>
      <vt:variant>
        <vt:lpwstr/>
      </vt:variant>
      <vt:variant>
        <vt:lpwstr>_Toc373004732</vt:lpwstr>
      </vt:variant>
      <vt:variant>
        <vt:i4>1507383</vt:i4>
      </vt:variant>
      <vt:variant>
        <vt:i4>359</vt:i4>
      </vt:variant>
      <vt:variant>
        <vt:i4>0</vt:i4>
      </vt:variant>
      <vt:variant>
        <vt:i4>5</vt:i4>
      </vt:variant>
      <vt:variant>
        <vt:lpwstr/>
      </vt:variant>
      <vt:variant>
        <vt:lpwstr>_Toc373004731</vt:lpwstr>
      </vt:variant>
      <vt:variant>
        <vt:i4>1507383</vt:i4>
      </vt:variant>
      <vt:variant>
        <vt:i4>353</vt:i4>
      </vt:variant>
      <vt:variant>
        <vt:i4>0</vt:i4>
      </vt:variant>
      <vt:variant>
        <vt:i4>5</vt:i4>
      </vt:variant>
      <vt:variant>
        <vt:lpwstr/>
      </vt:variant>
      <vt:variant>
        <vt:lpwstr>_Toc373004730</vt:lpwstr>
      </vt:variant>
      <vt:variant>
        <vt:i4>1441847</vt:i4>
      </vt:variant>
      <vt:variant>
        <vt:i4>347</vt:i4>
      </vt:variant>
      <vt:variant>
        <vt:i4>0</vt:i4>
      </vt:variant>
      <vt:variant>
        <vt:i4>5</vt:i4>
      </vt:variant>
      <vt:variant>
        <vt:lpwstr/>
      </vt:variant>
      <vt:variant>
        <vt:lpwstr>_Toc373004729</vt:lpwstr>
      </vt:variant>
      <vt:variant>
        <vt:i4>1441847</vt:i4>
      </vt:variant>
      <vt:variant>
        <vt:i4>341</vt:i4>
      </vt:variant>
      <vt:variant>
        <vt:i4>0</vt:i4>
      </vt:variant>
      <vt:variant>
        <vt:i4>5</vt:i4>
      </vt:variant>
      <vt:variant>
        <vt:lpwstr/>
      </vt:variant>
      <vt:variant>
        <vt:lpwstr>_Toc373004728</vt:lpwstr>
      </vt:variant>
      <vt:variant>
        <vt:i4>1441847</vt:i4>
      </vt:variant>
      <vt:variant>
        <vt:i4>335</vt:i4>
      </vt:variant>
      <vt:variant>
        <vt:i4>0</vt:i4>
      </vt:variant>
      <vt:variant>
        <vt:i4>5</vt:i4>
      </vt:variant>
      <vt:variant>
        <vt:lpwstr/>
      </vt:variant>
      <vt:variant>
        <vt:lpwstr>_Toc373004727</vt:lpwstr>
      </vt:variant>
      <vt:variant>
        <vt:i4>1441847</vt:i4>
      </vt:variant>
      <vt:variant>
        <vt:i4>329</vt:i4>
      </vt:variant>
      <vt:variant>
        <vt:i4>0</vt:i4>
      </vt:variant>
      <vt:variant>
        <vt:i4>5</vt:i4>
      </vt:variant>
      <vt:variant>
        <vt:lpwstr/>
      </vt:variant>
      <vt:variant>
        <vt:lpwstr>_Toc373004726</vt:lpwstr>
      </vt:variant>
      <vt:variant>
        <vt:i4>1441847</vt:i4>
      </vt:variant>
      <vt:variant>
        <vt:i4>323</vt:i4>
      </vt:variant>
      <vt:variant>
        <vt:i4>0</vt:i4>
      </vt:variant>
      <vt:variant>
        <vt:i4>5</vt:i4>
      </vt:variant>
      <vt:variant>
        <vt:lpwstr/>
      </vt:variant>
      <vt:variant>
        <vt:lpwstr>_Toc373004725</vt:lpwstr>
      </vt:variant>
      <vt:variant>
        <vt:i4>1441847</vt:i4>
      </vt:variant>
      <vt:variant>
        <vt:i4>317</vt:i4>
      </vt:variant>
      <vt:variant>
        <vt:i4>0</vt:i4>
      </vt:variant>
      <vt:variant>
        <vt:i4>5</vt:i4>
      </vt:variant>
      <vt:variant>
        <vt:lpwstr/>
      </vt:variant>
      <vt:variant>
        <vt:lpwstr>_Toc373004724</vt:lpwstr>
      </vt:variant>
      <vt:variant>
        <vt:i4>1441847</vt:i4>
      </vt:variant>
      <vt:variant>
        <vt:i4>311</vt:i4>
      </vt:variant>
      <vt:variant>
        <vt:i4>0</vt:i4>
      </vt:variant>
      <vt:variant>
        <vt:i4>5</vt:i4>
      </vt:variant>
      <vt:variant>
        <vt:lpwstr/>
      </vt:variant>
      <vt:variant>
        <vt:lpwstr>_Toc373004723</vt:lpwstr>
      </vt:variant>
      <vt:variant>
        <vt:i4>1441847</vt:i4>
      </vt:variant>
      <vt:variant>
        <vt:i4>305</vt:i4>
      </vt:variant>
      <vt:variant>
        <vt:i4>0</vt:i4>
      </vt:variant>
      <vt:variant>
        <vt:i4>5</vt:i4>
      </vt:variant>
      <vt:variant>
        <vt:lpwstr/>
      </vt:variant>
      <vt:variant>
        <vt:lpwstr>_Toc373004722</vt:lpwstr>
      </vt:variant>
      <vt:variant>
        <vt:i4>1441847</vt:i4>
      </vt:variant>
      <vt:variant>
        <vt:i4>299</vt:i4>
      </vt:variant>
      <vt:variant>
        <vt:i4>0</vt:i4>
      </vt:variant>
      <vt:variant>
        <vt:i4>5</vt:i4>
      </vt:variant>
      <vt:variant>
        <vt:lpwstr/>
      </vt:variant>
      <vt:variant>
        <vt:lpwstr>_Toc373004721</vt:lpwstr>
      </vt:variant>
      <vt:variant>
        <vt:i4>1441847</vt:i4>
      </vt:variant>
      <vt:variant>
        <vt:i4>293</vt:i4>
      </vt:variant>
      <vt:variant>
        <vt:i4>0</vt:i4>
      </vt:variant>
      <vt:variant>
        <vt:i4>5</vt:i4>
      </vt:variant>
      <vt:variant>
        <vt:lpwstr/>
      </vt:variant>
      <vt:variant>
        <vt:lpwstr>_Toc373004720</vt:lpwstr>
      </vt:variant>
      <vt:variant>
        <vt:i4>1376311</vt:i4>
      </vt:variant>
      <vt:variant>
        <vt:i4>287</vt:i4>
      </vt:variant>
      <vt:variant>
        <vt:i4>0</vt:i4>
      </vt:variant>
      <vt:variant>
        <vt:i4>5</vt:i4>
      </vt:variant>
      <vt:variant>
        <vt:lpwstr/>
      </vt:variant>
      <vt:variant>
        <vt:lpwstr>_Toc373004719</vt:lpwstr>
      </vt:variant>
      <vt:variant>
        <vt:i4>1376311</vt:i4>
      </vt:variant>
      <vt:variant>
        <vt:i4>281</vt:i4>
      </vt:variant>
      <vt:variant>
        <vt:i4>0</vt:i4>
      </vt:variant>
      <vt:variant>
        <vt:i4>5</vt:i4>
      </vt:variant>
      <vt:variant>
        <vt:lpwstr/>
      </vt:variant>
      <vt:variant>
        <vt:lpwstr>_Toc373004718</vt:lpwstr>
      </vt:variant>
      <vt:variant>
        <vt:i4>1376311</vt:i4>
      </vt:variant>
      <vt:variant>
        <vt:i4>275</vt:i4>
      </vt:variant>
      <vt:variant>
        <vt:i4>0</vt:i4>
      </vt:variant>
      <vt:variant>
        <vt:i4>5</vt:i4>
      </vt:variant>
      <vt:variant>
        <vt:lpwstr/>
      </vt:variant>
      <vt:variant>
        <vt:lpwstr>_Toc373004717</vt:lpwstr>
      </vt:variant>
      <vt:variant>
        <vt:i4>1376311</vt:i4>
      </vt:variant>
      <vt:variant>
        <vt:i4>269</vt:i4>
      </vt:variant>
      <vt:variant>
        <vt:i4>0</vt:i4>
      </vt:variant>
      <vt:variant>
        <vt:i4>5</vt:i4>
      </vt:variant>
      <vt:variant>
        <vt:lpwstr/>
      </vt:variant>
      <vt:variant>
        <vt:lpwstr>_Toc373004716</vt:lpwstr>
      </vt:variant>
      <vt:variant>
        <vt:i4>1376311</vt:i4>
      </vt:variant>
      <vt:variant>
        <vt:i4>263</vt:i4>
      </vt:variant>
      <vt:variant>
        <vt:i4>0</vt:i4>
      </vt:variant>
      <vt:variant>
        <vt:i4>5</vt:i4>
      </vt:variant>
      <vt:variant>
        <vt:lpwstr/>
      </vt:variant>
      <vt:variant>
        <vt:lpwstr>_Toc373004715</vt:lpwstr>
      </vt:variant>
      <vt:variant>
        <vt:i4>1376311</vt:i4>
      </vt:variant>
      <vt:variant>
        <vt:i4>257</vt:i4>
      </vt:variant>
      <vt:variant>
        <vt:i4>0</vt:i4>
      </vt:variant>
      <vt:variant>
        <vt:i4>5</vt:i4>
      </vt:variant>
      <vt:variant>
        <vt:lpwstr/>
      </vt:variant>
      <vt:variant>
        <vt:lpwstr>_Toc373004714</vt:lpwstr>
      </vt:variant>
      <vt:variant>
        <vt:i4>1376311</vt:i4>
      </vt:variant>
      <vt:variant>
        <vt:i4>251</vt:i4>
      </vt:variant>
      <vt:variant>
        <vt:i4>0</vt:i4>
      </vt:variant>
      <vt:variant>
        <vt:i4>5</vt:i4>
      </vt:variant>
      <vt:variant>
        <vt:lpwstr/>
      </vt:variant>
      <vt:variant>
        <vt:lpwstr>_Toc373004713</vt:lpwstr>
      </vt:variant>
      <vt:variant>
        <vt:i4>1376311</vt:i4>
      </vt:variant>
      <vt:variant>
        <vt:i4>245</vt:i4>
      </vt:variant>
      <vt:variant>
        <vt:i4>0</vt:i4>
      </vt:variant>
      <vt:variant>
        <vt:i4>5</vt:i4>
      </vt:variant>
      <vt:variant>
        <vt:lpwstr/>
      </vt:variant>
      <vt:variant>
        <vt:lpwstr>_Toc373004712</vt:lpwstr>
      </vt:variant>
      <vt:variant>
        <vt:i4>1376311</vt:i4>
      </vt:variant>
      <vt:variant>
        <vt:i4>239</vt:i4>
      </vt:variant>
      <vt:variant>
        <vt:i4>0</vt:i4>
      </vt:variant>
      <vt:variant>
        <vt:i4>5</vt:i4>
      </vt:variant>
      <vt:variant>
        <vt:lpwstr/>
      </vt:variant>
      <vt:variant>
        <vt:lpwstr>_Toc373004711</vt:lpwstr>
      </vt:variant>
      <vt:variant>
        <vt:i4>1376311</vt:i4>
      </vt:variant>
      <vt:variant>
        <vt:i4>233</vt:i4>
      </vt:variant>
      <vt:variant>
        <vt:i4>0</vt:i4>
      </vt:variant>
      <vt:variant>
        <vt:i4>5</vt:i4>
      </vt:variant>
      <vt:variant>
        <vt:lpwstr/>
      </vt:variant>
      <vt:variant>
        <vt:lpwstr>_Toc373004710</vt:lpwstr>
      </vt:variant>
      <vt:variant>
        <vt:i4>1310775</vt:i4>
      </vt:variant>
      <vt:variant>
        <vt:i4>227</vt:i4>
      </vt:variant>
      <vt:variant>
        <vt:i4>0</vt:i4>
      </vt:variant>
      <vt:variant>
        <vt:i4>5</vt:i4>
      </vt:variant>
      <vt:variant>
        <vt:lpwstr/>
      </vt:variant>
      <vt:variant>
        <vt:lpwstr>_Toc373004709</vt:lpwstr>
      </vt:variant>
      <vt:variant>
        <vt:i4>1310775</vt:i4>
      </vt:variant>
      <vt:variant>
        <vt:i4>221</vt:i4>
      </vt:variant>
      <vt:variant>
        <vt:i4>0</vt:i4>
      </vt:variant>
      <vt:variant>
        <vt:i4>5</vt:i4>
      </vt:variant>
      <vt:variant>
        <vt:lpwstr/>
      </vt:variant>
      <vt:variant>
        <vt:lpwstr>_Toc373004708</vt:lpwstr>
      </vt:variant>
      <vt:variant>
        <vt:i4>1310775</vt:i4>
      </vt:variant>
      <vt:variant>
        <vt:i4>215</vt:i4>
      </vt:variant>
      <vt:variant>
        <vt:i4>0</vt:i4>
      </vt:variant>
      <vt:variant>
        <vt:i4>5</vt:i4>
      </vt:variant>
      <vt:variant>
        <vt:lpwstr/>
      </vt:variant>
      <vt:variant>
        <vt:lpwstr>_Toc373004707</vt:lpwstr>
      </vt:variant>
      <vt:variant>
        <vt:i4>1310775</vt:i4>
      </vt:variant>
      <vt:variant>
        <vt:i4>209</vt:i4>
      </vt:variant>
      <vt:variant>
        <vt:i4>0</vt:i4>
      </vt:variant>
      <vt:variant>
        <vt:i4>5</vt:i4>
      </vt:variant>
      <vt:variant>
        <vt:lpwstr/>
      </vt:variant>
      <vt:variant>
        <vt:lpwstr>_Toc373004706</vt:lpwstr>
      </vt:variant>
      <vt:variant>
        <vt:i4>1310775</vt:i4>
      </vt:variant>
      <vt:variant>
        <vt:i4>203</vt:i4>
      </vt:variant>
      <vt:variant>
        <vt:i4>0</vt:i4>
      </vt:variant>
      <vt:variant>
        <vt:i4>5</vt:i4>
      </vt:variant>
      <vt:variant>
        <vt:lpwstr/>
      </vt:variant>
      <vt:variant>
        <vt:lpwstr>_Toc373004705</vt:lpwstr>
      </vt:variant>
      <vt:variant>
        <vt:i4>1310775</vt:i4>
      </vt:variant>
      <vt:variant>
        <vt:i4>197</vt:i4>
      </vt:variant>
      <vt:variant>
        <vt:i4>0</vt:i4>
      </vt:variant>
      <vt:variant>
        <vt:i4>5</vt:i4>
      </vt:variant>
      <vt:variant>
        <vt:lpwstr/>
      </vt:variant>
      <vt:variant>
        <vt:lpwstr>_Toc373004704</vt:lpwstr>
      </vt:variant>
      <vt:variant>
        <vt:i4>1310775</vt:i4>
      </vt:variant>
      <vt:variant>
        <vt:i4>191</vt:i4>
      </vt:variant>
      <vt:variant>
        <vt:i4>0</vt:i4>
      </vt:variant>
      <vt:variant>
        <vt:i4>5</vt:i4>
      </vt:variant>
      <vt:variant>
        <vt:lpwstr/>
      </vt:variant>
      <vt:variant>
        <vt:lpwstr>_Toc373004703</vt:lpwstr>
      </vt:variant>
      <vt:variant>
        <vt:i4>1310775</vt:i4>
      </vt:variant>
      <vt:variant>
        <vt:i4>185</vt:i4>
      </vt:variant>
      <vt:variant>
        <vt:i4>0</vt:i4>
      </vt:variant>
      <vt:variant>
        <vt:i4>5</vt:i4>
      </vt:variant>
      <vt:variant>
        <vt:lpwstr/>
      </vt:variant>
      <vt:variant>
        <vt:lpwstr>_Toc373004702</vt:lpwstr>
      </vt:variant>
      <vt:variant>
        <vt:i4>1310775</vt:i4>
      </vt:variant>
      <vt:variant>
        <vt:i4>179</vt:i4>
      </vt:variant>
      <vt:variant>
        <vt:i4>0</vt:i4>
      </vt:variant>
      <vt:variant>
        <vt:i4>5</vt:i4>
      </vt:variant>
      <vt:variant>
        <vt:lpwstr/>
      </vt:variant>
      <vt:variant>
        <vt:lpwstr>_Toc373004701</vt:lpwstr>
      </vt:variant>
      <vt:variant>
        <vt:i4>1310775</vt:i4>
      </vt:variant>
      <vt:variant>
        <vt:i4>173</vt:i4>
      </vt:variant>
      <vt:variant>
        <vt:i4>0</vt:i4>
      </vt:variant>
      <vt:variant>
        <vt:i4>5</vt:i4>
      </vt:variant>
      <vt:variant>
        <vt:lpwstr/>
      </vt:variant>
      <vt:variant>
        <vt:lpwstr>_Toc373004700</vt:lpwstr>
      </vt:variant>
      <vt:variant>
        <vt:i4>1900598</vt:i4>
      </vt:variant>
      <vt:variant>
        <vt:i4>167</vt:i4>
      </vt:variant>
      <vt:variant>
        <vt:i4>0</vt:i4>
      </vt:variant>
      <vt:variant>
        <vt:i4>5</vt:i4>
      </vt:variant>
      <vt:variant>
        <vt:lpwstr/>
      </vt:variant>
      <vt:variant>
        <vt:lpwstr>_Toc373004699</vt:lpwstr>
      </vt:variant>
      <vt:variant>
        <vt:i4>1900598</vt:i4>
      </vt:variant>
      <vt:variant>
        <vt:i4>161</vt:i4>
      </vt:variant>
      <vt:variant>
        <vt:i4>0</vt:i4>
      </vt:variant>
      <vt:variant>
        <vt:i4>5</vt:i4>
      </vt:variant>
      <vt:variant>
        <vt:lpwstr/>
      </vt:variant>
      <vt:variant>
        <vt:lpwstr>_Toc373004698</vt:lpwstr>
      </vt:variant>
      <vt:variant>
        <vt:i4>1900598</vt:i4>
      </vt:variant>
      <vt:variant>
        <vt:i4>155</vt:i4>
      </vt:variant>
      <vt:variant>
        <vt:i4>0</vt:i4>
      </vt:variant>
      <vt:variant>
        <vt:i4>5</vt:i4>
      </vt:variant>
      <vt:variant>
        <vt:lpwstr/>
      </vt:variant>
      <vt:variant>
        <vt:lpwstr>_Toc373004697</vt:lpwstr>
      </vt:variant>
      <vt:variant>
        <vt:i4>1900598</vt:i4>
      </vt:variant>
      <vt:variant>
        <vt:i4>149</vt:i4>
      </vt:variant>
      <vt:variant>
        <vt:i4>0</vt:i4>
      </vt:variant>
      <vt:variant>
        <vt:i4>5</vt:i4>
      </vt:variant>
      <vt:variant>
        <vt:lpwstr/>
      </vt:variant>
      <vt:variant>
        <vt:lpwstr>_Toc373004696</vt:lpwstr>
      </vt:variant>
      <vt:variant>
        <vt:i4>1900598</vt:i4>
      </vt:variant>
      <vt:variant>
        <vt:i4>143</vt:i4>
      </vt:variant>
      <vt:variant>
        <vt:i4>0</vt:i4>
      </vt:variant>
      <vt:variant>
        <vt:i4>5</vt:i4>
      </vt:variant>
      <vt:variant>
        <vt:lpwstr/>
      </vt:variant>
      <vt:variant>
        <vt:lpwstr>_Toc373004695</vt:lpwstr>
      </vt:variant>
      <vt:variant>
        <vt:i4>1900598</vt:i4>
      </vt:variant>
      <vt:variant>
        <vt:i4>137</vt:i4>
      </vt:variant>
      <vt:variant>
        <vt:i4>0</vt:i4>
      </vt:variant>
      <vt:variant>
        <vt:i4>5</vt:i4>
      </vt:variant>
      <vt:variant>
        <vt:lpwstr/>
      </vt:variant>
      <vt:variant>
        <vt:lpwstr>_Toc373004694</vt:lpwstr>
      </vt:variant>
      <vt:variant>
        <vt:i4>1900598</vt:i4>
      </vt:variant>
      <vt:variant>
        <vt:i4>131</vt:i4>
      </vt:variant>
      <vt:variant>
        <vt:i4>0</vt:i4>
      </vt:variant>
      <vt:variant>
        <vt:i4>5</vt:i4>
      </vt:variant>
      <vt:variant>
        <vt:lpwstr/>
      </vt:variant>
      <vt:variant>
        <vt:lpwstr>_Toc373004693</vt:lpwstr>
      </vt:variant>
      <vt:variant>
        <vt:i4>1900598</vt:i4>
      </vt:variant>
      <vt:variant>
        <vt:i4>125</vt:i4>
      </vt:variant>
      <vt:variant>
        <vt:i4>0</vt:i4>
      </vt:variant>
      <vt:variant>
        <vt:i4>5</vt:i4>
      </vt:variant>
      <vt:variant>
        <vt:lpwstr/>
      </vt:variant>
      <vt:variant>
        <vt:lpwstr>_Toc373004692</vt:lpwstr>
      </vt:variant>
      <vt:variant>
        <vt:i4>1900598</vt:i4>
      </vt:variant>
      <vt:variant>
        <vt:i4>119</vt:i4>
      </vt:variant>
      <vt:variant>
        <vt:i4>0</vt:i4>
      </vt:variant>
      <vt:variant>
        <vt:i4>5</vt:i4>
      </vt:variant>
      <vt:variant>
        <vt:lpwstr/>
      </vt:variant>
      <vt:variant>
        <vt:lpwstr>_Toc373004691</vt:lpwstr>
      </vt:variant>
      <vt:variant>
        <vt:i4>1900598</vt:i4>
      </vt:variant>
      <vt:variant>
        <vt:i4>113</vt:i4>
      </vt:variant>
      <vt:variant>
        <vt:i4>0</vt:i4>
      </vt:variant>
      <vt:variant>
        <vt:i4>5</vt:i4>
      </vt:variant>
      <vt:variant>
        <vt:lpwstr/>
      </vt:variant>
      <vt:variant>
        <vt:lpwstr>_Toc373004690</vt:lpwstr>
      </vt:variant>
      <vt:variant>
        <vt:i4>1835062</vt:i4>
      </vt:variant>
      <vt:variant>
        <vt:i4>107</vt:i4>
      </vt:variant>
      <vt:variant>
        <vt:i4>0</vt:i4>
      </vt:variant>
      <vt:variant>
        <vt:i4>5</vt:i4>
      </vt:variant>
      <vt:variant>
        <vt:lpwstr/>
      </vt:variant>
      <vt:variant>
        <vt:lpwstr>_Toc373004689</vt:lpwstr>
      </vt:variant>
      <vt:variant>
        <vt:i4>1835062</vt:i4>
      </vt:variant>
      <vt:variant>
        <vt:i4>101</vt:i4>
      </vt:variant>
      <vt:variant>
        <vt:i4>0</vt:i4>
      </vt:variant>
      <vt:variant>
        <vt:i4>5</vt:i4>
      </vt:variant>
      <vt:variant>
        <vt:lpwstr/>
      </vt:variant>
      <vt:variant>
        <vt:lpwstr>_Toc373004688</vt:lpwstr>
      </vt:variant>
      <vt:variant>
        <vt:i4>1835062</vt:i4>
      </vt:variant>
      <vt:variant>
        <vt:i4>95</vt:i4>
      </vt:variant>
      <vt:variant>
        <vt:i4>0</vt:i4>
      </vt:variant>
      <vt:variant>
        <vt:i4>5</vt:i4>
      </vt:variant>
      <vt:variant>
        <vt:lpwstr/>
      </vt:variant>
      <vt:variant>
        <vt:lpwstr>_Toc373004687</vt:lpwstr>
      </vt:variant>
      <vt:variant>
        <vt:i4>1835062</vt:i4>
      </vt:variant>
      <vt:variant>
        <vt:i4>89</vt:i4>
      </vt:variant>
      <vt:variant>
        <vt:i4>0</vt:i4>
      </vt:variant>
      <vt:variant>
        <vt:i4>5</vt:i4>
      </vt:variant>
      <vt:variant>
        <vt:lpwstr/>
      </vt:variant>
      <vt:variant>
        <vt:lpwstr>_Toc373004686</vt:lpwstr>
      </vt:variant>
      <vt:variant>
        <vt:i4>1835062</vt:i4>
      </vt:variant>
      <vt:variant>
        <vt:i4>83</vt:i4>
      </vt:variant>
      <vt:variant>
        <vt:i4>0</vt:i4>
      </vt:variant>
      <vt:variant>
        <vt:i4>5</vt:i4>
      </vt:variant>
      <vt:variant>
        <vt:lpwstr/>
      </vt:variant>
      <vt:variant>
        <vt:lpwstr>_Toc373004685</vt:lpwstr>
      </vt:variant>
      <vt:variant>
        <vt:i4>1835062</vt:i4>
      </vt:variant>
      <vt:variant>
        <vt:i4>77</vt:i4>
      </vt:variant>
      <vt:variant>
        <vt:i4>0</vt:i4>
      </vt:variant>
      <vt:variant>
        <vt:i4>5</vt:i4>
      </vt:variant>
      <vt:variant>
        <vt:lpwstr/>
      </vt:variant>
      <vt:variant>
        <vt:lpwstr>_Toc373004684</vt:lpwstr>
      </vt:variant>
      <vt:variant>
        <vt:i4>1835062</vt:i4>
      </vt:variant>
      <vt:variant>
        <vt:i4>71</vt:i4>
      </vt:variant>
      <vt:variant>
        <vt:i4>0</vt:i4>
      </vt:variant>
      <vt:variant>
        <vt:i4>5</vt:i4>
      </vt:variant>
      <vt:variant>
        <vt:lpwstr/>
      </vt:variant>
      <vt:variant>
        <vt:lpwstr>_Toc373004683</vt:lpwstr>
      </vt:variant>
      <vt:variant>
        <vt:i4>1835062</vt:i4>
      </vt:variant>
      <vt:variant>
        <vt:i4>65</vt:i4>
      </vt:variant>
      <vt:variant>
        <vt:i4>0</vt:i4>
      </vt:variant>
      <vt:variant>
        <vt:i4>5</vt:i4>
      </vt:variant>
      <vt:variant>
        <vt:lpwstr/>
      </vt:variant>
      <vt:variant>
        <vt:lpwstr>_Toc373004682</vt:lpwstr>
      </vt:variant>
      <vt:variant>
        <vt:i4>1835062</vt:i4>
      </vt:variant>
      <vt:variant>
        <vt:i4>59</vt:i4>
      </vt:variant>
      <vt:variant>
        <vt:i4>0</vt:i4>
      </vt:variant>
      <vt:variant>
        <vt:i4>5</vt:i4>
      </vt:variant>
      <vt:variant>
        <vt:lpwstr/>
      </vt:variant>
      <vt:variant>
        <vt:lpwstr>_Toc373004681</vt:lpwstr>
      </vt:variant>
      <vt:variant>
        <vt:i4>1835062</vt:i4>
      </vt:variant>
      <vt:variant>
        <vt:i4>53</vt:i4>
      </vt:variant>
      <vt:variant>
        <vt:i4>0</vt:i4>
      </vt:variant>
      <vt:variant>
        <vt:i4>5</vt:i4>
      </vt:variant>
      <vt:variant>
        <vt:lpwstr/>
      </vt:variant>
      <vt:variant>
        <vt:lpwstr>_Toc373004680</vt:lpwstr>
      </vt:variant>
      <vt:variant>
        <vt:i4>1245238</vt:i4>
      </vt:variant>
      <vt:variant>
        <vt:i4>47</vt:i4>
      </vt:variant>
      <vt:variant>
        <vt:i4>0</vt:i4>
      </vt:variant>
      <vt:variant>
        <vt:i4>5</vt:i4>
      </vt:variant>
      <vt:variant>
        <vt:lpwstr/>
      </vt:variant>
      <vt:variant>
        <vt:lpwstr>_Toc373004679</vt:lpwstr>
      </vt:variant>
      <vt:variant>
        <vt:i4>1245238</vt:i4>
      </vt:variant>
      <vt:variant>
        <vt:i4>41</vt:i4>
      </vt:variant>
      <vt:variant>
        <vt:i4>0</vt:i4>
      </vt:variant>
      <vt:variant>
        <vt:i4>5</vt:i4>
      </vt:variant>
      <vt:variant>
        <vt:lpwstr/>
      </vt:variant>
      <vt:variant>
        <vt:lpwstr>_Toc373004678</vt:lpwstr>
      </vt:variant>
      <vt:variant>
        <vt:i4>1245238</vt:i4>
      </vt:variant>
      <vt:variant>
        <vt:i4>35</vt:i4>
      </vt:variant>
      <vt:variant>
        <vt:i4>0</vt:i4>
      </vt:variant>
      <vt:variant>
        <vt:i4>5</vt:i4>
      </vt:variant>
      <vt:variant>
        <vt:lpwstr/>
      </vt:variant>
      <vt:variant>
        <vt:lpwstr>_Toc373004677</vt:lpwstr>
      </vt:variant>
      <vt:variant>
        <vt:i4>1245238</vt:i4>
      </vt:variant>
      <vt:variant>
        <vt:i4>29</vt:i4>
      </vt:variant>
      <vt:variant>
        <vt:i4>0</vt:i4>
      </vt:variant>
      <vt:variant>
        <vt:i4>5</vt:i4>
      </vt:variant>
      <vt:variant>
        <vt:lpwstr/>
      </vt:variant>
      <vt:variant>
        <vt:lpwstr>_Toc373004676</vt:lpwstr>
      </vt:variant>
      <vt:variant>
        <vt:i4>1245238</vt:i4>
      </vt:variant>
      <vt:variant>
        <vt:i4>23</vt:i4>
      </vt:variant>
      <vt:variant>
        <vt:i4>0</vt:i4>
      </vt:variant>
      <vt:variant>
        <vt:i4>5</vt:i4>
      </vt:variant>
      <vt:variant>
        <vt:lpwstr/>
      </vt:variant>
      <vt:variant>
        <vt:lpwstr>_Toc373004675</vt:lpwstr>
      </vt:variant>
      <vt:variant>
        <vt:i4>1245238</vt:i4>
      </vt:variant>
      <vt:variant>
        <vt:i4>17</vt:i4>
      </vt:variant>
      <vt:variant>
        <vt:i4>0</vt:i4>
      </vt:variant>
      <vt:variant>
        <vt:i4>5</vt:i4>
      </vt:variant>
      <vt:variant>
        <vt:lpwstr/>
      </vt:variant>
      <vt:variant>
        <vt:lpwstr>_Toc373004674</vt:lpwstr>
      </vt:variant>
      <vt:variant>
        <vt:i4>1245238</vt:i4>
      </vt:variant>
      <vt:variant>
        <vt:i4>11</vt:i4>
      </vt:variant>
      <vt:variant>
        <vt:i4>0</vt:i4>
      </vt:variant>
      <vt:variant>
        <vt:i4>5</vt:i4>
      </vt:variant>
      <vt:variant>
        <vt:lpwstr/>
      </vt:variant>
      <vt:variant>
        <vt:lpwstr>_Toc373004673</vt:lpwstr>
      </vt:variant>
      <vt:variant>
        <vt:i4>1245238</vt:i4>
      </vt:variant>
      <vt:variant>
        <vt:i4>5</vt:i4>
      </vt:variant>
      <vt:variant>
        <vt:i4>0</vt:i4>
      </vt:variant>
      <vt:variant>
        <vt:i4>5</vt:i4>
      </vt:variant>
      <vt:variant>
        <vt:lpwstr/>
      </vt:variant>
      <vt:variant>
        <vt:lpwstr>_Toc373004672</vt:lpwstr>
      </vt:variant>
      <vt:variant>
        <vt:i4>2293796</vt:i4>
      </vt:variant>
      <vt:variant>
        <vt:i4>12</vt:i4>
      </vt:variant>
      <vt:variant>
        <vt:i4>0</vt:i4>
      </vt:variant>
      <vt:variant>
        <vt:i4>5</vt:i4>
      </vt:variant>
      <vt:variant>
        <vt:lpwstr>http://www.tennet.eu/nl/about-tennet/organisation/structure/tennet-holding-bv.html</vt:lpwstr>
      </vt:variant>
      <vt:variant>
        <vt:lpwstr/>
      </vt:variant>
      <vt:variant>
        <vt:i4>7667815</vt:i4>
      </vt:variant>
      <vt:variant>
        <vt:i4>9</vt:i4>
      </vt:variant>
      <vt:variant>
        <vt:i4>0</vt:i4>
      </vt:variant>
      <vt:variant>
        <vt:i4>5</vt:i4>
      </vt:variant>
      <vt:variant>
        <vt:lpwstr>http://www.rwe.com/web/cms/de/37110/rwe/presse-news/pressemitteilungen/pressemitteilungen/?pmid=4006769</vt:lpwstr>
      </vt:variant>
      <vt:variant>
        <vt:lpwstr/>
      </vt:variant>
      <vt:variant>
        <vt:i4>7012410</vt:i4>
      </vt:variant>
      <vt:variant>
        <vt:i4>0</vt:i4>
      </vt:variant>
      <vt:variant>
        <vt:i4>0</vt:i4>
      </vt:variant>
      <vt:variant>
        <vt:i4>5</vt:i4>
      </vt:variant>
      <vt:variant>
        <vt:lpwstr>http://www.bdew.de/internet.nsf/id/DE_Brutto-Stromerzeugung_2007_nach_Energietraegern_in_Deutschland?open&amp;ccm=500030030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Thorsten Becker</dc:creator>
  <cp:lastModifiedBy>TU-Pseudonym 2145014060350498</cp:lastModifiedBy>
  <cp:revision>264</cp:revision>
  <cp:lastPrinted>2014-05-22T16:06:00Z</cp:lastPrinted>
  <dcterms:created xsi:type="dcterms:W3CDTF">2022-04-18T08:38:00Z</dcterms:created>
  <dcterms:modified xsi:type="dcterms:W3CDTF">2022-05-19T11:14:00Z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zotero-version="6.0.8-beta.3+3fd0abf6b"&gt;&lt;session id="9KN3RAVa"/&gt;&lt;style id="http://www.zotero.org/styles/chicago-author-date" locale="en-US" hasBibliography="1" bibliographyStyleHasBeenSet="1"/&gt;&lt;prefs&gt;&lt;pref name="fieldType" value="Fi</vt:lpwstr>
  </property>
  <property fmtid="{D5CDD505-2E9C-101B-9397-08002B2CF9AE}" pid="3" name="ZOTERO_PREF_2">
    <vt:lpwstr>eld"/&gt;&lt;/prefs&gt;&lt;/data&gt;</vt:lpwstr>
  </property>
</Properties>
</file>